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pPr w:leftFromText="141" w:rightFromText="141" w:vertAnchor="page" w:horzAnchor="page" w:tblpX="1217" w:tblpY="1168"/>
        <w:tblW w:w="10697" w:type="dxa"/>
        <w:tblBorders>
          <w:top w:val="single" w:sz="4" w:space="0" w:color="9197CF" w:themeColor="text2" w:themeTint="66"/>
          <w:left w:val="single" w:sz="4" w:space="0" w:color="9197CF" w:themeColor="text2" w:themeTint="66"/>
          <w:bottom w:val="single" w:sz="4" w:space="0" w:color="9197CF" w:themeColor="text2" w:themeTint="66"/>
          <w:right w:val="single" w:sz="4" w:space="0" w:color="9197CF" w:themeColor="text2" w:themeTint="66"/>
          <w:insideH w:val="none" w:sz="0" w:space="0" w:color="auto"/>
          <w:insideV w:val="none" w:sz="0" w:space="0" w:color="auto"/>
        </w:tblBorders>
        <w:tblLook w:val="04A0" w:firstRow="1" w:lastRow="0" w:firstColumn="1" w:lastColumn="0" w:noHBand="0" w:noVBand="1"/>
      </w:tblPr>
      <w:tblGrid>
        <w:gridCol w:w="100"/>
        <w:gridCol w:w="10597"/>
      </w:tblGrid>
      <w:tr w:rsidR="00E56D72" w:rsidRPr="00127C5F" w14:paraId="2CA6C82A" w14:textId="77777777" w:rsidTr="00E56D72">
        <w:trPr>
          <w:trHeight w:val="14517"/>
        </w:trPr>
        <w:tc>
          <w:tcPr>
            <w:tcW w:w="100" w:type="dxa"/>
            <w:shd w:val="clear" w:color="auto" w:fill="90A1CF" w:themeFill="accent1" w:themeFillTint="99"/>
            <w:tcMar>
              <w:left w:w="0" w:type="dxa"/>
              <w:right w:w="0" w:type="dxa"/>
            </w:tcMar>
          </w:tcPr>
          <w:p w14:paraId="5D7C0149" w14:textId="77777777" w:rsidR="00E56D72" w:rsidRDefault="00E56D72" w:rsidP="00E56D72">
            <w:pPr>
              <w:rPr>
                <w:color w:val="77697A" w:themeColor="accent6" w:themeShade="BF"/>
              </w:rPr>
            </w:pPr>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p>
        </w:tc>
        <w:tc>
          <w:tcPr>
            <w:tcW w:w="10597" w:type="dxa"/>
            <w:shd w:val="thinDiagStripe" w:color="F2F2F2" w:themeColor="background1" w:themeShade="F2" w:fill="auto"/>
            <w:tcMar>
              <w:left w:w="0" w:type="dxa"/>
              <w:right w:w="0" w:type="dxa"/>
            </w:tcMar>
          </w:tcPr>
          <w:p w14:paraId="794A2628" w14:textId="7EDBF89E" w:rsidR="00E56D72" w:rsidRDefault="00B56057" w:rsidP="00E56D72">
            <w:pPr>
              <w:rPr>
                <w:color w:val="77697A" w:themeColor="accent6" w:themeShade="BF"/>
              </w:rPr>
            </w:pPr>
            <w:r>
              <w:rPr>
                <w:noProof/>
                <w:lang w:val="es-PE" w:eastAsia="es-PE"/>
              </w:rPr>
              <mc:AlternateContent>
                <mc:Choice Requires="wps">
                  <w:drawing>
                    <wp:anchor distT="45720" distB="45720" distL="114300" distR="114300" simplePos="0" relativeHeight="251663360" behindDoc="0" locked="0" layoutInCell="1" allowOverlap="1" wp14:anchorId="5F90DEF0" wp14:editId="36827A96">
                      <wp:simplePos x="0" y="0"/>
                      <wp:positionH relativeFrom="page">
                        <wp:posOffset>3371215</wp:posOffset>
                      </wp:positionH>
                      <wp:positionV relativeFrom="paragraph">
                        <wp:posOffset>382905</wp:posOffset>
                      </wp:positionV>
                      <wp:extent cx="3333750" cy="1043940"/>
                      <wp:effectExtent l="0" t="0" r="0" b="3810"/>
                      <wp:wrapSquare wrapText="bothSides"/>
                      <wp:docPr id="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1043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EA0D4" w14:textId="3AC6C0F4" w:rsidR="00271402" w:rsidRPr="00001913" w:rsidRDefault="00271402" w:rsidP="00E56D72">
                                  <w:pPr>
                                    <w:jc w:val="right"/>
                                    <w:rPr>
                                      <w:rFonts w:asciiTheme="majorHAnsi" w:hAnsiTheme="majorHAnsi"/>
                                      <w:b/>
                                      <w:noProof/>
                                      <w:color w:val="262626" w:themeColor="text1" w:themeTint="D9"/>
                                      <w:sz w:val="20"/>
                                    </w:rPr>
                                  </w:pPr>
                                  <w:r>
                                    <w:rPr>
                                      <w:rFonts w:asciiTheme="majorHAnsi" w:hAnsiTheme="majorHAnsi"/>
                                      <w:b/>
                                      <w:noProof/>
                                      <w:color w:val="262626" w:themeColor="text1" w:themeTint="D9"/>
                                      <w:sz w:val="20"/>
                                    </w:rPr>
                                    <w:t>PPROY_v0.1</w:t>
                                  </w:r>
                                  <w:r w:rsidRPr="00001913">
                                    <w:rPr>
                                      <w:rFonts w:asciiTheme="majorHAnsi" w:hAnsiTheme="majorHAnsi"/>
                                      <w:b/>
                                      <w:noProof/>
                                      <w:color w:val="262626" w:themeColor="text1" w:themeTint="D9"/>
                                      <w:sz w:val="20"/>
                                    </w:rPr>
                                    <w:t>_2016</w:t>
                                  </w:r>
                                </w:p>
                                <w:p w14:paraId="70DCB0EA" w14:textId="77CB7D54" w:rsidR="00271402" w:rsidRPr="00001913" w:rsidRDefault="00271402" w:rsidP="00E56D72">
                                  <w:pPr>
                                    <w:jc w:val="right"/>
                                    <w:rPr>
                                      <w:rFonts w:asciiTheme="majorHAnsi" w:hAnsiTheme="majorHAnsi"/>
                                      <w:b/>
                                      <w:color w:val="262626" w:themeColor="text1" w:themeTint="D9"/>
                                      <w:sz w:val="20"/>
                                    </w:rPr>
                                  </w:pPr>
                                  <w:r>
                                    <w:rPr>
                                      <w:rFonts w:asciiTheme="majorHAnsi" w:hAnsiTheme="majorHAnsi"/>
                                      <w:b/>
                                      <w:color w:val="262626" w:themeColor="text1" w:themeTint="D9"/>
                                      <w:sz w:val="20"/>
                                    </w:rPr>
                                    <w:t>PLAN DE PROYECTO</w:t>
                                  </w:r>
                                  <w:r w:rsidRPr="00001913">
                                    <w:rPr>
                                      <w:rFonts w:asciiTheme="majorHAnsi" w:hAnsiTheme="majorHAnsi"/>
                                      <w:b/>
                                      <w:color w:val="262626" w:themeColor="text1" w:themeTint="D9"/>
                                      <w:sz w:val="20"/>
                                    </w:rPr>
                                    <w:t>: UTP-SISTEMA CONTROL DE ASISTENCIA – GPS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F90DEF0" id="_x0000_t202" coordsize="21600,21600" o:spt="202" path="m,l,21600r21600,l21600,xe">
                      <v:stroke joinstyle="miter"/>
                      <v:path gradientshapeok="t" o:connecttype="rect"/>
                    </v:shapetype>
                    <v:shape id="Cuadro de texto 2" o:spid="_x0000_s1026" type="#_x0000_t202" style="position:absolute;margin-left:265.45pt;margin-top:30.15pt;width:262.5pt;height:82.2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" filled="f" stroked="f">
                      <v:textbox>
                        <w:txbxContent>
                          <w:p w14:paraId="2D2EA0D4" w14:textId="3AC6C0F4" w:rsidR="00271402" w:rsidRPr="00001913" w:rsidRDefault="00271402" w:rsidP="00E56D72">
                            <w:pPr>
                              <w:jc w:val="right"/>
                              <w:rPr>
                                <w:rFonts w:asciiTheme="majorHAnsi" w:hAnsiTheme="majorHAnsi"/>
                                <w:b/>
                                <w:noProof/>
                                <w:color w:val="262626" w:themeColor="text1" w:themeTint="D9"/>
                                <w:sz w:val="20"/>
                              </w:rPr>
                            </w:pPr>
                            <w:r>
                              <w:rPr>
                                <w:rFonts w:asciiTheme="majorHAnsi" w:hAnsiTheme="majorHAnsi"/>
                                <w:b/>
                                <w:noProof/>
                                <w:color w:val="262626" w:themeColor="text1" w:themeTint="D9"/>
                                <w:sz w:val="20"/>
                              </w:rPr>
                              <w:t>PPROY_v0.1</w:t>
                            </w:r>
                            <w:r w:rsidRPr="00001913">
                              <w:rPr>
                                <w:rFonts w:asciiTheme="majorHAnsi" w:hAnsiTheme="majorHAnsi"/>
                                <w:b/>
                                <w:noProof/>
                                <w:color w:val="262626" w:themeColor="text1" w:themeTint="D9"/>
                                <w:sz w:val="20"/>
                              </w:rPr>
                              <w:t>_2016</w:t>
                            </w:r>
                          </w:p>
                          <w:p w14:paraId="70DCB0EA" w14:textId="77CB7D54" w:rsidR="00271402" w:rsidRPr="00001913" w:rsidRDefault="00271402" w:rsidP="00E56D72">
                            <w:pPr>
                              <w:jc w:val="right"/>
                              <w:rPr>
                                <w:rFonts w:asciiTheme="majorHAnsi" w:hAnsiTheme="majorHAnsi"/>
                                <w:b/>
                                <w:color w:val="262626" w:themeColor="text1" w:themeTint="D9"/>
                                <w:sz w:val="20"/>
                              </w:rPr>
                            </w:pPr>
                            <w:r>
                              <w:rPr>
                                <w:rFonts w:asciiTheme="majorHAnsi" w:hAnsiTheme="majorHAnsi"/>
                                <w:b/>
                                <w:color w:val="262626" w:themeColor="text1" w:themeTint="D9"/>
                                <w:sz w:val="20"/>
                              </w:rPr>
                              <w:t>PLAN DE PROYECTO</w:t>
                            </w:r>
                            <w:r w:rsidRPr="00001913">
                              <w:rPr>
                                <w:rFonts w:asciiTheme="majorHAnsi" w:hAnsiTheme="majorHAnsi"/>
                                <w:b/>
                                <w:color w:val="262626" w:themeColor="text1" w:themeTint="D9"/>
                                <w:sz w:val="20"/>
                              </w:rPr>
                              <w:t>: UTP-SISTEMA CONTROL DE ASISTENCIA – GPS</w:t>
                            </w:r>
                          </w:p>
                        </w:txbxContent>
                      </v:textbox>
                      <w10:wrap type="square" anchorx="page"/>
                    </v:shape>
                  </w:pict>
                </mc:Fallback>
              </mc:AlternateContent>
            </w:r>
            <w:r w:rsidR="003B7A68">
              <w:rPr>
                <w:noProof/>
                <w:lang w:val="es-PE" w:eastAsia="es-PE"/>
              </w:rPr>
              <mc:AlternateContent>
                <mc:Choice Requires="wps">
                  <w:drawing>
                    <wp:anchor distT="45720" distB="45720" distL="114300" distR="114300" simplePos="0" relativeHeight="251657216" behindDoc="0" locked="0" layoutInCell="1" allowOverlap="1" wp14:anchorId="0A3A48D5" wp14:editId="46A59E8A">
                      <wp:simplePos x="0" y="0"/>
                      <wp:positionH relativeFrom="page">
                        <wp:posOffset>318026</wp:posOffset>
                      </wp:positionH>
                      <wp:positionV relativeFrom="paragraph">
                        <wp:posOffset>8207047</wp:posOffset>
                      </wp:positionV>
                      <wp:extent cx="3815715" cy="725170"/>
                      <wp:effectExtent l="0" t="0" r="0" b="0"/>
                      <wp:wrapSquare wrapText="bothSides"/>
                      <wp:docPr id="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5715" cy="725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23D03" w14:textId="54E6FB3E" w:rsidR="00271402" w:rsidRPr="00001913" w:rsidRDefault="00271402" w:rsidP="00E56D72">
                                  <w:pPr>
                                    <w:rPr>
                                      <w:color w:val="000000" w:themeColor="text1"/>
                                      <w:sz w:val="40"/>
                                      <w:lang w:val="es-PE"/>
                                    </w:rPr>
                                  </w:pPr>
                                  <w:r>
                                    <w:rPr>
                                      <w:color w:val="000000" w:themeColor="text1"/>
                                      <w:sz w:val="40"/>
                                      <w:lang w:val="es-PE"/>
                                    </w:rPr>
                                    <w:t xml:space="preserve">Actualizado </w:t>
                                  </w:r>
                                  <w:proofErr w:type="gramStart"/>
                                  <w:r>
                                    <w:rPr>
                                      <w:color w:val="000000" w:themeColor="text1"/>
                                      <w:sz w:val="40"/>
                                      <w:lang w:val="es-PE"/>
                                    </w:rPr>
                                    <w:t>Mayo</w:t>
                                  </w:r>
                                  <w:proofErr w:type="gramEnd"/>
                                  <w:r>
                                    <w:rPr>
                                      <w:color w:val="000000" w:themeColor="text1"/>
                                      <w:sz w:val="40"/>
                                      <w:lang w:val="es-PE"/>
                                    </w:rPr>
                                    <w:t xml:space="preserve"> de 2016</w:t>
                                  </w:r>
                                </w:p>
                                <w:p w14:paraId="5ADB613F" w14:textId="77777777" w:rsidR="00271402" w:rsidRPr="00001913" w:rsidRDefault="00271402" w:rsidP="00E56D72">
                                  <w:pPr>
                                    <w:jc w:val="center"/>
                                    <w:rPr>
                                      <w:sz w:val="40"/>
                                      <w:lang w:val="es-P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3A48D5" id="_x0000_s1027" type="#_x0000_t202" style="position:absolute;margin-left:25.05pt;margin-top:646.2pt;width:300.45pt;height:57.1pt;z-index:2516572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" filled="f" stroked="f">
                      <v:textbox>
                        <w:txbxContent>
                          <w:p w14:paraId="12B23D03" w14:textId="54E6FB3E" w:rsidR="00271402" w:rsidRPr="00001913" w:rsidRDefault="00271402" w:rsidP="00E56D72">
                            <w:pPr>
                              <w:rPr>
                                <w:color w:val="000000" w:themeColor="text1"/>
                                <w:sz w:val="40"/>
                                <w:lang w:val="es-PE"/>
                              </w:rPr>
                            </w:pPr>
                            <w:r>
                              <w:rPr>
                                <w:color w:val="000000" w:themeColor="text1"/>
                                <w:sz w:val="40"/>
                                <w:lang w:val="es-PE"/>
                              </w:rPr>
                              <w:t xml:space="preserve">Actualizado </w:t>
                            </w:r>
                            <w:proofErr w:type="gramStart"/>
                            <w:r>
                              <w:rPr>
                                <w:color w:val="000000" w:themeColor="text1"/>
                                <w:sz w:val="40"/>
                                <w:lang w:val="es-PE"/>
                              </w:rPr>
                              <w:t>Mayo</w:t>
                            </w:r>
                            <w:proofErr w:type="gramEnd"/>
                            <w:r>
                              <w:rPr>
                                <w:color w:val="000000" w:themeColor="text1"/>
                                <w:sz w:val="40"/>
                                <w:lang w:val="es-PE"/>
                              </w:rPr>
                              <w:t xml:space="preserve"> de 2016</w:t>
                            </w:r>
                          </w:p>
                          <w:p w14:paraId="5ADB613F" w14:textId="77777777" w:rsidR="00271402" w:rsidRPr="00001913" w:rsidRDefault="00271402" w:rsidP="00E56D72">
                            <w:pPr>
                              <w:jc w:val="center"/>
                              <w:rPr>
                                <w:sz w:val="40"/>
                                <w:lang w:val="es-PE"/>
                              </w:rPr>
                            </w:pPr>
                          </w:p>
                        </w:txbxContent>
                      </v:textbox>
                      <w10:wrap type="square" anchorx="page"/>
                    </v:shape>
                  </w:pict>
                </mc:Fallback>
              </mc:AlternateContent>
            </w:r>
            <w:r w:rsidR="003B7A68">
              <w:rPr>
                <w:noProof/>
                <w:lang w:val="es-PE" w:eastAsia="es-PE"/>
              </w:rPr>
              <w:drawing>
                <wp:anchor distT="0" distB="0" distL="114300" distR="114300" simplePos="0" relativeHeight="251660288" behindDoc="0" locked="0" layoutInCell="1" allowOverlap="1" wp14:anchorId="6F4CD585" wp14:editId="5ABFEA00">
                  <wp:simplePos x="0" y="0"/>
                  <wp:positionH relativeFrom="column">
                    <wp:posOffset>3822941</wp:posOffset>
                  </wp:positionH>
                  <wp:positionV relativeFrom="paragraph">
                    <wp:posOffset>7382576</wp:posOffset>
                  </wp:positionV>
                  <wp:extent cx="2381250" cy="1428750"/>
                  <wp:effectExtent l="0" t="0" r="0" b="0"/>
                  <wp:wrapSquare wrapText="bothSides"/>
                  <wp:docPr id="6" name="Imagen 6" descr="http://2.bp.blogspot.com/-vYNvL26jB6k/Uz-ZWHUu7pI/AAAAAAAAAZQ/8X_hBBTEBI0/s1600/java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2.bp.blogspot.com/-vYNvL26jB6k/Uz-ZWHUu7pI/AAAAAAAAAZQ/8X_hBBTEBI0/s1600/javae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1250" cy="1428750"/>
                          </a:xfrm>
                          <a:prstGeom prst="rect">
                            <a:avLst/>
                          </a:prstGeom>
                          <a:noFill/>
                          <a:ln>
                            <a:noFill/>
                          </a:ln>
                        </pic:spPr>
                      </pic:pic>
                    </a:graphicData>
                  </a:graphic>
                </wp:anchor>
              </w:drawing>
            </w:r>
            <w:r w:rsidR="00E56D72">
              <w:rPr>
                <w:noProof/>
                <w:color w:val="77697A" w:themeColor="accent6" w:themeShade="BF"/>
                <w:lang w:val="es-PE" w:eastAsia="es-PE"/>
              </w:rPr>
              <mc:AlternateContent>
                <mc:Choice Requires="wpg">
                  <w:drawing>
                    <wp:anchor distT="0" distB="0" distL="114300" distR="114300" simplePos="0" relativeHeight="251653120" behindDoc="0" locked="0" layoutInCell="1" allowOverlap="1" wp14:anchorId="5B9C0062" wp14:editId="0F80E1FD">
                      <wp:simplePos x="0" y="0"/>
                      <wp:positionH relativeFrom="column">
                        <wp:posOffset>1053339</wp:posOffset>
                      </wp:positionH>
                      <wp:positionV relativeFrom="paragraph">
                        <wp:posOffset>4043</wp:posOffset>
                      </wp:positionV>
                      <wp:extent cx="5667470" cy="4757420"/>
                      <wp:effectExtent l="0" t="0" r="9525" b="5080"/>
                      <wp:wrapNone/>
                      <wp:docPr id="71" name="Group 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7470" cy="4757420"/>
                                <a:chOff x="2536" y="718"/>
                                <a:chExt cx="8984" cy="7492"/>
                              </a:xfrm>
                            </wpg:grpSpPr>
                            <wps:wsp>
                              <wps:cNvPr id="72" name="Freeform 305"/>
                              <wps:cNvSpPr>
                                <a:spLocks/>
                              </wps:cNvSpPr>
                              <wps:spPr bwMode="auto">
                                <a:xfrm>
                                  <a:off x="2536" y="720"/>
                                  <a:ext cx="8984" cy="7412"/>
                                </a:xfrm>
                                <a:custGeom>
                                  <a:avLst/>
                                  <a:gdLst>
                                    <a:gd name="T0" fmla="*/ 1283 w 8984"/>
                                    <a:gd name="T1" fmla="*/ 0 h 7412"/>
                                    <a:gd name="T2" fmla="*/ 8984 w 8984"/>
                                    <a:gd name="T3" fmla="*/ 2 h 7412"/>
                                    <a:gd name="T4" fmla="*/ 8093 w 8984"/>
                                    <a:gd name="T5" fmla="*/ 7412 h 7412"/>
                                    <a:gd name="T6" fmla="*/ 0 w 8984"/>
                                    <a:gd name="T7" fmla="*/ 3082 h 7412"/>
                                    <a:gd name="T8" fmla="*/ 1283 w 8984"/>
                                    <a:gd name="T9" fmla="*/ 0 h 7412"/>
                                  </a:gdLst>
                                  <a:ahLst/>
                                  <a:cxnLst>
                                    <a:cxn ang="0">
                                      <a:pos x="T0" y="T1"/>
                                    </a:cxn>
                                    <a:cxn ang="0">
                                      <a:pos x="T2" y="T3"/>
                                    </a:cxn>
                                    <a:cxn ang="0">
                                      <a:pos x="T4" y="T5"/>
                                    </a:cxn>
                                    <a:cxn ang="0">
                                      <a:pos x="T6" y="T7"/>
                                    </a:cxn>
                                    <a:cxn ang="0">
                                      <a:pos x="T8" y="T9"/>
                                    </a:cxn>
                                  </a:cxnLst>
                                  <a:rect l="0" t="0" r="r" b="b"/>
                                  <a:pathLst>
                                    <a:path w="8984" h="7412">
                                      <a:moveTo>
                                        <a:pt x="1283" y="0"/>
                                      </a:moveTo>
                                      <a:lnTo>
                                        <a:pt x="8984" y="2"/>
                                      </a:lnTo>
                                      <a:lnTo>
                                        <a:pt x="8093" y="7412"/>
                                      </a:lnTo>
                                      <a:lnTo>
                                        <a:pt x="0" y="3082"/>
                                      </a:lnTo>
                                      <a:lnTo>
                                        <a:pt x="1283" y="0"/>
                                      </a:lnTo>
                                      <a:close/>
                                    </a:path>
                                  </a:pathLst>
                                </a:custGeom>
                                <a:solidFill>
                                  <a:schemeClr val="accent1">
                                    <a:lumMod val="40000"/>
                                    <a:lumOff val="6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73" name="Freeform 306"/>
                              <wps:cNvSpPr>
                                <a:spLocks/>
                              </wps:cNvSpPr>
                              <wps:spPr bwMode="auto">
                                <a:xfrm>
                                  <a:off x="2737" y="718"/>
                                  <a:ext cx="8783" cy="7429"/>
                                </a:xfrm>
                                <a:custGeom>
                                  <a:avLst/>
                                  <a:gdLst>
                                    <a:gd name="T0" fmla="*/ 1321 w 9312"/>
                                    <a:gd name="T1" fmla="*/ 2 h 7321"/>
                                    <a:gd name="T2" fmla="*/ 9312 w 9312"/>
                                    <a:gd name="T3" fmla="*/ 0 h 7321"/>
                                    <a:gd name="T4" fmla="*/ 8480 w 9312"/>
                                    <a:gd name="T5" fmla="*/ 7321 h 7321"/>
                                    <a:gd name="T6" fmla="*/ 0 w 9312"/>
                                    <a:gd name="T7" fmla="*/ 2949 h 7321"/>
                                    <a:gd name="T8" fmla="*/ 1321 w 9312"/>
                                    <a:gd name="T9" fmla="*/ 2 h 7321"/>
                                  </a:gdLst>
                                  <a:ahLst/>
                                  <a:cxnLst>
                                    <a:cxn ang="0">
                                      <a:pos x="T0" y="T1"/>
                                    </a:cxn>
                                    <a:cxn ang="0">
                                      <a:pos x="T2" y="T3"/>
                                    </a:cxn>
                                    <a:cxn ang="0">
                                      <a:pos x="T4" y="T5"/>
                                    </a:cxn>
                                    <a:cxn ang="0">
                                      <a:pos x="T6" y="T7"/>
                                    </a:cxn>
                                    <a:cxn ang="0">
                                      <a:pos x="T8" y="T9"/>
                                    </a:cxn>
                                  </a:cxnLst>
                                  <a:rect l="0" t="0" r="r" b="b"/>
                                  <a:pathLst>
                                    <a:path w="9312" h="7321">
                                      <a:moveTo>
                                        <a:pt x="1321" y="2"/>
                                      </a:moveTo>
                                      <a:lnTo>
                                        <a:pt x="9312" y="0"/>
                                      </a:lnTo>
                                      <a:lnTo>
                                        <a:pt x="8480" y="7321"/>
                                      </a:lnTo>
                                      <a:lnTo>
                                        <a:pt x="0" y="2949"/>
                                      </a:lnTo>
                                      <a:lnTo>
                                        <a:pt x="1321" y="2"/>
                                      </a:lnTo>
                                      <a:close/>
                                    </a:path>
                                  </a:pathLst>
                                </a:custGeom>
                                <a:solidFill>
                                  <a:schemeClr val="accent1">
                                    <a:lumMod val="20000"/>
                                    <a:lumOff val="8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74" name="Freeform 307"/>
                              <wps:cNvSpPr>
                                <a:spLocks/>
                              </wps:cNvSpPr>
                              <wps:spPr bwMode="auto">
                                <a:xfrm>
                                  <a:off x="3361" y="736"/>
                                  <a:ext cx="8159" cy="7436"/>
                                </a:xfrm>
                                <a:custGeom>
                                  <a:avLst/>
                                  <a:gdLst>
                                    <a:gd name="T0" fmla="*/ 1156 w 8651"/>
                                    <a:gd name="T1" fmla="*/ 0 h 7328"/>
                                    <a:gd name="T2" fmla="*/ 8651 w 8651"/>
                                    <a:gd name="T3" fmla="*/ 3 h 7328"/>
                                    <a:gd name="T4" fmla="*/ 7978 w 8651"/>
                                    <a:gd name="T5" fmla="*/ 7328 h 7328"/>
                                    <a:gd name="T6" fmla="*/ 0 w 8651"/>
                                    <a:gd name="T7" fmla="*/ 3048 h 7328"/>
                                    <a:gd name="T8" fmla="*/ 1156 w 8651"/>
                                    <a:gd name="T9" fmla="*/ 0 h 7328"/>
                                  </a:gdLst>
                                  <a:ahLst/>
                                  <a:cxnLst>
                                    <a:cxn ang="0">
                                      <a:pos x="T0" y="T1"/>
                                    </a:cxn>
                                    <a:cxn ang="0">
                                      <a:pos x="T2" y="T3"/>
                                    </a:cxn>
                                    <a:cxn ang="0">
                                      <a:pos x="T4" y="T5"/>
                                    </a:cxn>
                                    <a:cxn ang="0">
                                      <a:pos x="T6" y="T7"/>
                                    </a:cxn>
                                    <a:cxn ang="0">
                                      <a:pos x="T8" y="T9"/>
                                    </a:cxn>
                                  </a:cxnLst>
                                  <a:rect l="0" t="0" r="r" b="b"/>
                                  <a:pathLst>
                                    <a:path w="8651" h="7328">
                                      <a:moveTo>
                                        <a:pt x="1156" y="0"/>
                                      </a:moveTo>
                                      <a:lnTo>
                                        <a:pt x="8651" y="3"/>
                                      </a:lnTo>
                                      <a:lnTo>
                                        <a:pt x="7978" y="7328"/>
                                      </a:lnTo>
                                      <a:lnTo>
                                        <a:pt x="0" y="3048"/>
                                      </a:lnTo>
                                      <a:lnTo>
                                        <a:pt x="1156" y="0"/>
                                      </a:lnTo>
                                      <a:close/>
                                    </a:path>
                                  </a:pathLst>
                                </a:custGeom>
                                <a:solidFill>
                                  <a:schemeClr val="accent6">
                                    <a:lumMod val="60000"/>
                                    <a:lumOff val="4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75" name="Freeform 308"/>
                              <wps:cNvSpPr>
                                <a:spLocks/>
                              </wps:cNvSpPr>
                              <wps:spPr bwMode="auto">
                                <a:xfrm>
                                  <a:off x="3200" y="720"/>
                                  <a:ext cx="8320" cy="7454"/>
                                </a:xfrm>
                                <a:custGeom>
                                  <a:avLst/>
                                  <a:gdLst>
                                    <a:gd name="T0" fmla="*/ 1075 w 8320"/>
                                    <a:gd name="T1" fmla="*/ 0 h 7454"/>
                                    <a:gd name="T2" fmla="*/ 8320 w 8320"/>
                                    <a:gd name="T3" fmla="*/ 0 h 7454"/>
                                    <a:gd name="T4" fmla="*/ 7818 w 8320"/>
                                    <a:gd name="T5" fmla="*/ 7454 h 7454"/>
                                    <a:gd name="T6" fmla="*/ 0 w 8320"/>
                                    <a:gd name="T7" fmla="*/ 2820 h 7454"/>
                                    <a:gd name="T8" fmla="*/ 1075 w 8320"/>
                                    <a:gd name="T9" fmla="*/ 0 h 7454"/>
                                  </a:gdLst>
                                  <a:ahLst/>
                                  <a:cxnLst>
                                    <a:cxn ang="0">
                                      <a:pos x="T0" y="T1"/>
                                    </a:cxn>
                                    <a:cxn ang="0">
                                      <a:pos x="T2" y="T3"/>
                                    </a:cxn>
                                    <a:cxn ang="0">
                                      <a:pos x="T4" y="T5"/>
                                    </a:cxn>
                                    <a:cxn ang="0">
                                      <a:pos x="T6" y="T7"/>
                                    </a:cxn>
                                    <a:cxn ang="0">
                                      <a:pos x="T8" y="T9"/>
                                    </a:cxn>
                                  </a:cxnLst>
                                  <a:rect l="0" t="0" r="r" b="b"/>
                                  <a:pathLst>
                                    <a:path w="8320" h="7454">
                                      <a:moveTo>
                                        <a:pt x="1075" y="0"/>
                                      </a:moveTo>
                                      <a:lnTo>
                                        <a:pt x="8320" y="0"/>
                                      </a:lnTo>
                                      <a:lnTo>
                                        <a:pt x="7818" y="7454"/>
                                      </a:lnTo>
                                      <a:lnTo>
                                        <a:pt x="0" y="2820"/>
                                      </a:lnTo>
                                      <a:lnTo>
                                        <a:pt x="1075" y="0"/>
                                      </a:lnTo>
                                      <a:close/>
                                    </a:path>
                                  </a:pathLst>
                                </a:custGeom>
                                <a:solidFill>
                                  <a:schemeClr val="accent6">
                                    <a:lumMod val="40000"/>
                                    <a:lumOff val="6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76" name="Freeform 309"/>
                              <wps:cNvSpPr>
                                <a:spLocks/>
                              </wps:cNvSpPr>
                              <wps:spPr bwMode="auto">
                                <a:xfrm>
                                  <a:off x="3381" y="718"/>
                                  <a:ext cx="8139" cy="7461"/>
                                </a:xfrm>
                                <a:custGeom>
                                  <a:avLst/>
                                  <a:gdLst>
                                    <a:gd name="T0" fmla="*/ 1020 w 8139"/>
                                    <a:gd name="T1" fmla="*/ 1 h 7461"/>
                                    <a:gd name="T2" fmla="*/ 8139 w 8139"/>
                                    <a:gd name="T3" fmla="*/ 0 h 7461"/>
                                    <a:gd name="T4" fmla="*/ 7782 w 8139"/>
                                    <a:gd name="T5" fmla="*/ 7461 h 7461"/>
                                    <a:gd name="T6" fmla="*/ 0 w 8139"/>
                                    <a:gd name="T7" fmla="*/ 2776 h 7461"/>
                                    <a:gd name="T8" fmla="*/ 1020 w 8139"/>
                                    <a:gd name="T9" fmla="*/ 1 h 7461"/>
                                  </a:gdLst>
                                  <a:ahLst/>
                                  <a:cxnLst>
                                    <a:cxn ang="0">
                                      <a:pos x="T0" y="T1"/>
                                    </a:cxn>
                                    <a:cxn ang="0">
                                      <a:pos x="T2" y="T3"/>
                                    </a:cxn>
                                    <a:cxn ang="0">
                                      <a:pos x="T4" y="T5"/>
                                    </a:cxn>
                                    <a:cxn ang="0">
                                      <a:pos x="T6" y="T7"/>
                                    </a:cxn>
                                    <a:cxn ang="0">
                                      <a:pos x="T8" y="T9"/>
                                    </a:cxn>
                                  </a:cxnLst>
                                  <a:rect l="0" t="0" r="r" b="b"/>
                                  <a:pathLst>
                                    <a:path w="8139" h="7461">
                                      <a:moveTo>
                                        <a:pt x="1020" y="1"/>
                                      </a:moveTo>
                                      <a:lnTo>
                                        <a:pt x="8139" y="0"/>
                                      </a:lnTo>
                                      <a:lnTo>
                                        <a:pt x="7782" y="7461"/>
                                      </a:lnTo>
                                      <a:lnTo>
                                        <a:pt x="0" y="2776"/>
                                      </a:lnTo>
                                      <a:lnTo>
                                        <a:pt x="1020" y="1"/>
                                      </a:lnTo>
                                      <a:close/>
                                    </a:path>
                                  </a:pathLst>
                                </a:custGeom>
                                <a:solidFill>
                                  <a:schemeClr val="accent6">
                                    <a:lumMod val="20000"/>
                                    <a:lumOff val="8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77" name="Freeform 310"/>
                              <wps:cNvSpPr>
                                <a:spLocks/>
                              </wps:cNvSpPr>
                              <wps:spPr bwMode="auto">
                                <a:xfrm>
                                  <a:off x="4005" y="732"/>
                                  <a:ext cx="7515" cy="7478"/>
                                </a:xfrm>
                                <a:custGeom>
                                  <a:avLst/>
                                  <a:gdLst>
                                    <a:gd name="T0" fmla="*/ 876 w 7052"/>
                                    <a:gd name="T1" fmla="*/ 0 h 6522"/>
                                    <a:gd name="T2" fmla="*/ 7052 w 7052"/>
                                    <a:gd name="T3" fmla="*/ 8 h 6522"/>
                                    <a:gd name="T4" fmla="*/ 6902 w 7052"/>
                                    <a:gd name="T5" fmla="*/ 6522 h 6522"/>
                                    <a:gd name="T6" fmla="*/ 0 w 7052"/>
                                    <a:gd name="T7" fmla="*/ 2581 h 6522"/>
                                    <a:gd name="T8" fmla="*/ 876 w 7052"/>
                                    <a:gd name="T9" fmla="*/ 0 h 6522"/>
                                  </a:gdLst>
                                  <a:ahLst/>
                                  <a:cxnLst>
                                    <a:cxn ang="0">
                                      <a:pos x="T0" y="T1"/>
                                    </a:cxn>
                                    <a:cxn ang="0">
                                      <a:pos x="T2" y="T3"/>
                                    </a:cxn>
                                    <a:cxn ang="0">
                                      <a:pos x="T4" y="T5"/>
                                    </a:cxn>
                                    <a:cxn ang="0">
                                      <a:pos x="T6" y="T7"/>
                                    </a:cxn>
                                    <a:cxn ang="0">
                                      <a:pos x="T8" y="T9"/>
                                    </a:cxn>
                                  </a:cxnLst>
                                  <a:rect l="0" t="0" r="r" b="b"/>
                                  <a:pathLst>
                                    <a:path w="7052" h="6522">
                                      <a:moveTo>
                                        <a:pt x="876" y="0"/>
                                      </a:moveTo>
                                      <a:lnTo>
                                        <a:pt x="7052" y="8"/>
                                      </a:lnTo>
                                      <a:lnTo>
                                        <a:pt x="6902" y="6522"/>
                                      </a:lnTo>
                                      <a:lnTo>
                                        <a:pt x="0" y="2581"/>
                                      </a:lnTo>
                                      <a:lnTo>
                                        <a:pt x="876" y="0"/>
                                      </a:lnTo>
                                      <a:close/>
                                    </a:path>
                                  </a:pathLst>
                                </a:custGeom>
                                <a:solidFill>
                                  <a:schemeClr val="accent3">
                                    <a:lumMod val="40000"/>
                                    <a:lumOff val="6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78" name="Freeform 311"/>
                              <wps:cNvSpPr>
                                <a:spLocks/>
                              </wps:cNvSpPr>
                              <wps:spPr bwMode="auto">
                                <a:xfrm>
                                  <a:off x="3954" y="718"/>
                                  <a:ext cx="7566" cy="7459"/>
                                </a:xfrm>
                                <a:custGeom>
                                  <a:avLst/>
                                  <a:gdLst>
                                    <a:gd name="T0" fmla="*/ 780 w 7099"/>
                                    <a:gd name="T1" fmla="*/ 2 h 6505"/>
                                    <a:gd name="T2" fmla="*/ 7099 w 7099"/>
                                    <a:gd name="T3" fmla="*/ 0 h 6505"/>
                                    <a:gd name="T4" fmla="*/ 7099 w 7099"/>
                                    <a:gd name="T5" fmla="*/ 6505 h 6505"/>
                                    <a:gd name="T6" fmla="*/ 0 w 7099"/>
                                    <a:gd name="T7" fmla="*/ 2266 h 6505"/>
                                    <a:gd name="T8" fmla="*/ 780 w 7099"/>
                                    <a:gd name="T9" fmla="*/ 2 h 6505"/>
                                  </a:gdLst>
                                  <a:ahLst/>
                                  <a:cxnLst>
                                    <a:cxn ang="0">
                                      <a:pos x="T0" y="T1"/>
                                    </a:cxn>
                                    <a:cxn ang="0">
                                      <a:pos x="T2" y="T3"/>
                                    </a:cxn>
                                    <a:cxn ang="0">
                                      <a:pos x="T4" y="T5"/>
                                    </a:cxn>
                                    <a:cxn ang="0">
                                      <a:pos x="T6" y="T7"/>
                                    </a:cxn>
                                    <a:cxn ang="0">
                                      <a:pos x="T8" y="T9"/>
                                    </a:cxn>
                                  </a:cxnLst>
                                  <a:rect l="0" t="0" r="r" b="b"/>
                                  <a:pathLst>
                                    <a:path w="7099" h="6505">
                                      <a:moveTo>
                                        <a:pt x="780" y="2"/>
                                      </a:moveTo>
                                      <a:lnTo>
                                        <a:pt x="7099" y="0"/>
                                      </a:lnTo>
                                      <a:lnTo>
                                        <a:pt x="7099" y="6505"/>
                                      </a:lnTo>
                                      <a:lnTo>
                                        <a:pt x="0" y="2266"/>
                                      </a:lnTo>
                                      <a:lnTo>
                                        <a:pt x="780" y="2"/>
                                      </a:lnTo>
                                      <a:close/>
                                    </a:path>
                                  </a:pathLst>
                                </a:custGeom>
                                <a:gradFill rotWithShape="1">
                                  <a:gsLst>
                                    <a:gs pos="0">
                                      <a:srgbClr val="FFFFFF"/>
                                    </a:gs>
                                    <a:gs pos="100000">
                                      <a:schemeClr val="accent3">
                                        <a:lumMod val="20000"/>
                                        <a:lumOff val="80000"/>
                                      </a:schemeClr>
                                    </a:gs>
                                  </a:gsLst>
                                  <a:lin ang="2700000" scaled="1"/>
                                </a:gra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884F93" id="Group 355" o:spid="_x0000_s1026" style="position:absolute;margin-left:82.95pt;margin-top:.3pt;width:446.25pt;height:374.6pt;z-index:251653120" coordorigin="2536,718" coordsize="8984,7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">
                      <v:shape id="Freeform 305" o:spid="_x0000_s1027" style="position:absolute;left:2536;top:720;width:8984;height:7412;visibility:visible;mso-wrap-style:square;v-text-anchor:top" coordsize="8984,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" path="m1283,l8984,2,8093,7412,,3082,1283,xe" fillcolor="#b5c0df [1300]" stroked="f" strokeweight=".25pt">
                        <v:path arrowok="t" o:connecttype="custom" o:connectlocs="1283,0;8984,2;8093,7412;0,3082;1283,0" o:connectangles="0,0,0,0,0"/>
                      </v:shape>
                      <v:shape id="Freeform 306" o:spid="_x0000_s1028" style="position:absolute;left:2737;top:718;width:8783;height:7429;visibility:visible;mso-wrap-style:square;v-text-anchor:top" coordsize="931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" path="m1321,2l9312,,8480,7321,,2949,1321,2xe" fillcolor="#d9dfef [660]" stroked="f" strokeweight=".25pt">
                        <v:path arrowok="t" o:connecttype="custom" o:connectlocs="1246,2;8783,0;7998,7429;0,2993;1246,2" o:connectangles="0,0,0,0,0"/>
                      </v:shape>
                      <v:shape id="Freeform 307" o:spid="_x0000_s1029" style="position:absolute;left:3361;top:736;width:8159;height:7436;visibility:visible;mso-wrap-style:square;v-text-anchor:top" coordsize="8651,7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" path="m1156,l8651,3,7978,7328,,3048,1156,xe" fillcolor="#c4bcc6 [1945]" stroked="f" strokeweight=".25pt">
                        <v:path arrowok="t" o:connecttype="custom" o:connectlocs="1090,0;8159,3;7524,7436;0,3093;1090,0" o:connectangles="0,0,0,0,0"/>
                      </v:shape>
                      <v:shape id="Freeform 308" o:spid="_x0000_s1030" style="position:absolute;left:3200;top:720;width:8320;height:7454;visibility:visible;mso-wrap-style:square;v-text-anchor:top" coordsize="8320,7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" path="m1075,l8320,,7818,7454,,2820,1075,xe" fillcolor="#d7d2d9 [1305]" stroked="f" strokeweight=".25pt">
                        <v:path arrowok="t" o:connecttype="custom" o:connectlocs="1075,0;8320,0;7818,7454;0,2820;1075,0" o:connectangles="0,0,0,0,0"/>
                      </v:shape>
                      <v:shape id="Freeform 309" o:spid="_x0000_s1031" style="position:absolute;left:3381;top:718;width:8139;height:7461;visibility:visible;mso-wrap-style:square;v-text-anchor:top" coordsize="8139,7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" path="m1020,1l8139,,7782,7461,,2776,1020,1xe" fillcolor="#ebe8ec [665]" stroked="f" strokeweight=".25pt">
                        <v:path arrowok="t" o:connecttype="custom" o:connectlocs="1020,1;8139,0;7782,7461;0,2776;1020,1" o:connectangles="0,0,0,0,0"/>
                      </v:shape>
                      <v:shape id="Freeform 310" o:spid="_x0000_s1032" style="position:absolute;left:4005;top:732;width:7515;height:7478;visibility:visible;mso-wrap-style:square;v-text-anchor:top" coordsize="7052,6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" path="m876,l7052,8,6902,6522,,2581,876,xe" fillcolor="#a8cbee [1302]" stroked="f" strokeweight=".25pt">
                        <v:path arrowok="t" o:connecttype="custom" o:connectlocs="934,0;7515,9;7355,7478;0,2959;934,0" o:connectangles="0,0,0,0,0"/>
                      </v:shape>
                      <v:shape id="Freeform 311" o:spid="_x0000_s1033" style="position:absolute;left:3954;top:718;width:7566;height:7459;visibility:visible;mso-wrap-style:square;v-text-anchor:top" coordsize="7099,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" path="m780,2l7099,r,6505l,2266,780,2xe" stroked="f" strokeweight=".25pt">
                        <v:fill color2="#d3e5f6 [662]" rotate="t" angle="45" focus="100%" type="gradient"/>
                        <v:path arrowok="t" o:connecttype="custom" o:connectlocs="831,2;7566,0;7566,7459;0,2598;831,2" o:connectangles="0,0,0,0,0"/>
                      </v:shape>
                    </v:group>
                  </w:pict>
                </mc:Fallback>
              </mc:AlternateContent>
            </w:r>
            <w:r w:rsidR="00E56D72">
              <w:rPr>
                <w:noProof/>
                <w:color w:val="77697A" w:themeColor="accent6" w:themeShade="BF"/>
                <w:lang w:val="es-PE" w:eastAsia="es-PE"/>
              </w:rPr>
              <w:drawing>
                <wp:anchor distT="0" distB="0" distL="114300" distR="114300" simplePos="0" relativeHeight="251651072" behindDoc="0" locked="0" layoutInCell="1" allowOverlap="1" wp14:anchorId="1559C203" wp14:editId="5E6A4E2C">
                  <wp:simplePos x="0" y="0"/>
                  <wp:positionH relativeFrom="margin">
                    <wp:posOffset>177313</wp:posOffset>
                  </wp:positionH>
                  <wp:positionV relativeFrom="margin">
                    <wp:posOffset>269432</wp:posOffset>
                  </wp:positionV>
                  <wp:extent cx="871855" cy="136080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1855" cy="1360805"/>
                          </a:xfrm>
                          <a:prstGeom prst="rect">
                            <a:avLst/>
                          </a:prstGeom>
                          <a:noFill/>
                          <a:ln>
                            <a:noFill/>
                          </a:ln>
                        </pic:spPr>
                      </pic:pic>
                    </a:graphicData>
                  </a:graphic>
                  <wp14:sizeRelH relativeFrom="page">
                    <wp14:pctWidth>0</wp14:pctWidth>
                  </wp14:sizeRelH>
                  <wp14:sizeRelV relativeFrom="page">
                    <wp14:pctHeight>0</wp14:pctHeight>
                  </wp14:sizeRelV>
                </wp:anchor>
              </w:drawing>
            </w:r>
            <w:r w:rsidR="00E56D72">
              <w:rPr>
                <w:noProof/>
                <w:lang w:val="es-PE" w:eastAsia="es-PE"/>
              </w:rPr>
              <mc:AlternateContent>
                <mc:Choice Requires="wps">
                  <w:drawing>
                    <wp:anchor distT="45720" distB="45720" distL="114300" distR="114300" simplePos="0" relativeHeight="251654144" behindDoc="0" locked="0" layoutInCell="1" allowOverlap="1" wp14:anchorId="62CD4C7F" wp14:editId="2F45CEB8">
                      <wp:simplePos x="0" y="0"/>
                      <wp:positionH relativeFrom="page">
                        <wp:posOffset>2894965</wp:posOffset>
                      </wp:positionH>
                      <wp:positionV relativeFrom="paragraph">
                        <wp:posOffset>1610995</wp:posOffset>
                      </wp:positionV>
                      <wp:extent cx="3815715" cy="1043940"/>
                      <wp:effectExtent l="1905" t="0" r="1905" b="0"/>
                      <wp:wrapSquare wrapText="bothSides"/>
                      <wp:docPr id="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5715" cy="1043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436DD" w14:textId="77777777" w:rsidR="00271402" w:rsidRPr="00001913" w:rsidRDefault="00271402" w:rsidP="00E56D72">
                                  <w:pPr>
                                    <w:jc w:val="right"/>
                                    <w:rPr>
                                      <w:sz w:val="28"/>
                                      <w:lang w:val="es-PE"/>
                                    </w:rPr>
                                  </w:pPr>
                                  <w:r>
                                    <w:rPr>
                                      <w:sz w:val="28"/>
                                      <w:lang w:val="es-PE"/>
                                    </w:rPr>
                                    <w:t>UTP-CONTROLL-SYSTEM-</w:t>
                                  </w:r>
                                  <w:r w:rsidRPr="00001913">
                                    <w:rPr>
                                      <w:sz w:val="28"/>
                                      <w:lang w:val="es-PE"/>
                                    </w:rPr>
                                    <w:t>ASSISTANCE-GPS</w:t>
                                  </w:r>
                                </w:p>
                                <w:p w14:paraId="62597CB9" w14:textId="06CF0D01" w:rsidR="00271402" w:rsidRPr="00001913" w:rsidRDefault="00271402" w:rsidP="00E56D72">
                                  <w:pPr>
                                    <w:jc w:val="right"/>
                                    <w:rPr>
                                      <w:sz w:val="28"/>
                                      <w:lang w:val="es-PE"/>
                                    </w:rPr>
                                  </w:pPr>
                                  <w:r w:rsidRPr="00001913">
                                    <w:rPr>
                                      <w:sz w:val="28"/>
                                      <w:lang w:val="es-PE"/>
                                    </w:rPr>
                                    <w:t>Plan de Proyecto -</w:t>
                                  </w:r>
                                  <w:r>
                                    <w:rPr>
                                      <w:sz w:val="28"/>
                                      <w:lang w:val="es-PE"/>
                                    </w:rPr>
                                    <w:t xml:space="preserve"> </w:t>
                                  </w:r>
                                  <w:r w:rsidRPr="00001913">
                                    <w:rPr>
                                      <w:sz w:val="28"/>
                                      <w:lang w:val="es-PE"/>
                                    </w:rPr>
                                    <w:t>Inicial</w:t>
                                  </w:r>
                                </w:p>
                                <w:p w14:paraId="1E12A724" w14:textId="77777777" w:rsidR="00271402" w:rsidRPr="00001913" w:rsidRDefault="00271402" w:rsidP="00E56D72">
                                  <w:pPr>
                                    <w:jc w:val="right"/>
                                    <w:rPr>
                                      <w:rFonts w:asciiTheme="majorHAnsi" w:hAnsiTheme="majorHAnsi"/>
                                      <w:b/>
                                      <w:color w:val="262626" w:themeColor="text1" w:themeTint="D9"/>
                                      <w:sz w:val="1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2CD4C7F" id="_x0000_s1028" type="#_x0000_t202" style="position:absolute;margin-left:227.95pt;margin-top:126.85pt;width:300.45pt;height:82.2pt;z-index:2516541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" filled="f" stroked="f">
                      <v:textbox>
                        <w:txbxContent>
                          <w:p w14:paraId="222436DD" w14:textId="77777777" w:rsidR="00271402" w:rsidRPr="00001913" w:rsidRDefault="00271402" w:rsidP="00E56D72">
                            <w:pPr>
                              <w:jc w:val="right"/>
                              <w:rPr>
                                <w:sz w:val="28"/>
                                <w:lang w:val="es-PE"/>
                              </w:rPr>
                            </w:pPr>
                            <w:r>
                              <w:rPr>
                                <w:sz w:val="28"/>
                                <w:lang w:val="es-PE"/>
                              </w:rPr>
                              <w:t>UTP-CONTROLL-SYSTEM-</w:t>
                            </w:r>
                            <w:r w:rsidRPr="00001913">
                              <w:rPr>
                                <w:sz w:val="28"/>
                                <w:lang w:val="es-PE"/>
                              </w:rPr>
                              <w:t>ASSISTANCE-GPS</w:t>
                            </w:r>
                          </w:p>
                          <w:p w14:paraId="62597CB9" w14:textId="06CF0D01" w:rsidR="00271402" w:rsidRPr="00001913" w:rsidRDefault="00271402" w:rsidP="00E56D72">
                            <w:pPr>
                              <w:jc w:val="right"/>
                              <w:rPr>
                                <w:sz w:val="28"/>
                                <w:lang w:val="es-PE"/>
                              </w:rPr>
                            </w:pPr>
                            <w:r w:rsidRPr="00001913">
                              <w:rPr>
                                <w:sz w:val="28"/>
                                <w:lang w:val="es-PE"/>
                              </w:rPr>
                              <w:t>Plan de Proyecto -</w:t>
                            </w:r>
                            <w:r>
                              <w:rPr>
                                <w:sz w:val="28"/>
                                <w:lang w:val="es-PE"/>
                              </w:rPr>
                              <w:t xml:space="preserve"> </w:t>
                            </w:r>
                            <w:r w:rsidRPr="00001913">
                              <w:rPr>
                                <w:sz w:val="28"/>
                                <w:lang w:val="es-PE"/>
                              </w:rPr>
                              <w:t>Inicial</w:t>
                            </w:r>
                          </w:p>
                          <w:p w14:paraId="1E12A724" w14:textId="77777777" w:rsidR="00271402" w:rsidRPr="00001913" w:rsidRDefault="00271402" w:rsidP="00E56D72">
                            <w:pPr>
                              <w:jc w:val="right"/>
                              <w:rPr>
                                <w:rFonts w:asciiTheme="majorHAnsi" w:hAnsiTheme="majorHAnsi"/>
                                <w:b/>
                                <w:color w:val="262626" w:themeColor="text1" w:themeTint="D9"/>
                                <w:sz w:val="16"/>
                              </w:rPr>
                            </w:pPr>
                          </w:p>
                        </w:txbxContent>
                      </v:textbox>
                      <w10:wrap type="square" anchorx="page"/>
                    </v:shape>
                  </w:pict>
                </mc:Fallback>
              </mc:AlternateContent>
            </w:r>
          </w:p>
        </w:tc>
      </w:tr>
    </w:tbl>
    <w:p w14:paraId="47D81270" w14:textId="3A971AFC" w:rsidR="00D72805" w:rsidRDefault="00D72805" w:rsidP="00E56D72">
      <w:pPr>
        <w:tabs>
          <w:tab w:val="left" w:pos="2830"/>
        </w:tabs>
      </w:pPr>
    </w:p>
    <w:p w14:paraId="47483AFD" w14:textId="77777777" w:rsidR="00D72805" w:rsidRDefault="00D72805" w:rsidP="00D72805">
      <w:pPr>
        <w:rPr>
          <w:rFonts w:cs="Arial"/>
          <w:b/>
          <w:bCs/>
          <w:caps/>
          <w:sz w:val="24"/>
          <w:szCs w:val="24"/>
          <w:lang w:eastAsia="es-ES"/>
        </w:rPr>
      </w:pPr>
      <w:r w:rsidRPr="007C0AAE">
        <w:rPr>
          <w:rFonts w:cs="Arial"/>
          <w:b/>
          <w:bCs/>
          <w:caps/>
          <w:sz w:val="24"/>
          <w:szCs w:val="24"/>
          <w:lang w:eastAsia="es-ES"/>
        </w:rPr>
        <w:t>HISTORIAL DE LAS REVISIONES</w:t>
      </w:r>
    </w:p>
    <w:p w14:paraId="390BCFC1" w14:textId="77777777" w:rsidR="00D72805" w:rsidRDefault="00D72805" w:rsidP="00D72805">
      <w:pPr>
        <w:rPr>
          <w:rFonts w:cs="Arial"/>
          <w:b/>
          <w:bCs/>
          <w:caps/>
          <w:sz w:val="24"/>
          <w:szCs w:val="24"/>
          <w:lang w:eastAsia="es-ES"/>
        </w:rPr>
      </w:pPr>
    </w:p>
    <w:tbl>
      <w:tblPr>
        <w:tblW w:w="9219"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68"/>
        <w:gridCol w:w="1007"/>
        <w:gridCol w:w="1363"/>
        <w:gridCol w:w="778"/>
        <w:gridCol w:w="2067"/>
        <w:gridCol w:w="1140"/>
        <w:gridCol w:w="2196"/>
      </w:tblGrid>
      <w:tr w:rsidR="00D72805" w:rsidRPr="00422F86" w14:paraId="1A1B3648" w14:textId="77777777" w:rsidTr="006255BB">
        <w:trPr>
          <w:tblHeader/>
        </w:trPr>
        <w:tc>
          <w:tcPr>
            <w:tcW w:w="0" w:type="auto"/>
            <w:shd w:val="clear" w:color="auto" w:fill="C0D7EC" w:themeFill="accent2" w:themeFillTint="66"/>
            <w:tcMar>
              <w:top w:w="0" w:type="dxa"/>
              <w:left w:w="108" w:type="dxa"/>
              <w:bottom w:w="0" w:type="dxa"/>
              <w:right w:w="108" w:type="dxa"/>
            </w:tcMar>
            <w:vAlign w:val="center"/>
          </w:tcPr>
          <w:p w14:paraId="152E02C5" w14:textId="77777777" w:rsidR="00D72805" w:rsidRPr="00422F86" w:rsidRDefault="00D72805" w:rsidP="006255BB">
            <w:pPr>
              <w:spacing w:before="60" w:after="60"/>
              <w:jc w:val="center"/>
              <w:rPr>
                <w:rFonts w:cs="Arial"/>
                <w:lang w:eastAsia="es-ES"/>
              </w:rPr>
            </w:pPr>
            <w:r w:rsidRPr="00422F86">
              <w:rPr>
                <w:rFonts w:cs="Arial"/>
                <w:lang w:eastAsia="es-ES"/>
              </w:rPr>
              <w:t>Ítem</w:t>
            </w:r>
          </w:p>
        </w:tc>
        <w:tc>
          <w:tcPr>
            <w:tcW w:w="0" w:type="auto"/>
            <w:shd w:val="clear" w:color="auto" w:fill="C0D7EC" w:themeFill="accent2" w:themeFillTint="66"/>
            <w:tcMar>
              <w:top w:w="0" w:type="dxa"/>
              <w:left w:w="108" w:type="dxa"/>
              <w:bottom w:w="0" w:type="dxa"/>
              <w:right w:w="108" w:type="dxa"/>
            </w:tcMar>
            <w:vAlign w:val="center"/>
          </w:tcPr>
          <w:p w14:paraId="212D095F" w14:textId="77777777" w:rsidR="00D72805" w:rsidRPr="00422F86" w:rsidRDefault="00D72805" w:rsidP="006255BB">
            <w:pPr>
              <w:spacing w:before="60" w:after="60"/>
              <w:jc w:val="center"/>
              <w:rPr>
                <w:rFonts w:cs="Arial"/>
                <w:lang w:eastAsia="es-ES"/>
              </w:rPr>
            </w:pPr>
            <w:r w:rsidRPr="00422F86">
              <w:rPr>
                <w:rFonts w:cs="Arial"/>
                <w:lang w:eastAsia="es-ES"/>
              </w:rPr>
              <w:t>Versión</w:t>
            </w:r>
          </w:p>
        </w:tc>
        <w:tc>
          <w:tcPr>
            <w:tcW w:w="0" w:type="auto"/>
            <w:shd w:val="clear" w:color="auto" w:fill="C0D7EC" w:themeFill="accent2" w:themeFillTint="66"/>
            <w:tcMar>
              <w:top w:w="0" w:type="dxa"/>
              <w:left w:w="108" w:type="dxa"/>
              <w:bottom w:w="0" w:type="dxa"/>
              <w:right w:w="108" w:type="dxa"/>
            </w:tcMar>
            <w:vAlign w:val="center"/>
          </w:tcPr>
          <w:p w14:paraId="57CD5821" w14:textId="77777777" w:rsidR="00D72805" w:rsidRPr="00422F86" w:rsidRDefault="00D72805" w:rsidP="006255BB">
            <w:pPr>
              <w:spacing w:before="60" w:after="60"/>
              <w:jc w:val="center"/>
              <w:rPr>
                <w:rFonts w:cs="Arial"/>
                <w:lang w:eastAsia="es-ES"/>
              </w:rPr>
            </w:pPr>
            <w:r w:rsidRPr="00422F86">
              <w:rPr>
                <w:rFonts w:cs="Arial"/>
                <w:lang w:eastAsia="es-ES"/>
              </w:rPr>
              <w:t>Fecha</w:t>
            </w:r>
          </w:p>
        </w:tc>
        <w:tc>
          <w:tcPr>
            <w:tcW w:w="0" w:type="auto"/>
            <w:shd w:val="clear" w:color="auto" w:fill="C0D7EC" w:themeFill="accent2" w:themeFillTint="66"/>
            <w:tcMar>
              <w:top w:w="0" w:type="dxa"/>
              <w:left w:w="108" w:type="dxa"/>
              <w:bottom w:w="0" w:type="dxa"/>
              <w:right w:w="108" w:type="dxa"/>
            </w:tcMar>
            <w:vAlign w:val="center"/>
          </w:tcPr>
          <w:p w14:paraId="7BBAC2ED" w14:textId="77777777" w:rsidR="00D72805" w:rsidRPr="00422F86" w:rsidRDefault="00D72805" w:rsidP="006255BB">
            <w:pPr>
              <w:spacing w:before="60" w:after="60"/>
              <w:jc w:val="center"/>
              <w:rPr>
                <w:rFonts w:cs="Arial"/>
                <w:lang w:eastAsia="es-ES"/>
              </w:rPr>
            </w:pPr>
            <w:r w:rsidRPr="00422F86">
              <w:rPr>
                <w:rFonts w:cs="Arial"/>
                <w:lang w:eastAsia="es-ES"/>
              </w:rPr>
              <w:t>Autor</w:t>
            </w:r>
          </w:p>
        </w:tc>
        <w:tc>
          <w:tcPr>
            <w:tcW w:w="2263" w:type="dxa"/>
            <w:shd w:val="clear" w:color="auto" w:fill="C0D7EC" w:themeFill="accent2" w:themeFillTint="66"/>
            <w:tcMar>
              <w:top w:w="0" w:type="dxa"/>
              <w:left w:w="108" w:type="dxa"/>
              <w:bottom w:w="0" w:type="dxa"/>
              <w:right w:w="108" w:type="dxa"/>
            </w:tcMar>
            <w:vAlign w:val="center"/>
          </w:tcPr>
          <w:p w14:paraId="46D4EF3D" w14:textId="77777777" w:rsidR="00D72805" w:rsidRPr="00422F86" w:rsidRDefault="00D72805" w:rsidP="006255BB">
            <w:pPr>
              <w:spacing w:before="60" w:after="60"/>
              <w:jc w:val="center"/>
              <w:rPr>
                <w:rFonts w:cs="Arial"/>
                <w:lang w:eastAsia="es-ES"/>
              </w:rPr>
            </w:pPr>
            <w:r w:rsidRPr="00422F86">
              <w:rPr>
                <w:rFonts w:cs="Arial"/>
                <w:lang w:eastAsia="es-ES"/>
              </w:rPr>
              <w:t>Descripción</w:t>
            </w:r>
          </w:p>
        </w:tc>
        <w:tc>
          <w:tcPr>
            <w:tcW w:w="1134" w:type="dxa"/>
            <w:shd w:val="clear" w:color="auto" w:fill="C0D7EC" w:themeFill="accent2" w:themeFillTint="66"/>
            <w:tcMar>
              <w:top w:w="0" w:type="dxa"/>
              <w:left w:w="108" w:type="dxa"/>
              <w:bottom w:w="0" w:type="dxa"/>
              <w:right w:w="108" w:type="dxa"/>
            </w:tcMar>
            <w:vAlign w:val="center"/>
          </w:tcPr>
          <w:p w14:paraId="71EADBC9" w14:textId="77777777" w:rsidR="00D72805" w:rsidRPr="00422F86" w:rsidRDefault="00D72805" w:rsidP="006255BB">
            <w:pPr>
              <w:spacing w:before="60" w:after="60"/>
              <w:jc w:val="center"/>
              <w:rPr>
                <w:rFonts w:cs="Arial"/>
                <w:lang w:eastAsia="es-ES"/>
              </w:rPr>
            </w:pPr>
            <w:r w:rsidRPr="00422F86">
              <w:rPr>
                <w:rFonts w:cs="Arial"/>
                <w:lang w:eastAsia="es-ES"/>
              </w:rPr>
              <w:t>Estado</w:t>
            </w:r>
          </w:p>
        </w:tc>
        <w:tc>
          <w:tcPr>
            <w:tcW w:w="2410" w:type="dxa"/>
            <w:shd w:val="clear" w:color="auto" w:fill="C0D7EC" w:themeFill="accent2" w:themeFillTint="66"/>
            <w:tcMar>
              <w:top w:w="0" w:type="dxa"/>
              <w:left w:w="108" w:type="dxa"/>
              <w:bottom w:w="0" w:type="dxa"/>
              <w:right w:w="108" w:type="dxa"/>
            </w:tcMar>
          </w:tcPr>
          <w:p w14:paraId="59FEAC0C" w14:textId="77777777" w:rsidR="00D72805" w:rsidRPr="00422F86" w:rsidRDefault="00D72805" w:rsidP="006255BB">
            <w:pPr>
              <w:spacing w:before="60" w:after="60"/>
              <w:jc w:val="center"/>
              <w:rPr>
                <w:rFonts w:cs="Arial"/>
                <w:lang w:eastAsia="es-ES"/>
              </w:rPr>
            </w:pPr>
            <w:r w:rsidRPr="00422F86">
              <w:rPr>
                <w:rFonts w:cs="Arial"/>
                <w:lang w:eastAsia="es-ES"/>
              </w:rPr>
              <w:t>Responsable de Revisión y/o Aprobación</w:t>
            </w:r>
          </w:p>
        </w:tc>
      </w:tr>
      <w:tr w:rsidR="00D72805" w:rsidRPr="00422F86" w14:paraId="2C8193F8" w14:textId="77777777" w:rsidTr="006255BB">
        <w:trPr>
          <w:trHeight w:val="648"/>
        </w:trPr>
        <w:tc>
          <w:tcPr>
            <w:tcW w:w="0" w:type="auto"/>
            <w:tcMar>
              <w:top w:w="0" w:type="dxa"/>
              <w:left w:w="108" w:type="dxa"/>
              <w:bottom w:w="0" w:type="dxa"/>
              <w:right w:w="108" w:type="dxa"/>
            </w:tcMar>
            <w:vAlign w:val="center"/>
          </w:tcPr>
          <w:p w14:paraId="20FE2D8B" w14:textId="77777777" w:rsidR="00D72805" w:rsidRPr="007412E6" w:rsidRDefault="00D72805" w:rsidP="006255BB">
            <w:pPr>
              <w:spacing w:before="60" w:after="60"/>
              <w:jc w:val="center"/>
              <w:rPr>
                <w:rFonts w:cs="Arial"/>
                <w:lang w:eastAsia="es-ES"/>
              </w:rPr>
            </w:pPr>
            <w:r w:rsidRPr="007412E6">
              <w:rPr>
                <w:rFonts w:cs="Arial"/>
                <w:lang w:eastAsia="es-ES"/>
              </w:rPr>
              <w:t>01</w:t>
            </w:r>
          </w:p>
        </w:tc>
        <w:tc>
          <w:tcPr>
            <w:tcW w:w="0" w:type="auto"/>
            <w:tcMar>
              <w:top w:w="0" w:type="dxa"/>
              <w:left w:w="108" w:type="dxa"/>
              <w:bottom w:w="0" w:type="dxa"/>
              <w:right w:w="108" w:type="dxa"/>
            </w:tcMar>
            <w:vAlign w:val="center"/>
          </w:tcPr>
          <w:p w14:paraId="5225E89D" w14:textId="23C04515" w:rsidR="00D72805" w:rsidRPr="007412E6" w:rsidRDefault="00DD02CA" w:rsidP="006255BB">
            <w:pPr>
              <w:spacing w:before="60" w:after="60"/>
              <w:jc w:val="center"/>
              <w:rPr>
                <w:rFonts w:cs="Arial"/>
                <w:lang w:eastAsia="es-ES"/>
              </w:rPr>
            </w:pPr>
            <w:r>
              <w:rPr>
                <w:rFonts w:cs="Arial"/>
                <w:lang w:eastAsia="es-ES"/>
              </w:rPr>
              <w:t>0.1</w:t>
            </w:r>
          </w:p>
        </w:tc>
        <w:tc>
          <w:tcPr>
            <w:tcW w:w="0" w:type="auto"/>
            <w:tcMar>
              <w:top w:w="0" w:type="dxa"/>
              <w:left w:w="108" w:type="dxa"/>
              <w:bottom w:w="0" w:type="dxa"/>
              <w:right w:w="108" w:type="dxa"/>
            </w:tcMar>
            <w:vAlign w:val="center"/>
          </w:tcPr>
          <w:p w14:paraId="1359B4F1" w14:textId="071AA219" w:rsidR="00D72805" w:rsidRPr="007412E6" w:rsidRDefault="0005450F" w:rsidP="006255BB">
            <w:pPr>
              <w:spacing w:before="60" w:after="60"/>
              <w:jc w:val="center"/>
              <w:rPr>
                <w:rFonts w:cs="Arial"/>
                <w:lang w:eastAsia="es-ES"/>
              </w:rPr>
            </w:pPr>
            <w:r>
              <w:rPr>
                <w:rFonts w:cs="Arial"/>
                <w:lang w:eastAsia="es-ES"/>
              </w:rPr>
              <w:t>23</w:t>
            </w:r>
            <w:r w:rsidR="00D72805" w:rsidRPr="007412E6">
              <w:rPr>
                <w:rFonts w:cs="Arial"/>
                <w:lang w:eastAsia="es-ES"/>
              </w:rPr>
              <w:t>/05/2016</w:t>
            </w:r>
          </w:p>
        </w:tc>
        <w:tc>
          <w:tcPr>
            <w:tcW w:w="0" w:type="auto"/>
            <w:tcMar>
              <w:top w:w="0" w:type="dxa"/>
              <w:left w:w="108" w:type="dxa"/>
              <w:bottom w:w="0" w:type="dxa"/>
              <w:right w:w="108" w:type="dxa"/>
            </w:tcMar>
            <w:vAlign w:val="center"/>
          </w:tcPr>
          <w:p w14:paraId="7BD3E6F0" w14:textId="77777777" w:rsidR="00D72805" w:rsidRDefault="00D72805" w:rsidP="008354BF">
            <w:pPr>
              <w:spacing w:before="60" w:after="60"/>
              <w:jc w:val="center"/>
              <w:rPr>
                <w:rFonts w:cs="Arial"/>
                <w:lang w:eastAsia="es-ES"/>
              </w:rPr>
            </w:pPr>
            <w:r w:rsidRPr="007412E6">
              <w:rPr>
                <w:rFonts w:cs="Arial"/>
                <w:lang w:eastAsia="es-ES"/>
              </w:rPr>
              <w:t>CV</w:t>
            </w:r>
            <w:r w:rsidR="0036746D" w:rsidRPr="007412E6">
              <w:rPr>
                <w:rFonts w:cs="Arial"/>
                <w:lang w:eastAsia="es-ES"/>
              </w:rPr>
              <w:t xml:space="preserve"> </w:t>
            </w:r>
            <w:r w:rsidR="008354BF">
              <w:rPr>
                <w:rFonts w:cs="Arial"/>
                <w:lang w:eastAsia="es-ES"/>
              </w:rPr>
              <w:t>/</w:t>
            </w:r>
          </w:p>
          <w:p w14:paraId="737F3639" w14:textId="1E25C855" w:rsidR="008354BF" w:rsidRPr="007412E6" w:rsidRDefault="008354BF" w:rsidP="008354BF">
            <w:pPr>
              <w:spacing w:before="60" w:after="60"/>
              <w:jc w:val="center"/>
              <w:rPr>
                <w:rFonts w:cs="Arial"/>
                <w:lang w:eastAsia="es-ES"/>
              </w:rPr>
            </w:pPr>
            <w:r>
              <w:rPr>
                <w:rFonts w:cs="Arial"/>
                <w:lang w:eastAsia="es-ES"/>
              </w:rPr>
              <w:t>PN</w:t>
            </w:r>
          </w:p>
        </w:tc>
        <w:tc>
          <w:tcPr>
            <w:tcW w:w="2263" w:type="dxa"/>
            <w:tcMar>
              <w:top w:w="0" w:type="dxa"/>
              <w:left w:w="108" w:type="dxa"/>
              <w:bottom w:w="0" w:type="dxa"/>
              <w:right w:w="108" w:type="dxa"/>
            </w:tcMar>
            <w:vAlign w:val="center"/>
          </w:tcPr>
          <w:p w14:paraId="72501D25" w14:textId="77777777" w:rsidR="00D72805" w:rsidRPr="007412E6" w:rsidRDefault="00D72805" w:rsidP="006255BB">
            <w:pPr>
              <w:spacing w:before="60" w:after="60"/>
              <w:jc w:val="center"/>
              <w:rPr>
                <w:rFonts w:cs="Arial"/>
                <w:lang w:eastAsia="es-ES"/>
              </w:rPr>
            </w:pPr>
            <w:r w:rsidRPr="007412E6">
              <w:rPr>
                <w:rFonts w:cs="Arial"/>
                <w:lang w:eastAsia="es-ES"/>
              </w:rPr>
              <w:t>Versión Preliminar con revisión de QA</w:t>
            </w:r>
          </w:p>
        </w:tc>
        <w:tc>
          <w:tcPr>
            <w:tcW w:w="1134" w:type="dxa"/>
            <w:tcMar>
              <w:top w:w="0" w:type="dxa"/>
              <w:left w:w="108" w:type="dxa"/>
              <w:bottom w:w="0" w:type="dxa"/>
              <w:right w:w="108" w:type="dxa"/>
            </w:tcMar>
            <w:vAlign w:val="center"/>
          </w:tcPr>
          <w:p w14:paraId="067AF8C6" w14:textId="77777777" w:rsidR="00D72805" w:rsidRPr="007412E6" w:rsidRDefault="00D72805" w:rsidP="006255BB">
            <w:pPr>
              <w:spacing w:before="60" w:after="60"/>
              <w:jc w:val="center"/>
              <w:rPr>
                <w:rFonts w:cs="Arial"/>
                <w:lang w:eastAsia="es-ES"/>
              </w:rPr>
            </w:pPr>
            <w:r w:rsidRPr="007412E6">
              <w:rPr>
                <w:rFonts w:cs="Arial"/>
                <w:lang w:eastAsia="es-ES"/>
              </w:rPr>
              <w:t>Revisado</w:t>
            </w:r>
          </w:p>
        </w:tc>
        <w:tc>
          <w:tcPr>
            <w:tcW w:w="2410" w:type="dxa"/>
            <w:tcMar>
              <w:top w:w="0" w:type="dxa"/>
              <w:left w:w="108" w:type="dxa"/>
              <w:bottom w:w="0" w:type="dxa"/>
              <w:right w:w="108" w:type="dxa"/>
            </w:tcMar>
            <w:vAlign w:val="center"/>
          </w:tcPr>
          <w:p w14:paraId="36A67FCC" w14:textId="57E205B9" w:rsidR="00D72805" w:rsidRPr="007412E6" w:rsidRDefault="006255BB" w:rsidP="006255BB">
            <w:pPr>
              <w:spacing w:before="60" w:after="60"/>
              <w:jc w:val="center"/>
              <w:rPr>
                <w:rFonts w:cs="Arial"/>
                <w:lang w:eastAsia="es-ES"/>
              </w:rPr>
            </w:pPr>
            <w:r w:rsidRPr="007412E6">
              <w:rPr>
                <w:rFonts w:cs="Arial"/>
                <w:lang w:eastAsia="es-ES"/>
              </w:rPr>
              <w:t>GM</w:t>
            </w:r>
            <w:r w:rsidR="008354BF">
              <w:rPr>
                <w:rFonts w:cs="Arial"/>
                <w:lang w:eastAsia="es-ES"/>
              </w:rPr>
              <w:t xml:space="preserve"> / JS </w:t>
            </w:r>
          </w:p>
        </w:tc>
      </w:tr>
      <w:tr w:rsidR="00D72805" w:rsidRPr="00422F86" w14:paraId="2062D815" w14:textId="77777777" w:rsidTr="006255BB">
        <w:tc>
          <w:tcPr>
            <w:tcW w:w="0" w:type="auto"/>
            <w:tcMar>
              <w:top w:w="0" w:type="dxa"/>
              <w:left w:w="108" w:type="dxa"/>
              <w:bottom w:w="0" w:type="dxa"/>
              <w:right w:w="108" w:type="dxa"/>
            </w:tcMar>
            <w:vAlign w:val="center"/>
          </w:tcPr>
          <w:p w14:paraId="0216694A" w14:textId="506F9E4C" w:rsidR="00D72805" w:rsidRPr="00422F86" w:rsidRDefault="00D72805" w:rsidP="006255BB">
            <w:pPr>
              <w:spacing w:before="60" w:after="60"/>
              <w:jc w:val="center"/>
              <w:rPr>
                <w:rFonts w:cs="Arial"/>
                <w:lang w:eastAsia="es-ES"/>
              </w:rPr>
            </w:pPr>
          </w:p>
        </w:tc>
        <w:tc>
          <w:tcPr>
            <w:tcW w:w="0" w:type="auto"/>
            <w:tcMar>
              <w:top w:w="0" w:type="dxa"/>
              <w:left w:w="108" w:type="dxa"/>
              <w:bottom w:w="0" w:type="dxa"/>
              <w:right w:w="108" w:type="dxa"/>
            </w:tcMar>
            <w:vAlign w:val="center"/>
          </w:tcPr>
          <w:p w14:paraId="30D1E758" w14:textId="1EE4F3F4" w:rsidR="00D72805" w:rsidRPr="00422F86" w:rsidRDefault="00D72805" w:rsidP="006255BB">
            <w:pPr>
              <w:spacing w:before="60" w:after="60"/>
              <w:jc w:val="center"/>
              <w:rPr>
                <w:rFonts w:cs="Arial"/>
                <w:lang w:eastAsia="es-ES"/>
              </w:rPr>
            </w:pPr>
          </w:p>
        </w:tc>
        <w:tc>
          <w:tcPr>
            <w:tcW w:w="0" w:type="auto"/>
            <w:tcMar>
              <w:top w:w="0" w:type="dxa"/>
              <w:left w:w="108" w:type="dxa"/>
              <w:bottom w:w="0" w:type="dxa"/>
              <w:right w:w="108" w:type="dxa"/>
            </w:tcMar>
            <w:vAlign w:val="center"/>
          </w:tcPr>
          <w:p w14:paraId="7FA4DBEE" w14:textId="65C3AD87" w:rsidR="00D72805" w:rsidRDefault="00D72805" w:rsidP="006255BB">
            <w:pPr>
              <w:spacing w:before="60" w:after="60"/>
              <w:jc w:val="center"/>
              <w:rPr>
                <w:rFonts w:cs="Arial"/>
                <w:lang w:eastAsia="es-ES"/>
              </w:rPr>
            </w:pPr>
          </w:p>
        </w:tc>
        <w:tc>
          <w:tcPr>
            <w:tcW w:w="0" w:type="auto"/>
            <w:tcMar>
              <w:top w:w="0" w:type="dxa"/>
              <w:left w:w="108" w:type="dxa"/>
              <w:bottom w:w="0" w:type="dxa"/>
              <w:right w:w="108" w:type="dxa"/>
            </w:tcMar>
            <w:vAlign w:val="center"/>
          </w:tcPr>
          <w:p w14:paraId="72963CCF" w14:textId="0C8858CF" w:rsidR="00D72805" w:rsidRDefault="00D72805" w:rsidP="006255BB">
            <w:pPr>
              <w:spacing w:before="60" w:after="60"/>
              <w:jc w:val="center"/>
              <w:rPr>
                <w:rFonts w:cs="Arial"/>
                <w:lang w:eastAsia="es-ES"/>
              </w:rPr>
            </w:pPr>
          </w:p>
        </w:tc>
        <w:tc>
          <w:tcPr>
            <w:tcW w:w="2263" w:type="dxa"/>
            <w:tcMar>
              <w:top w:w="0" w:type="dxa"/>
              <w:left w:w="108" w:type="dxa"/>
              <w:bottom w:w="0" w:type="dxa"/>
              <w:right w:w="108" w:type="dxa"/>
            </w:tcMar>
            <w:vAlign w:val="center"/>
          </w:tcPr>
          <w:p w14:paraId="08A7BB14" w14:textId="17DCCBEF" w:rsidR="00D72805" w:rsidRPr="00422F86" w:rsidRDefault="00D72805" w:rsidP="006255BB">
            <w:pPr>
              <w:spacing w:before="60" w:after="60"/>
              <w:jc w:val="center"/>
              <w:rPr>
                <w:rFonts w:cs="Arial"/>
                <w:lang w:eastAsia="es-ES"/>
              </w:rPr>
            </w:pPr>
          </w:p>
        </w:tc>
        <w:tc>
          <w:tcPr>
            <w:tcW w:w="1134" w:type="dxa"/>
            <w:tcMar>
              <w:top w:w="0" w:type="dxa"/>
              <w:left w:w="108" w:type="dxa"/>
              <w:bottom w:w="0" w:type="dxa"/>
              <w:right w:w="108" w:type="dxa"/>
            </w:tcMar>
            <w:vAlign w:val="center"/>
          </w:tcPr>
          <w:p w14:paraId="25C094B5" w14:textId="17183CAF" w:rsidR="00D72805" w:rsidRDefault="00D72805" w:rsidP="006255BB">
            <w:pPr>
              <w:spacing w:before="60" w:after="60"/>
              <w:jc w:val="center"/>
              <w:rPr>
                <w:rFonts w:cs="Arial"/>
                <w:lang w:eastAsia="es-ES"/>
              </w:rPr>
            </w:pPr>
          </w:p>
        </w:tc>
        <w:tc>
          <w:tcPr>
            <w:tcW w:w="2410" w:type="dxa"/>
            <w:tcMar>
              <w:top w:w="0" w:type="dxa"/>
              <w:left w:w="108" w:type="dxa"/>
              <w:bottom w:w="0" w:type="dxa"/>
              <w:right w:w="108" w:type="dxa"/>
            </w:tcMar>
            <w:vAlign w:val="center"/>
          </w:tcPr>
          <w:p w14:paraId="68159E32" w14:textId="6F0111E4" w:rsidR="00D72805" w:rsidRDefault="00D72805" w:rsidP="006255BB">
            <w:pPr>
              <w:spacing w:before="60" w:after="60"/>
              <w:jc w:val="center"/>
              <w:rPr>
                <w:rFonts w:cs="Arial"/>
                <w:lang w:eastAsia="es-ES"/>
              </w:rPr>
            </w:pPr>
          </w:p>
        </w:tc>
      </w:tr>
      <w:tr w:rsidR="00D72805" w:rsidRPr="00422F86" w14:paraId="68167CB2" w14:textId="77777777" w:rsidTr="006255BB">
        <w:tc>
          <w:tcPr>
            <w:tcW w:w="0" w:type="auto"/>
            <w:tcMar>
              <w:top w:w="0" w:type="dxa"/>
              <w:left w:w="108" w:type="dxa"/>
              <w:bottom w:w="0" w:type="dxa"/>
              <w:right w:w="108" w:type="dxa"/>
            </w:tcMar>
            <w:vAlign w:val="center"/>
          </w:tcPr>
          <w:p w14:paraId="0B085109" w14:textId="39F82F13" w:rsidR="00D72805" w:rsidRDefault="00D72805" w:rsidP="006255BB">
            <w:pPr>
              <w:spacing w:before="60" w:after="60"/>
              <w:jc w:val="center"/>
              <w:rPr>
                <w:rFonts w:cs="Arial"/>
                <w:lang w:eastAsia="es-ES"/>
              </w:rPr>
            </w:pPr>
          </w:p>
        </w:tc>
        <w:tc>
          <w:tcPr>
            <w:tcW w:w="0" w:type="auto"/>
            <w:tcMar>
              <w:top w:w="0" w:type="dxa"/>
              <w:left w:w="108" w:type="dxa"/>
              <w:bottom w:w="0" w:type="dxa"/>
              <w:right w:w="108" w:type="dxa"/>
            </w:tcMar>
            <w:vAlign w:val="center"/>
          </w:tcPr>
          <w:p w14:paraId="59196A9C" w14:textId="6B190596" w:rsidR="00D72805" w:rsidRDefault="00D72805" w:rsidP="006255BB">
            <w:pPr>
              <w:spacing w:before="60" w:after="60"/>
              <w:jc w:val="center"/>
              <w:rPr>
                <w:rFonts w:cs="Arial"/>
                <w:lang w:eastAsia="es-ES"/>
              </w:rPr>
            </w:pPr>
          </w:p>
        </w:tc>
        <w:tc>
          <w:tcPr>
            <w:tcW w:w="0" w:type="auto"/>
            <w:tcMar>
              <w:top w:w="0" w:type="dxa"/>
              <w:left w:w="108" w:type="dxa"/>
              <w:bottom w:w="0" w:type="dxa"/>
              <w:right w:w="108" w:type="dxa"/>
            </w:tcMar>
            <w:vAlign w:val="center"/>
          </w:tcPr>
          <w:p w14:paraId="3F1BC02F" w14:textId="5170AFE7" w:rsidR="00D72805" w:rsidRDefault="00D72805" w:rsidP="006255BB">
            <w:pPr>
              <w:spacing w:before="60" w:after="60"/>
              <w:jc w:val="center"/>
              <w:rPr>
                <w:rFonts w:cs="Arial"/>
                <w:lang w:eastAsia="es-ES"/>
              </w:rPr>
            </w:pPr>
          </w:p>
        </w:tc>
        <w:tc>
          <w:tcPr>
            <w:tcW w:w="0" w:type="auto"/>
            <w:tcMar>
              <w:top w:w="0" w:type="dxa"/>
              <w:left w:w="108" w:type="dxa"/>
              <w:bottom w:w="0" w:type="dxa"/>
              <w:right w:w="108" w:type="dxa"/>
            </w:tcMar>
            <w:vAlign w:val="center"/>
          </w:tcPr>
          <w:p w14:paraId="26A898ED" w14:textId="0FF552A8" w:rsidR="00D72805" w:rsidRDefault="00D72805" w:rsidP="006255BB">
            <w:pPr>
              <w:spacing w:before="60" w:after="60"/>
              <w:jc w:val="center"/>
              <w:rPr>
                <w:rFonts w:cs="Arial"/>
                <w:lang w:eastAsia="es-ES"/>
              </w:rPr>
            </w:pPr>
          </w:p>
        </w:tc>
        <w:tc>
          <w:tcPr>
            <w:tcW w:w="2263" w:type="dxa"/>
            <w:tcMar>
              <w:top w:w="0" w:type="dxa"/>
              <w:left w:w="108" w:type="dxa"/>
              <w:bottom w:w="0" w:type="dxa"/>
              <w:right w:w="108" w:type="dxa"/>
            </w:tcMar>
            <w:vAlign w:val="center"/>
          </w:tcPr>
          <w:p w14:paraId="2CFF8B60" w14:textId="6B149718" w:rsidR="00D72805" w:rsidRPr="00422F86" w:rsidRDefault="00D72805" w:rsidP="006255BB">
            <w:pPr>
              <w:spacing w:before="60" w:after="60"/>
              <w:jc w:val="center"/>
              <w:rPr>
                <w:rFonts w:cs="Arial"/>
                <w:lang w:eastAsia="es-ES"/>
              </w:rPr>
            </w:pPr>
          </w:p>
        </w:tc>
        <w:tc>
          <w:tcPr>
            <w:tcW w:w="1134" w:type="dxa"/>
            <w:tcMar>
              <w:top w:w="0" w:type="dxa"/>
              <w:left w:w="108" w:type="dxa"/>
              <w:bottom w:w="0" w:type="dxa"/>
              <w:right w:w="108" w:type="dxa"/>
            </w:tcMar>
            <w:vAlign w:val="center"/>
          </w:tcPr>
          <w:p w14:paraId="62929C18" w14:textId="7EE9D16F" w:rsidR="00D72805" w:rsidRDefault="00D72805" w:rsidP="006255BB">
            <w:pPr>
              <w:spacing w:before="60" w:after="60"/>
              <w:jc w:val="center"/>
              <w:rPr>
                <w:rFonts w:cs="Arial"/>
                <w:lang w:eastAsia="es-ES"/>
              </w:rPr>
            </w:pPr>
          </w:p>
        </w:tc>
        <w:tc>
          <w:tcPr>
            <w:tcW w:w="2410" w:type="dxa"/>
            <w:tcMar>
              <w:top w:w="0" w:type="dxa"/>
              <w:left w:w="108" w:type="dxa"/>
              <w:bottom w:w="0" w:type="dxa"/>
              <w:right w:w="108" w:type="dxa"/>
            </w:tcMar>
            <w:vAlign w:val="center"/>
          </w:tcPr>
          <w:p w14:paraId="2D7B23BB" w14:textId="6518AE76" w:rsidR="00D72805" w:rsidRDefault="00D72805" w:rsidP="006255BB">
            <w:pPr>
              <w:spacing w:before="60" w:after="60"/>
              <w:jc w:val="center"/>
              <w:rPr>
                <w:rFonts w:cs="Arial"/>
                <w:lang w:eastAsia="es-ES"/>
              </w:rPr>
            </w:pPr>
          </w:p>
        </w:tc>
      </w:tr>
    </w:tbl>
    <w:p w14:paraId="41BAA89B" w14:textId="77777777" w:rsidR="00D72805" w:rsidRDefault="00D72805" w:rsidP="00D72805">
      <w:pPr>
        <w:rPr>
          <w:rFonts w:cs="Arial"/>
          <w:b/>
          <w:bCs/>
          <w:caps/>
          <w:sz w:val="24"/>
          <w:szCs w:val="24"/>
          <w:lang w:eastAsia="es-ES"/>
        </w:rPr>
      </w:pPr>
    </w:p>
    <w:p w14:paraId="30E32A63" w14:textId="77777777" w:rsidR="00D72805" w:rsidRPr="00422F86" w:rsidRDefault="00D72805" w:rsidP="00D72805">
      <w:pPr>
        <w:rPr>
          <w:rFonts w:cs="Arial"/>
          <w:b/>
          <w:lang w:eastAsia="es-ES"/>
        </w:rPr>
      </w:pPr>
      <w:r w:rsidRPr="00422F86">
        <w:rPr>
          <w:rFonts w:cs="Arial"/>
          <w:b/>
          <w:lang w:eastAsia="es-ES"/>
        </w:rPr>
        <w:t>Autor(es):</w:t>
      </w:r>
    </w:p>
    <w:p w14:paraId="15DDD6E8" w14:textId="645F1D3B" w:rsidR="00D72805" w:rsidRDefault="00D72805" w:rsidP="006631C2">
      <w:pPr>
        <w:pStyle w:val="Prrafodelista"/>
        <w:numPr>
          <w:ilvl w:val="0"/>
          <w:numId w:val="23"/>
        </w:numPr>
        <w:rPr>
          <w:rFonts w:cs="Arial"/>
          <w:sz w:val="24"/>
          <w:lang w:eastAsia="es-ES"/>
        </w:rPr>
      </w:pPr>
      <w:r w:rsidRPr="006631C2">
        <w:rPr>
          <w:rFonts w:cs="Arial"/>
          <w:sz w:val="24"/>
          <w:lang w:eastAsia="es-ES"/>
        </w:rPr>
        <w:t>CV: Carlos Vílchez</w:t>
      </w:r>
    </w:p>
    <w:p w14:paraId="2FF14237" w14:textId="62E3947E" w:rsidR="00644154" w:rsidRDefault="008F09FA" w:rsidP="006631C2">
      <w:pPr>
        <w:pStyle w:val="Prrafodelista"/>
        <w:numPr>
          <w:ilvl w:val="0"/>
          <w:numId w:val="23"/>
        </w:numPr>
        <w:rPr>
          <w:rFonts w:cs="Arial"/>
          <w:sz w:val="24"/>
          <w:lang w:eastAsia="es-ES"/>
        </w:rPr>
      </w:pPr>
      <w:r>
        <w:rPr>
          <w:rFonts w:cs="Arial"/>
          <w:sz w:val="24"/>
          <w:lang w:eastAsia="es-ES"/>
        </w:rPr>
        <w:t>PN</w:t>
      </w:r>
      <w:r w:rsidR="00644154">
        <w:rPr>
          <w:rFonts w:cs="Arial"/>
          <w:sz w:val="24"/>
          <w:lang w:eastAsia="es-ES"/>
        </w:rPr>
        <w:t xml:space="preserve">: </w:t>
      </w:r>
      <w:r>
        <w:rPr>
          <w:rFonts w:cs="Arial"/>
          <w:sz w:val="24"/>
          <w:lang w:eastAsia="es-ES"/>
        </w:rPr>
        <w:t>Paolo Novoa</w:t>
      </w:r>
    </w:p>
    <w:p w14:paraId="7A8A4BEF" w14:textId="7A80B93A" w:rsidR="00D72805" w:rsidRPr="00422F86" w:rsidRDefault="00D72805" w:rsidP="00D72805">
      <w:pPr>
        <w:rPr>
          <w:rFonts w:cs="Arial"/>
          <w:lang w:eastAsia="es-ES"/>
        </w:rPr>
      </w:pPr>
    </w:p>
    <w:p w14:paraId="268FFEDF" w14:textId="77777777" w:rsidR="00D72805" w:rsidRPr="00422F86" w:rsidRDefault="00D72805" w:rsidP="00D72805">
      <w:pPr>
        <w:rPr>
          <w:rFonts w:cs="Arial"/>
          <w:b/>
          <w:lang w:eastAsia="es-ES"/>
        </w:rPr>
      </w:pPr>
      <w:r w:rsidRPr="00422F86">
        <w:rPr>
          <w:rFonts w:cs="Arial"/>
          <w:b/>
          <w:lang w:eastAsia="es-ES"/>
        </w:rPr>
        <w:t>Revisor</w:t>
      </w:r>
      <w:r>
        <w:rPr>
          <w:rFonts w:cs="Arial"/>
          <w:b/>
          <w:lang w:eastAsia="es-ES"/>
        </w:rPr>
        <w:t>(</w:t>
      </w:r>
      <w:r w:rsidRPr="00422F86">
        <w:rPr>
          <w:rFonts w:cs="Arial"/>
          <w:b/>
          <w:lang w:eastAsia="es-ES"/>
        </w:rPr>
        <w:t>es</w:t>
      </w:r>
      <w:r>
        <w:rPr>
          <w:rFonts w:cs="Arial"/>
          <w:b/>
          <w:lang w:eastAsia="es-ES"/>
        </w:rPr>
        <w:t>)</w:t>
      </w:r>
      <w:r w:rsidRPr="00422F86">
        <w:rPr>
          <w:rFonts w:cs="Arial"/>
          <w:b/>
          <w:lang w:eastAsia="es-ES"/>
        </w:rPr>
        <w:t xml:space="preserve"> </w:t>
      </w:r>
      <w:r>
        <w:rPr>
          <w:rFonts w:cs="Arial"/>
          <w:b/>
          <w:lang w:eastAsia="es-ES"/>
        </w:rPr>
        <w:t>Institución:</w:t>
      </w:r>
    </w:p>
    <w:p w14:paraId="5AFB30C2" w14:textId="77777777" w:rsidR="006631C2" w:rsidRPr="006631C2" w:rsidRDefault="006631C2" w:rsidP="006631C2">
      <w:pPr>
        <w:pStyle w:val="Prrafodelista"/>
        <w:numPr>
          <w:ilvl w:val="0"/>
          <w:numId w:val="24"/>
        </w:numPr>
        <w:rPr>
          <w:rFonts w:cs="Arial"/>
          <w:lang w:eastAsia="es-ES"/>
        </w:rPr>
      </w:pPr>
      <w:r>
        <w:rPr>
          <w:rFonts w:cs="Arial"/>
          <w:sz w:val="24"/>
          <w:lang w:eastAsia="es-ES"/>
        </w:rPr>
        <w:t xml:space="preserve">GM: </w:t>
      </w:r>
      <w:r w:rsidRPr="006631C2">
        <w:rPr>
          <w:rFonts w:cs="Arial"/>
          <w:sz w:val="24"/>
          <w:lang w:eastAsia="es-ES"/>
        </w:rPr>
        <w:t xml:space="preserve">Gerson </w:t>
      </w:r>
      <w:proofErr w:type="spellStart"/>
      <w:r w:rsidRPr="006631C2">
        <w:rPr>
          <w:rFonts w:cs="Arial"/>
          <w:sz w:val="24"/>
          <w:lang w:eastAsia="es-ES"/>
        </w:rPr>
        <w:t>Moghtader</w:t>
      </w:r>
      <w:proofErr w:type="spellEnd"/>
      <w:r w:rsidRPr="006631C2">
        <w:rPr>
          <w:rFonts w:cs="Arial"/>
          <w:sz w:val="24"/>
          <w:lang w:eastAsia="es-ES"/>
        </w:rPr>
        <w:t xml:space="preserve"> </w:t>
      </w:r>
    </w:p>
    <w:p w14:paraId="264C913F" w14:textId="2FAC6E9D" w:rsidR="006631C2" w:rsidRPr="006631C2" w:rsidRDefault="008F09FA" w:rsidP="006631C2">
      <w:pPr>
        <w:pStyle w:val="Prrafodelista"/>
        <w:numPr>
          <w:ilvl w:val="0"/>
          <w:numId w:val="24"/>
        </w:numPr>
        <w:rPr>
          <w:rFonts w:cs="Arial"/>
          <w:lang w:eastAsia="es-ES"/>
        </w:rPr>
      </w:pPr>
      <w:r>
        <w:rPr>
          <w:rFonts w:cs="Arial"/>
          <w:sz w:val="24"/>
          <w:lang w:eastAsia="es-ES"/>
        </w:rPr>
        <w:t xml:space="preserve">JS: </w:t>
      </w:r>
      <w:proofErr w:type="spellStart"/>
      <w:r>
        <w:rPr>
          <w:rFonts w:cs="Arial"/>
          <w:sz w:val="24"/>
          <w:lang w:eastAsia="es-ES"/>
        </w:rPr>
        <w:t>Jhonnatan</w:t>
      </w:r>
      <w:proofErr w:type="spellEnd"/>
      <w:r>
        <w:rPr>
          <w:rFonts w:cs="Arial"/>
          <w:sz w:val="24"/>
          <w:lang w:eastAsia="es-ES"/>
        </w:rPr>
        <w:t xml:space="preserve"> Salvatierra</w:t>
      </w:r>
    </w:p>
    <w:p w14:paraId="7D316BFA" w14:textId="653B12C9" w:rsidR="00D72805" w:rsidRPr="006631C2" w:rsidRDefault="00D72805" w:rsidP="006631C2">
      <w:pPr>
        <w:ind w:left="360"/>
        <w:rPr>
          <w:rFonts w:cs="Arial"/>
          <w:lang w:eastAsia="es-ES"/>
        </w:rPr>
      </w:pPr>
      <w:r w:rsidRPr="006631C2">
        <w:rPr>
          <w:rFonts w:cs="Arial"/>
          <w:lang w:eastAsia="es-ES"/>
        </w:rPr>
        <w:tab/>
      </w:r>
    </w:p>
    <w:p w14:paraId="6C085426" w14:textId="77777777" w:rsidR="00D72805" w:rsidRDefault="00D72805" w:rsidP="00D72805">
      <w:pPr>
        <w:pStyle w:val="GPNormal"/>
      </w:pPr>
    </w:p>
    <w:p w14:paraId="1691193D" w14:textId="77777777" w:rsidR="00D72805" w:rsidRDefault="00D72805" w:rsidP="00D72805">
      <w:pPr>
        <w:pStyle w:val="GPNormal"/>
      </w:pPr>
    </w:p>
    <w:p w14:paraId="5781EE22" w14:textId="77777777" w:rsidR="00D72805" w:rsidRDefault="00D72805" w:rsidP="00D72805">
      <w:pPr>
        <w:pStyle w:val="GPNormal"/>
      </w:pPr>
    </w:p>
    <w:p w14:paraId="2E99784D" w14:textId="77777777" w:rsidR="00D72805" w:rsidRDefault="00D72805" w:rsidP="00D72805">
      <w:pPr>
        <w:pStyle w:val="GPNormal"/>
      </w:pPr>
    </w:p>
    <w:p w14:paraId="50A8F5AB" w14:textId="77777777" w:rsidR="00D72805" w:rsidRDefault="00D72805" w:rsidP="00D72805">
      <w:pPr>
        <w:pStyle w:val="GPNormal"/>
      </w:pPr>
    </w:p>
    <w:p w14:paraId="7CE576D6" w14:textId="77777777" w:rsidR="00D72805" w:rsidRDefault="00D72805" w:rsidP="00D72805">
      <w:pPr>
        <w:pStyle w:val="GPNormal"/>
      </w:pPr>
    </w:p>
    <w:p w14:paraId="0A0CE828" w14:textId="77777777" w:rsidR="00D72805" w:rsidRDefault="00D72805" w:rsidP="00D72805">
      <w:pPr>
        <w:pStyle w:val="GPNormal"/>
      </w:pPr>
    </w:p>
    <w:p w14:paraId="2C32F61D" w14:textId="77777777" w:rsidR="00D72805" w:rsidRDefault="00D72805" w:rsidP="00D72805">
      <w:pPr>
        <w:pStyle w:val="GPNormal"/>
      </w:pPr>
    </w:p>
    <w:p w14:paraId="3A187720" w14:textId="77777777" w:rsidR="00D72805" w:rsidRDefault="00D72805" w:rsidP="00D72805">
      <w:pPr>
        <w:pStyle w:val="GPNormal"/>
      </w:pPr>
    </w:p>
    <w:p w14:paraId="579ED021" w14:textId="77777777" w:rsidR="00D72805" w:rsidRDefault="00D72805" w:rsidP="00D72805">
      <w:pPr>
        <w:pStyle w:val="GPNormal"/>
      </w:pPr>
    </w:p>
    <w:p w14:paraId="02A36319" w14:textId="77777777" w:rsidR="00D72805" w:rsidRDefault="00D72805" w:rsidP="00D72805">
      <w:pPr>
        <w:pStyle w:val="GPNormal"/>
      </w:pPr>
    </w:p>
    <w:p w14:paraId="511D7924" w14:textId="77777777" w:rsidR="00D72805" w:rsidRDefault="00D72805" w:rsidP="00D72805">
      <w:pPr>
        <w:pStyle w:val="GPNormal"/>
      </w:pPr>
    </w:p>
    <w:p w14:paraId="72BD49B9" w14:textId="77777777" w:rsidR="00D72805" w:rsidRDefault="00D72805" w:rsidP="00D72805">
      <w:pPr>
        <w:pStyle w:val="GPNormal"/>
      </w:pPr>
    </w:p>
    <w:p w14:paraId="3C7FED9F" w14:textId="0C137182" w:rsidR="00D72805" w:rsidRDefault="00D72805" w:rsidP="00BD1B55">
      <w:pPr>
        <w:pStyle w:val="GPNormal"/>
        <w:jc w:val="left"/>
      </w:pPr>
    </w:p>
    <w:p w14:paraId="12CBB36C" w14:textId="77777777" w:rsidR="00D72805" w:rsidRDefault="00D72805" w:rsidP="00D72805">
      <w:pPr>
        <w:pStyle w:val="GPNormal"/>
      </w:pPr>
    </w:p>
    <w:p w14:paraId="2BAEF4BA" w14:textId="77777777" w:rsidR="00D72805" w:rsidRDefault="00D72805" w:rsidP="00D72805">
      <w:pPr>
        <w:pStyle w:val="GPNormal"/>
        <w:rPr>
          <w:noProof w:val="0"/>
        </w:rPr>
      </w:pPr>
      <w:r>
        <w:rPr>
          <w:noProof w:val="0"/>
        </w:rPr>
        <w:t>TABLA DE CONTENIDO</w:t>
      </w:r>
      <w:bookmarkEnd w:id="0"/>
      <w:bookmarkEnd w:id="1"/>
      <w:bookmarkEnd w:id="2"/>
    </w:p>
    <w:p w14:paraId="71EF49C7" w14:textId="77777777" w:rsidR="00D72805" w:rsidRPr="004D6BC4" w:rsidRDefault="00D72805" w:rsidP="00D72805">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Pr="004D6BC4">
          <w:rPr>
            <w:rStyle w:val="Hipervnculo"/>
            <w:noProof/>
          </w:rPr>
          <w:t>1.</w:t>
        </w:r>
        <w:r w:rsidRPr="004D6BC4">
          <w:rPr>
            <w:rFonts w:asciiTheme="minorHAnsi" w:eastAsiaTheme="minorEastAsia" w:hAnsiTheme="minorHAnsi" w:cstheme="minorBidi"/>
            <w:b w:val="0"/>
            <w:bCs w:val="0"/>
            <w:caps w:val="0"/>
            <w:noProof/>
            <w:szCs w:val="22"/>
            <w:lang w:eastAsia="es-PE"/>
          </w:rPr>
          <w:tab/>
        </w:r>
        <w:r w:rsidRPr="004D6BC4">
          <w:rPr>
            <w:rStyle w:val="Hipervnculo"/>
            <w:noProof/>
          </w:rPr>
          <w:t>INTRODUCCIÓN</w:t>
        </w:r>
        <w:r w:rsidRPr="004D6BC4">
          <w:rPr>
            <w:noProof/>
            <w:webHidden/>
          </w:rPr>
          <w:tab/>
        </w:r>
        <w:r w:rsidRPr="004D6BC4">
          <w:rPr>
            <w:noProof/>
            <w:webHidden/>
          </w:rPr>
          <w:fldChar w:fldCharType="begin"/>
        </w:r>
        <w:r w:rsidRPr="004D6BC4">
          <w:rPr>
            <w:noProof/>
            <w:webHidden/>
          </w:rPr>
          <w:instrText xml:space="preserve"> PAGEREF _Toc430547984 \h </w:instrText>
        </w:r>
        <w:r w:rsidRPr="004D6BC4">
          <w:rPr>
            <w:noProof/>
            <w:webHidden/>
          </w:rPr>
        </w:r>
        <w:r w:rsidRPr="004D6BC4">
          <w:rPr>
            <w:noProof/>
            <w:webHidden/>
          </w:rPr>
          <w:fldChar w:fldCharType="separate"/>
        </w:r>
        <w:r w:rsidRPr="004D6BC4">
          <w:rPr>
            <w:noProof/>
            <w:webHidden/>
          </w:rPr>
          <w:t>5</w:t>
        </w:r>
        <w:r w:rsidRPr="004D6BC4">
          <w:rPr>
            <w:noProof/>
            <w:webHidden/>
          </w:rPr>
          <w:fldChar w:fldCharType="end"/>
        </w:r>
      </w:hyperlink>
    </w:p>
    <w:p w14:paraId="03EE38B4" w14:textId="77777777" w:rsidR="00D72805" w:rsidRPr="004D6BC4" w:rsidRDefault="00271402"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D72805" w:rsidRPr="004D6BC4">
          <w:rPr>
            <w:rStyle w:val="Hipervnculo"/>
          </w:rPr>
          <w:t>1.1.</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PROPÓSITO DEL PLAN</w:t>
        </w:r>
        <w:r w:rsidR="00D72805" w:rsidRPr="004D6BC4">
          <w:rPr>
            <w:webHidden/>
          </w:rPr>
          <w:tab/>
        </w:r>
        <w:r w:rsidR="00D72805" w:rsidRPr="004D6BC4">
          <w:rPr>
            <w:webHidden/>
          </w:rPr>
          <w:fldChar w:fldCharType="begin"/>
        </w:r>
        <w:r w:rsidR="00D72805" w:rsidRPr="004D6BC4">
          <w:rPr>
            <w:webHidden/>
          </w:rPr>
          <w:instrText xml:space="preserve"> PAGEREF _Toc430547985 \h </w:instrText>
        </w:r>
        <w:r w:rsidR="00D72805" w:rsidRPr="004D6BC4">
          <w:rPr>
            <w:webHidden/>
          </w:rPr>
        </w:r>
        <w:r w:rsidR="00D72805" w:rsidRPr="004D6BC4">
          <w:rPr>
            <w:webHidden/>
          </w:rPr>
          <w:fldChar w:fldCharType="separate"/>
        </w:r>
        <w:r w:rsidR="00D72805" w:rsidRPr="004D6BC4">
          <w:rPr>
            <w:webHidden/>
          </w:rPr>
          <w:t>5</w:t>
        </w:r>
        <w:r w:rsidR="00D72805" w:rsidRPr="004D6BC4">
          <w:rPr>
            <w:webHidden/>
          </w:rPr>
          <w:fldChar w:fldCharType="end"/>
        </w:r>
      </w:hyperlink>
    </w:p>
    <w:p w14:paraId="650209F6" w14:textId="77777777" w:rsidR="00D72805" w:rsidRPr="004D6BC4" w:rsidRDefault="00271402"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D72805" w:rsidRPr="004D6BC4">
          <w:rPr>
            <w:rStyle w:val="Hipervnculo"/>
          </w:rPr>
          <w:t>1.2.</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TERMINOS Y DEFINICIONES</w:t>
        </w:r>
        <w:r w:rsidR="00D72805" w:rsidRPr="004D6BC4">
          <w:rPr>
            <w:webHidden/>
          </w:rPr>
          <w:tab/>
        </w:r>
        <w:r w:rsidR="00D72805" w:rsidRPr="004D6BC4">
          <w:rPr>
            <w:webHidden/>
          </w:rPr>
          <w:fldChar w:fldCharType="begin"/>
        </w:r>
        <w:r w:rsidR="00D72805" w:rsidRPr="004D6BC4">
          <w:rPr>
            <w:webHidden/>
          </w:rPr>
          <w:instrText xml:space="preserve"> PAGEREF _Toc430547986 \h </w:instrText>
        </w:r>
        <w:r w:rsidR="00D72805" w:rsidRPr="004D6BC4">
          <w:rPr>
            <w:webHidden/>
          </w:rPr>
        </w:r>
        <w:r w:rsidR="00D72805" w:rsidRPr="004D6BC4">
          <w:rPr>
            <w:webHidden/>
          </w:rPr>
          <w:fldChar w:fldCharType="separate"/>
        </w:r>
        <w:r w:rsidR="00D72805" w:rsidRPr="004D6BC4">
          <w:rPr>
            <w:webHidden/>
          </w:rPr>
          <w:t>5</w:t>
        </w:r>
        <w:r w:rsidR="00D72805" w:rsidRPr="004D6BC4">
          <w:rPr>
            <w:webHidden/>
          </w:rPr>
          <w:fldChar w:fldCharType="end"/>
        </w:r>
      </w:hyperlink>
    </w:p>
    <w:p w14:paraId="1A450187" w14:textId="77777777" w:rsidR="00D72805" w:rsidRPr="004D6BC4" w:rsidRDefault="00271402"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D72805" w:rsidRPr="004D6BC4">
          <w:rPr>
            <w:rStyle w:val="Hipervnculo"/>
          </w:rPr>
          <w:t>1.3.</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REFERENCIAS</w:t>
        </w:r>
        <w:r w:rsidR="00D72805" w:rsidRPr="004D6BC4">
          <w:rPr>
            <w:webHidden/>
          </w:rPr>
          <w:tab/>
        </w:r>
        <w:r w:rsidR="00D72805" w:rsidRPr="004D6BC4">
          <w:rPr>
            <w:webHidden/>
          </w:rPr>
          <w:fldChar w:fldCharType="begin"/>
        </w:r>
        <w:r w:rsidR="00D72805" w:rsidRPr="004D6BC4">
          <w:rPr>
            <w:webHidden/>
          </w:rPr>
          <w:instrText xml:space="preserve"> PAGEREF _Toc430547987 \h </w:instrText>
        </w:r>
        <w:r w:rsidR="00D72805" w:rsidRPr="004D6BC4">
          <w:rPr>
            <w:webHidden/>
          </w:rPr>
        </w:r>
        <w:r w:rsidR="00D72805" w:rsidRPr="004D6BC4">
          <w:rPr>
            <w:webHidden/>
          </w:rPr>
          <w:fldChar w:fldCharType="separate"/>
        </w:r>
        <w:r w:rsidR="00D72805" w:rsidRPr="004D6BC4">
          <w:rPr>
            <w:webHidden/>
          </w:rPr>
          <w:t>6</w:t>
        </w:r>
        <w:r w:rsidR="00D72805" w:rsidRPr="004D6BC4">
          <w:rPr>
            <w:webHidden/>
          </w:rPr>
          <w:fldChar w:fldCharType="end"/>
        </w:r>
      </w:hyperlink>
    </w:p>
    <w:p w14:paraId="645865BE" w14:textId="77777777" w:rsidR="00D72805" w:rsidRPr="004D6BC4" w:rsidRDefault="00271402" w:rsidP="00D72805">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D72805" w:rsidRPr="004D6BC4">
          <w:rPr>
            <w:rStyle w:val="Hipervnculo"/>
            <w:noProof/>
          </w:rPr>
          <w:t>2.</w:t>
        </w:r>
        <w:r w:rsidR="00D72805" w:rsidRPr="004D6BC4">
          <w:rPr>
            <w:rFonts w:asciiTheme="minorHAnsi" w:eastAsiaTheme="minorEastAsia" w:hAnsiTheme="minorHAnsi" w:cstheme="minorBidi"/>
            <w:b w:val="0"/>
            <w:bCs w:val="0"/>
            <w:caps w:val="0"/>
            <w:noProof/>
            <w:szCs w:val="22"/>
            <w:lang w:eastAsia="es-PE"/>
          </w:rPr>
          <w:tab/>
        </w:r>
        <w:r w:rsidR="00D72805" w:rsidRPr="004D6BC4">
          <w:rPr>
            <w:rStyle w:val="Hipervnculo"/>
            <w:noProof/>
          </w:rPr>
          <w:t>RESUMEN EJECUTIVO</w:t>
        </w:r>
        <w:r w:rsidR="00D72805" w:rsidRPr="004D6BC4">
          <w:rPr>
            <w:noProof/>
            <w:webHidden/>
          </w:rPr>
          <w:tab/>
        </w:r>
        <w:r w:rsidR="00D72805" w:rsidRPr="004D6BC4">
          <w:rPr>
            <w:noProof/>
            <w:webHidden/>
          </w:rPr>
          <w:fldChar w:fldCharType="begin"/>
        </w:r>
        <w:r w:rsidR="00D72805" w:rsidRPr="004D6BC4">
          <w:rPr>
            <w:noProof/>
            <w:webHidden/>
          </w:rPr>
          <w:instrText xml:space="preserve"> PAGEREF _Toc430547988 \h </w:instrText>
        </w:r>
        <w:r w:rsidR="00D72805" w:rsidRPr="004D6BC4">
          <w:rPr>
            <w:noProof/>
            <w:webHidden/>
          </w:rPr>
        </w:r>
        <w:r w:rsidR="00D72805" w:rsidRPr="004D6BC4">
          <w:rPr>
            <w:noProof/>
            <w:webHidden/>
          </w:rPr>
          <w:fldChar w:fldCharType="separate"/>
        </w:r>
        <w:r w:rsidR="00D72805" w:rsidRPr="004D6BC4">
          <w:rPr>
            <w:noProof/>
            <w:webHidden/>
          </w:rPr>
          <w:t>7</w:t>
        </w:r>
        <w:r w:rsidR="00D72805" w:rsidRPr="004D6BC4">
          <w:rPr>
            <w:noProof/>
            <w:webHidden/>
          </w:rPr>
          <w:fldChar w:fldCharType="end"/>
        </w:r>
      </w:hyperlink>
    </w:p>
    <w:p w14:paraId="2E4411BA" w14:textId="77777777" w:rsidR="00D72805" w:rsidRPr="004D6BC4" w:rsidRDefault="00271402" w:rsidP="00D72805">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D72805" w:rsidRPr="004D6BC4">
          <w:rPr>
            <w:rStyle w:val="Hipervnculo"/>
            <w:noProof/>
          </w:rPr>
          <w:t>3.</w:t>
        </w:r>
        <w:r w:rsidR="00D72805" w:rsidRPr="004D6BC4">
          <w:rPr>
            <w:rFonts w:asciiTheme="minorHAnsi" w:eastAsiaTheme="minorEastAsia" w:hAnsiTheme="minorHAnsi" w:cstheme="minorBidi"/>
            <w:b w:val="0"/>
            <w:bCs w:val="0"/>
            <w:caps w:val="0"/>
            <w:noProof/>
            <w:szCs w:val="22"/>
            <w:lang w:eastAsia="es-PE"/>
          </w:rPr>
          <w:tab/>
        </w:r>
        <w:r w:rsidR="00D72805" w:rsidRPr="004D6BC4">
          <w:rPr>
            <w:rStyle w:val="Hipervnculo"/>
            <w:noProof/>
          </w:rPr>
          <w:t>ANTECEDENTES</w:t>
        </w:r>
        <w:r w:rsidR="00D72805" w:rsidRPr="004D6BC4">
          <w:rPr>
            <w:noProof/>
            <w:webHidden/>
          </w:rPr>
          <w:tab/>
        </w:r>
        <w:r w:rsidR="00D72805" w:rsidRPr="004D6BC4">
          <w:rPr>
            <w:noProof/>
            <w:webHidden/>
          </w:rPr>
          <w:fldChar w:fldCharType="begin"/>
        </w:r>
        <w:r w:rsidR="00D72805" w:rsidRPr="004D6BC4">
          <w:rPr>
            <w:noProof/>
            <w:webHidden/>
          </w:rPr>
          <w:instrText xml:space="preserve"> PAGEREF _Toc430547989 \h </w:instrText>
        </w:r>
        <w:r w:rsidR="00D72805" w:rsidRPr="004D6BC4">
          <w:rPr>
            <w:noProof/>
            <w:webHidden/>
          </w:rPr>
        </w:r>
        <w:r w:rsidR="00D72805" w:rsidRPr="004D6BC4">
          <w:rPr>
            <w:noProof/>
            <w:webHidden/>
          </w:rPr>
          <w:fldChar w:fldCharType="separate"/>
        </w:r>
        <w:r w:rsidR="00D72805" w:rsidRPr="004D6BC4">
          <w:rPr>
            <w:noProof/>
            <w:webHidden/>
          </w:rPr>
          <w:t>8</w:t>
        </w:r>
        <w:r w:rsidR="00D72805" w:rsidRPr="004D6BC4">
          <w:rPr>
            <w:noProof/>
            <w:webHidden/>
          </w:rPr>
          <w:fldChar w:fldCharType="end"/>
        </w:r>
      </w:hyperlink>
    </w:p>
    <w:p w14:paraId="0468CF09" w14:textId="77777777" w:rsidR="00D72805" w:rsidRPr="004D6BC4" w:rsidRDefault="00271402" w:rsidP="00D72805">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D72805" w:rsidRPr="004D6BC4">
          <w:rPr>
            <w:rStyle w:val="Hipervnculo"/>
            <w:noProof/>
          </w:rPr>
          <w:t>4.</w:t>
        </w:r>
        <w:r w:rsidR="00D72805" w:rsidRPr="004D6BC4">
          <w:rPr>
            <w:rFonts w:asciiTheme="minorHAnsi" w:eastAsiaTheme="minorEastAsia" w:hAnsiTheme="minorHAnsi" w:cstheme="minorBidi"/>
            <w:b w:val="0"/>
            <w:bCs w:val="0"/>
            <w:caps w:val="0"/>
            <w:noProof/>
            <w:szCs w:val="22"/>
            <w:lang w:eastAsia="es-PE"/>
          </w:rPr>
          <w:tab/>
        </w:r>
        <w:r w:rsidR="00D72805" w:rsidRPr="004D6BC4">
          <w:rPr>
            <w:rStyle w:val="Hipervnculo"/>
            <w:noProof/>
          </w:rPr>
          <w:t>OBJETIVO DEL PROYECTO</w:t>
        </w:r>
        <w:r w:rsidR="00D72805" w:rsidRPr="004D6BC4">
          <w:rPr>
            <w:noProof/>
            <w:webHidden/>
          </w:rPr>
          <w:tab/>
        </w:r>
        <w:r w:rsidR="00D72805" w:rsidRPr="004D6BC4">
          <w:rPr>
            <w:noProof/>
            <w:webHidden/>
          </w:rPr>
          <w:fldChar w:fldCharType="begin"/>
        </w:r>
        <w:r w:rsidR="00D72805" w:rsidRPr="004D6BC4">
          <w:rPr>
            <w:noProof/>
            <w:webHidden/>
          </w:rPr>
          <w:instrText xml:space="preserve"> PAGEREF _Toc430547990 \h </w:instrText>
        </w:r>
        <w:r w:rsidR="00D72805" w:rsidRPr="004D6BC4">
          <w:rPr>
            <w:noProof/>
            <w:webHidden/>
          </w:rPr>
        </w:r>
        <w:r w:rsidR="00D72805" w:rsidRPr="004D6BC4">
          <w:rPr>
            <w:noProof/>
            <w:webHidden/>
          </w:rPr>
          <w:fldChar w:fldCharType="separate"/>
        </w:r>
        <w:r w:rsidR="00D72805" w:rsidRPr="004D6BC4">
          <w:rPr>
            <w:noProof/>
            <w:webHidden/>
          </w:rPr>
          <w:t>8</w:t>
        </w:r>
        <w:r w:rsidR="00D72805" w:rsidRPr="004D6BC4">
          <w:rPr>
            <w:noProof/>
            <w:webHidden/>
          </w:rPr>
          <w:fldChar w:fldCharType="end"/>
        </w:r>
      </w:hyperlink>
    </w:p>
    <w:p w14:paraId="43DB442B" w14:textId="77777777" w:rsidR="00D72805" w:rsidRPr="004D6BC4" w:rsidRDefault="00271402"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D72805" w:rsidRPr="004D6BC4">
          <w:rPr>
            <w:rStyle w:val="Hipervnculo"/>
          </w:rPr>
          <w:t>4.1.</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OBJETIVO GENERAL</w:t>
        </w:r>
        <w:r w:rsidR="00D72805" w:rsidRPr="004D6BC4">
          <w:rPr>
            <w:webHidden/>
          </w:rPr>
          <w:tab/>
        </w:r>
        <w:r w:rsidR="00D72805" w:rsidRPr="004D6BC4">
          <w:rPr>
            <w:webHidden/>
          </w:rPr>
          <w:fldChar w:fldCharType="begin"/>
        </w:r>
        <w:r w:rsidR="00D72805" w:rsidRPr="004D6BC4">
          <w:rPr>
            <w:webHidden/>
          </w:rPr>
          <w:instrText xml:space="preserve"> PAGEREF _Toc430547991 \h </w:instrText>
        </w:r>
        <w:r w:rsidR="00D72805" w:rsidRPr="004D6BC4">
          <w:rPr>
            <w:webHidden/>
          </w:rPr>
        </w:r>
        <w:r w:rsidR="00D72805" w:rsidRPr="004D6BC4">
          <w:rPr>
            <w:webHidden/>
          </w:rPr>
          <w:fldChar w:fldCharType="separate"/>
        </w:r>
        <w:r w:rsidR="00D72805" w:rsidRPr="004D6BC4">
          <w:rPr>
            <w:webHidden/>
          </w:rPr>
          <w:t>8</w:t>
        </w:r>
        <w:r w:rsidR="00D72805" w:rsidRPr="004D6BC4">
          <w:rPr>
            <w:webHidden/>
          </w:rPr>
          <w:fldChar w:fldCharType="end"/>
        </w:r>
      </w:hyperlink>
    </w:p>
    <w:p w14:paraId="4DD2EC6E" w14:textId="77777777" w:rsidR="00D72805" w:rsidRPr="004D6BC4" w:rsidRDefault="00271402"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D72805" w:rsidRPr="004D6BC4">
          <w:rPr>
            <w:rStyle w:val="Hipervnculo"/>
          </w:rPr>
          <w:t>4.2.</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OBJETIVOS ESPECIFICOS</w:t>
        </w:r>
        <w:r w:rsidR="00D72805" w:rsidRPr="004D6BC4">
          <w:rPr>
            <w:webHidden/>
          </w:rPr>
          <w:tab/>
        </w:r>
        <w:r w:rsidR="00D72805" w:rsidRPr="004D6BC4">
          <w:rPr>
            <w:webHidden/>
          </w:rPr>
          <w:fldChar w:fldCharType="begin"/>
        </w:r>
        <w:r w:rsidR="00D72805" w:rsidRPr="004D6BC4">
          <w:rPr>
            <w:webHidden/>
          </w:rPr>
          <w:instrText xml:space="preserve"> PAGEREF _Toc430547992 \h </w:instrText>
        </w:r>
        <w:r w:rsidR="00D72805" w:rsidRPr="004D6BC4">
          <w:rPr>
            <w:webHidden/>
          </w:rPr>
        </w:r>
        <w:r w:rsidR="00D72805" w:rsidRPr="004D6BC4">
          <w:rPr>
            <w:webHidden/>
          </w:rPr>
          <w:fldChar w:fldCharType="separate"/>
        </w:r>
        <w:r w:rsidR="00D72805" w:rsidRPr="004D6BC4">
          <w:rPr>
            <w:webHidden/>
          </w:rPr>
          <w:t>8</w:t>
        </w:r>
        <w:r w:rsidR="00D72805" w:rsidRPr="004D6BC4">
          <w:rPr>
            <w:webHidden/>
          </w:rPr>
          <w:fldChar w:fldCharType="end"/>
        </w:r>
      </w:hyperlink>
    </w:p>
    <w:p w14:paraId="2FC50464" w14:textId="77777777" w:rsidR="00D72805" w:rsidRPr="004D6BC4" w:rsidRDefault="00271402" w:rsidP="00D72805">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D72805" w:rsidRPr="004D6BC4">
          <w:rPr>
            <w:rStyle w:val="Hipervnculo"/>
            <w:noProof/>
          </w:rPr>
          <w:t>5.</w:t>
        </w:r>
        <w:r w:rsidR="00D72805" w:rsidRPr="004D6BC4">
          <w:rPr>
            <w:rFonts w:asciiTheme="minorHAnsi" w:eastAsiaTheme="minorEastAsia" w:hAnsiTheme="minorHAnsi" w:cstheme="minorBidi"/>
            <w:b w:val="0"/>
            <w:bCs w:val="0"/>
            <w:caps w:val="0"/>
            <w:noProof/>
            <w:szCs w:val="22"/>
            <w:lang w:eastAsia="es-PE"/>
          </w:rPr>
          <w:tab/>
        </w:r>
        <w:r w:rsidR="00D72805" w:rsidRPr="004D6BC4">
          <w:rPr>
            <w:rStyle w:val="Hipervnculo"/>
            <w:noProof/>
          </w:rPr>
          <w:t>ALCANCE DEL PROYECTO</w:t>
        </w:r>
        <w:r w:rsidR="00D72805" w:rsidRPr="004D6BC4">
          <w:rPr>
            <w:noProof/>
            <w:webHidden/>
          </w:rPr>
          <w:tab/>
        </w:r>
        <w:r w:rsidR="00D72805" w:rsidRPr="004D6BC4">
          <w:rPr>
            <w:noProof/>
            <w:webHidden/>
          </w:rPr>
          <w:fldChar w:fldCharType="begin"/>
        </w:r>
        <w:r w:rsidR="00D72805" w:rsidRPr="004D6BC4">
          <w:rPr>
            <w:noProof/>
            <w:webHidden/>
          </w:rPr>
          <w:instrText xml:space="preserve"> PAGEREF _Toc430547993 \h </w:instrText>
        </w:r>
        <w:r w:rsidR="00D72805" w:rsidRPr="004D6BC4">
          <w:rPr>
            <w:noProof/>
            <w:webHidden/>
          </w:rPr>
        </w:r>
        <w:r w:rsidR="00D72805" w:rsidRPr="004D6BC4">
          <w:rPr>
            <w:noProof/>
            <w:webHidden/>
          </w:rPr>
          <w:fldChar w:fldCharType="separate"/>
        </w:r>
        <w:r w:rsidR="00D72805" w:rsidRPr="004D6BC4">
          <w:rPr>
            <w:noProof/>
            <w:webHidden/>
          </w:rPr>
          <w:t>9</w:t>
        </w:r>
        <w:r w:rsidR="00D72805" w:rsidRPr="004D6BC4">
          <w:rPr>
            <w:noProof/>
            <w:webHidden/>
          </w:rPr>
          <w:fldChar w:fldCharType="end"/>
        </w:r>
      </w:hyperlink>
    </w:p>
    <w:p w14:paraId="34462E4B" w14:textId="77777777" w:rsidR="00D72805" w:rsidRPr="004D6BC4" w:rsidRDefault="00271402"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D72805" w:rsidRPr="004D6BC4">
          <w:rPr>
            <w:rStyle w:val="Hipervnculo"/>
          </w:rPr>
          <w:t>5.1.</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DESCRIPCION DEL SISTEMA</w:t>
        </w:r>
        <w:r w:rsidR="00D72805" w:rsidRPr="004D6BC4">
          <w:rPr>
            <w:webHidden/>
          </w:rPr>
          <w:tab/>
        </w:r>
        <w:r w:rsidR="00D72805" w:rsidRPr="004D6BC4">
          <w:rPr>
            <w:webHidden/>
          </w:rPr>
          <w:fldChar w:fldCharType="begin"/>
        </w:r>
        <w:r w:rsidR="00D72805" w:rsidRPr="004D6BC4">
          <w:rPr>
            <w:webHidden/>
          </w:rPr>
          <w:instrText xml:space="preserve"> PAGEREF _Toc430547994 \h </w:instrText>
        </w:r>
        <w:r w:rsidR="00D72805" w:rsidRPr="004D6BC4">
          <w:rPr>
            <w:webHidden/>
          </w:rPr>
        </w:r>
        <w:r w:rsidR="00D72805" w:rsidRPr="004D6BC4">
          <w:rPr>
            <w:webHidden/>
          </w:rPr>
          <w:fldChar w:fldCharType="separate"/>
        </w:r>
        <w:r w:rsidR="00D72805" w:rsidRPr="004D6BC4">
          <w:rPr>
            <w:webHidden/>
          </w:rPr>
          <w:t>9</w:t>
        </w:r>
        <w:r w:rsidR="00D72805" w:rsidRPr="004D6BC4">
          <w:rPr>
            <w:webHidden/>
          </w:rPr>
          <w:fldChar w:fldCharType="end"/>
        </w:r>
      </w:hyperlink>
    </w:p>
    <w:p w14:paraId="036AD568" w14:textId="77777777" w:rsidR="00D72805" w:rsidRPr="004D6BC4" w:rsidRDefault="00271402"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D72805" w:rsidRPr="004D6BC4">
          <w:rPr>
            <w:rStyle w:val="Hipervnculo"/>
          </w:rPr>
          <w:t>5.2.</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DESCRIPCION DE LOS PROCESOS DE NEGOCIO</w:t>
        </w:r>
        <w:r w:rsidR="00D72805" w:rsidRPr="004D6BC4">
          <w:rPr>
            <w:webHidden/>
          </w:rPr>
          <w:tab/>
        </w:r>
        <w:r w:rsidR="00D72805" w:rsidRPr="004D6BC4">
          <w:rPr>
            <w:webHidden/>
          </w:rPr>
          <w:fldChar w:fldCharType="begin"/>
        </w:r>
        <w:r w:rsidR="00D72805" w:rsidRPr="004D6BC4">
          <w:rPr>
            <w:webHidden/>
          </w:rPr>
          <w:instrText xml:space="preserve"> PAGEREF _Toc430547995 \h </w:instrText>
        </w:r>
        <w:r w:rsidR="00D72805" w:rsidRPr="004D6BC4">
          <w:rPr>
            <w:webHidden/>
          </w:rPr>
        </w:r>
        <w:r w:rsidR="00D72805" w:rsidRPr="004D6BC4">
          <w:rPr>
            <w:webHidden/>
          </w:rPr>
          <w:fldChar w:fldCharType="separate"/>
        </w:r>
        <w:r w:rsidR="00D72805" w:rsidRPr="004D6BC4">
          <w:rPr>
            <w:webHidden/>
          </w:rPr>
          <w:t>9</w:t>
        </w:r>
        <w:r w:rsidR="00D72805" w:rsidRPr="004D6BC4">
          <w:rPr>
            <w:webHidden/>
          </w:rPr>
          <w:fldChar w:fldCharType="end"/>
        </w:r>
      </w:hyperlink>
    </w:p>
    <w:p w14:paraId="3489A84F" w14:textId="77777777" w:rsidR="00D72805" w:rsidRPr="004D6BC4" w:rsidRDefault="00271402"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D72805" w:rsidRPr="004D6BC4">
          <w:rPr>
            <w:rStyle w:val="Hipervnculo"/>
          </w:rPr>
          <w:t>5.3.</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DENTRO DE ALCANCE</w:t>
        </w:r>
        <w:r w:rsidR="00D72805" w:rsidRPr="004D6BC4">
          <w:rPr>
            <w:webHidden/>
          </w:rPr>
          <w:tab/>
        </w:r>
        <w:r w:rsidR="00D72805" w:rsidRPr="004D6BC4">
          <w:rPr>
            <w:webHidden/>
          </w:rPr>
          <w:fldChar w:fldCharType="begin"/>
        </w:r>
        <w:r w:rsidR="00D72805" w:rsidRPr="004D6BC4">
          <w:rPr>
            <w:webHidden/>
          </w:rPr>
          <w:instrText xml:space="preserve"> PAGEREF _Toc430547996 \h </w:instrText>
        </w:r>
        <w:r w:rsidR="00D72805" w:rsidRPr="004D6BC4">
          <w:rPr>
            <w:webHidden/>
          </w:rPr>
        </w:r>
        <w:r w:rsidR="00D72805" w:rsidRPr="004D6BC4">
          <w:rPr>
            <w:webHidden/>
          </w:rPr>
          <w:fldChar w:fldCharType="separate"/>
        </w:r>
        <w:r w:rsidR="00D72805" w:rsidRPr="004D6BC4">
          <w:rPr>
            <w:webHidden/>
          </w:rPr>
          <w:t>10</w:t>
        </w:r>
        <w:r w:rsidR="00D72805" w:rsidRPr="004D6BC4">
          <w:rPr>
            <w:webHidden/>
          </w:rPr>
          <w:fldChar w:fldCharType="end"/>
        </w:r>
      </w:hyperlink>
    </w:p>
    <w:p w14:paraId="200ABB03" w14:textId="77777777" w:rsidR="00D72805" w:rsidRPr="004D6BC4" w:rsidRDefault="00271402"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D72805" w:rsidRPr="004D6BC4">
          <w:rPr>
            <w:rStyle w:val="Hipervnculo"/>
          </w:rPr>
          <w:t>5.4.</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FUNCIONALIDAD DE PRODUCTO</w:t>
        </w:r>
        <w:r w:rsidR="00D72805" w:rsidRPr="004D6BC4">
          <w:rPr>
            <w:webHidden/>
          </w:rPr>
          <w:tab/>
        </w:r>
        <w:r w:rsidR="00D72805" w:rsidRPr="004D6BC4">
          <w:rPr>
            <w:webHidden/>
          </w:rPr>
          <w:fldChar w:fldCharType="begin"/>
        </w:r>
        <w:r w:rsidR="00D72805" w:rsidRPr="004D6BC4">
          <w:rPr>
            <w:webHidden/>
          </w:rPr>
          <w:instrText xml:space="preserve"> PAGEREF _Toc430547997 \h </w:instrText>
        </w:r>
        <w:r w:rsidR="00D72805" w:rsidRPr="004D6BC4">
          <w:rPr>
            <w:webHidden/>
          </w:rPr>
        </w:r>
        <w:r w:rsidR="00D72805" w:rsidRPr="004D6BC4">
          <w:rPr>
            <w:webHidden/>
          </w:rPr>
          <w:fldChar w:fldCharType="separate"/>
        </w:r>
        <w:r w:rsidR="00D72805" w:rsidRPr="004D6BC4">
          <w:rPr>
            <w:webHidden/>
          </w:rPr>
          <w:t>11</w:t>
        </w:r>
        <w:r w:rsidR="00D72805" w:rsidRPr="004D6BC4">
          <w:rPr>
            <w:webHidden/>
          </w:rPr>
          <w:fldChar w:fldCharType="end"/>
        </w:r>
      </w:hyperlink>
    </w:p>
    <w:p w14:paraId="56B53389" w14:textId="77777777" w:rsidR="00D72805" w:rsidRPr="004D6BC4" w:rsidRDefault="00271402"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D72805" w:rsidRPr="004D6BC4">
          <w:rPr>
            <w:rStyle w:val="Hipervnculo"/>
          </w:rPr>
          <w:t>5.5.</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FUERA DE ALCANCE</w:t>
        </w:r>
        <w:r w:rsidR="00D72805" w:rsidRPr="004D6BC4">
          <w:rPr>
            <w:webHidden/>
          </w:rPr>
          <w:tab/>
        </w:r>
        <w:r w:rsidR="00D72805" w:rsidRPr="004D6BC4">
          <w:rPr>
            <w:webHidden/>
          </w:rPr>
          <w:fldChar w:fldCharType="begin"/>
        </w:r>
        <w:r w:rsidR="00D72805" w:rsidRPr="004D6BC4">
          <w:rPr>
            <w:webHidden/>
          </w:rPr>
          <w:instrText xml:space="preserve"> PAGEREF _Toc430547998 \h </w:instrText>
        </w:r>
        <w:r w:rsidR="00D72805" w:rsidRPr="004D6BC4">
          <w:rPr>
            <w:webHidden/>
          </w:rPr>
        </w:r>
        <w:r w:rsidR="00D72805" w:rsidRPr="004D6BC4">
          <w:rPr>
            <w:webHidden/>
          </w:rPr>
          <w:fldChar w:fldCharType="separate"/>
        </w:r>
        <w:r w:rsidR="00D72805" w:rsidRPr="004D6BC4">
          <w:rPr>
            <w:webHidden/>
          </w:rPr>
          <w:t>13</w:t>
        </w:r>
        <w:r w:rsidR="00D72805" w:rsidRPr="004D6BC4">
          <w:rPr>
            <w:webHidden/>
          </w:rPr>
          <w:fldChar w:fldCharType="end"/>
        </w:r>
      </w:hyperlink>
    </w:p>
    <w:p w14:paraId="0086F99F" w14:textId="77777777" w:rsidR="00D72805" w:rsidRPr="004D6BC4" w:rsidRDefault="00271402"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D72805" w:rsidRPr="004D6BC4">
          <w:rPr>
            <w:rStyle w:val="Hipervnculo"/>
          </w:rPr>
          <w:t>5.6.</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SUPUESTOS</w:t>
        </w:r>
        <w:r w:rsidR="00D72805" w:rsidRPr="004D6BC4">
          <w:rPr>
            <w:webHidden/>
          </w:rPr>
          <w:tab/>
        </w:r>
        <w:r w:rsidR="00D72805" w:rsidRPr="004D6BC4">
          <w:rPr>
            <w:webHidden/>
          </w:rPr>
          <w:fldChar w:fldCharType="begin"/>
        </w:r>
        <w:r w:rsidR="00D72805" w:rsidRPr="004D6BC4">
          <w:rPr>
            <w:webHidden/>
          </w:rPr>
          <w:instrText xml:space="preserve"> PAGEREF _Toc430547999 \h </w:instrText>
        </w:r>
        <w:r w:rsidR="00D72805" w:rsidRPr="004D6BC4">
          <w:rPr>
            <w:webHidden/>
          </w:rPr>
        </w:r>
        <w:r w:rsidR="00D72805" w:rsidRPr="004D6BC4">
          <w:rPr>
            <w:webHidden/>
          </w:rPr>
          <w:fldChar w:fldCharType="separate"/>
        </w:r>
        <w:r w:rsidR="00D72805" w:rsidRPr="004D6BC4">
          <w:rPr>
            <w:webHidden/>
          </w:rPr>
          <w:t>13</w:t>
        </w:r>
        <w:r w:rsidR="00D72805" w:rsidRPr="004D6BC4">
          <w:rPr>
            <w:webHidden/>
          </w:rPr>
          <w:fldChar w:fldCharType="end"/>
        </w:r>
      </w:hyperlink>
    </w:p>
    <w:p w14:paraId="5522FCFC" w14:textId="77777777" w:rsidR="00D72805" w:rsidRPr="004D6BC4" w:rsidRDefault="00271402"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D72805" w:rsidRPr="004D6BC4">
          <w:rPr>
            <w:rStyle w:val="Hipervnculo"/>
          </w:rPr>
          <w:t>5.7.</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RESTRICCIONES</w:t>
        </w:r>
        <w:r w:rsidR="00D72805" w:rsidRPr="004D6BC4">
          <w:rPr>
            <w:webHidden/>
          </w:rPr>
          <w:tab/>
        </w:r>
        <w:r w:rsidR="00D72805" w:rsidRPr="004D6BC4">
          <w:rPr>
            <w:webHidden/>
          </w:rPr>
          <w:fldChar w:fldCharType="begin"/>
        </w:r>
        <w:r w:rsidR="00D72805" w:rsidRPr="004D6BC4">
          <w:rPr>
            <w:webHidden/>
          </w:rPr>
          <w:instrText xml:space="preserve"> PAGEREF _Toc430548000 \h </w:instrText>
        </w:r>
        <w:r w:rsidR="00D72805" w:rsidRPr="004D6BC4">
          <w:rPr>
            <w:webHidden/>
          </w:rPr>
        </w:r>
        <w:r w:rsidR="00D72805" w:rsidRPr="004D6BC4">
          <w:rPr>
            <w:webHidden/>
          </w:rPr>
          <w:fldChar w:fldCharType="separate"/>
        </w:r>
        <w:r w:rsidR="00D72805" w:rsidRPr="004D6BC4">
          <w:rPr>
            <w:webHidden/>
          </w:rPr>
          <w:t>13</w:t>
        </w:r>
        <w:r w:rsidR="00D72805" w:rsidRPr="004D6BC4">
          <w:rPr>
            <w:webHidden/>
          </w:rPr>
          <w:fldChar w:fldCharType="end"/>
        </w:r>
      </w:hyperlink>
    </w:p>
    <w:p w14:paraId="3A50408A" w14:textId="77777777" w:rsidR="00D72805" w:rsidRPr="004D6BC4" w:rsidRDefault="00271402" w:rsidP="00D72805">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D72805" w:rsidRPr="004D6BC4">
          <w:rPr>
            <w:rStyle w:val="Hipervnculo"/>
            <w:noProof/>
          </w:rPr>
          <w:t>6.</w:t>
        </w:r>
        <w:r w:rsidR="00D72805" w:rsidRPr="004D6BC4">
          <w:rPr>
            <w:rFonts w:asciiTheme="minorHAnsi" w:eastAsiaTheme="minorEastAsia" w:hAnsiTheme="minorHAnsi" w:cstheme="minorBidi"/>
            <w:b w:val="0"/>
            <w:bCs w:val="0"/>
            <w:caps w:val="0"/>
            <w:noProof/>
            <w:szCs w:val="22"/>
            <w:lang w:eastAsia="es-PE"/>
          </w:rPr>
          <w:tab/>
        </w:r>
        <w:r w:rsidR="00D72805" w:rsidRPr="004D6BC4">
          <w:rPr>
            <w:rStyle w:val="Hipervnculo"/>
            <w:noProof/>
          </w:rPr>
          <w:t>REQUERIMIENTOS DEL PROYECTO</w:t>
        </w:r>
        <w:r w:rsidR="00D72805" w:rsidRPr="004D6BC4">
          <w:rPr>
            <w:noProof/>
            <w:webHidden/>
          </w:rPr>
          <w:tab/>
        </w:r>
        <w:r w:rsidR="00D72805" w:rsidRPr="004D6BC4">
          <w:rPr>
            <w:noProof/>
            <w:webHidden/>
          </w:rPr>
          <w:fldChar w:fldCharType="begin"/>
        </w:r>
        <w:r w:rsidR="00D72805" w:rsidRPr="004D6BC4">
          <w:rPr>
            <w:noProof/>
            <w:webHidden/>
          </w:rPr>
          <w:instrText xml:space="preserve"> PAGEREF _Toc430548001 \h </w:instrText>
        </w:r>
        <w:r w:rsidR="00D72805" w:rsidRPr="004D6BC4">
          <w:rPr>
            <w:noProof/>
            <w:webHidden/>
          </w:rPr>
        </w:r>
        <w:r w:rsidR="00D72805" w:rsidRPr="004D6BC4">
          <w:rPr>
            <w:noProof/>
            <w:webHidden/>
          </w:rPr>
          <w:fldChar w:fldCharType="separate"/>
        </w:r>
        <w:r w:rsidR="00D72805" w:rsidRPr="004D6BC4">
          <w:rPr>
            <w:noProof/>
            <w:webHidden/>
          </w:rPr>
          <w:t>14</w:t>
        </w:r>
        <w:r w:rsidR="00D72805" w:rsidRPr="004D6BC4">
          <w:rPr>
            <w:noProof/>
            <w:webHidden/>
          </w:rPr>
          <w:fldChar w:fldCharType="end"/>
        </w:r>
      </w:hyperlink>
    </w:p>
    <w:p w14:paraId="33C8D024" w14:textId="77777777" w:rsidR="00D72805" w:rsidRPr="004D6BC4" w:rsidRDefault="00271402"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D72805" w:rsidRPr="004D6BC4">
          <w:rPr>
            <w:rStyle w:val="Hipervnculo"/>
          </w:rPr>
          <w:t>6.1.</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REQUERIMIENTOS DE PERSONAL</w:t>
        </w:r>
        <w:r w:rsidR="00D72805" w:rsidRPr="004D6BC4">
          <w:rPr>
            <w:webHidden/>
          </w:rPr>
          <w:tab/>
        </w:r>
        <w:r w:rsidR="00D72805" w:rsidRPr="004D6BC4">
          <w:rPr>
            <w:webHidden/>
          </w:rPr>
          <w:fldChar w:fldCharType="begin"/>
        </w:r>
        <w:r w:rsidR="00D72805" w:rsidRPr="004D6BC4">
          <w:rPr>
            <w:webHidden/>
          </w:rPr>
          <w:instrText xml:space="preserve"> PAGEREF _Toc430548002 \h </w:instrText>
        </w:r>
        <w:r w:rsidR="00D72805" w:rsidRPr="004D6BC4">
          <w:rPr>
            <w:webHidden/>
          </w:rPr>
        </w:r>
        <w:r w:rsidR="00D72805" w:rsidRPr="004D6BC4">
          <w:rPr>
            <w:webHidden/>
          </w:rPr>
          <w:fldChar w:fldCharType="separate"/>
        </w:r>
        <w:r w:rsidR="00D72805" w:rsidRPr="004D6BC4">
          <w:rPr>
            <w:webHidden/>
          </w:rPr>
          <w:t>14</w:t>
        </w:r>
        <w:r w:rsidR="00D72805" w:rsidRPr="004D6BC4">
          <w:rPr>
            <w:webHidden/>
          </w:rPr>
          <w:fldChar w:fldCharType="end"/>
        </w:r>
      </w:hyperlink>
    </w:p>
    <w:p w14:paraId="39E5BF08" w14:textId="77777777" w:rsidR="00D72805" w:rsidRPr="004D6BC4" w:rsidRDefault="00271402"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D72805" w:rsidRPr="004D6BC4">
          <w:rPr>
            <w:rStyle w:val="Hipervnculo"/>
          </w:rPr>
          <w:t>6.2.</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REQUERIMIENTOS DE SERVICIOS</w:t>
        </w:r>
        <w:r w:rsidR="00D72805" w:rsidRPr="004D6BC4">
          <w:rPr>
            <w:webHidden/>
          </w:rPr>
          <w:tab/>
        </w:r>
        <w:r w:rsidR="00D72805" w:rsidRPr="004D6BC4">
          <w:rPr>
            <w:webHidden/>
          </w:rPr>
          <w:fldChar w:fldCharType="begin"/>
        </w:r>
        <w:r w:rsidR="00D72805" w:rsidRPr="004D6BC4">
          <w:rPr>
            <w:webHidden/>
          </w:rPr>
          <w:instrText xml:space="preserve"> PAGEREF _Toc430548003 \h </w:instrText>
        </w:r>
        <w:r w:rsidR="00D72805" w:rsidRPr="004D6BC4">
          <w:rPr>
            <w:webHidden/>
          </w:rPr>
        </w:r>
        <w:r w:rsidR="00D72805" w:rsidRPr="004D6BC4">
          <w:rPr>
            <w:webHidden/>
          </w:rPr>
          <w:fldChar w:fldCharType="separate"/>
        </w:r>
        <w:r w:rsidR="00D72805" w:rsidRPr="004D6BC4">
          <w:rPr>
            <w:webHidden/>
          </w:rPr>
          <w:t>14</w:t>
        </w:r>
        <w:r w:rsidR="00D72805" w:rsidRPr="004D6BC4">
          <w:rPr>
            <w:webHidden/>
          </w:rPr>
          <w:fldChar w:fldCharType="end"/>
        </w:r>
      </w:hyperlink>
    </w:p>
    <w:p w14:paraId="3DDE7A76" w14:textId="77777777" w:rsidR="00D72805" w:rsidRPr="004D6BC4" w:rsidRDefault="00271402"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D72805" w:rsidRPr="004D6BC4">
          <w:rPr>
            <w:rStyle w:val="Hipervnculo"/>
          </w:rPr>
          <w:t>6.3.</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ESTACIONES DE TRABAJO</w:t>
        </w:r>
        <w:r w:rsidR="00D72805" w:rsidRPr="004D6BC4">
          <w:rPr>
            <w:webHidden/>
          </w:rPr>
          <w:tab/>
        </w:r>
        <w:r w:rsidR="00D72805" w:rsidRPr="004D6BC4">
          <w:rPr>
            <w:webHidden/>
          </w:rPr>
          <w:fldChar w:fldCharType="begin"/>
        </w:r>
        <w:r w:rsidR="00D72805" w:rsidRPr="004D6BC4">
          <w:rPr>
            <w:webHidden/>
          </w:rPr>
          <w:instrText xml:space="preserve"> PAGEREF _Toc430548004 \h </w:instrText>
        </w:r>
        <w:r w:rsidR="00D72805" w:rsidRPr="004D6BC4">
          <w:rPr>
            <w:webHidden/>
          </w:rPr>
        </w:r>
        <w:r w:rsidR="00D72805" w:rsidRPr="004D6BC4">
          <w:rPr>
            <w:webHidden/>
          </w:rPr>
          <w:fldChar w:fldCharType="separate"/>
        </w:r>
        <w:r w:rsidR="00D72805" w:rsidRPr="004D6BC4">
          <w:rPr>
            <w:webHidden/>
          </w:rPr>
          <w:t>14</w:t>
        </w:r>
        <w:r w:rsidR="00D72805" w:rsidRPr="004D6BC4">
          <w:rPr>
            <w:webHidden/>
          </w:rPr>
          <w:fldChar w:fldCharType="end"/>
        </w:r>
      </w:hyperlink>
    </w:p>
    <w:p w14:paraId="1B0CD191" w14:textId="77777777" w:rsidR="00D72805" w:rsidRPr="004D6BC4" w:rsidRDefault="00271402"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D72805" w:rsidRPr="004D6BC4">
          <w:rPr>
            <w:rStyle w:val="Hipervnculo"/>
          </w:rPr>
          <w:t>6.4.</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REDES Y COMUNICACIONES</w:t>
        </w:r>
        <w:r w:rsidR="00D72805" w:rsidRPr="004D6BC4">
          <w:rPr>
            <w:webHidden/>
          </w:rPr>
          <w:tab/>
        </w:r>
        <w:r w:rsidR="00D72805" w:rsidRPr="004D6BC4">
          <w:rPr>
            <w:webHidden/>
          </w:rPr>
          <w:fldChar w:fldCharType="begin"/>
        </w:r>
        <w:r w:rsidR="00D72805" w:rsidRPr="004D6BC4">
          <w:rPr>
            <w:webHidden/>
          </w:rPr>
          <w:instrText xml:space="preserve"> PAGEREF _Toc430548005 \h </w:instrText>
        </w:r>
        <w:r w:rsidR="00D72805" w:rsidRPr="004D6BC4">
          <w:rPr>
            <w:webHidden/>
          </w:rPr>
        </w:r>
        <w:r w:rsidR="00D72805" w:rsidRPr="004D6BC4">
          <w:rPr>
            <w:webHidden/>
          </w:rPr>
          <w:fldChar w:fldCharType="separate"/>
        </w:r>
        <w:r w:rsidR="00D72805" w:rsidRPr="004D6BC4">
          <w:rPr>
            <w:webHidden/>
          </w:rPr>
          <w:t>15</w:t>
        </w:r>
        <w:r w:rsidR="00D72805" w:rsidRPr="004D6BC4">
          <w:rPr>
            <w:webHidden/>
          </w:rPr>
          <w:fldChar w:fldCharType="end"/>
        </w:r>
      </w:hyperlink>
    </w:p>
    <w:p w14:paraId="55D07334" w14:textId="77777777" w:rsidR="00D72805" w:rsidRPr="004D6BC4" w:rsidRDefault="00271402"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D72805" w:rsidRPr="004D6BC4">
          <w:rPr>
            <w:rStyle w:val="Hipervnculo"/>
          </w:rPr>
          <w:t>6.5.</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SOFTWARE</w:t>
        </w:r>
        <w:r w:rsidR="00D72805" w:rsidRPr="004D6BC4">
          <w:rPr>
            <w:webHidden/>
          </w:rPr>
          <w:tab/>
        </w:r>
        <w:r w:rsidR="00D72805" w:rsidRPr="004D6BC4">
          <w:rPr>
            <w:webHidden/>
          </w:rPr>
          <w:fldChar w:fldCharType="begin"/>
        </w:r>
        <w:r w:rsidR="00D72805" w:rsidRPr="004D6BC4">
          <w:rPr>
            <w:webHidden/>
          </w:rPr>
          <w:instrText xml:space="preserve"> PAGEREF _Toc430548006 \h </w:instrText>
        </w:r>
        <w:r w:rsidR="00D72805" w:rsidRPr="004D6BC4">
          <w:rPr>
            <w:webHidden/>
          </w:rPr>
        </w:r>
        <w:r w:rsidR="00D72805" w:rsidRPr="004D6BC4">
          <w:rPr>
            <w:webHidden/>
          </w:rPr>
          <w:fldChar w:fldCharType="separate"/>
        </w:r>
        <w:r w:rsidR="00D72805" w:rsidRPr="004D6BC4">
          <w:rPr>
            <w:webHidden/>
          </w:rPr>
          <w:t>15</w:t>
        </w:r>
        <w:r w:rsidR="00D72805" w:rsidRPr="004D6BC4">
          <w:rPr>
            <w:webHidden/>
          </w:rPr>
          <w:fldChar w:fldCharType="end"/>
        </w:r>
      </w:hyperlink>
    </w:p>
    <w:p w14:paraId="38E06F54" w14:textId="77777777" w:rsidR="00D72805" w:rsidRPr="004D6BC4" w:rsidRDefault="00271402"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D72805" w:rsidRPr="004D6BC4">
          <w:rPr>
            <w:rStyle w:val="Hipervnculo"/>
          </w:rPr>
          <w:t>6.6.</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INFRAESTRUCTURA Y MOBILIARIO</w:t>
        </w:r>
        <w:r w:rsidR="00D72805" w:rsidRPr="004D6BC4">
          <w:rPr>
            <w:webHidden/>
          </w:rPr>
          <w:tab/>
        </w:r>
        <w:r w:rsidR="00D72805" w:rsidRPr="004D6BC4">
          <w:rPr>
            <w:webHidden/>
          </w:rPr>
          <w:fldChar w:fldCharType="begin"/>
        </w:r>
        <w:r w:rsidR="00D72805" w:rsidRPr="004D6BC4">
          <w:rPr>
            <w:webHidden/>
          </w:rPr>
          <w:instrText xml:space="preserve"> PAGEREF _Toc430548007 \h </w:instrText>
        </w:r>
        <w:r w:rsidR="00D72805" w:rsidRPr="004D6BC4">
          <w:rPr>
            <w:webHidden/>
          </w:rPr>
        </w:r>
        <w:r w:rsidR="00D72805" w:rsidRPr="004D6BC4">
          <w:rPr>
            <w:webHidden/>
          </w:rPr>
          <w:fldChar w:fldCharType="separate"/>
        </w:r>
        <w:r w:rsidR="00D72805" w:rsidRPr="004D6BC4">
          <w:rPr>
            <w:webHidden/>
          </w:rPr>
          <w:t>15</w:t>
        </w:r>
        <w:r w:rsidR="00D72805" w:rsidRPr="004D6BC4">
          <w:rPr>
            <w:webHidden/>
          </w:rPr>
          <w:fldChar w:fldCharType="end"/>
        </w:r>
      </w:hyperlink>
    </w:p>
    <w:p w14:paraId="151BB067" w14:textId="77777777" w:rsidR="00D72805" w:rsidRPr="004D6BC4" w:rsidRDefault="00271402"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D72805" w:rsidRPr="004D6BC4">
          <w:rPr>
            <w:rStyle w:val="Hipervnculo"/>
          </w:rPr>
          <w:t>6.7.</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OTROS</w:t>
        </w:r>
        <w:r w:rsidR="00D72805" w:rsidRPr="004D6BC4">
          <w:rPr>
            <w:webHidden/>
          </w:rPr>
          <w:tab/>
        </w:r>
        <w:r w:rsidR="00D72805" w:rsidRPr="004D6BC4">
          <w:rPr>
            <w:webHidden/>
          </w:rPr>
          <w:fldChar w:fldCharType="begin"/>
        </w:r>
        <w:r w:rsidR="00D72805" w:rsidRPr="004D6BC4">
          <w:rPr>
            <w:webHidden/>
          </w:rPr>
          <w:instrText xml:space="preserve"> PAGEREF _Toc430548008 \h </w:instrText>
        </w:r>
        <w:r w:rsidR="00D72805" w:rsidRPr="004D6BC4">
          <w:rPr>
            <w:webHidden/>
          </w:rPr>
        </w:r>
        <w:r w:rsidR="00D72805" w:rsidRPr="004D6BC4">
          <w:rPr>
            <w:webHidden/>
          </w:rPr>
          <w:fldChar w:fldCharType="separate"/>
        </w:r>
        <w:r w:rsidR="00D72805" w:rsidRPr="004D6BC4">
          <w:rPr>
            <w:webHidden/>
          </w:rPr>
          <w:t>16</w:t>
        </w:r>
        <w:r w:rsidR="00D72805" w:rsidRPr="004D6BC4">
          <w:rPr>
            <w:webHidden/>
          </w:rPr>
          <w:fldChar w:fldCharType="end"/>
        </w:r>
      </w:hyperlink>
    </w:p>
    <w:p w14:paraId="624B0C73" w14:textId="77777777" w:rsidR="00D72805" w:rsidRPr="004D6BC4" w:rsidRDefault="00271402" w:rsidP="00D72805">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D72805" w:rsidRPr="004D6BC4">
          <w:rPr>
            <w:rStyle w:val="Hipervnculo"/>
            <w:noProof/>
          </w:rPr>
          <w:t>7.</w:t>
        </w:r>
        <w:r w:rsidR="00D72805" w:rsidRPr="004D6BC4">
          <w:rPr>
            <w:rFonts w:asciiTheme="minorHAnsi" w:eastAsiaTheme="minorEastAsia" w:hAnsiTheme="minorHAnsi" w:cstheme="minorBidi"/>
            <w:b w:val="0"/>
            <w:bCs w:val="0"/>
            <w:caps w:val="0"/>
            <w:noProof/>
            <w:szCs w:val="22"/>
            <w:lang w:eastAsia="es-PE"/>
          </w:rPr>
          <w:tab/>
        </w:r>
        <w:r w:rsidR="00D72805" w:rsidRPr="004D6BC4">
          <w:rPr>
            <w:rStyle w:val="Hipervnculo"/>
            <w:noProof/>
          </w:rPr>
          <w:t>ESTRATEGIA DE EJECUCION DEL PROYECTO</w:t>
        </w:r>
        <w:r w:rsidR="00D72805" w:rsidRPr="004D6BC4">
          <w:rPr>
            <w:noProof/>
            <w:webHidden/>
          </w:rPr>
          <w:tab/>
        </w:r>
        <w:r w:rsidR="00D72805" w:rsidRPr="004D6BC4">
          <w:rPr>
            <w:noProof/>
            <w:webHidden/>
          </w:rPr>
          <w:fldChar w:fldCharType="begin"/>
        </w:r>
        <w:r w:rsidR="00D72805" w:rsidRPr="004D6BC4">
          <w:rPr>
            <w:noProof/>
            <w:webHidden/>
          </w:rPr>
          <w:instrText xml:space="preserve"> PAGEREF _Toc430548009 \h </w:instrText>
        </w:r>
        <w:r w:rsidR="00D72805" w:rsidRPr="004D6BC4">
          <w:rPr>
            <w:noProof/>
            <w:webHidden/>
          </w:rPr>
        </w:r>
        <w:r w:rsidR="00D72805" w:rsidRPr="004D6BC4">
          <w:rPr>
            <w:noProof/>
            <w:webHidden/>
          </w:rPr>
          <w:fldChar w:fldCharType="separate"/>
        </w:r>
        <w:r w:rsidR="00D72805" w:rsidRPr="004D6BC4">
          <w:rPr>
            <w:noProof/>
            <w:webHidden/>
          </w:rPr>
          <w:t>16</w:t>
        </w:r>
        <w:r w:rsidR="00D72805" w:rsidRPr="004D6BC4">
          <w:rPr>
            <w:noProof/>
            <w:webHidden/>
          </w:rPr>
          <w:fldChar w:fldCharType="end"/>
        </w:r>
      </w:hyperlink>
    </w:p>
    <w:p w14:paraId="742977FB" w14:textId="77777777" w:rsidR="00D72805" w:rsidRPr="004D6BC4" w:rsidRDefault="00271402"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D72805" w:rsidRPr="004D6BC4">
          <w:rPr>
            <w:rStyle w:val="Hipervnculo"/>
          </w:rPr>
          <w:t>7.1.</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CICLO DE VIDA DEL PROYECTO</w:t>
        </w:r>
        <w:r w:rsidR="00D72805" w:rsidRPr="004D6BC4">
          <w:rPr>
            <w:webHidden/>
          </w:rPr>
          <w:tab/>
        </w:r>
        <w:r w:rsidR="00D72805" w:rsidRPr="004D6BC4">
          <w:rPr>
            <w:webHidden/>
          </w:rPr>
          <w:fldChar w:fldCharType="begin"/>
        </w:r>
        <w:r w:rsidR="00D72805" w:rsidRPr="004D6BC4">
          <w:rPr>
            <w:webHidden/>
          </w:rPr>
          <w:instrText xml:space="preserve"> PAGEREF _Toc430548010 \h </w:instrText>
        </w:r>
        <w:r w:rsidR="00D72805" w:rsidRPr="004D6BC4">
          <w:rPr>
            <w:webHidden/>
          </w:rPr>
        </w:r>
        <w:r w:rsidR="00D72805" w:rsidRPr="004D6BC4">
          <w:rPr>
            <w:webHidden/>
          </w:rPr>
          <w:fldChar w:fldCharType="separate"/>
        </w:r>
        <w:r w:rsidR="00D72805" w:rsidRPr="004D6BC4">
          <w:rPr>
            <w:webHidden/>
          </w:rPr>
          <w:t>16</w:t>
        </w:r>
        <w:r w:rsidR="00D72805" w:rsidRPr="004D6BC4">
          <w:rPr>
            <w:webHidden/>
          </w:rPr>
          <w:fldChar w:fldCharType="end"/>
        </w:r>
      </w:hyperlink>
    </w:p>
    <w:p w14:paraId="75ECE113" w14:textId="77777777" w:rsidR="00D72805" w:rsidRPr="004D6BC4" w:rsidRDefault="00271402"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D72805" w:rsidRPr="004D6BC4">
          <w:rPr>
            <w:rStyle w:val="Hipervnculo"/>
          </w:rPr>
          <w:t>7.2.</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ETAPAS DEL PROYECTO</w:t>
        </w:r>
        <w:r w:rsidR="00D72805" w:rsidRPr="004D6BC4">
          <w:rPr>
            <w:webHidden/>
          </w:rPr>
          <w:tab/>
        </w:r>
        <w:r w:rsidR="00D72805" w:rsidRPr="004D6BC4">
          <w:rPr>
            <w:webHidden/>
          </w:rPr>
          <w:fldChar w:fldCharType="begin"/>
        </w:r>
        <w:r w:rsidR="00D72805" w:rsidRPr="004D6BC4">
          <w:rPr>
            <w:webHidden/>
          </w:rPr>
          <w:instrText xml:space="preserve"> PAGEREF _Toc430548011 \h </w:instrText>
        </w:r>
        <w:r w:rsidR="00D72805" w:rsidRPr="004D6BC4">
          <w:rPr>
            <w:webHidden/>
          </w:rPr>
        </w:r>
        <w:r w:rsidR="00D72805" w:rsidRPr="004D6BC4">
          <w:rPr>
            <w:webHidden/>
          </w:rPr>
          <w:fldChar w:fldCharType="separate"/>
        </w:r>
        <w:r w:rsidR="00D72805" w:rsidRPr="004D6BC4">
          <w:rPr>
            <w:webHidden/>
          </w:rPr>
          <w:t>17</w:t>
        </w:r>
        <w:r w:rsidR="00D72805" w:rsidRPr="004D6BC4">
          <w:rPr>
            <w:webHidden/>
          </w:rPr>
          <w:fldChar w:fldCharType="end"/>
        </w:r>
      </w:hyperlink>
    </w:p>
    <w:p w14:paraId="1B8390B6" w14:textId="77777777" w:rsidR="00D72805" w:rsidRPr="004D6BC4" w:rsidRDefault="00271402"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D72805" w:rsidRPr="004D6BC4">
          <w:rPr>
            <w:rStyle w:val="Hipervnculo"/>
          </w:rPr>
          <w:t>7.3.</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FASES DEL PROYECTO</w:t>
        </w:r>
        <w:r w:rsidR="00D72805" w:rsidRPr="004D6BC4">
          <w:rPr>
            <w:webHidden/>
          </w:rPr>
          <w:tab/>
        </w:r>
        <w:r w:rsidR="00D72805" w:rsidRPr="004D6BC4">
          <w:rPr>
            <w:webHidden/>
          </w:rPr>
          <w:fldChar w:fldCharType="begin"/>
        </w:r>
        <w:r w:rsidR="00D72805" w:rsidRPr="004D6BC4">
          <w:rPr>
            <w:webHidden/>
          </w:rPr>
          <w:instrText xml:space="preserve"> PAGEREF _Toc430548012 \h </w:instrText>
        </w:r>
        <w:r w:rsidR="00D72805" w:rsidRPr="004D6BC4">
          <w:rPr>
            <w:webHidden/>
          </w:rPr>
        </w:r>
        <w:r w:rsidR="00D72805" w:rsidRPr="004D6BC4">
          <w:rPr>
            <w:webHidden/>
          </w:rPr>
          <w:fldChar w:fldCharType="separate"/>
        </w:r>
        <w:r w:rsidR="00D72805" w:rsidRPr="004D6BC4">
          <w:rPr>
            <w:webHidden/>
          </w:rPr>
          <w:t>18</w:t>
        </w:r>
        <w:r w:rsidR="00D72805" w:rsidRPr="004D6BC4">
          <w:rPr>
            <w:webHidden/>
          </w:rPr>
          <w:fldChar w:fldCharType="end"/>
        </w:r>
      </w:hyperlink>
    </w:p>
    <w:p w14:paraId="215364DE" w14:textId="77777777" w:rsidR="00D72805" w:rsidRPr="004D6BC4" w:rsidRDefault="00271402" w:rsidP="00D72805">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D72805" w:rsidRPr="004D6BC4">
          <w:rPr>
            <w:rStyle w:val="Hipervnculo"/>
          </w:rPr>
          <w:t>7.3.1.</w:t>
        </w:r>
        <w:r w:rsidR="00D72805" w:rsidRPr="004D6BC4">
          <w:rPr>
            <w:rFonts w:asciiTheme="minorHAnsi" w:eastAsiaTheme="minorEastAsia" w:hAnsiTheme="minorHAnsi" w:cstheme="minorBidi"/>
            <w:b w:val="0"/>
            <w:sz w:val="22"/>
            <w:szCs w:val="22"/>
            <w:lang w:eastAsia="es-PE"/>
          </w:rPr>
          <w:tab/>
        </w:r>
        <w:r w:rsidR="00D72805" w:rsidRPr="004D6BC4">
          <w:rPr>
            <w:rStyle w:val="Hipervnculo"/>
          </w:rPr>
          <w:t>FASE DE REQUERIMIENTOS</w:t>
        </w:r>
        <w:r w:rsidR="00D72805" w:rsidRPr="004D6BC4">
          <w:rPr>
            <w:webHidden/>
          </w:rPr>
          <w:tab/>
        </w:r>
        <w:r w:rsidR="00D72805" w:rsidRPr="004D6BC4">
          <w:rPr>
            <w:webHidden/>
          </w:rPr>
          <w:fldChar w:fldCharType="begin"/>
        </w:r>
        <w:r w:rsidR="00D72805" w:rsidRPr="004D6BC4">
          <w:rPr>
            <w:webHidden/>
          </w:rPr>
          <w:instrText xml:space="preserve"> PAGEREF _Toc430548013 \h </w:instrText>
        </w:r>
        <w:r w:rsidR="00D72805" w:rsidRPr="004D6BC4">
          <w:rPr>
            <w:webHidden/>
          </w:rPr>
        </w:r>
        <w:r w:rsidR="00D72805" w:rsidRPr="004D6BC4">
          <w:rPr>
            <w:webHidden/>
          </w:rPr>
          <w:fldChar w:fldCharType="separate"/>
        </w:r>
        <w:r w:rsidR="00D72805" w:rsidRPr="004D6BC4">
          <w:rPr>
            <w:webHidden/>
          </w:rPr>
          <w:t>19</w:t>
        </w:r>
        <w:r w:rsidR="00D72805" w:rsidRPr="004D6BC4">
          <w:rPr>
            <w:webHidden/>
          </w:rPr>
          <w:fldChar w:fldCharType="end"/>
        </w:r>
      </w:hyperlink>
    </w:p>
    <w:p w14:paraId="17516ED2" w14:textId="77777777" w:rsidR="00D72805" w:rsidRPr="004D6BC4" w:rsidRDefault="00271402" w:rsidP="00D72805">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D72805" w:rsidRPr="004D6BC4">
          <w:rPr>
            <w:rStyle w:val="Hipervnculo"/>
          </w:rPr>
          <w:t>7.3.2.</w:t>
        </w:r>
        <w:r w:rsidR="00D72805" w:rsidRPr="004D6BC4">
          <w:rPr>
            <w:rFonts w:asciiTheme="minorHAnsi" w:eastAsiaTheme="minorEastAsia" w:hAnsiTheme="minorHAnsi" w:cstheme="minorBidi"/>
            <w:b w:val="0"/>
            <w:sz w:val="22"/>
            <w:szCs w:val="22"/>
            <w:lang w:eastAsia="es-PE"/>
          </w:rPr>
          <w:tab/>
        </w:r>
        <w:r w:rsidR="00D72805" w:rsidRPr="004D6BC4">
          <w:rPr>
            <w:rStyle w:val="Hipervnculo"/>
          </w:rPr>
          <w:t>FASE DE ANÁLISIS</w:t>
        </w:r>
        <w:r w:rsidR="00D72805" w:rsidRPr="004D6BC4">
          <w:rPr>
            <w:webHidden/>
          </w:rPr>
          <w:tab/>
        </w:r>
        <w:r w:rsidR="00D72805" w:rsidRPr="004D6BC4">
          <w:rPr>
            <w:webHidden/>
          </w:rPr>
          <w:fldChar w:fldCharType="begin"/>
        </w:r>
        <w:r w:rsidR="00D72805" w:rsidRPr="004D6BC4">
          <w:rPr>
            <w:webHidden/>
          </w:rPr>
          <w:instrText xml:space="preserve"> PAGEREF _Toc430548014 \h </w:instrText>
        </w:r>
        <w:r w:rsidR="00D72805" w:rsidRPr="004D6BC4">
          <w:rPr>
            <w:webHidden/>
          </w:rPr>
        </w:r>
        <w:r w:rsidR="00D72805" w:rsidRPr="004D6BC4">
          <w:rPr>
            <w:webHidden/>
          </w:rPr>
          <w:fldChar w:fldCharType="separate"/>
        </w:r>
        <w:r w:rsidR="00D72805" w:rsidRPr="004D6BC4">
          <w:rPr>
            <w:webHidden/>
          </w:rPr>
          <w:t>19</w:t>
        </w:r>
        <w:r w:rsidR="00D72805" w:rsidRPr="004D6BC4">
          <w:rPr>
            <w:webHidden/>
          </w:rPr>
          <w:fldChar w:fldCharType="end"/>
        </w:r>
      </w:hyperlink>
    </w:p>
    <w:p w14:paraId="2A151D6C" w14:textId="77777777" w:rsidR="00D72805" w:rsidRPr="004D6BC4" w:rsidRDefault="00271402" w:rsidP="00D72805">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D72805" w:rsidRPr="004D6BC4">
          <w:rPr>
            <w:rStyle w:val="Hipervnculo"/>
          </w:rPr>
          <w:t>7.3.3.</w:t>
        </w:r>
        <w:r w:rsidR="00D72805" w:rsidRPr="004D6BC4">
          <w:rPr>
            <w:rFonts w:asciiTheme="minorHAnsi" w:eastAsiaTheme="minorEastAsia" w:hAnsiTheme="minorHAnsi" w:cstheme="minorBidi"/>
            <w:b w:val="0"/>
            <w:sz w:val="22"/>
            <w:szCs w:val="22"/>
            <w:lang w:eastAsia="es-PE"/>
          </w:rPr>
          <w:tab/>
        </w:r>
        <w:r w:rsidR="00D72805" w:rsidRPr="004D6BC4">
          <w:rPr>
            <w:rStyle w:val="Hipervnculo"/>
          </w:rPr>
          <w:t>FASE DE DISEÑO</w:t>
        </w:r>
        <w:r w:rsidR="00D72805" w:rsidRPr="004D6BC4">
          <w:rPr>
            <w:webHidden/>
          </w:rPr>
          <w:tab/>
        </w:r>
        <w:r w:rsidR="00D72805" w:rsidRPr="004D6BC4">
          <w:rPr>
            <w:webHidden/>
          </w:rPr>
          <w:fldChar w:fldCharType="begin"/>
        </w:r>
        <w:r w:rsidR="00D72805" w:rsidRPr="004D6BC4">
          <w:rPr>
            <w:webHidden/>
          </w:rPr>
          <w:instrText xml:space="preserve"> PAGEREF _Toc430548015 \h </w:instrText>
        </w:r>
        <w:r w:rsidR="00D72805" w:rsidRPr="004D6BC4">
          <w:rPr>
            <w:webHidden/>
          </w:rPr>
        </w:r>
        <w:r w:rsidR="00D72805" w:rsidRPr="004D6BC4">
          <w:rPr>
            <w:webHidden/>
          </w:rPr>
          <w:fldChar w:fldCharType="separate"/>
        </w:r>
        <w:r w:rsidR="00D72805" w:rsidRPr="004D6BC4">
          <w:rPr>
            <w:webHidden/>
          </w:rPr>
          <w:t>19</w:t>
        </w:r>
        <w:r w:rsidR="00D72805" w:rsidRPr="004D6BC4">
          <w:rPr>
            <w:webHidden/>
          </w:rPr>
          <w:fldChar w:fldCharType="end"/>
        </w:r>
      </w:hyperlink>
    </w:p>
    <w:p w14:paraId="07167561" w14:textId="77777777" w:rsidR="00D72805" w:rsidRPr="004D6BC4" w:rsidRDefault="00271402" w:rsidP="00D72805">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D72805" w:rsidRPr="004D6BC4">
          <w:rPr>
            <w:rStyle w:val="Hipervnculo"/>
          </w:rPr>
          <w:t>7.3.4.</w:t>
        </w:r>
        <w:r w:rsidR="00D72805" w:rsidRPr="004D6BC4">
          <w:rPr>
            <w:rFonts w:asciiTheme="minorHAnsi" w:eastAsiaTheme="minorEastAsia" w:hAnsiTheme="minorHAnsi" w:cstheme="minorBidi"/>
            <w:b w:val="0"/>
            <w:sz w:val="22"/>
            <w:szCs w:val="22"/>
            <w:lang w:eastAsia="es-PE"/>
          </w:rPr>
          <w:tab/>
        </w:r>
        <w:r w:rsidR="00D72805" w:rsidRPr="004D6BC4">
          <w:rPr>
            <w:rStyle w:val="Hipervnculo"/>
          </w:rPr>
          <w:t>FASE DE CONSTRUCCIÓN</w:t>
        </w:r>
        <w:r w:rsidR="00D72805" w:rsidRPr="004D6BC4">
          <w:rPr>
            <w:webHidden/>
          </w:rPr>
          <w:tab/>
        </w:r>
        <w:r w:rsidR="00D72805" w:rsidRPr="004D6BC4">
          <w:rPr>
            <w:webHidden/>
          </w:rPr>
          <w:fldChar w:fldCharType="begin"/>
        </w:r>
        <w:r w:rsidR="00D72805" w:rsidRPr="004D6BC4">
          <w:rPr>
            <w:webHidden/>
          </w:rPr>
          <w:instrText xml:space="preserve"> PAGEREF _Toc430548016 \h </w:instrText>
        </w:r>
        <w:r w:rsidR="00D72805" w:rsidRPr="004D6BC4">
          <w:rPr>
            <w:webHidden/>
          </w:rPr>
        </w:r>
        <w:r w:rsidR="00D72805" w:rsidRPr="004D6BC4">
          <w:rPr>
            <w:webHidden/>
          </w:rPr>
          <w:fldChar w:fldCharType="separate"/>
        </w:r>
        <w:r w:rsidR="00D72805" w:rsidRPr="004D6BC4">
          <w:rPr>
            <w:webHidden/>
          </w:rPr>
          <w:t>20</w:t>
        </w:r>
        <w:r w:rsidR="00D72805" w:rsidRPr="004D6BC4">
          <w:rPr>
            <w:webHidden/>
          </w:rPr>
          <w:fldChar w:fldCharType="end"/>
        </w:r>
      </w:hyperlink>
    </w:p>
    <w:p w14:paraId="03A1C61C" w14:textId="77777777" w:rsidR="00D72805" w:rsidRPr="004D6BC4" w:rsidRDefault="00271402" w:rsidP="00D72805">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D72805" w:rsidRPr="004D6BC4">
          <w:rPr>
            <w:rStyle w:val="Hipervnculo"/>
          </w:rPr>
          <w:t>7.3.5.</w:t>
        </w:r>
        <w:r w:rsidR="00D72805" w:rsidRPr="004D6BC4">
          <w:rPr>
            <w:rFonts w:asciiTheme="minorHAnsi" w:eastAsiaTheme="minorEastAsia" w:hAnsiTheme="minorHAnsi" w:cstheme="minorBidi"/>
            <w:b w:val="0"/>
            <w:sz w:val="22"/>
            <w:szCs w:val="22"/>
            <w:lang w:eastAsia="es-PE"/>
          </w:rPr>
          <w:tab/>
        </w:r>
        <w:r w:rsidR="00D72805" w:rsidRPr="004D6BC4">
          <w:rPr>
            <w:rStyle w:val="Hipervnculo"/>
          </w:rPr>
          <w:t>FASE DE PRUEBAS</w:t>
        </w:r>
        <w:r w:rsidR="00D72805" w:rsidRPr="004D6BC4">
          <w:rPr>
            <w:webHidden/>
          </w:rPr>
          <w:tab/>
        </w:r>
        <w:r w:rsidR="00D72805" w:rsidRPr="004D6BC4">
          <w:rPr>
            <w:webHidden/>
          </w:rPr>
          <w:fldChar w:fldCharType="begin"/>
        </w:r>
        <w:r w:rsidR="00D72805" w:rsidRPr="004D6BC4">
          <w:rPr>
            <w:webHidden/>
          </w:rPr>
          <w:instrText xml:space="preserve"> PAGEREF _Toc430548017 \h </w:instrText>
        </w:r>
        <w:r w:rsidR="00D72805" w:rsidRPr="004D6BC4">
          <w:rPr>
            <w:webHidden/>
          </w:rPr>
        </w:r>
        <w:r w:rsidR="00D72805" w:rsidRPr="004D6BC4">
          <w:rPr>
            <w:webHidden/>
          </w:rPr>
          <w:fldChar w:fldCharType="separate"/>
        </w:r>
        <w:r w:rsidR="00D72805" w:rsidRPr="004D6BC4">
          <w:rPr>
            <w:webHidden/>
          </w:rPr>
          <w:t>20</w:t>
        </w:r>
        <w:r w:rsidR="00D72805" w:rsidRPr="004D6BC4">
          <w:rPr>
            <w:webHidden/>
          </w:rPr>
          <w:fldChar w:fldCharType="end"/>
        </w:r>
      </w:hyperlink>
    </w:p>
    <w:p w14:paraId="7039D8AA" w14:textId="77777777" w:rsidR="00D72805" w:rsidRPr="004D6BC4" w:rsidRDefault="00271402" w:rsidP="00D72805">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D72805" w:rsidRPr="004D6BC4">
          <w:rPr>
            <w:rStyle w:val="Hipervnculo"/>
          </w:rPr>
          <w:t>7.3.6.</w:t>
        </w:r>
        <w:r w:rsidR="00D72805" w:rsidRPr="004D6BC4">
          <w:rPr>
            <w:rFonts w:asciiTheme="minorHAnsi" w:eastAsiaTheme="minorEastAsia" w:hAnsiTheme="minorHAnsi" w:cstheme="minorBidi"/>
            <w:b w:val="0"/>
            <w:sz w:val="22"/>
            <w:szCs w:val="22"/>
            <w:lang w:eastAsia="es-PE"/>
          </w:rPr>
          <w:tab/>
        </w:r>
        <w:r w:rsidR="00D72805" w:rsidRPr="004D6BC4">
          <w:rPr>
            <w:rStyle w:val="Hipervnculo"/>
          </w:rPr>
          <w:t>FASE DE IMPLEMENTACIÓN</w:t>
        </w:r>
        <w:r w:rsidR="00D72805" w:rsidRPr="004D6BC4">
          <w:rPr>
            <w:webHidden/>
          </w:rPr>
          <w:tab/>
        </w:r>
        <w:r w:rsidR="00D72805" w:rsidRPr="004D6BC4">
          <w:rPr>
            <w:webHidden/>
          </w:rPr>
          <w:fldChar w:fldCharType="begin"/>
        </w:r>
        <w:r w:rsidR="00D72805" w:rsidRPr="004D6BC4">
          <w:rPr>
            <w:webHidden/>
          </w:rPr>
          <w:instrText xml:space="preserve"> PAGEREF _Toc430548018 \h </w:instrText>
        </w:r>
        <w:r w:rsidR="00D72805" w:rsidRPr="004D6BC4">
          <w:rPr>
            <w:webHidden/>
          </w:rPr>
        </w:r>
        <w:r w:rsidR="00D72805" w:rsidRPr="004D6BC4">
          <w:rPr>
            <w:webHidden/>
          </w:rPr>
          <w:fldChar w:fldCharType="separate"/>
        </w:r>
        <w:r w:rsidR="00D72805" w:rsidRPr="004D6BC4">
          <w:rPr>
            <w:webHidden/>
          </w:rPr>
          <w:t>20</w:t>
        </w:r>
        <w:r w:rsidR="00D72805" w:rsidRPr="004D6BC4">
          <w:rPr>
            <w:webHidden/>
          </w:rPr>
          <w:fldChar w:fldCharType="end"/>
        </w:r>
      </w:hyperlink>
    </w:p>
    <w:p w14:paraId="7639F04F" w14:textId="77777777" w:rsidR="00D72805" w:rsidRPr="004D6BC4" w:rsidRDefault="00271402"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D72805" w:rsidRPr="004D6BC4">
          <w:rPr>
            <w:rStyle w:val="Hipervnculo"/>
          </w:rPr>
          <w:t>7.4.</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ESTRUCTURA DETALLADA DE TRABAJO (WBS)</w:t>
        </w:r>
        <w:r w:rsidR="00D72805" w:rsidRPr="004D6BC4">
          <w:rPr>
            <w:webHidden/>
          </w:rPr>
          <w:tab/>
        </w:r>
        <w:r w:rsidR="00D72805" w:rsidRPr="004D6BC4">
          <w:rPr>
            <w:webHidden/>
          </w:rPr>
          <w:fldChar w:fldCharType="begin"/>
        </w:r>
        <w:r w:rsidR="00D72805" w:rsidRPr="004D6BC4">
          <w:rPr>
            <w:webHidden/>
          </w:rPr>
          <w:instrText xml:space="preserve"> PAGEREF _Toc430548019 \h </w:instrText>
        </w:r>
        <w:r w:rsidR="00D72805" w:rsidRPr="004D6BC4">
          <w:rPr>
            <w:webHidden/>
          </w:rPr>
        </w:r>
        <w:r w:rsidR="00D72805" w:rsidRPr="004D6BC4">
          <w:rPr>
            <w:webHidden/>
          </w:rPr>
          <w:fldChar w:fldCharType="separate"/>
        </w:r>
        <w:r w:rsidR="00D72805" w:rsidRPr="004D6BC4">
          <w:rPr>
            <w:webHidden/>
          </w:rPr>
          <w:t>21</w:t>
        </w:r>
        <w:r w:rsidR="00D72805" w:rsidRPr="004D6BC4">
          <w:rPr>
            <w:webHidden/>
          </w:rPr>
          <w:fldChar w:fldCharType="end"/>
        </w:r>
      </w:hyperlink>
    </w:p>
    <w:p w14:paraId="27C4FEF6" w14:textId="77777777" w:rsidR="00D72805" w:rsidRPr="004D6BC4" w:rsidRDefault="00271402"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D72805" w:rsidRPr="004D6BC4">
          <w:rPr>
            <w:rStyle w:val="Hipervnculo"/>
          </w:rPr>
          <w:t>7.5.</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MATRIZ DE ENTREGABLES DE INGENIERIA</w:t>
        </w:r>
        <w:r w:rsidR="00D72805" w:rsidRPr="004D6BC4">
          <w:rPr>
            <w:webHidden/>
          </w:rPr>
          <w:tab/>
        </w:r>
        <w:r w:rsidR="00D72805" w:rsidRPr="004D6BC4">
          <w:rPr>
            <w:webHidden/>
          </w:rPr>
          <w:fldChar w:fldCharType="begin"/>
        </w:r>
        <w:r w:rsidR="00D72805" w:rsidRPr="004D6BC4">
          <w:rPr>
            <w:webHidden/>
          </w:rPr>
          <w:instrText xml:space="preserve"> PAGEREF _Toc430548020 \h </w:instrText>
        </w:r>
        <w:r w:rsidR="00D72805" w:rsidRPr="004D6BC4">
          <w:rPr>
            <w:webHidden/>
          </w:rPr>
        </w:r>
        <w:r w:rsidR="00D72805" w:rsidRPr="004D6BC4">
          <w:rPr>
            <w:webHidden/>
          </w:rPr>
          <w:fldChar w:fldCharType="separate"/>
        </w:r>
        <w:r w:rsidR="00D72805" w:rsidRPr="004D6BC4">
          <w:rPr>
            <w:webHidden/>
          </w:rPr>
          <w:t>23</w:t>
        </w:r>
        <w:r w:rsidR="00D72805" w:rsidRPr="004D6BC4">
          <w:rPr>
            <w:webHidden/>
          </w:rPr>
          <w:fldChar w:fldCharType="end"/>
        </w:r>
      </w:hyperlink>
    </w:p>
    <w:p w14:paraId="4B75EB5F" w14:textId="77777777" w:rsidR="00D72805" w:rsidRPr="004D6BC4" w:rsidRDefault="00271402"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D72805" w:rsidRPr="004D6BC4">
          <w:rPr>
            <w:rStyle w:val="Hipervnculo"/>
          </w:rPr>
          <w:t>7.6.</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LISTA DE PROCESOS UTILIZADOS Y GUÍAS DE ADECUACIÓN</w:t>
        </w:r>
        <w:r w:rsidR="00D72805" w:rsidRPr="004D6BC4">
          <w:rPr>
            <w:webHidden/>
          </w:rPr>
          <w:tab/>
        </w:r>
        <w:r w:rsidR="00D72805" w:rsidRPr="004D6BC4">
          <w:rPr>
            <w:webHidden/>
          </w:rPr>
          <w:fldChar w:fldCharType="begin"/>
        </w:r>
        <w:r w:rsidR="00D72805" w:rsidRPr="004D6BC4">
          <w:rPr>
            <w:webHidden/>
          </w:rPr>
          <w:instrText xml:space="preserve"> PAGEREF _Toc430548021 \h </w:instrText>
        </w:r>
        <w:r w:rsidR="00D72805" w:rsidRPr="004D6BC4">
          <w:rPr>
            <w:webHidden/>
          </w:rPr>
        </w:r>
        <w:r w:rsidR="00D72805" w:rsidRPr="004D6BC4">
          <w:rPr>
            <w:webHidden/>
          </w:rPr>
          <w:fldChar w:fldCharType="separate"/>
        </w:r>
        <w:r w:rsidR="00D72805" w:rsidRPr="004D6BC4">
          <w:rPr>
            <w:webHidden/>
          </w:rPr>
          <w:t>23</w:t>
        </w:r>
        <w:r w:rsidR="00D72805" w:rsidRPr="004D6BC4">
          <w:rPr>
            <w:webHidden/>
          </w:rPr>
          <w:fldChar w:fldCharType="end"/>
        </w:r>
      </w:hyperlink>
    </w:p>
    <w:p w14:paraId="05D38AB6" w14:textId="77777777" w:rsidR="00D72805" w:rsidRPr="004D6BC4" w:rsidRDefault="00271402" w:rsidP="00D72805">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D72805" w:rsidRPr="004D6BC4">
          <w:rPr>
            <w:rStyle w:val="Hipervnculo"/>
          </w:rPr>
          <w:t>7.6.1.</w:t>
        </w:r>
        <w:r w:rsidR="00D72805" w:rsidRPr="004D6BC4">
          <w:rPr>
            <w:rFonts w:asciiTheme="minorHAnsi" w:eastAsiaTheme="minorEastAsia" w:hAnsiTheme="minorHAnsi" w:cstheme="minorBidi"/>
            <w:b w:val="0"/>
            <w:sz w:val="22"/>
            <w:szCs w:val="22"/>
            <w:lang w:eastAsia="es-PE"/>
          </w:rPr>
          <w:tab/>
        </w:r>
        <w:r w:rsidR="00D72805" w:rsidRPr="004D6BC4">
          <w:rPr>
            <w:rStyle w:val="Hipervnculo"/>
          </w:rPr>
          <w:t>PROCESOS</w:t>
        </w:r>
        <w:r w:rsidR="00D72805" w:rsidRPr="004D6BC4">
          <w:rPr>
            <w:webHidden/>
          </w:rPr>
          <w:tab/>
        </w:r>
        <w:r w:rsidR="00D72805" w:rsidRPr="004D6BC4">
          <w:rPr>
            <w:webHidden/>
          </w:rPr>
          <w:fldChar w:fldCharType="begin"/>
        </w:r>
        <w:r w:rsidR="00D72805" w:rsidRPr="004D6BC4">
          <w:rPr>
            <w:webHidden/>
          </w:rPr>
          <w:instrText xml:space="preserve"> PAGEREF _Toc430548022 \h </w:instrText>
        </w:r>
        <w:r w:rsidR="00D72805" w:rsidRPr="004D6BC4">
          <w:rPr>
            <w:webHidden/>
          </w:rPr>
        </w:r>
        <w:r w:rsidR="00D72805" w:rsidRPr="004D6BC4">
          <w:rPr>
            <w:webHidden/>
          </w:rPr>
          <w:fldChar w:fldCharType="separate"/>
        </w:r>
        <w:r w:rsidR="00D72805" w:rsidRPr="004D6BC4">
          <w:rPr>
            <w:webHidden/>
          </w:rPr>
          <w:t>23</w:t>
        </w:r>
        <w:r w:rsidR="00D72805" w:rsidRPr="004D6BC4">
          <w:rPr>
            <w:webHidden/>
          </w:rPr>
          <w:fldChar w:fldCharType="end"/>
        </w:r>
      </w:hyperlink>
    </w:p>
    <w:p w14:paraId="1F7D0A83" w14:textId="77777777" w:rsidR="00D72805" w:rsidRPr="004D6BC4" w:rsidRDefault="00271402" w:rsidP="00D72805">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D72805" w:rsidRPr="004D6BC4">
          <w:rPr>
            <w:rStyle w:val="Hipervnculo"/>
            <w:noProof/>
          </w:rPr>
          <w:t>8.</w:t>
        </w:r>
        <w:r w:rsidR="00D72805" w:rsidRPr="004D6BC4">
          <w:rPr>
            <w:rFonts w:asciiTheme="minorHAnsi" w:eastAsiaTheme="minorEastAsia" w:hAnsiTheme="minorHAnsi" w:cstheme="minorBidi"/>
            <w:b w:val="0"/>
            <w:bCs w:val="0"/>
            <w:caps w:val="0"/>
            <w:noProof/>
            <w:szCs w:val="22"/>
            <w:lang w:eastAsia="es-PE"/>
          </w:rPr>
          <w:tab/>
        </w:r>
        <w:r w:rsidR="00D72805" w:rsidRPr="004D6BC4">
          <w:rPr>
            <w:rStyle w:val="Hipervnculo"/>
            <w:noProof/>
          </w:rPr>
          <w:t>ORGANIZACIÓN DEL PROYECTO</w:t>
        </w:r>
        <w:r w:rsidR="00D72805" w:rsidRPr="004D6BC4">
          <w:rPr>
            <w:noProof/>
            <w:webHidden/>
          </w:rPr>
          <w:tab/>
        </w:r>
        <w:r w:rsidR="00D72805" w:rsidRPr="004D6BC4">
          <w:rPr>
            <w:noProof/>
            <w:webHidden/>
          </w:rPr>
          <w:fldChar w:fldCharType="begin"/>
        </w:r>
        <w:r w:rsidR="00D72805" w:rsidRPr="004D6BC4">
          <w:rPr>
            <w:noProof/>
            <w:webHidden/>
          </w:rPr>
          <w:instrText xml:space="preserve"> PAGEREF _Toc430548023 \h </w:instrText>
        </w:r>
        <w:r w:rsidR="00D72805" w:rsidRPr="004D6BC4">
          <w:rPr>
            <w:noProof/>
            <w:webHidden/>
          </w:rPr>
        </w:r>
        <w:r w:rsidR="00D72805" w:rsidRPr="004D6BC4">
          <w:rPr>
            <w:noProof/>
            <w:webHidden/>
          </w:rPr>
          <w:fldChar w:fldCharType="separate"/>
        </w:r>
        <w:r w:rsidR="00D72805" w:rsidRPr="004D6BC4">
          <w:rPr>
            <w:noProof/>
            <w:webHidden/>
          </w:rPr>
          <w:t>24</w:t>
        </w:r>
        <w:r w:rsidR="00D72805" w:rsidRPr="004D6BC4">
          <w:rPr>
            <w:noProof/>
            <w:webHidden/>
          </w:rPr>
          <w:fldChar w:fldCharType="end"/>
        </w:r>
      </w:hyperlink>
    </w:p>
    <w:p w14:paraId="1B090561" w14:textId="77777777" w:rsidR="00D72805" w:rsidRPr="004D6BC4" w:rsidRDefault="00271402"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D72805" w:rsidRPr="004D6BC4">
          <w:rPr>
            <w:rStyle w:val="Hipervnculo"/>
          </w:rPr>
          <w:t>8.1.</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ORGANIGRAMA</w:t>
        </w:r>
        <w:r w:rsidR="00D72805" w:rsidRPr="004D6BC4">
          <w:rPr>
            <w:webHidden/>
          </w:rPr>
          <w:tab/>
        </w:r>
        <w:r w:rsidR="00D72805" w:rsidRPr="004D6BC4">
          <w:rPr>
            <w:webHidden/>
          </w:rPr>
          <w:fldChar w:fldCharType="begin"/>
        </w:r>
        <w:r w:rsidR="00D72805" w:rsidRPr="004D6BC4">
          <w:rPr>
            <w:webHidden/>
          </w:rPr>
          <w:instrText xml:space="preserve"> PAGEREF _Toc430548024 \h </w:instrText>
        </w:r>
        <w:r w:rsidR="00D72805" w:rsidRPr="004D6BC4">
          <w:rPr>
            <w:webHidden/>
          </w:rPr>
        </w:r>
        <w:r w:rsidR="00D72805" w:rsidRPr="004D6BC4">
          <w:rPr>
            <w:webHidden/>
          </w:rPr>
          <w:fldChar w:fldCharType="separate"/>
        </w:r>
        <w:r w:rsidR="00D72805" w:rsidRPr="004D6BC4">
          <w:rPr>
            <w:webHidden/>
          </w:rPr>
          <w:t>24</w:t>
        </w:r>
        <w:r w:rsidR="00D72805" w:rsidRPr="004D6BC4">
          <w:rPr>
            <w:webHidden/>
          </w:rPr>
          <w:fldChar w:fldCharType="end"/>
        </w:r>
      </w:hyperlink>
    </w:p>
    <w:p w14:paraId="44202025" w14:textId="77777777" w:rsidR="00D72805" w:rsidRPr="004D6BC4" w:rsidRDefault="00271402"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D72805" w:rsidRPr="004D6BC4">
          <w:rPr>
            <w:rStyle w:val="Hipervnculo"/>
          </w:rPr>
          <w:t>8.2.</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RESPONSABILIDAD DEL CLIENTE</w:t>
        </w:r>
        <w:r w:rsidR="00D72805" w:rsidRPr="004D6BC4">
          <w:rPr>
            <w:webHidden/>
          </w:rPr>
          <w:tab/>
        </w:r>
        <w:r w:rsidR="00D72805" w:rsidRPr="004D6BC4">
          <w:rPr>
            <w:webHidden/>
          </w:rPr>
          <w:fldChar w:fldCharType="begin"/>
        </w:r>
        <w:r w:rsidR="00D72805" w:rsidRPr="004D6BC4">
          <w:rPr>
            <w:webHidden/>
          </w:rPr>
          <w:instrText xml:space="preserve"> PAGEREF _Toc430548025 \h </w:instrText>
        </w:r>
        <w:r w:rsidR="00D72805" w:rsidRPr="004D6BC4">
          <w:rPr>
            <w:webHidden/>
          </w:rPr>
        </w:r>
        <w:r w:rsidR="00D72805" w:rsidRPr="004D6BC4">
          <w:rPr>
            <w:webHidden/>
          </w:rPr>
          <w:fldChar w:fldCharType="separate"/>
        </w:r>
        <w:r w:rsidR="00D72805" w:rsidRPr="004D6BC4">
          <w:rPr>
            <w:webHidden/>
          </w:rPr>
          <w:t>25</w:t>
        </w:r>
        <w:r w:rsidR="00D72805" w:rsidRPr="004D6BC4">
          <w:rPr>
            <w:webHidden/>
          </w:rPr>
          <w:fldChar w:fldCharType="end"/>
        </w:r>
      </w:hyperlink>
    </w:p>
    <w:p w14:paraId="1F7E1757" w14:textId="77777777" w:rsidR="00D72805" w:rsidRPr="004D6BC4" w:rsidRDefault="00271402"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D72805" w:rsidRPr="004D6BC4">
          <w:rPr>
            <w:rStyle w:val="Hipervnculo"/>
          </w:rPr>
          <w:t>8.3.</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ROLES Y FUNCIONES DEL CLIENTE</w:t>
        </w:r>
        <w:r w:rsidR="00D72805" w:rsidRPr="004D6BC4">
          <w:rPr>
            <w:webHidden/>
          </w:rPr>
          <w:tab/>
        </w:r>
        <w:r w:rsidR="00D72805" w:rsidRPr="004D6BC4">
          <w:rPr>
            <w:webHidden/>
          </w:rPr>
          <w:fldChar w:fldCharType="begin"/>
        </w:r>
        <w:r w:rsidR="00D72805" w:rsidRPr="004D6BC4">
          <w:rPr>
            <w:webHidden/>
          </w:rPr>
          <w:instrText xml:space="preserve"> PAGEREF _Toc430548026 \h </w:instrText>
        </w:r>
        <w:r w:rsidR="00D72805" w:rsidRPr="004D6BC4">
          <w:rPr>
            <w:webHidden/>
          </w:rPr>
        </w:r>
        <w:r w:rsidR="00D72805" w:rsidRPr="004D6BC4">
          <w:rPr>
            <w:webHidden/>
          </w:rPr>
          <w:fldChar w:fldCharType="separate"/>
        </w:r>
        <w:r w:rsidR="00D72805" w:rsidRPr="004D6BC4">
          <w:rPr>
            <w:webHidden/>
          </w:rPr>
          <w:t>25</w:t>
        </w:r>
        <w:r w:rsidR="00D72805" w:rsidRPr="004D6BC4">
          <w:rPr>
            <w:webHidden/>
          </w:rPr>
          <w:fldChar w:fldCharType="end"/>
        </w:r>
      </w:hyperlink>
    </w:p>
    <w:p w14:paraId="43522DA9" w14:textId="77777777" w:rsidR="00D72805" w:rsidRPr="004D6BC4" w:rsidRDefault="00271402"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D72805" w:rsidRPr="004D6BC4">
          <w:rPr>
            <w:rStyle w:val="Hipervnculo"/>
          </w:rPr>
          <w:t>8.4.</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 xml:space="preserve">RESPONSABILIDAD DE </w:t>
        </w:r>
        <w:r w:rsidR="00D72805">
          <w:rPr>
            <w:rStyle w:val="Hipervnculo"/>
          </w:rPr>
          <w:t xml:space="preserve">MNSV </w:t>
        </w:r>
        <w:r w:rsidR="00D72805" w:rsidRPr="004D6BC4">
          <w:rPr>
            <w:rStyle w:val="Hipervnculo"/>
          </w:rPr>
          <w:t>SOFT</w:t>
        </w:r>
        <w:r w:rsidR="00D72805" w:rsidRPr="004D6BC4">
          <w:rPr>
            <w:webHidden/>
          </w:rPr>
          <w:tab/>
        </w:r>
        <w:r w:rsidR="00D72805" w:rsidRPr="004D6BC4">
          <w:rPr>
            <w:webHidden/>
          </w:rPr>
          <w:fldChar w:fldCharType="begin"/>
        </w:r>
        <w:r w:rsidR="00D72805" w:rsidRPr="004D6BC4">
          <w:rPr>
            <w:webHidden/>
          </w:rPr>
          <w:instrText xml:space="preserve"> PAGEREF _Toc430548027 \h </w:instrText>
        </w:r>
        <w:r w:rsidR="00D72805" w:rsidRPr="004D6BC4">
          <w:rPr>
            <w:webHidden/>
          </w:rPr>
        </w:r>
        <w:r w:rsidR="00D72805" w:rsidRPr="004D6BC4">
          <w:rPr>
            <w:webHidden/>
          </w:rPr>
          <w:fldChar w:fldCharType="separate"/>
        </w:r>
        <w:r w:rsidR="00D72805" w:rsidRPr="004D6BC4">
          <w:rPr>
            <w:webHidden/>
          </w:rPr>
          <w:t>25</w:t>
        </w:r>
        <w:r w:rsidR="00D72805" w:rsidRPr="004D6BC4">
          <w:rPr>
            <w:webHidden/>
          </w:rPr>
          <w:fldChar w:fldCharType="end"/>
        </w:r>
      </w:hyperlink>
    </w:p>
    <w:p w14:paraId="42AE8A0E" w14:textId="77777777" w:rsidR="00D72805" w:rsidRPr="004D6BC4" w:rsidRDefault="00271402"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D72805" w:rsidRPr="004D6BC4">
          <w:rPr>
            <w:rStyle w:val="Hipervnculo"/>
          </w:rPr>
          <w:t>8.5.</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 xml:space="preserve">ROLES Y FUNCIONES DE </w:t>
        </w:r>
        <w:r w:rsidR="00D72805" w:rsidRPr="0008581A">
          <w:rPr>
            <w:rStyle w:val="Hipervnculo"/>
          </w:rPr>
          <w:t>MNSV</w:t>
        </w:r>
        <w:r w:rsidR="00D72805" w:rsidRPr="004D6BC4">
          <w:rPr>
            <w:rStyle w:val="Hipervnculo"/>
          </w:rPr>
          <w:t xml:space="preserve"> SOFT</w:t>
        </w:r>
        <w:r w:rsidR="00D72805" w:rsidRPr="004D6BC4">
          <w:rPr>
            <w:webHidden/>
          </w:rPr>
          <w:tab/>
        </w:r>
        <w:r w:rsidR="00D72805" w:rsidRPr="004D6BC4">
          <w:rPr>
            <w:webHidden/>
          </w:rPr>
          <w:fldChar w:fldCharType="begin"/>
        </w:r>
        <w:r w:rsidR="00D72805" w:rsidRPr="004D6BC4">
          <w:rPr>
            <w:webHidden/>
          </w:rPr>
          <w:instrText xml:space="preserve"> PAGEREF _Toc430548028 \h </w:instrText>
        </w:r>
        <w:r w:rsidR="00D72805" w:rsidRPr="004D6BC4">
          <w:rPr>
            <w:webHidden/>
          </w:rPr>
        </w:r>
        <w:r w:rsidR="00D72805" w:rsidRPr="004D6BC4">
          <w:rPr>
            <w:webHidden/>
          </w:rPr>
          <w:fldChar w:fldCharType="separate"/>
        </w:r>
        <w:r w:rsidR="00D72805" w:rsidRPr="004D6BC4">
          <w:rPr>
            <w:webHidden/>
          </w:rPr>
          <w:t>26</w:t>
        </w:r>
        <w:r w:rsidR="00D72805" w:rsidRPr="004D6BC4">
          <w:rPr>
            <w:webHidden/>
          </w:rPr>
          <w:fldChar w:fldCharType="end"/>
        </w:r>
      </w:hyperlink>
    </w:p>
    <w:p w14:paraId="3CF316E0" w14:textId="77777777" w:rsidR="00D72805" w:rsidRPr="004D6BC4" w:rsidRDefault="00271402"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D72805" w:rsidRPr="004D6BC4">
          <w:rPr>
            <w:rStyle w:val="Hipervnculo"/>
          </w:rPr>
          <w:t>8.6.</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ESTANDARES DEL ENTORNO DE TRABAJO</w:t>
        </w:r>
        <w:r w:rsidR="00D72805" w:rsidRPr="004D6BC4">
          <w:rPr>
            <w:webHidden/>
          </w:rPr>
          <w:tab/>
        </w:r>
        <w:r w:rsidR="00D72805" w:rsidRPr="004D6BC4">
          <w:rPr>
            <w:webHidden/>
          </w:rPr>
          <w:fldChar w:fldCharType="begin"/>
        </w:r>
        <w:r w:rsidR="00D72805" w:rsidRPr="004D6BC4">
          <w:rPr>
            <w:webHidden/>
          </w:rPr>
          <w:instrText xml:space="preserve"> PAGEREF _Toc430548029 \h </w:instrText>
        </w:r>
        <w:r w:rsidR="00D72805" w:rsidRPr="004D6BC4">
          <w:rPr>
            <w:webHidden/>
          </w:rPr>
        </w:r>
        <w:r w:rsidR="00D72805" w:rsidRPr="004D6BC4">
          <w:rPr>
            <w:webHidden/>
          </w:rPr>
          <w:fldChar w:fldCharType="separate"/>
        </w:r>
        <w:r w:rsidR="00D72805" w:rsidRPr="004D6BC4">
          <w:rPr>
            <w:webHidden/>
          </w:rPr>
          <w:t>27</w:t>
        </w:r>
        <w:r w:rsidR="00D72805" w:rsidRPr="004D6BC4">
          <w:rPr>
            <w:webHidden/>
          </w:rPr>
          <w:fldChar w:fldCharType="end"/>
        </w:r>
      </w:hyperlink>
    </w:p>
    <w:p w14:paraId="54C15668" w14:textId="77777777" w:rsidR="00D72805" w:rsidRPr="004D6BC4" w:rsidRDefault="00271402" w:rsidP="00D72805">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D72805" w:rsidRPr="004D6BC4">
          <w:rPr>
            <w:rStyle w:val="Hipervnculo"/>
            <w:noProof/>
          </w:rPr>
          <w:t>9.</w:t>
        </w:r>
        <w:r w:rsidR="00D72805" w:rsidRPr="004D6BC4">
          <w:rPr>
            <w:rFonts w:asciiTheme="minorHAnsi" w:eastAsiaTheme="minorEastAsia" w:hAnsiTheme="minorHAnsi" w:cstheme="minorBidi"/>
            <w:b w:val="0"/>
            <w:bCs w:val="0"/>
            <w:caps w:val="0"/>
            <w:noProof/>
            <w:szCs w:val="22"/>
            <w:lang w:eastAsia="es-PE"/>
          </w:rPr>
          <w:tab/>
        </w:r>
        <w:r w:rsidR="00D72805" w:rsidRPr="004D6BC4">
          <w:rPr>
            <w:rStyle w:val="Hipervnculo"/>
            <w:noProof/>
          </w:rPr>
          <w:t>CRONOGRAMA DE ACTIVIDADES</w:t>
        </w:r>
        <w:r w:rsidR="00D72805" w:rsidRPr="004D6BC4">
          <w:rPr>
            <w:noProof/>
            <w:webHidden/>
          </w:rPr>
          <w:tab/>
        </w:r>
        <w:r w:rsidR="00D72805" w:rsidRPr="004D6BC4">
          <w:rPr>
            <w:noProof/>
            <w:webHidden/>
          </w:rPr>
          <w:fldChar w:fldCharType="begin"/>
        </w:r>
        <w:r w:rsidR="00D72805" w:rsidRPr="004D6BC4">
          <w:rPr>
            <w:noProof/>
            <w:webHidden/>
          </w:rPr>
          <w:instrText xml:space="preserve"> PAGEREF _Toc430548030 \h </w:instrText>
        </w:r>
        <w:r w:rsidR="00D72805" w:rsidRPr="004D6BC4">
          <w:rPr>
            <w:noProof/>
            <w:webHidden/>
          </w:rPr>
        </w:r>
        <w:r w:rsidR="00D72805" w:rsidRPr="004D6BC4">
          <w:rPr>
            <w:noProof/>
            <w:webHidden/>
          </w:rPr>
          <w:fldChar w:fldCharType="separate"/>
        </w:r>
        <w:r w:rsidR="00D72805" w:rsidRPr="004D6BC4">
          <w:rPr>
            <w:noProof/>
            <w:webHidden/>
          </w:rPr>
          <w:t>27</w:t>
        </w:r>
        <w:r w:rsidR="00D72805" w:rsidRPr="004D6BC4">
          <w:rPr>
            <w:noProof/>
            <w:webHidden/>
          </w:rPr>
          <w:fldChar w:fldCharType="end"/>
        </w:r>
      </w:hyperlink>
    </w:p>
    <w:p w14:paraId="181CB51E" w14:textId="77777777" w:rsidR="00D72805" w:rsidRPr="004D6BC4" w:rsidRDefault="00271402"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D72805" w:rsidRPr="004D6BC4">
          <w:rPr>
            <w:rStyle w:val="Hipervnculo"/>
          </w:rPr>
          <w:t>9.1.</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GESTION DE RIESGOS</w:t>
        </w:r>
        <w:r w:rsidR="00D72805" w:rsidRPr="004D6BC4">
          <w:rPr>
            <w:webHidden/>
          </w:rPr>
          <w:tab/>
        </w:r>
        <w:r w:rsidR="00D72805" w:rsidRPr="004D6BC4">
          <w:rPr>
            <w:webHidden/>
          </w:rPr>
          <w:fldChar w:fldCharType="begin"/>
        </w:r>
        <w:r w:rsidR="00D72805" w:rsidRPr="004D6BC4">
          <w:rPr>
            <w:webHidden/>
          </w:rPr>
          <w:instrText xml:space="preserve"> PAGEREF _Toc430548031 \h </w:instrText>
        </w:r>
        <w:r w:rsidR="00D72805" w:rsidRPr="004D6BC4">
          <w:rPr>
            <w:webHidden/>
          </w:rPr>
        </w:r>
        <w:r w:rsidR="00D72805" w:rsidRPr="004D6BC4">
          <w:rPr>
            <w:webHidden/>
          </w:rPr>
          <w:fldChar w:fldCharType="separate"/>
        </w:r>
        <w:r w:rsidR="00D72805" w:rsidRPr="004D6BC4">
          <w:rPr>
            <w:webHidden/>
          </w:rPr>
          <w:t>27</w:t>
        </w:r>
        <w:r w:rsidR="00D72805" w:rsidRPr="004D6BC4">
          <w:rPr>
            <w:webHidden/>
          </w:rPr>
          <w:fldChar w:fldCharType="end"/>
        </w:r>
      </w:hyperlink>
    </w:p>
    <w:p w14:paraId="205CF181" w14:textId="77777777" w:rsidR="00D72805" w:rsidRPr="004D6BC4" w:rsidRDefault="00271402"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D72805" w:rsidRPr="004D6BC4">
          <w:rPr>
            <w:rStyle w:val="Hipervnculo"/>
          </w:rPr>
          <w:t>9.2.</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GESTION DE COMUNICACIONES</w:t>
        </w:r>
        <w:r w:rsidR="00D72805" w:rsidRPr="004D6BC4">
          <w:rPr>
            <w:webHidden/>
          </w:rPr>
          <w:tab/>
        </w:r>
        <w:r w:rsidR="00D72805" w:rsidRPr="004D6BC4">
          <w:rPr>
            <w:webHidden/>
          </w:rPr>
          <w:fldChar w:fldCharType="begin"/>
        </w:r>
        <w:r w:rsidR="00D72805" w:rsidRPr="004D6BC4">
          <w:rPr>
            <w:webHidden/>
          </w:rPr>
          <w:instrText xml:space="preserve"> PAGEREF _Toc430548032 \h </w:instrText>
        </w:r>
        <w:r w:rsidR="00D72805" w:rsidRPr="004D6BC4">
          <w:rPr>
            <w:webHidden/>
          </w:rPr>
        </w:r>
        <w:r w:rsidR="00D72805" w:rsidRPr="004D6BC4">
          <w:rPr>
            <w:webHidden/>
          </w:rPr>
          <w:fldChar w:fldCharType="separate"/>
        </w:r>
        <w:r w:rsidR="00D72805" w:rsidRPr="004D6BC4">
          <w:rPr>
            <w:webHidden/>
          </w:rPr>
          <w:t>27</w:t>
        </w:r>
        <w:r w:rsidR="00D72805" w:rsidRPr="004D6BC4">
          <w:rPr>
            <w:webHidden/>
          </w:rPr>
          <w:fldChar w:fldCharType="end"/>
        </w:r>
      </w:hyperlink>
    </w:p>
    <w:p w14:paraId="28A99EC8" w14:textId="77777777" w:rsidR="00D72805" w:rsidRPr="004D6BC4" w:rsidRDefault="00271402" w:rsidP="00D72805">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D72805" w:rsidRPr="004D6BC4">
          <w:rPr>
            <w:rStyle w:val="Hipervnculo"/>
          </w:rPr>
          <w:t>9.2.1.</w:t>
        </w:r>
        <w:r w:rsidR="00D72805" w:rsidRPr="004D6BC4">
          <w:rPr>
            <w:rFonts w:asciiTheme="minorHAnsi" w:eastAsiaTheme="minorEastAsia" w:hAnsiTheme="minorHAnsi" w:cstheme="minorBidi"/>
            <w:b w:val="0"/>
            <w:sz w:val="22"/>
            <w:szCs w:val="22"/>
            <w:lang w:eastAsia="es-PE"/>
          </w:rPr>
          <w:tab/>
        </w:r>
        <w:r w:rsidR="00D72805" w:rsidRPr="004D6BC4">
          <w:rPr>
            <w:rStyle w:val="Hipervnculo"/>
          </w:rPr>
          <w:t>IDENTIFICACIÓN DE LOS GRUPOS DE INTERÉS</w:t>
        </w:r>
        <w:r w:rsidR="00D72805" w:rsidRPr="004D6BC4">
          <w:rPr>
            <w:webHidden/>
          </w:rPr>
          <w:tab/>
        </w:r>
        <w:r w:rsidR="00D72805" w:rsidRPr="004D6BC4">
          <w:rPr>
            <w:webHidden/>
          </w:rPr>
          <w:fldChar w:fldCharType="begin"/>
        </w:r>
        <w:r w:rsidR="00D72805" w:rsidRPr="004D6BC4">
          <w:rPr>
            <w:webHidden/>
          </w:rPr>
          <w:instrText xml:space="preserve"> PAGEREF _Toc430548033 \h </w:instrText>
        </w:r>
        <w:r w:rsidR="00D72805" w:rsidRPr="004D6BC4">
          <w:rPr>
            <w:webHidden/>
          </w:rPr>
        </w:r>
        <w:r w:rsidR="00D72805" w:rsidRPr="004D6BC4">
          <w:rPr>
            <w:webHidden/>
          </w:rPr>
          <w:fldChar w:fldCharType="separate"/>
        </w:r>
        <w:r w:rsidR="00D72805" w:rsidRPr="004D6BC4">
          <w:rPr>
            <w:webHidden/>
          </w:rPr>
          <w:t>27</w:t>
        </w:r>
        <w:r w:rsidR="00D72805" w:rsidRPr="004D6BC4">
          <w:rPr>
            <w:webHidden/>
          </w:rPr>
          <w:fldChar w:fldCharType="end"/>
        </w:r>
      </w:hyperlink>
    </w:p>
    <w:p w14:paraId="0E3D2BFC" w14:textId="77777777" w:rsidR="00D72805" w:rsidRPr="004D6BC4" w:rsidRDefault="00271402" w:rsidP="00D72805">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D72805" w:rsidRPr="004D6BC4">
          <w:rPr>
            <w:rStyle w:val="Hipervnculo"/>
          </w:rPr>
          <w:t>9.2.2.</w:t>
        </w:r>
        <w:r w:rsidR="00D72805" w:rsidRPr="004D6BC4">
          <w:rPr>
            <w:rFonts w:asciiTheme="minorHAnsi" w:eastAsiaTheme="minorEastAsia" w:hAnsiTheme="minorHAnsi" w:cstheme="minorBidi"/>
            <w:b w:val="0"/>
            <w:sz w:val="22"/>
            <w:szCs w:val="22"/>
            <w:lang w:eastAsia="es-PE"/>
          </w:rPr>
          <w:tab/>
        </w:r>
        <w:r w:rsidR="00D72805" w:rsidRPr="004D6BC4">
          <w:rPr>
            <w:rStyle w:val="Hipervnculo"/>
          </w:rPr>
          <w:t>REUNIONES DE CONTROL, SEGUIMIENTO Y COORDINACION</w:t>
        </w:r>
        <w:r w:rsidR="00D72805" w:rsidRPr="004D6BC4">
          <w:rPr>
            <w:webHidden/>
          </w:rPr>
          <w:tab/>
        </w:r>
        <w:r w:rsidR="00D72805" w:rsidRPr="004D6BC4">
          <w:rPr>
            <w:webHidden/>
          </w:rPr>
          <w:fldChar w:fldCharType="begin"/>
        </w:r>
        <w:r w:rsidR="00D72805" w:rsidRPr="004D6BC4">
          <w:rPr>
            <w:webHidden/>
          </w:rPr>
          <w:instrText xml:space="preserve"> PAGEREF _Toc430548034 \h </w:instrText>
        </w:r>
        <w:r w:rsidR="00D72805" w:rsidRPr="004D6BC4">
          <w:rPr>
            <w:webHidden/>
          </w:rPr>
        </w:r>
        <w:r w:rsidR="00D72805" w:rsidRPr="004D6BC4">
          <w:rPr>
            <w:webHidden/>
          </w:rPr>
          <w:fldChar w:fldCharType="separate"/>
        </w:r>
        <w:r w:rsidR="00D72805" w:rsidRPr="004D6BC4">
          <w:rPr>
            <w:webHidden/>
          </w:rPr>
          <w:t>28</w:t>
        </w:r>
        <w:r w:rsidR="00D72805" w:rsidRPr="004D6BC4">
          <w:rPr>
            <w:webHidden/>
          </w:rPr>
          <w:fldChar w:fldCharType="end"/>
        </w:r>
      </w:hyperlink>
    </w:p>
    <w:p w14:paraId="5BCD2768" w14:textId="77777777" w:rsidR="00D72805" w:rsidRPr="004D6BC4" w:rsidRDefault="00271402" w:rsidP="00D72805">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D72805" w:rsidRPr="004D6BC4">
          <w:rPr>
            <w:rStyle w:val="Hipervnculo"/>
          </w:rPr>
          <w:t>9.2.3.</w:t>
        </w:r>
        <w:r w:rsidR="00D72805" w:rsidRPr="004D6BC4">
          <w:rPr>
            <w:rFonts w:asciiTheme="minorHAnsi" w:eastAsiaTheme="minorEastAsia" w:hAnsiTheme="minorHAnsi" w:cstheme="minorBidi"/>
            <w:b w:val="0"/>
            <w:sz w:val="22"/>
            <w:szCs w:val="22"/>
            <w:lang w:eastAsia="es-PE"/>
          </w:rPr>
          <w:tab/>
        </w:r>
        <w:r w:rsidR="00D72805" w:rsidRPr="004D6BC4">
          <w:rPr>
            <w:rStyle w:val="Hipervnculo"/>
          </w:rPr>
          <w:t>DOCUMENTOS PARA  COMUNICACIÓN Y CONTROL</w:t>
        </w:r>
        <w:r w:rsidR="00D72805" w:rsidRPr="004D6BC4">
          <w:rPr>
            <w:webHidden/>
          </w:rPr>
          <w:tab/>
        </w:r>
        <w:r w:rsidR="00D72805" w:rsidRPr="004D6BC4">
          <w:rPr>
            <w:webHidden/>
          </w:rPr>
          <w:fldChar w:fldCharType="begin"/>
        </w:r>
        <w:r w:rsidR="00D72805" w:rsidRPr="004D6BC4">
          <w:rPr>
            <w:webHidden/>
          </w:rPr>
          <w:instrText xml:space="preserve"> PAGEREF _Toc430548035 \h </w:instrText>
        </w:r>
        <w:r w:rsidR="00D72805" w:rsidRPr="004D6BC4">
          <w:rPr>
            <w:webHidden/>
          </w:rPr>
        </w:r>
        <w:r w:rsidR="00D72805" w:rsidRPr="004D6BC4">
          <w:rPr>
            <w:webHidden/>
          </w:rPr>
          <w:fldChar w:fldCharType="separate"/>
        </w:r>
        <w:r w:rsidR="00D72805" w:rsidRPr="004D6BC4">
          <w:rPr>
            <w:webHidden/>
          </w:rPr>
          <w:t>28</w:t>
        </w:r>
        <w:r w:rsidR="00D72805" w:rsidRPr="004D6BC4">
          <w:rPr>
            <w:webHidden/>
          </w:rPr>
          <w:fldChar w:fldCharType="end"/>
        </w:r>
      </w:hyperlink>
    </w:p>
    <w:p w14:paraId="686D97D9" w14:textId="77777777" w:rsidR="00D72805" w:rsidRPr="004D6BC4" w:rsidRDefault="00271402" w:rsidP="00D72805">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D72805" w:rsidRPr="004D6BC4">
          <w:rPr>
            <w:rStyle w:val="Hipervnculo"/>
          </w:rPr>
          <w:t>9.2.4.</w:t>
        </w:r>
        <w:r w:rsidR="00D72805" w:rsidRPr="004D6BC4">
          <w:rPr>
            <w:rFonts w:asciiTheme="minorHAnsi" w:eastAsiaTheme="minorEastAsia" w:hAnsiTheme="minorHAnsi" w:cstheme="minorBidi"/>
            <w:b w:val="0"/>
            <w:sz w:val="22"/>
            <w:szCs w:val="22"/>
            <w:lang w:eastAsia="es-PE"/>
          </w:rPr>
          <w:tab/>
        </w:r>
        <w:r w:rsidR="00D72805" w:rsidRPr="004D6BC4">
          <w:rPr>
            <w:rStyle w:val="Hipervnculo"/>
          </w:rPr>
          <w:t>MATRIZ DE COMUNICACIONES</w:t>
        </w:r>
        <w:r w:rsidR="00D72805" w:rsidRPr="004D6BC4">
          <w:rPr>
            <w:webHidden/>
          </w:rPr>
          <w:tab/>
        </w:r>
        <w:r w:rsidR="00D72805" w:rsidRPr="004D6BC4">
          <w:rPr>
            <w:webHidden/>
          </w:rPr>
          <w:fldChar w:fldCharType="begin"/>
        </w:r>
        <w:r w:rsidR="00D72805" w:rsidRPr="004D6BC4">
          <w:rPr>
            <w:webHidden/>
          </w:rPr>
          <w:instrText xml:space="preserve"> PAGEREF _Toc430548036 \h </w:instrText>
        </w:r>
        <w:r w:rsidR="00D72805" w:rsidRPr="004D6BC4">
          <w:rPr>
            <w:webHidden/>
          </w:rPr>
        </w:r>
        <w:r w:rsidR="00D72805" w:rsidRPr="004D6BC4">
          <w:rPr>
            <w:webHidden/>
          </w:rPr>
          <w:fldChar w:fldCharType="separate"/>
        </w:r>
        <w:r w:rsidR="00D72805" w:rsidRPr="004D6BC4">
          <w:rPr>
            <w:webHidden/>
          </w:rPr>
          <w:t>28</w:t>
        </w:r>
        <w:r w:rsidR="00D72805" w:rsidRPr="004D6BC4">
          <w:rPr>
            <w:webHidden/>
          </w:rPr>
          <w:fldChar w:fldCharType="end"/>
        </w:r>
      </w:hyperlink>
    </w:p>
    <w:p w14:paraId="4F673C38" w14:textId="77777777" w:rsidR="00D72805" w:rsidRPr="004D6BC4" w:rsidRDefault="00271402" w:rsidP="00D72805">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D72805" w:rsidRPr="004D6BC4">
          <w:rPr>
            <w:rStyle w:val="Hipervnculo"/>
          </w:rPr>
          <w:t>9.2.4.1.</w:t>
        </w:r>
        <w:r w:rsidR="00D72805" w:rsidRPr="004D6BC4">
          <w:rPr>
            <w:rFonts w:asciiTheme="minorHAnsi" w:eastAsiaTheme="minorEastAsia" w:hAnsiTheme="minorHAnsi" w:cstheme="minorBidi"/>
            <w:b w:val="0"/>
            <w:sz w:val="22"/>
            <w:szCs w:val="22"/>
            <w:lang w:eastAsia="es-PE"/>
          </w:rPr>
          <w:tab/>
        </w:r>
        <w:r w:rsidR="00D72805" w:rsidRPr="004D6BC4">
          <w:rPr>
            <w:rStyle w:val="Hipervnculo"/>
          </w:rPr>
          <w:t>MATRIZ DE COMUNICACIÓN DE GESTIÓN</w:t>
        </w:r>
        <w:r w:rsidR="00D72805" w:rsidRPr="004D6BC4">
          <w:rPr>
            <w:webHidden/>
          </w:rPr>
          <w:tab/>
        </w:r>
        <w:r w:rsidR="00D72805" w:rsidRPr="004D6BC4">
          <w:rPr>
            <w:webHidden/>
          </w:rPr>
          <w:fldChar w:fldCharType="begin"/>
        </w:r>
        <w:r w:rsidR="00D72805" w:rsidRPr="004D6BC4">
          <w:rPr>
            <w:webHidden/>
          </w:rPr>
          <w:instrText xml:space="preserve"> PAGEREF _Toc430548037 \h </w:instrText>
        </w:r>
        <w:r w:rsidR="00D72805" w:rsidRPr="004D6BC4">
          <w:rPr>
            <w:webHidden/>
          </w:rPr>
        </w:r>
        <w:r w:rsidR="00D72805" w:rsidRPr="004D6BC4">
          <w:rPr>
            <w:webHidden/>
          </w:rPr>
          <w:fldChar w:fldCharType="separate"/>
        </w:r>
        <w:r w:rsidR="00D72805" w:rsidRPr="004D6BC4">
          <w:rPr>
            <w:webHidden/>
          </w:rPr>
          <w:t>28</w:t>
        </w:r>
        <w:r w:rsidR="00D72805" w:rsidRPr="004D6BC4">
          <w:rPr>
            <w:webHidden/>
          </w:rPr>
          <w:fldChar w:fldCharType="end"/>
        </w:r>
      </w:hyperlink>
    </w:p>
    <w:p w14:paraId="467E08C2" w14:textId="77777777" w:rsidR="00D72805" w:rsidRPr="004D6BC4" w:rsidRDefault="00271402" w:rsidP="00D72805">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D72805" w:rsidRPr="004D6BC4">
          <w:rPr>
            <w:rStyle w:val="Hipervnculo"/>
          </w:rPr>
          <w:t>9.2.4.2.</w:t>
        </w:r>
        <w:r w:rsidR="00D72805" w:rsidRPr="004D6BC4">
          <w:rPr>
            <w:rFonts w:asciiTheme="minorHAnsi" w:eastAsiaTheme="minorEastAsia" w:hAnsiTheme="minorHAnsi" w:cstheme="minorBidi"/>
            <w:b w:val="0"/>
            <w:sz w:val="22"/>
            <w:szCs w:val="22"/>
            <w:lang w:eastAsia="es-PE"/>
          </w:rPr>
          <w:tab/>
        </w:r>
        <w:r w:rsidR="00D72805" w:rsidRPr="004D6BC4">
          <w:rPr>
            <w:rStyle w:val="Hipervnculo"/>
          </w:rPr>
          <w:t>MATRIZ DE COMUNICACIÓN DE INGENIERÍA</w:t>
        </w:r>
        <w:r w:rsidR="00D72805" w:rsidRPr="004D6BC4">
          <w:rPr>
            <w:webHidden/>
          </w:rPr>
          <w:tab/>
        </w:r>
        <w:r w:rsidR="00D72805" w:rsidRPr="004D6BC4">
          <w:rPr>
            <w:webHidden/>
          </w:rPr>
          <w:fldChar w:fldCharType="begin"/>
        </w:r>
        <w:r w:rsidR="00D72805" w:rsidRPr="004D6BC4">
          <w:rPr>
            <w:webHidden/>
          </w:rPr>
          <w:instrText xml:space="preserve"> PAGEREF _Toc430548038 \h </w:instrText>
        </w:r>
        <w:r w:rsidR="00D72805" w:rsidRPr="004D6BC4">
          <w:rPr>
            <w:webHidden/>
          </w:rPr>
        </w:r>
        <w:r w:rsidR="00D72805" w:rsidRPr="004D6BC4">
          <w:rPr>
            <w:webHidden/>
          </w:rPr>
          <w:fldChar w:fldCharType="separate"/>
        </w:r>
        <w:r w:rsidR="00D72805" w:rsidRPr="004D6BC4">
          <w:rPr>
            <w:webHidden/>
          </w:rPr>
          <w:t>29</w:t>
        </w:r>
        <w:r w:rsidR="00D72805" w:rsidRPr="004D6BC4">
          <w:rPr>
            <w:webHidden/>
          </w:rPr>
          <w:fldChar w:fldCharType="end"/>
        </w:r>
      </w:hyperlink>
    </w:p>
    <w:p w14:paraId="6C22E133" w14:textId="77777777" w:rsidR="00D72805" w:rsidRPr="004D6BC4" w:rsidRDefault="00271402"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D72805" w:rsidRPr="004D6BC4">
          <w:rPr>
            <w:rStyle w:val="Hipervnculo"/>
          </w:rPr>
          <w:t>9.3.</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GESTION DE DATOS</w:t>
        </w:r>
        <w:r w:rsidR="00D72805" w:rsidRPr="004D6BC4">
          <w:rPr>
            <w:webHidden/>
          </w:rPr>
          <w:tab/>
        </w:r>
        <w:r w:rsidR="00D72805" w:rsidRPr="004D6BC4">
          <w:rPr>
            <w:webHidden/>
          </w:rPr>
          <w:fldChar w:fldCharType="begin"/>
        </w:r>
        <w:r w:rsidR="00D72805" w:rsidRPr="004D6BC4">
          <w:rPr>
            <w:webHidden/>
          </w:rPr>
          <w:instrText xml:space="preserve"> PAGEREF _Toc430548039 \h </w:instrText>
        </w:r>
        <w:r w:rsidR="00D72805" w:rsidRPr="004D6BC4">
          <w:rPr>
            <w:webHidden/>
          </w:rPr>
        </w:r>
        <w:r w:rsidR="00D72805" w:rsidRPr="004D6BC4">
          <w:rPr>
            <w:webHidden/>
          </w:rPr>
          <w:fldChar w:fldCharType="separate"/>
        </w:r>
        <w:r w:rsidR="00D72805" w:rsidRPr="004D6BC4">
          <w:rPr>
            <w:webHidden/>
          </w:rPr>
          <w:t>31</w:t>
        </w:r>
        <w:r w:rsidR="00D72805" w:rsidRPr="004D6BC4">
          <w:rPr>
            <w:webHidden/>
          </w:rPr>
          <w:fldChar w:fldCharType="end"/>
        </w:r>
      </w:hyperlink>
    </w:p>
    <w:p w14:paraId="112662DB" w14:textId="77777777" w:rsidR="00D72805" w:rsidRPr="004D6BC4" w:rsidRDefault="00271402"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D72805" w:rsidRPr="004D6BC4">
          <w:rPr>
            <w:rStyle w:val="Hipervnculo"/>
          </w:rPr>
          <w:t>9.4.</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GESTION DE LA CONFIGURACION</w:t>
        </w:r>
        <w:r w:rsidR="00D72805" w:rsidRPr="004D6BC4">
          <w:rPr>
            <w:webHidden/>
          </w:rPr>
          <w:tab/>
        </w:r>
        <w:r w:rsidR="00D72805" w:rsidRPr="004D6BC4">
          <w:rPr>
            <w:webHidden/>
          </w:rPr>
          <w:fldChar w:fldCharType="begin"/>
        </w:r>
        <w:r w:rsidR="00D72805" w:rsidRPr="004D6BC4">
          <w:rPr>
            <w:webHidden/>
          </w:rPr>
          <w:instrText xml:space="preserve"> PAGEREF _Toc430548040 \h </w:instrText>
        </w:r>
        <w:r w:rsidR="00D72805" w:rsidRPr="004D6BC4">
          <w:rPr>
            <w:webHidden/>
          </w:rPr>
        </w:r>
        <w:r w:rsidR="00D72805" w:rsidRPr="004D6BC4">
          <w:rPr>
            <w:webHidden/>
          </w:rPr>
          <w:fldChar w:fldCharType="separate"/>
        </w:r>
        <w:r w:rsidR="00D72805" w:rsidRPr="004D6BC4">
          <w:rPr>
            <w:webHidden/>
          </w:rPr>
          <w:t>31</w:t>
        </w:r>
        <w:r w:rsidR="00D72805" w:rsidRPr="004D6BC4">
          <w:rPr>
            <w:webHidden/>
          </w:rPr>
          <w:fldChar w:fldCharType="end"/>
        </w:r>
      </w:hyperlink>
    </w:p>
    <w:p w14:paraId="08AB32D2" w14:textId="77777777" w:rsidR="00D72805" w:rsidRDefault="00271402" w:rsidP="00D72805">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D72805" w:rsidRPr="004D6BC4">
          <w:rPr>
            <w:rStyle w:val="Hipervnculo"/>
            <w:lang w:eastAsia="es-ES"/>
          </w:rPr>
          <w:t>9.4.1.</w:t>
        </w:r>
        <w:r w:rsidR="00D72805" w:rsidRPr="004D6BC4">
          <w:rPr>
            <w:rFonts w:asciiTheme="minorHAnsi" w:eastAsiaTheme="minorEastAsia" w:hAnsiTheme="minorHAnsi" w:cstheme="minorBidi"/>
            <w:b w:val="0"/>
            <w:sz w:val="22"/>
            <w:szCs w:val="22"/>
            <w:lang w:eastAsia="es-PE"/>
          </w:rPr>
          <w:tab/>
        </w:r>
        <w:r w:rsidR="00D72805" w:rsidRPr="004D6BC4">
          <w:rPr>
            <w:rStyle w:val="Hipervnculo"/>
            <w:lang w:eastAsia="es-ES"/>
          </w:rPr>
          <w:t>NOMENCLATURA</w:t>
        </w:r>
        <w:r w:rsidR="00D72805" w:rsidRPr="004D6BC4">
          <w:rPr>
            <w:webHidden/>
          </w:rPr>
          <w:tab/>
        </w:r>
        <w:r w:rsidR="00D72805" w:rsidRPr="004D6BC4">
          <w:rPr>
            <w:webHidden/>
          </w:rPr>
          <w:fldChar w:fldCharType="begin"/>
        </w:r>
        <w:r w:rsidR="00D72805" w:rsidRPr="004D6BC4">
          <w:rPr>
            <w:webHidden/>
          </w:rPr>
          <w:instrText xml:space="preserve"> PAGEREF _Toc430548041 \h </w:instrText>
        </w:r>
        <w:r w:rsidR="00D72805" w:rsidRPr="004D6BC4">
          <w:rPr>
            <w:webHidden/>
          </w:rPr>
        </w:r>
        <w:r w:rsidR="00D72805" w:rsidRPr="004D6BC4">
          <w:rPr>
            <w:webHidden/>
          </w:rPr>
          <w:fldChar w:fldCharType="separate"/>
        </w:r>
        <w:r w:rsidR="00D72805" w:rsidRPr="004D6BC4">
          <w:rPr>
            <w:webHidden/>
          </w:rPr>
          <w:t>31</w:t>
        </w:r>
        <w:r w:rsidR="00D72805" w:rsidRPr="004D6BC4">
          <w:rPr>
            <w:webHidden/>
          </w:rPr>
          <w:fldChar w:fldCharType="end"/>
        </w:r>
      </w:hyperlink>
    </w:p>
    <w:p w14:paraId="2AC94BCD" w14:textId="77777777" w:rsidR="00D72805" w:rsidRDefault="00271402" w:rsidP="00D72805">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D72805" w:rsidRPr="00743743">
          <w:rPr>
            <w:rStyle w:val="Hipervnculo"/>
            <w:lang w:eastAsia="es-ES"/>
          </w:rPr>
          <w:t>9.4.2.</w:t>
        </w:r>
        <w:r w:rsidR="00D72805">
          <w:rPr>
            <w:rFonts w:asciiTheme="minorHAnsi" w:eastAsiaTheme="minorEastAsia" w:hAnsiTheme="minorHAnsi" w:cstheme="minorBidi"/>
            <w:b w:val="0"/>
            <w:sz w:val="22"/>
            <w:szCs w:val="22"/>
            <w:lang w:eastAsia="es-PE"/>
          </w:rPr>
          <w:tab/>
        </w:r>
        <w:r w:rsidR="00D72805" w:rsidRPr="00743743">
          <w:rPr>
            <w:rStyle w:val="Hipervnculo"/>
            <w:lang w:eastAsia="es-ES"/>
          </w:rPr>
          <w:t>VERSIONAMIENTO</w:t>
        </w:r>
        <w:r w:rsidR="00D72805">
          <w:rPr>
            <w:webHidden/>
          </w:rPr>
          <w:tab/>
        </w:r>
        <w:r w:rsidR="00D72805">
          <w:rPr>
            <w:webHidden/>
          </w:rPr>
          <w:fldChar w:fldCharType="begin"/>
        </w:r>
        <w:r w:rsidR="00D72805">
          <w:rPr>
            <w:webHidden/>
          </w:rPr>
          <w:instrText xml:space="preserve"> PAGEREF _Toc430548042 \h </w:instrText>
        </w:r>
        <w:r w:rsidR="00D72805">
          <w:rPr>
            <w:webHidden/>
          </w:rPr>
        </w:r>
        <w:r w:rsidR="00D72805">
          <w:rPr>
            <w:webHidden/>
          </w:rPr>
          <w:fldChar w:fldCharType="separate"/>
        </w:r>
        <w:r w:rsidR="00D72805">
          <w:rPr>
            <w:webHidden/>
          </w:rPr>
          <w:t>32</w:t>
        </w:r>
        <w:r w:rsidR="00D72805">
          <w:rPr>
            <w:webHidden/>
          </w:rPr>
          <w:fldChar w:fldCharType="end"/>
        </w:r>
      </w:hyperlink>
    </w:p>
    <w:p w14:paraId="076DC314" w14:textId="77777777" w:rsidR="00D72805" w:rsidRDefault="00271402" w:rsidP="00D72805">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D72805" w:rsidRPr="00743743">
          <w:rPr>
            <w:rStyle w:val="Hipervnculo"/>
            <w:lang w:eastAsia="es-ES"/>
          </w:rPr>
          <w:t>9.4.3.</w:t>
        </w:r>
        <w:r w:rsidR="00D72805">
          <w:rPr>
            <w:rFonts w:asciiTheme="minorHAnsi" w:eastAsiaTheme="minorEastAsia" w:hAnsiTheme="minorHAnsi" w:cstheme="minorBidi"/>
            <w:b w:val="0"/>
            <w:sz w:val="22"/>
            <w:szCs w:val="22"/>
            <w:lang w:eastAsia="es-PE"/>
          </w:rPr>
          <w:tab/>
        </w:r>
        <w:r w:rsidR="00D72805" w:rsidRPr="00743743">
          <w:rPr>
            <w:rStyle w:val="Hipervnculo"/>
            <w:lang w:eastAsia="es-ES"/>
          </w:rPr>
          <w:t>CARPETA COMPARTIDA DEL PROYECTO.</w:t>
        </w:r>
        <w:r w:rsidR="00D72805">
          <w:rPr>
            <w:webHidden/>
          </w:rPr>
          <w:tab/>
        </w:r>
        <w:r w:rsidR="00D72805">
          <w:rPr>
            <w:webHidden/>
          </w:rPr>
          <w:fldChar w:fldCharType="begin"/>
        </w:r>
        <w:r w:rsidR="00D72805">
          <w:rPr>
            <w:webHidden/>
          </w:rPr>
          <w:instrText xml:space="preserve"> PAGEREF _Toc430548043 \h </w:instrText>
        </w:r>
        <w:r w:rsidR="00D72805">
          <w:rPr>
            <w:webHidden/>
          </w:rPr>
        </w:r>
        <w:r w:rsidR="00D72805">
          <w:rPr>
            <w:webHidden/>
          </w:rPr>
          <w:fldChar w:fldCharType="separate"/>
        </w:r>
        <w:r w:rsidR="00D72805">
          <w:rPr>
            <w:webHidden/>
          </w:rPr>
          <w:t>32</w:t>
        </w:r>
        <w:r w:rsidR="00D72805">
          <w:rPr>
            <w:webHidden/>
          </w:rPr>
          <w:fldChar w:fldCharType="end"/>
        </w:r>
      </w:hyperlink>
    </w:p>
    <w:p w14:paraId="18E1944F" w14:textId="77777777" w:rsidR="00D72805" w:rsidRDefault="00271402"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D72805" w:rsidRPr="00743743">
          <w:rPr>
            <w:rStyle w:val="Hipervnculo"/>
          </w:rPr>
          <w:t>9.5.</w:t>
        </w:r>
        <w:r w:rsidR="00D72805">
          <w:rPr>
            <w:rFonts w:asciiTheme="minorHAnsi" w:eastAsiaTheme="minorEastAsia" w:hAnsiTheme="minorHAnsi" w:cstheme="minorBidi"/>
            <w:b w:val="0"/>
            <w:bCs w:val="0"/>
            <w:sz w:val="22"/>
            <w:szCs w:val="22"/>
            <w:lang w:eastAsia="es-PE"/>
          </w:rPr>
          <w:tab/>
        </w:r>
        <w:r w:rsidR="00D72805" w:rsidRPr="00743743">
          <w:rPr>
            <w:rStyle w:val="Hipervnculo"/>
          </w:rPr>
          <w:t>GESTION DE CAMBIOS EN LOS REQUERIMIENTOS</w:t>
        </w:r>
        <w:r w:rsidR="00D72805">
          <w:rPr>
            <w:webHidden/>
          </w:rPr>
          <w:tab/>
        </w:r>
        <w:r w:rsidR="00D72805">
          <w:rPr>
            <w:webHidden/>
          </w:rPr>
          <w:fldChar w:fldCharType="begin"/>
        </w:r>
        <w:r w:rsidR="00D72805">
          <w:rPr>
            <w:webHidden/>
          </w:rPr>
          <w:instrText xml:space="preserve"> PAGEREF _Toc430548044 \h </w:instrText>
        </w:r>
        <w:r w:rsidR="00D72805">
          <w:rPr>
            <w:webHidden/>
          </w:rPr>
        </w:r>
        <w:r w:rsidR="00D72805">
          <w:rPr>
            <w:webHidden/>
          </w:rPr>
          <w:fldChar w:fldCharType="separate"/>
        </w:r>
        <w:r w:rsidR="00D72805">
          <w:rPr>
            <w:webHidden/>
          </w:rPr>
          <w:t>32</w:t>
        </w:r>
        <w:r w:rsidR="00D72805">
          <w:rPr>
            <w:webHidden/>
          </w:rPr>
          <w:fldChar w:fldCharType="end"/>
        </w:r>
      </w:hyperlink>
    </w:p>
    <w:p w14:paraId="21035D76" w14:textId="77777777" w:rsidR="00D72805" w:rsidRDefault="00271402"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D72805" w:rsidRPr="00743743">
          <w:rPr>
            <w:rStyle w:val="Hipervnculo"/>
          </w:rPr>
          <w:t>9.6.</w:t>
        </w:r>
        <w:r w:rsidR="00D72805">
          <w:rPr>
            <w:rFonts w:asciiTheme="minorHAnsi" w:eastAsiaTheme="minorEastAsia" w:hAnsiTheme="minorHAnsi" w:cstheme="minorBidi"/>
            <w:b w:val="0"/>
            <w:bCs w:val="0"/>
            <w:sz w:val="22"/>
            <w:szCs w:val="22"/>
            <w:lang w:eastAsia="es-PE"/>
          </w:rPr>
          <w:tab/>
        </w:r>
        <w:r w:rsidR="00D72805" w:rsidRPr="00743743">
          <w:rPr>
            <w:rStyle w:val="Hipervnculo"/>
          </w:rPr>
          <w:t>GESTION DE LA CALIDAD DE PROCESO Y PRODUCTO</w:t>
        </w:r>
        <w:r w:rsidR="00D72805">
          <w:rPr>
            <w:webHidden/>
          </w:rPr>
          <w:tab/>
        </w:r>
        <w:r w:rsidR="00D72805">
          <w:rPr>
            <w:webHidden/>
          </w:rPr>
          <w:fldChar w:fldCharType="begin"/>
        </w:r>
        <w:r w:rsidR="00D72805">
          <w:rPr>
            <w:webHidden/>
          </w:rPr>
          <w:instrText xml:space="preserve"> PAGEREF _Toc430548045 \h </w:instrText>
        </w:r>
        <w:r w:rsidR="00D72805">
          <w:rPr>
            <w:webHidden/>
          </w:rPr>
        </w:r>
        <w:r w:rsidR="00D72805">
          <w:rPr>
            <w:webHidden/>
          </w:rPr>
          <w:fldChar w:fldCharType="separate"/>
        </w:r>
        <w:r w:rsidR="00D72805">
          <w:rPr>
            <w:webHidden/>
          </w:rPr>
          <w:t>33</w:t>
        </w:r>
        <w:r w:rsidR="00D72805">
          <w:rPr>
            <w:webHidden/>
          </w:rPr>
          <w:fldChar w:fldCharType="end"/>
        </w:r>
      </w:hyperlink>
    </w:p>
    <w:p w14:paraId="19254BA4" w14:textId="77777777" w:rsidR="00D72805" w:rsidRDefault="00271402"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D72805" w:rsidRPr="00743743">
          <w:rPr>
            <w:rStyle w:val="Hipervnculo"/>
          </w:rPr>
          <w:t>9.7.</w:t>
        </w:r>
        <w:r w:rsidR="00D72805">
          <w:rPr>
            <w:rFonts w:asciiTheme="minorHAnsi" w:eastAsiaTheme="minorEastAsia" w:hAnsiTheme="minorHAnsi" w:cstheme="minorBidi"/>
            <w:b w:val="0"/>
            <w:bCs w:val="0"/>
            <w:sz w:val="22"/>
            <w:szCs w:val="22"/>
            <w:lang w:eastAsia="es-PE"/>
          </w:rPr>
          <w:tab/>
        </w:r>
        <w:r w:rsidR="00D72805" w:rsidRPr="00743743">
          <w:rPr>
            <w:rStyle w:val="Hipervnculo"/>
          </w:rPr>
          <w:t>GESTION DEL CRONOGRAMA</w:t>
        </w:r>
        <w:r w:rsidR="00D72805">
          <w:rPr>
            <w:webHidden/>
          </w:rPr>
          <w:tab/>
        </w:r>
        <w:r w:rsidR="00D72805">
          <w:rPr>
            <w:webHidden/>
          </w:rPr>
          <w:fldChar w:fldCharType="begin"/>
        </w:r>
        <w:r w:rsidR="00D72805">
          <w:rPr>
            <w:webHidden/>
          </w:rPr>
          <w:instrText xml:space="preserve"> PAGEREF _Toc430548046 \h </w:instrText>
        </w:r>
        <w:r w:rsidR="00D72805">
          <w:rPr>
            <w:webHidden/>
          </w:rPr>
        </w:r>
        <w:r w:rsidR="00D72805">
          <w:rPr>
            <w:webHidden/>
          </w:rPr>
          <w:fldChar w:fldCharType="separate"/>
        </w:r>
        <w:r w:rsidR="00D72805">
          <w:rPr>
            <w:webHidden/>
          </w:rPr>
          <w:t>33</w:t>
        </w:r>
        <w:r w:rsidR="00D72805">
          <w:rPr>
            <w:webHidden/>
          </w:rPr>
          <w:fldChar w:fldCharType="end"/>
        </w:r>
      </w:hyperlink>
    </w:p>
    <w:p w14:paraId="46D388E7" w14:textId="77777777" w:rsidR="00D72805" w:rsidRDefault="00271402"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D72805" w:rsidRPr="00743743">
          <w:rPr>
            <w:rStyle w:val="Hipervnculo"/>
          </w:rPr>
          <w:t>9.8.</w:t>
        </w:r>
        <w:r w:rsidR="00D72805">
          <w:rPr>
            <w:rFonts w:asciiTheme="minorHAnsi" w:eastAsiaTheme="minorEastAsia" w:hAnsiTheme="minorHAnsi" w:cstheme="minorBidi"/>
            <w:b w:val="0"/>
            <w:bCs w:val="0"/>
            <w:sz w:val="22"/>
            <w:szCs w:val="22"/>
            <w:lang w:eastAsia="es-PE"/>
          </w:rPr>
          <w:tab/>
        </w:r>
        <w:r w:rsidR="00D72805" w:rsidRPr="00743743">
          <w:rPr>
            <w:rStyle w:val="Hipervnculo"/>
          </w:rPr>
          <w:t>GESTION DE LA CAPACITACION DEL PERSONAL DEL PROYECTO</w:t>
        </w:r>
        <w:r w:rsidR="00D72805">
          <w:rPr>
            <w:webHidden/>
          </w:rPr>
          <w:tab/>
        </w:r>
        <w:r w:rsidR="00D72805">
          <w:rPr>
            <w:webHidden/>
          </w:rPr>
          <w:fldChar w:fldCharType="begin"/>
        </w:r>
        <w:r w:rsidR="00D72805">
          <w:rPr>
            <w:webHidden/>
          </w:rPr>
          <w:instrText xml:space="preserve"> PAGEREF _Toc430548047 \h </w:instrText>
        </w:r>
        <w:r w:rsidR="00D72805">
          <w:rPr>
            <w:webHidden/>
          </w:rPr>
        </w:r>
        <w:r w:rsidR="00D72805">
          <w:rPr>
            <w:webHidden/>
          </w:rPr>
          <w:fldChar w:fldCharType="separate"/>
        </w:r>
        <w:r w:rsidR="00D72805">
          <w:rPr>
            <w:webHidden/>
          </w:rPr>
          <w:t>33</w:t>
        </w:r>
        <w:r w:rsidR="00D72805">
          <w:rPr>
            <w:webHidden/>
          </w:rPr>
          <w:fldChar w:fldCharType="end"/>
        </w:r>
      </w:hyperlink>
    </w:p>
    <w:p w14:paraId="3C37D3D8" w14:textId="77777777" w:rsidR="00D72805" w:rsidRDefault="00271402"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D72805" w:rsidRPr="00743743">
          <w:rPr>
            <w:rStyle w:val="Hipervnculo"/>
          </w:rPr>
          <w:t>9.9.</w:t>
        </w:r>
        <w:r w:rsidR="00D72805">
          <w:rPr>
            <w:rFonts w:asciiTheme="minorHAnsi" w:eastAsiaTheme="minorEastAsia" w:hAnsiTheme="minorHAnsi" w:cstheme="minorBidi"/>
            <w:b w:val="0"/>
            <w:bCs w:val="0"/>
            <w:sz w:val="22"/>
            <w:szCs w:val="22"/>
            <w:lang w:eastAsia="es-PE"/>
          </w:rPr>
          <w:tab/>
        </w:r>
        <w:r w:rsidR="00D72805" w:rsidRPr="00743743">
          <w:rPr>
            <w:rStyle w:val="Hipervnculo"/>
          </w:rPr>
          <w:t>ACEPTACION DE PRODUCTO</w:t>
        </w:r>
        <w:r w:rsidR="00D72805">
          <w:rPr>
            <w:webHidden/>
          </w:rPr>
          <w:tab/>
        </w:r>
        <w:r w:rsidR="00D72805">
          <w:rPr>
            <w:webHidden/>
          </w:rPr>
          <w:fldChar w:fldCharType="begin"/>
        </w:r>
        <w:r w:rsidR="00D72805">
          <w:rPr>
            <w:webHidden/>
          </w:rPr>
          <w:instrText xml:space="preserve"> PAGEREF _Toc430548048 \h </w:instrText>
        </w:r>
        <w:r w:rsidR="00D72805">
          <w:rPr>
            <w:webHidden/>
          </w:rPr>
        </w:r>
        <w:r w:rsidR="00D72805">
          <w:rPr>
            <w:webHidden/>
          </w:rPr>
          <w:fldChar w:fldCharType="separate"/>
        </w:r>
        <w:r w:rsidR="00D72805">
          <w:rPr>
            <w:webHidden/>
          </w:rPr>
          <w:t>34</w:t>
        </w:r>
        <w:r w:rsidR="00D72805">
          <w:rPr>
            <w:webHidden/>
          </w:rPr>
          <w:fldChar w:fldCharType="end"/>
        </w:r>
      </w:hyperlink>
    </w:p>
    <w:p w14:paraId="44C6DBB6" w14:textId="77777777" w:rsidR="00D72805" w:rsidRDefault="00271402" w:rsidP="00D72805">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D72805" w:rsidRPr="00743743">
          <w:rPr>
            <w:rStyle w:val="Hipervnculo"/>
          </w:rPr>
          <w:t>9.9.1.</w:t>
        </w:r>
        <w:r w:rsidR="00D72805">
          <w:rPr>
            <w:rFonts w:asciiTheme="minorHAnsi" w:eastAsiaTheme="minorEastAsia" w:hAnsiTheme="minorHAnsi" w:cstheme="minorBidi"/>
            <w:b w:val="0"/>
            <w:sz w:val="22"/>
            <w:szCs w:val="22"/>
            <w:lang w:eastAsia="es-PE"/>
          </w:rPr>
          <w:tab/>
        </w:r>
        <w:r w:rsidR="00D72805" w:rsidRPr="00743743">
          <w:rPr>
            <w:rStyle w:val="Hipervnculo"/>
          </w:rPr>
          <w:t>CRITERIOS PARA LA ACEPTACIÓN DEL PRODUCTO (PLAN DE PRUEBAS)</w:t>
        </w:r>
        <w:r w:rsidR="00D72805">
          <w:rPr>
            <w:webHidden/>
          </w:rPr>
          <w:tab/>
        </w:r>
        <w:r w:rsidR="00D72805">
          <w:rPr>
            <w:webHidden/>
          </w:rPr>
          <w:fldChar w:fldCharType="begin"/>
        </w:r>
        <w:r w:rsidR="00D72805">
          <w:rPr>
            <w:webHidden/>
          </w:rPr>
          <w:instrText xml:space="preserve"> PAGEREF _Toc430548049 \h </w:instrText>
        </w:r>
        <w:r w:rsidR="00D72805">
          <w:rPr>
            <w:webHidden/>
          </w:rPr>
        </w:r>
        <w:r w:rsidR="00D72805">
          <w:rPr>
            <w:webHidden/>
          </w:rPr>
          <w:fldChar w:fldCharType="separate"/>
        </w:r>
        <w:r w:rsidR="00D72805">
          <w:rPr>
            <w:webHidden/>
          </w:rPr>
          <w:t>34</w:t>
        </w:r>
        <w:r w:rsidR="00D72805">
          <w:rPr>
            <w:webHidden/>
          </w:rPr>
          <w:fldChar w:fldCharType="end"/>
        </w:r>
      </w:hyperlink>
    </w:p>
    <w:p w14:paraId="1BE7B195" w14:textId="77777777" w:rsidR="00D72805" w:rsidRDefault="00271402" w:rsidP="00D72805">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D72805" w:rsidRPr="00743743">
          <w:rPr>
            <w:rStyle w:val="Hipervnculo"/>
          </w:rPr>
          <w:t>9.9.2.</w:t>
        </w:r>
        <w:r w:rsidR="00D72805">
          <w:rPr>
            <w:rFonts w:asciiTheme="minorHAnsi" w:eastAsiaTheme="minorEastAsia" w:hAnsiTheme="minorHAnsi" w:cstheme="minorBidi"/>
            <w:b w:val="0"/>
            <w:sz w:val="22"/>
            <w:szCs w:val="22"/>
            <w:lang w:eastAsia="es-PE"/>
          </w:rPr>
          <w:tab/>
        </w:r>
        <w:r w:rsidR="00D72805" w:rsidRPr="00743743">
          <w:rPr>
            <w:rStyle w:val="Hipervnculo"/>
          </w:rPr>
          <w:t>ESTRATEGIA DE PRUEBAS</w:t>
        </w:r>
        <w:r w:rsidR="00D72805">
          <w:rPr>
            <w:webHidden/>
          </w:rPr>
          <w:tab/>
        </w:r>
        <w:r w:rsidR="00D72805">
          <w:rPr>
            <w:webHidden/>
          </w:rPr>
          <w:fldChar w:fldCharType="begin"/>
        </w:r>
        <w:r w:rsidR="00D72805">
          <w:rPr>
            <w:webHidden/>
          </w:rPr>
          <w:instrText xml:space="preserve"> PAGEREF _Toc430548050 \h </w:instrText>
        </w:r>
        <w:r w:rsidR="00D72805">
          <w:rPr>
            <w:webHidden/>
          </w:rPr>
        </w:r>
        <w:r w:rsidR="00D72805">
          <w:rPr>
            <w:webHidden/>
          </w:rPr>
          <w:fldChar w:fldCharType="separate"/>
        </w:r>
        <w:r w:rsidR="00D72805">
          <w:rPr>
            <w:webHidden/>
          </w:rPr>
          <w:t>34</w:t>
        </w:r>
        <w:r w:rsidR="00D72805">
          <w:rPr>
            <w:webHidden/>
          </w:rPr>
          <w:fldChar w:fldCharType="end"/>
        </w:r>
      </w:hyperlink>
    </w:p>
    <w:p w14:paraId="22945A27" w14:textId="77777777" w:rsidR="00D72805" w:rsidRDefault="00271402" w:rsidP="00D72805">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D72805" w:rsidRPr="00743743">
          <w:rPr>
            <w:rStyle w:val="Hipervnculo"/>
            <w:noProof/>
          </w:rPr>
          <w:t>10.</w:t>
        </w:r>
        <w:r w:rsidR="00D72805">
          <w:rPr>
            <w:rFonts w:asciiTheme="minorHAnsi" w:eastAsiaTheme="minorEastAsia" w:hAnsiTheme="minorHAnsi" w:cstheme="minorBidi"/>
            <w:b w:val="0"/>
            <w:bCs w:val="0"/>
            <w:caps w:val="0"/>
            <w:noProof/>
            <w:szCs w:val="22"/>
            <w:lang w:eastAsia="es-PE"/>
          </w:rPr>
          <w:tab/>
        </w:r>
        <w:r w:rsidR="00D72805" w:rsidRPr="00743743">
          <w:rPr>
            <w:rStyle w:val="Hipervnculo"/>
            <w:noProof/>
          </w:rPr>
          <w:t>ANEXOS</w:t>
        </w:r>
        <w:r w:rsidR="00D72805">
          <w:rPr>
            <w:noProof/>
            <w:webHidden/>
          </w:rPr>
          <w:tab/>
        </w:r>
        <w:r w:rsidR="00D72805">
          <w:rPr>
            <w:noProof/>
            <w:webHidden/>
          </w:rPr>
          <w:fldChar w:fldCharType="begin"/>
        </w:r>
        <w:r w:rsidR="00D72805">
          <w:rPr>
            <w:noProof/>
            <w:webHidden/>
          </w:rPr>
          <w:instrText xml:space="preserve"> PAGEREF _Toc430548051 \h </w:instrText>
        </w:r>
        <w:r w:rsidR="00D72805">
          <w:rPr>
            <w:noProof/>
            <w:webHidden/>
          </w:rPr>
        </w:r>
        <w:r w:rsidR="00D72805">
          <w:rPr>
            <w:noProof/>
            <w:webHidden/>
          </w:rPr>
          <w:fldChar w:fldCharType="separate"/>
        </w:r>
        <w:r w:rsidR="00D72805">
          <w:rPr>
            <w:noProof/>
            <w:webHidden/>
          </w:rPr>
          <w:t>34</w:t>
        </w:r>
        <w:r w:rsidR="00D72805">
          <w:rPr>
            <w:noProof/>
            <w:webHidden/>
          </w:rPr>
          <w:fldChar w:fldCharType="end"/>
        </w:r>
      </w:hyperlink>
    </w:p>
    <w:p w14:paraId="30534669" w14:textId="77777777" w:rsidR="00D72805" w:rsidRDefault="00271402"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D72805" w:rsidRPr="00743743">
          <w:rPr>
            <w:rStyle w:val="Hipervnculo"/>
          </w:rPr>
          <w:t>10.1.</w:t>
        </w:r>
        <w:r w:rsidR="00D72805">
          <w:rPr>
            <w:rFonts w:asciiTheme="minorHAnsi" w:eastAsiaTheme="minorEastAsia" w:hAnsiTheme="minorHAnsi" w:cstheme="minorBidi"/>
            <w:b w:val="0"/>
            <w:bCs w:val="0"/>
            <w:sz w:val="22"/>
            <w:szCs w:val="22"/>
            <w:lang w:eastAsia="es-PE"/>
          </w:rPr>
          <w:tab/>
        </w:r>
        <w:r w:rsidR="00D72805" w:rsidRPr="00743743">
          <w:rPr>
            <w:rStyle w:val="Hipervnculo"/>
          </w:rPr>
          <w:t>ANEXO I: ARQUITECTURA Y PLATAFORMA</w:t>
        </w:r>
        <w:r w:rsidR="00D72805">
          <w:rPr>
            <w:webHidden/>
          </w:rPr>
          <w:tab/>
        </w:r>
        <w:r w:rsidR="00D72805">
          <w:rPr>
            <w:webHidden/>
          </w:rPr>
          <w:fldChar w:fldCharType="begin"/>
        </w:r>
        <w:r w:rsidR="00D72805">
          <w:rPr>
            <w:webHidden/>
          </w:rPr>
          <w:instrText xml:space="preserve"> PAGEREF _Toc430548052 \h </w:instrText>
        </w:r>
        <w:r w:rsidR="00D72805">
          <w:rPr>
            <w:webHidden/>
          </w:rPr>
        </w:r>
        <w:r w:rsidR="00D72805">
          <w:rPr>
            <w:webHidden/>
          </w:rPr>
          <w:fldChar w:fldCharType="separate"/>
        </w:r>
        <w:r w:rsidR="00D72805">
          <w:rPr>
            <w:webHidden/>
          </w:rPr>
          <w:t>35</w:t>
        </w:r>
        <w:r w:rsidR="00D72805">
          <w:rPr>
            <w:webHidden/>
          </w:rPr>
          <w:fldChar w:fldCharType="end"/>
        </w:r>
      </w:hyperlink>
    </w:p>
    <w:p w14:paraId="05C1057C" w14:textId="77777777" w:rsidR="00D72805" w:rsidRDefault="00271402"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D72805" w:rsidRPr="00743743">
          <w:rPr>
            <w:rStyle w:val="Hipervnculo"/>
          </w:rPr>
          <w:t>10.2.</w:t>
        </w:r>
        <w:r w:rsidR="00D72805">
          <w:rPr>
            <w:rFonts w:asciiTheme="minorHAnsi" w:eastAsiaTheme="minorEastAsia" w:hAnsiTheme="minorHAnsi" w:cstheme="minorBidi"/>
            <w:b w:val="0"/>
            <w:bCs w:val="0"/>
            <w:sz w:val="22"/>
            <w:szCs w:val="22"/>
            <w:lang w:eastAsia="es-PE"/>
          </w:rPr>
          <w:tab/>
        </w:r>
        <w:r w:rsidR="00D72805" w:rsidRPr="00743743">
          <w:rPr>
            <w:rStyle w:val="Hipervnculo"/>
          </w:rPr>
          <w:t>ANEXO II: CRONOGRAMA DETALLADO DE TRABAJO</w:t>
        </w:r>
        <w:r w:rsidR="00D72805">
          <w:rPr>
            <w:webHidden/>
          </w:rPr>
          <w:tab/>
        </w:r>
        <w:r w:rsidR="00D72805">
          <w:rPr>
            <w:webHidden/>
          </w:rPr>
          <w:fldChar w:fldCharType="begin"/>
        </w:r>
        <w:r w:rsidR="00D72805">
          <w:rPr>
            <w:webHidden/>
          </w:rPr>
          <w:instrText xml:space="preserve"> PAGEREF _Toc430548053 \h </w:instrText>
        </w:r>
        <w:r w:rsidR="00D72805">
          <w:rPr>
            <w:webHidden/>
          </w:rPr>
        </w:r>
        <w:r w:rsidR="00D72805">
          <w:rPr>
            <w:webHidden/>
          </w:rPr>
          <w:fldChar w:fldCharType="separate"/>
        </w:r>
        <w:r w:rsidR="00D72805">
          <w:rPr>
            <w:webHidden/>
          </w:rPr>
          <w:t>35</w:t>
        </w:r>
        <w:r w:rsidR="00D72805">
          <w:rPr>
            <w:webHidden/>
          </w:rPr>
          <w:fldChar w:fldCharType="end"/>
        </w:r>
      </w:hyperlink>
    </w:p>
    <w:p w14:paraId="58FC29A2" w14:textId="77777777" w:rsidR="00D72805" w:rsidRDefault="00D72805" w:rsidP="00D72805">
      <w:pPr>
        <w:tabs>
          <w:tab w:val="right" w:leader="dot" w:pos="8505"/>
          <w:tab w:val="right" w:leader="dot" w:pos="8640"/>
        </w:tabs>
      </w:pPr>
      <w:r w:rsidRPr="002C78E6">
        <w:rPr>
          <w:rFonts w:cs="Arial"/>
        </w:rPr>
        <w:fldChar w:fldCharType="end"/>
      </w:r>
      <w:bookmarkStart w:id="11" w:name="_Toc507484801"/>
      <w:bookmarkStart w:id="12" w:name="_Toc507484802"/>
      <w:bookmarkStart w:id="13" w:name="_Toc26335074"/>
      <w:bookmarkStart w:id="14" w:name="_Toc26335208"/>
      <w:bookmarkStart w:id="15" w:name="_Toc127716364"/>
      <w:bookmarkEnd w:id="3"/>
      <w:bookmarkEnd w:id="4"/>
      <w:bookmarkEnd w:id="5"/>
      <w:bookmarkEnd w:id="6"/>
      <w:bookmarkEnd w:id="7"/>
      <w:bookmarkEnd w:id="8"/>
      <w:bookmarkEnd w:id="9"/>
      <w:bookmarkEnd w:id="11"/>
      <w:r>
        <w:br w:type="page"/>
      </w:r>
      <w:bookmarkStart w:id="16" w:name="_Toc127716371"/>
      <w:bookmarkEnd w:id="10"/>
      <w:bookmarkEnd w:id="12"/>
      <w:bookmarkEnd w:id="13"/>
      <w:bookmarkEnd w:id="14"/>
      <w:bookmarkEnd w:id="15"/>
    </w:p>
    <w:p w14:paraId="5CD5FF8C" w14:textId="77777777" w:rsidR="00D72805" w:rsidRPr="0066031E" w:rsidRDefault="00D72805" w:rsidP="00D72805"/>
    <w:p w14:paraId="18B97394" w14:textId="77777777" w:rsidR="00D72805" w:rsidRPr="00F631B6" w:rsidRDefault="00D72805" w:rsidP="003A7063">
      <w:pPr>
        <w:pStyle w:val="Ttulo1"/>
        <w:keepNext/>
        <w:numPr>
          <w:ilvl w:val="0"/>
          <w:numId w:val="4"/>
        </w:numPr>
        <w:spacing w:before="120" w:after="120" w:line="240" w:lineRule="auto"/>
        <w:jc w:val="both"/>
        <w:rPr>
          <w:sz w:val="36"/>
        </w:rPr>
      </w:pPr>
      <w:bookmarkStart w:id="17" w:name="_Toc187465787"/>
      <w:bookmarkStart w:id="18" w:name="_Toc430547984"/>
      <w:r w:rsidRPr="00F631B6">
        <w:rPr>
          <w:sz w:val="36"/>
        </w:rPr>
        <w:t>INTRODUCCIÓN</w:t>
      </w:r>
      <w:bookmarkEnd w:id="17"/>
      <w:bookmarkEnd w:id="18"/>
    </w:p>
    <w:p w14:paraId="3BD0E5C2" w14:textId="31482AC9" w:rsidR="00411706" w:rsidRPr="00A621C4" w:rsidRDefault="006B2296" w:rsidP="003A7063">
      <w:pPr>
        <w:tabs>
          <w:tab w:val="num" w:pos="432"/>
        </w:tabs>
        <w:spacing w:before="120" w:after="120" w:line="360" w:lineRule="auto"/>
        <w:ind w:left="426"/>
        <w:rPr>
          <w:rFonts w:cs="Helvetica"/>
          <w:color w:val="000000" w:themeColor="text1"/>
          <w:szCs w:val="18"/>
          <w:shd w:val="clear" w:color="auto" w:fill="FEFEFE"/>
        </w:rPr>
      </w:pPr>
      <w:r>
        <w:rPr>
          <w:rFonts w:cs="Helvetica"/>
          <w:color w:val="000000" w:themeColor="text1"/>
          <w:szCs w:val="18"/>
          <w:shd w:val="clear" w:color="auto" w:fill="FEFEFE"/>
        </w:rPr>
        <w:t xml:space="preserve">A diario </w:t>
      </w:r>
      <w:r w:rsidR="00411706" w:rsidRPr="00A621C4">
        <w:rPr>
          <w:rFonts w:cs="Helvetica"/>
          <w:color w:val="000000" w:themeColor="text1"/>
          <w:szCs w:val="18"/>
          <w:shd w:val="clear" w:color="auto" w:fill="FEFEFE"/>
        </w:rPr>
        <w:t>se recibe</w:t>
      </w:r>
      <w:r>
        <w:rPr>
          <w:rFonts w:cs="Helvetica"/>
          <w:color w:val="000000" w:themeColor="text1"/>
          <w:szCs w:val="18"/>
          <w:shd w:val="clear" w:color="auto" w:fill="FEFEFE"/>
        </w:rPr>
        <w:t xml:space="preserve"> gran cantidad de quejas</w:t>
      </w:r>
      <w:r w:rsidR="00411706" w:rsidRPr="00A621C4">
        <w:rPr>
          <w:rFonts w:cs="Helvetica"/>
          <w:color w:val="000000" w:themeColor="text1"/>
          <w:szCs w:val="18"/>
          <w:shd w:val="clear" w:color="auto" w:fill="FEFEFE"/>
        </w:rPr>
        <w:t xml:space="preserve"> parte de los docentes de no poder realizar su asistencia a tiempo por diversos problemas sobre todo con el tráfico</w:t>
      </w:r>
      <w:r w:rsidR="0040570B" w:rsidRPr="00A621C4">
        <w:rPr>
          <w:rFonts w:cs="Helvetica"/>
          <w:color w:val="000000" w:themeColor="text1"/>
          <w:szCs w:val="18"/>
          <w:shd w:val="clear" w:color="auto" w:fill="FEFEFE"/>
        </w:rPr>
        <w:t>.</w:t>
      </w:r>
    </w:p>
    <w:p w14:paraId="79E5F55C" w14:textId="5096F682" w:rsidR="00A621C4" w:rsidRDefault="00A621C4" w:rsidP="003A7063">
      <w:pPr>
        <w:ind w:left="426"/>
        <w:rPr>
          <w:rStyle w:val="5yl5"/>
          <w:color w:val="000000" w:themeColor="text1"/>
        </w:rPr>
      </w:pPr>
      <w:r w:rsidRPr="00A621C4">
        <w:rPr>
          <w:rFonts w:cs="Helvetica"/>
          <w:color w:val="000000" w:themeColor="text1"/>
          <w:shd w:val="clear" w:color="auto" w:fill="FEFEFE"/>
        </w:rPr>
        <w:t xml:space="preserve">Esta situación la afrontan día a día miles de docentes. Debido a esto, por parte de la empresa </w:t>
      </w:r>
      <w:r>
        <w:rPr>
          <w:rFonts w:cs="Helvetica"/>
          <w:color w:val="000000" w:themeColor="text1"/>
          <w:shd w:val="clear" w:color="auto" w:fill="FEFEFE"/>
        </w:rPr>
        <w:t>“</w:t>
      </w:r>
      <w:r w:rsidRPr="00A621C4">
        <w:rPr>
          <w:rFonts w:cs="Helvetica"/>
          <w:color w:val="000000" w:themeColor="text1"/>
          <w:shd w:val="clear" w:color="auto" w:fill="FEFEFE"/>
        </w:rPr>
        <w:t>UTP</w:t>
      </w:r>
      <w:r>
        <w:rPr>
          <w:rFonts w:cs="Helvetica"/>
          <w:color w:val="000000" w:themeColor="text1"/>
          <w:shd w:val="clear" w:color="auto" w:fill="FEFEFE"/>
        </w:rPr>
        <w:t>”</w:t>
      </w:r>
      <w:r w:rsidRPr="00A621C4">
        <w:rPr>
          <w:rFonts w:cs="Helvetica"/>
          <w:color w:val="000000" w:themeColor="text1"/>
          <w:shd w:val="clear" w:color="auto" w:fill="FEFEFE"/>
        </w:rPr>
        <w:t>. Nace la necesidad de buscar una solución informática que avise a los alumnos si el docente llegara a tiempo o demorara unos minutos en llegar al centro educativo.</w:t>
      </w:r>
      <w:r>
        <w:rPr>
          <w:rFonts w:cs="Helvetica"/>
          <w:color w:val="000000" w:themeColor="text1"/>
          <w:shd w:val="clear" w:color="auto" w:fill="FEFEFE"/>
        </w:rPr>
        <w:t xml:space="preserve"> </w:t>
      </w:r>
      <w:r w:rsidRPr="00A621C4">
        <w:rPr>
          <w:rFonts w:cs="Helvetica"/>
          <w:color w:val="000000" w:themeColor="text1"/>
          <w:shd w:val="clear" w:color="auto" w:fill="FEFEFE"/>
        </w:rPr>
        <w:t>Esto ayudara a prevenir situaciones no deseadas</w:t>
      </w:r>
      <w:r>
        <w:rPr>
          <w:rFonts w:cs="Helvetica"/>
          <w:color w:val="000000" w:themeColor="text1"/>
          <w:shd w:val="clear" w:color="auto" w:fill="FEFEFE"/>
        </w:rPr>
        <w:t>.</w:t>
      </w:r>
    </w:p>
    <w:p w14:paraId="1A39C78B" w14:textId="492FFF36" w:rsidR="00D72805" w:rsidRDefault="00A621C4" w:rsidP="003A7063">
      <w:pPr>
        <w:ind w:left="426" w:hanging="426"/>
        <w:rPr>
          <w:rStyle w:val="5yl5"/>
          <w:color w:val="000000" w:themeColor="text1"/>
        </w:rPr>
      </w:pPr>
      <w:r w:rsidRPr="00A621C4">
        <w:rPr>
          <w:rStyle w:val="5yl5"/>
          <w:color w:val="000000" w:themeColor="text1"/>
        </w:rPr>
        <w:t xml:space="preserve">       Analizando la problemática planteada por parte del cliente, se realiza esta     propuesta de solución, la cual lleva de nombre: “</w:t>
      </w:r>
      <w:r w:rsidRPr="008A24D6">
        <w:rPr>
          <w:b/>
          <w:color w:val="262626" w:themeColor="text1" w:themeTint="D9"/>
          <w:sz w:val="20"/>
        </w:rPr>
        <w:t>UTP-SISTEMA CONTROL DE ASISTENCIA – GPS</w:t>
      </w:r>
      <w:r w:rsidR="008A24D6">
        <w:rPr>
          <w:rStyle w:val="5yl5"/>
          <w:color w:val="000000" w:themeColor="text1"/>
        </w:rPr>
        <w:t>” y será la que ayude a lo</w:t>
      </w:r>
      <w:r w:rsidRPr="00A621C4">
        <w:rPr>
          <w:rStyle w:val="5yl5"/>
          <w:color w:val="000000" w:themeColor="text1"/>
        </w:rPr>
        <w:t>s docentes involucrados(as), en las asistencias que se realizaran día a día.</w:t>
      </w:r>
    </w:p>
    <w:p w14:paraId="68C35C50" w14:textId="77777777" w:rsidR="006B2296" w:rsidRDefault="006B2296" w:rsidP="00D72805">
      <w:pPr>
        <w:rPr>
          <w:rStyle w:val="5yl5"/>
          <w:color w:val="000000" w:themeColor="text1"/>
        </w:rPr>
      </w:pPr>
    </w:p>
    <w:p w14:paraId="35A8D9DE" w14:textId="77777777" w:rsidR="00D72805" w:rsidRDefault="00D72805" w:rsidP="00D72805">
      <w:pPr>
        <w:pStyle w:val="Ttulo2"/>
        <w:keepNext/>
        <w:numPr>
          <w:ilvl w:val="1"/>
          <w:numId w:val="4"/>
        </w:numPr>
        <w:spacing w:before="120" w:after="120" w:line="240" w:lineRule="auto"/>
        <w:jc w:val="both"/>
      </w:pPr>
      <w:bookmarkStart w:id="19" w:name="_Toc187465788"/>
      <w:bookmarkStart w:id="20" w:name="_Toc430547985"/>
      <w:r>
        <w:t>PROPÓSITO DEL PLAN</w:t>
      </w:r>
      <w:bookmarkEnd w:id="19"/>
      <w:bookmarkEnd w:id="20"/>
    </w:p>
    <w:p w14:paraId="29BAE03C" w14:textId="76C9A500" w:rsidR="00D72805" w:rsidRPr="00D34D6E" w:rsidRDefault="00D72805" w:rsidP="00D72805">
      <w:pPr>
        <w:spacing w:before="120" w:after="120" w:line="360" w:lineRule="auto"/>
        <w:ind w:left="567"/>
        <w:rPr>
          <w:rFonts w:cs="Arial"/>
          <w:color w:val="000000"/>
        </w:rPr>
      </w:pPr>
      <w:r w:rsidRPr="004764B1">
        <w:rPr>
          <w:rFonts w:cs="Arial"/>
          <w:color w:val="000000"/>
        </w:rPr>
        <w:t>El presente documento describe los lineamientos a seguir para el desarrollo del Proyecto y tiene como propósito establecer un acuerdo entre “</w:t>
      </w:r>
      <w:r>
        <w:rPr>
          <w:rFonts w:cs="Arial"/>
          <w:color w:val="000000"/>
        </w:rPr>
        <w:t>MNSV</w:t>
      </w:r>
      <w:r w:rsidRPr="004764B1">
        <w:rPr>
          <w:rFonts w:cs="Arial"/>
          <w:color w:val="000000"/>
        </w:rPr>
        <w:t xml:space="preserve"> SOFT” y </w:t>
      </w:r>
      <w:r w:rsidR="00A621C4">
        <w:rPr>
          <w:rFonts w:cs="Arial"/>
          <w:color w:val="000000"/>
        </w:rPr>
        <w:t>“UTP”</w:t>
      </w:r>
      <w:r w:rsidRPr="004764B1">
        <w:rPr>
          <w:rFonts w:cs="Arial"/>
          <w:color w:val="000000"/>
        </w:rPr>
        <w:t xml:space="preserve">, sobre el </w:t>
      </w:r>
      <w:r w:rsidRPr="00D34D6E">
        <w:rPr>
          <w:rFonts w:cs="Arial"/>
          <w:color w:val="000000"/>
        </w:rPr>
        <w:t>conjunto de actividades, entregables y recursos destinados al Proyecto.</w:t>
      </w:r>
    </w:p>
    <w:p w14:paraId="01391553" w14:textId="332905E2" w:rsidR="00D72805" w:rsidRPr="008A24D6" w:rsidRDefault="005A0EE9" w:rsidP="00DA4482">
      <w:pPr>
        <w:pStyle w:val="StyleGPNormalLeft225cm"/>
        <w:numPr>
          <w:ilvl w:val="0"/>
          <w:numId w:val="7"/>
        </w:numPr>
        <w:rPr>
          <w:rFonts w:asciiTheme="minorHAnsi" w:hAnsiTheme="minorHAnsi"/>
        </w:rPr>
      </w:pPr>
      <w:r>
        <w:rPr>
          <w:rFonts w:asciiTheme="minorHAnsi" w:hAnsiTheme="minorHAnsi"/>
        </w:rPr>
        <w:t>Universidad Tecnológica del Perú(UTP)</w:t>
      </w:r>
    </w:p>
    <w:p w14:paraId="05F3B51F" w14:textId="77777777" w:rsidR="00D72805" w:rsidRPr="008A24D6" w:rsidRDefault="00D72805" w:rsidP="00DA4482">
      <w:pPr>
        <w:pStyle w:val="StyleGPNormalLeft225cm"/>
        <w:numPr>
          <w:ilvl w:val="0"/>
          <w:numId w:val="7"/>
        </w:numPr>
        <w:rPr>
          <w:rFonts w:asciiTheme="minorHAnsi" w:hAnsiTheme="minorHAnsi"/>
        </w:rPr>
      </w:pPr>
      <w:r w:rsidRPr="008A24D6">
        <w:rPr>
          <w:rFonts w:asciiTheme="minorHAnsi" w:hAnsiTheme="minorHAnsi"/>
        </w:rPr>
        <w:t>MNSV SOFT</w:t>
      </w:r>
    </w:p>
    <w:p w14:paraId="717820EE" w14:textId="3F7F5604" w:rsidR="00D72805" w:rsidRDefault="00D72805" w:rsidP="00DA4482">
      <w:pPr>
        <w:pStyle w:val="StyleGPNormalLeft225cm"/>
        <w:numPr>
          <w:ilvl w:val="0"/>
          <w:numId w:val="7"/>
        </w:numPr>
        <w:rPr>
          <w:rFonts w:asciiTheme="minorHAnsi" w:hAnsiTheme="minorHAnsi"/>
        </w:rPr>
      </w:pPr>
      <w:r w:rsidRPr="008A24D6">
        <w:rPr>
          <w:rFonts w:asciiTheme="minorHAnsi" w:hAnsiTheme="minorHAnsi"/>
        </w:rPr>
        <w:t>Auditorio</w:t>
      </w:r>
    </w:p>
    <w:p w14:paraId="1313BA5D" w14:textId="5E4DEA3B" w:rsidR="006E72AA" w:rsidRDefault="006E72AA" w:rsidP="006E72AA">
      <w:pPr>
        <w:pStyle w:val="StyleGPNormalLeft225cm"/>
        <w:ind w:left="1713"/>
        <w:rPr>
          <w:rFonts w:asciiTheme="minorHAnsi" w:hAnsiTheme="minorHAnsi"/>
        </w:rPr>
      </w:pPr>
    </w:p>
    <w:p w14:paraId="6E1FB3FB" w14:textId="59F31D24" w:rsidR="006E72AA" w:rsidRDefault="006E72AA" w:rsidP="006E72AA">
      <w:pPr>
        <w:pStyle w:val="StyleGPNormalLeft225cm"/>
        <w:ind w:left="1713"/>
        <w:rPr>
          <w:rFonts w:asciiTheme="minorHAnsi" w:hAnsiTheme="minorHAnsi"/>
        </w:rPr>
      </w:pPr>
    </w:p>
    <w:p w14:paraId="5EB1C871" w14:textId="77777777" w:rsidR="006E72AA" w:rsidRPr="008A24D6" w:rsidRDefault="006E72AA" w:rsidP="006E72AA">
      <w:pPr>
        <w:pStyle w:val="StyleGPNormalLeft225cm"/>
        <w:ind w:left="1713"/>
        <w:rPr>
          <w:rFonts w:asciiTheme="minorHAnsi" w:hAnsiTheme="minorHAnsi"/>
        </w:rPr>
      </w:pPr>
    </w:p>
    <w:p w14:paraId="2894386A" w14:textId="77777777" w:rsidR="00D72805" w:rsidRDefault="00D72805" w:rsidP="00D72805"/>
    <w:p w14:paraId="59450EF3" w14:textId="77777777" w:rsidR="00D72805" w:rsidRDefault="00D72805" w:rsidP="00D72805">
      <w:pPr>
        <w:pStyle w:val="Ttulo2"/>
        <w:keepNext/>
        <w:numPr>
          <w:ilvl w:val="1"/>
          <w:numId w:val="4"/>
        </w:numPr>
        <w:spacing w:before="120" w:after="120" w:line="240" w:lineRule="auto"/>
        <w:jc w:val="both"/>
      </w:pPr>
      <w:bookmarkStart w:id="21" w:name="_Toc187465789"/>
      <w:bookmarkStart w:id="22" w:name="_Toc430547986"/>
      <w:r>
        <w:lastRenderedPageBreak/>
        <w:t>TERMINOS Y DEFINICIONES</w:t>
      </w:r>
      <w:bookmarkEnd w:id="21"/>
      <w:bookmarkEnd w:id="22"/>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D72805" w:rsidRPr="00422F86" w14:paraId="10509ABE" w14:textId="77777777" w:rsidTr="006255BB">
        <w:trPr>
          <w:tblHeader/>
        </w:trPr>
        <w:tc>
          <w:tcPr>
            <w:tcW w:w="1560" w:type="dxa"/>
            <w:shd w:val="clear" w:color="auto" w:fill="C0C0C0"/>
            <w:vAlign w:val="bottom"/>
          </w:tcPr>
          <w:p w14:paraId="495B7551" w14:textId="77777777" w:rsidR="00D72805" w:rsidRPr="00422F86" w:rsidRDefault="00D72805" w:rsidP="006255BB">
            <w:pPr>
              <w:pStyle w:val="TableHeading"/>
              <w:rPr>
                <w:rFonts w:cs="Arial"/>
                <w:sz w:val="20"/>
              </w:rPr>
            </w:pPr>
            <w:r w:rsidRPr="00422F86">
              <w:rPr>
                <w:rFonts w:cs="Arial"/>
                <w:sz w:val="20"/>
              </w:rPr>
              <w:t>Término</w:t>
            </w:r>
          </w:p>
        </w:tc>
        <w:tc>
          <w:tcPr>
            <w:tcW w:w="6378" w:type="dxa"/>
            <w:shd w:val="clear" w:color="auto" w:fill="C0C0C0"/>
            <w:vAlign w:val="bottom"/>
          </w:tcPr>
          <w:p w14:paraId="54B073A0" w14:textId="77777777" w:rsidR="00D72805" w:rsidRPr="00422F86" w:rsidRDefault="00D72805" w:rsidP="006255BB">
            <w:pPr>
              <w:pStyle w:val="TableHeading"/>
              <w:rPr>
                <w:rFonts w:cs="Arial"/>
                <w:sz w:val="20"/>
              </w:rPr>
            </w:pPr>
            <w:r w:rsidRPr="00422F86">
              <w:rPr>
                <w:rFonts w:cs="Arial"/>
                <w:sz w:val="20"/>
              </w:rPr>
              <w:t>Definición</w:t>
            </w:r>
          </w:p>
        </w:tc>
      </w:tr>
      <w:tr w:rsidR="00D72805" w:rsidRPr="00422F86" w14:paraId="648149F7" w14:textId="77777777" w:rsidTr="006255BB">
        <w:tc>
          <w:tcPr>
            <w:tcW w:w="1560" w:type="dxa"/>
            <w:vAlign w:val="center"/>
          </w:tcPr>
          <w:p w14:paraId="7F4D27C9" w14:textId="77777777" w:rsidR="00D72805" w:rsidRPr="00422F86" w:rsidRDefault="00D72805" w:rsidP="006255BB">
            <w:pPr>
              <w:spacing w:before="60" w:after="60"/>
              <w:rPr>
                <w:rFonts w:cs="Arial"/>
              </w:rPr>
            </w:pPr>
            <w:r w:rsidRPr="00422F86">
              <w:rPr>
                <w:rFonts w:cs="Arial"/>
              </w:rPr>
              <w:t>Plan</w:t>
            </w:r>
          </w:p>
        </w:tc>
        <w:tc>
          <w:tcPr>
            <w:tcW w:w="6378" w:type="dxa"/>
            <w:vAlign w:val="center"/>
          </w:tcPr>
          <w:p w14:paraId="4DFC5623" w14:textId="77777777" w:rsidR="00D72805" w:rsidRPr="00B533B6" w:rsidRDefault="00D72805" w:rsidP="006255BB">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D72805" w:rsidRPr="00422F86" w14:paraId="2D483A4F" w14:textId="77777777" w:rsidTr="006255BB">
        <w:tc>
          <w:tcPr>
            <w:tcW w:w="1560" w:type="dxa"/>
            <w:tcBorders>
              <w:top w:val="single" w:sz="4" w:space="0" w:color="auto"/>
              <w:left w:val="single" w:sz="4" w:space="0" w:color="auto"/>
              <w:bottom w:val="single" w:sz="4" w:space="0" w:color="auto"/>
              <w:right w:val="single" w:sz="4" w:space="0" w:color="auto"/>
            </w:tcBorders>
            <w:vAlign w:val="center"/>
          </w:tcPr>
          <w:p w14:paraId="4EFF6CFC" w14:textId="77777777" w:rsidR="00D72805" w:rsidRPr="00422F86" w:rsidRDefault="00D72805" w:rsidP="006255BB">
            <w:pPr>
              <w:spacing w:before="60" w:after="60"/>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14:paraId="3804DABC" w14:textId="77777777" w:rsidR="00D72805" w:rsidRPr="00B533B6" w:rsidRDefault="00D72805" w:rsidP="006255BB">
            <w:pPr>
              <w:spacing w:before="120" w:after="120" w:line="360" w:lineRule="auto"/>
              <w:rPr>
                <w:rFonts w:cs="Arial"/>
                <w:color w:val="000000"/>
              </w:rPr>
            </w:pPr>
            <w:r w:rsidRPr="00B533B6">
              <w:rPr>
                <w:rFonts w:cs="Arial"/>
                <w:color w:val="000000"/>
              </w:rPr>
              <w:t>Sigla de las palabras en inglés: “</w:t>
            </w:r>
            <w:proofErr w:type="spellStart"/>
            <w:r w:rsidRPr="00B533B6">
              <w:rPr>
                <w:rFonts w:cs="Arial"/>
                <w:color w:val="000000"/>
              </w:rPr>
              <w:t>Work</w:t>
            </w:r>
            <w:proofErr w:type="spellEnd"/>
            <w:r w:rsidRPr="00B533B6">
              <w:rPr>
                <w:rFonts w:cs="Arial"/>
                <w:color w:val="000000"/>
              </w:rPr>
              <w:t xml:space="preserve"> </w:t>
            </w:r>
            <w:proofErr w:type="spellStart"/>
            <w:r w:rsidRPr="00B533B6">
              <w:rPr>
                <w:rFonts w:cs="Arial"/>
                <w:color w:val="000000"/>
              </w:rPr>
              <w:t>Breakdown</w:t>
            </w:r>
            <w:proofErr w:type="spellEnd"/>
            <w:r w:rsidRPr="00B533B6">
              <w:rPr>
                <w:rFonts w:cs="Arial"/>
                <w:color w:val="000000"/>
              </w:rPr>
              <w:t xml:space="preserve"> </w:t>
            </w:r>
            <w:proofErr w:type="spellStart"/>
            <w:r w:rsidRPr="00B533B6">
              <w:rPr>
                <w:rFonts w:cs="Arial"/>
                <w:color w:val="000000"/>
              </w:rPr>
              <w:t>Structure</w:t>
            </w:r>
            <w:proofErr w:type="spellEnd"/>
            <w:r w:rsidRPr="00B533B6">
              <w:rPr>
                <w:rFonts w:cs="Arial"/>
                <w:color w:val="000000"/>
              </w:rPr>
              <w:t>” con que se identifica a la Estructura de División del Trabajo (EDT) de alto nivel, para estimar el alcance de un proyecto.</w:t>
            </w:r>
          </w:p>
        </w:tc>
      </w:tr>
      <w:tr w:rsidR="00D72805" w:rsidRPr="00422F86" w14:paraId="44F89DF9" w14:textId="77777777" w:rsidTr="006255BB">
        <w:tc>
          <w:tcPr>
            <w:tcW w:w="1560" w:type="dxa"/>
            <w:tcBorders>
              <w:top w:val="single" w:sz="4" w:space="0" w:color="auto"/>
              <w:left w:val="single" w:sz="4" w:space="0" w:color="auto"/>
              <w:bottom w:val="single" w:sz="4" w:space="0" w:color="auto"/>
              <w:right w:val="single" w:sz="4" w:space="0" w:color="auto"/>
            </w:tcBorders>
            <w:vAlign w:val="center"/>
          </w:tcPr>
          <w:p w14:paraId="46F1C4A3" w14:textId="77777777" w:rsidR="00D72805" w:rsidRPr="00422F86" w:rsidRDefault="00D72805" w:rsidP="006255BB">
            <w:pPr>
              <w:spacing w:before="60" w:after="60"/>
              <w:rPr>
                <w:rFonts w:cs="Arial"/>
              </w:rPr>
            </w:pPr>
            <w:r>
              <w:rPr>
                <w:rFonts w:cs="Arial"/>
              </w:rPr>
              <w:t>GPS</w:t>
            </w:r>
          </w:p>
        </w:tc>
        <w:tc>
          <w:tcPr>
            <w:tcW w:w="6378" w:type="dxa"/>
            <w:tcBorders>
              <w:top w:val="single" w:sz="4" w:space="0" w:color="auto"/>
              <w:left w:val="single" w:sz="4" w:space="0" w:color="auto"/>
              <w:bottom w:val="single" w:sz="4" w:space="0" w:color="auto"/>
              <w:right w:val="single" w:sz="4" w:space="0" w:color="auto"/>
            </w:tcBorders>
            <w:vAlign w:val="center"/>
          </w:tcPr>
          <w:p w14:paraId="4411762F" w14:textId="77777777" w:rsidR="00D72805" w:rsidRPr="00B533B6" w:rsidRDefault="00D72805" w:rsidP="006255BB">
            <w:pPr>
              <w:spacing w:before="120" w:after="120" w:line="360" w:lineRule="auto"/>
              <w:rPr>
                <w:rFonts w:cs="Arial"/>
                <w:color w:val="000000"/>
              </w:rPr>
            </w:pPr>
            <w:r w:rsidRPr="00B533B6">
              <w:rPr>
                <w:rFonts w:cs="Arial"/>
                <w:color w:val="000000"/>
              </w:rPr>
              <w:t>Es un Sistema Global de Navegación por Satélite, el cual permite determinar en todo el mundo la posición de una persona, un vehículo o una nave, con una precisión de hasta centímetros.</w:t>
            </w:r>
          </w:p>
          <w:p w14:paraId="6CEFC229" w14:textId="77777777" w:rsidR="00D72805" w:rsidRPr="00B533B6" w:rsidRDefault="00D72805" w:rsidP="006255BB">
            <w:pPr>
              <w:spacing w:before="120" w:after="120" w:line="360" w:lineRule="auto"/>
              <w:rPr>
                <w:rFonts w:cs="Arial"/>
                <w:color w:val="000000"/>
              </w:rPr>
            </w:pPr>
            <w:r w:rsidRPr="00B533B6">
              <w:rPr>
                <w:rFonts w:cs="Arial"/>
                <w:color w:val="000000"/>
              </w:rPr>
              <w:t>El GPS funciona mediante una red de satélites que se encuentran orbitando alrededor de la tierra.</w:t>
            </w:r>
          </w:p>
        </w:tc>
      </w:tr>
      <w:tr w:rsidR="00D72805" w:rsidRPr="00422F86" w14:paraId="07762C0D" w14:textId="77777777" w:rsidTr="006255BB">
        <w:tc>
          <w:tcPr>
            <w:tcW w:w="1560" w:type="dxa"/>
            <w:tcBorders>
              <w:top w:val="single" w:sz="4" w:space="0" w:color="auto"/>
              <w:left w:val="single" w:sz="4" w:space="0" w:color="auto"/>
              <w:bottom w:val="single" w:sz="4" w:space="0" w:color="auto"/>
              <w:right w:val="single" w:sz="4" w:space="0" w:color="auto"/>
            </w:tcBorders>
            <w:vAlign w:val="center"/>
          </w:tcPr>
          <w:p w14:paraId="10D135B2" w14:textId="32DEF0A4" w:rsidR="00D72805" w:rsidRDefault="00D001BD" w:rsidP="006255BB">
            <w:pPr>
              <w:spacing w:before="60" w:after="60"/>
              <w:rPr>
                <w:rFonts w:cs="Arial"/>
              </w:rPr>
            </w:pPr>
            <w:r>
              <w:rPr>
                <w:rFonts w:cs="Arial"/>
              </w:rPr>
              <w:t>Java</w:t>
            </w:r>
          </w:p>
        </w:tc>
        <w:tc>
          <w:tcPr>
            <w:tcW w:w="6378" w:type="dxa"/>
            <w:tcBorders>
              <w:top w:val="single" w:sz="4" w:space="0" w:color="auto"/>
              <w:left w:val="single" w:sz="4" w:space="0" w:color="auto"/>
              <w:bottom w:val="single" w:sz="4" w:space="0" w:color="auto"/>
              <w:right w:val="single" w:sz="4" w:space="0" w:color="auto"/>
            </w:tcBorders>
            <w:vAlign w:val="center"/>
          </w:tcPr>
          <w:p w14:paraId="4505B825" w14:textId="26522758" w:rsidR="00D72805" w:rsidRPr="00F631B6" w:rsidRDefault="00715FFA" w:rsidP="006255BB">
            <w:pPr>
              <w:spacing w:before="120" w:after="120" w:line="360" w:lineRule="auto"/>
              <w:rPr>
                <w:rFonts w:cs="Arial"/>
                <w:color w:val="000000"/>
              </w:rPr>
            </w:pPr>
            <w:r w:rsidRPr="00F631B6">
              <w:rPr>
                <w:rFonts w:cs="Arial"/>
                <w:bCs/>
                <w:color w:val="000000" w:themeColor="text1"/>
                <w:shd w:val="clear" w:color="auto" w:fill="FFFFFF"/>
              </w:rPr>
              <w:t>Java</w:t>
            </w:r>
            <w:r w:rsidRPr="00F631B6">
              <w:rPr>
                <w:rStyle w:val="apple-converted-space"/>
                <w:rFonts w:cs="Arial"/>
                <w:color w:val="000000" w:themeColor="text1"/>
                <w:shd w:val="clear" w:color="auto" w:fill="FFFFFF"/>
              </w:rPr>
              <w:t> </w:t>
            </w:r>
            <w:r w:rsidRPr="00F631B6">
              <w:rPr>
                <w:rFonts w:cs="Arial"/>
                <w:color w:val="000000" w:themeColor="text1"/>
                <w:shd w:val="clear" w:color="auto" w:fill="FFFFFF"/>
              </w:rPr>
              <w:t>es un</w:t>
            </w:r>
            <w:r w:rsidRPr="00F631B6">
              <w:rPr>
                <w:rStyle w:val="apple-converted-space"/>
                <w:rFonts w:cs="Arial"/>
                <w:color w:val="000000" w:themeColor="text1"/>
                <w:shd w:val="clear" w:color="auto" w:fill="FFFFFF"/>
              </w:rPr>
              <w:t> </w:t>
            </w:r>
            <w:hyperlink r:id="rId11" w:tooltip="Lenguaje de programación" w:history="1">
              <w:r w:rsidRPr="00F631B6">
                <w:rPr>
                  <w:rStyle w:val="Hipervnculo"/>
                  <w:rFonts w:cs="Arial"/>
                  <w:color w:val="000000" w:themeColor="text1"/>
                  <w:u w:val="none"/>
                  <w:shd w:val="clear" w:color="auto" w:fill="FFFFFF"/>
                </w:rPr>
                <w:t>lenguaje de programación</w:t>
              </w:r>
            </w:hyperlink>
            <w:r w:rsidRPr="00F631B6">
              <w:rPr>
                <w:rStyle w:val="apple-converted-space"/>
                <w:rFonts w:cs="Arial"/>
                <w:color w:val="000000" w:themeColor="text1"/>
                <w:shd w:val="clear" w:color="auto" w:fill="FFFFFF"/>
              </w:rPr>
              <w:t> </w:t>
            </w:r>
            <w:r w:rsidRPr="00F631B6">
              <w:rPr>
                <w:rFonts w:cs="Arial"/>
                <w:color w:val="000000" w:themeColor="text1"/>
                <w:shd w:val="clear" w:color="auto" w:fill="FFFFFF"/>
              </w:rPr>
              <w:t>de</w:t>
            </w:r>
            <w:r w:rsidRPr="00F631B6">
              <w:rPr>
                <w:rStyle w:val="apple-converted-space"/>
                <w:rFonts w:cs="Arial"/>
                <w:color w:val="000000" w:themeColor="text1"/>
                <w:shd w:val="clear" w:color="auto" w:fill="FFFFFF"/>
              </w:rPr>
              <w:t> </w:t>
            </w:r>
            <w:hyperlink r:id="rId12" w:tooltip="Lenguaje de programación de propósito general" w:history="1">
              <w:r w:rsidRPr="00F631B6">
                <w:rPr>
                  <w:rStyle w:val="Hipervnculo"/>
                  <w:rFonts w:cs="Arial"/>
                  <w:color w:val="000000" w:themeColor="text1"/>
                  <w:u w:val="none"/>
                  <w:shd w:val="clear" w:color="auto" w:fill="FFFFFF"/>
                </w:rPr>
                <w:t>propósito general</w:t>
              </w:r>
            </w:hyperlink>
            <w:r w:rsidRPr="00F631B6">
              <w:rPr>
                <w:rFonts w:cs="Arial"/>
                <w:color w:val="000000" w:themeColor="text1"/>
                <w:shd w:val="clear" w:color="auto" w:fill="FFFFFF"/>
              </w:rPr>
              <w:t>,</w:t>
            </w:r>
            <w:r w:rsidRPr="00F631B6">
              <w:rPr>
                <w:rStyle w:val="apple-converted-space"/>
                <w:rFonts w:cs="Arial"/>
                <w:color w:val="000000" w:themeColor="text1"/>
                <w:shd w:val="clear" w:color="auto" w:fill="FFFFFF"/>
              </w:rPr>
              <w:t> </w:t>
            </w:r>
            <w:hyperlink r:id="rId13" w:tooltip="Computación concurrente" w:history="1">
              <w:r w:rsidRPr="00F631B6">
                <w:rPr>
                  <w:rStyle w:val="Hipervnculo"/>
                  <w:rFonts w:cs="Arial"/>
                  <w:color w:val="000000" w:themeColor="text1"/>
                  <w:u w:val="none"/>
                  <w:shd w:val="clear" w:color="auto" w:fill="FFFFFF"/>
                </w:rPr>
                <w:t>concurrente</w:t>
              </w:r>
            </w:hyperlink>
            <w:r w:rsidRPr="00F631B6">
              <w:rPr>
                <w:rFonts w:cs="Arial"/>
                <w:color w:val="000000" w:themeColor="text1"/>
                <w:shd w:val="clear" w:color="auto" w:fill="FFFFFF"/>
              </w:rPr>
              <w:t>,</w:t>
            </w:r>
            <w:r w:rsidRPr="00F631B6">
              <w:rPr>
                <w:rStyle w:val="apple-converted-space"/>
                <w:rFonts w:cs="Arial"/>
                <w:color w:val="000000" w:themeColor="text1"/>
                <w:shd w:val="clear" w:color="auto" w:fill="FFFFFF"/>
              </w:rPr>
              <w:t> </w:t>
            </w:r>
            <w:hyperlink r:id="rId14" w:tooltip="Programación orientada a objetos" w:history="1">
              <w:r w:rsidRPr="00F631B6">
                <w:rPr>
                  <w:rStyle w:val="Hipervnculo"/>
                  <w:rFonts w:cs="Arial"/>
                  <w:color w:val="000000" w:themeColor="text1"/>
                  <w:u w:val="none"/>
                  <w:shd w:val="clear" w:color="auto" w:fill="FFFFFF"/>
                </w:rPr>
                <w:t>orientado a objetos</w:t>
              </w:r>
            </w:hyperlink>
            <w:r w:rsidRPr="00F631B6">
              <w:rPr>
                <w:rStyle w:val="apple-converted-space"/>
                <w:rFonts w:cs="Arial"/>
                <w:color w:val="000000" w:themeColor="text1"/>
                <w:shd w:val="clear" w:color="auto" w:fill="FFFFFF"/>
              </w:rPr>
              <w:t> </w:t>
            </w:r>
            <w:r w:rsidRPr="00F631B6">
              <w:rPr>
                <w:rFonts w:cs="Arial"/>
                <w:color w:val="000000" w:themeColor="text1"/>
                <w:shd w:val="clear" w:color="auto" w:fill="FFFFFF"/>
              </w:rPr>
              <w:t>que fue diseñado específicamente para tener tan pocas dependencias de implementación como fuera posible. Su intención es permitir que los</w:t>
            </w:r>
            <w:r w:rsidRPr="00F631B6">
              <w:rPr>
                <w:rStyle w:val="apple-converted-space"/>
                <w:rFonts w:cs="Arial"/>
                <w:color w:val="000000" w:themeColor="text1"/>
                <w:shd w:val="clear" w:color="auto" w:fill="FFFFFF"/>
              </w:rPr>
              <w:t> </w:t>
            </w:r>
            <w:hyperlink r:id="rId15" w:tooltip="Desarrollador de software" w:history="1">
              <w:r w:rsidRPr="00F631B6">
                <w:rPr>
                  <w:rStyle w:val="Hipervnculo"/>
                  <w:rFonts w:cs="Arial"/>
                  <w:color w:val="000000" w:themeColor="text1"/>
                  <w:u w:val="none"/>
                  <w:shd w:val="clear" w:color="auto" w:fill="FFFFFF"/>
                </w:rPr>
                <w:t>desarrolladores</w:t>
              </w:r>
            </w:hyperlink>
            <w:r w:rsidRPr="00F631B6">
              <w:rPr>
                <w:rStyle w:val="apple-converted-space"/>
                <w:rFonts w:cs="Arial"/>
                <w:color w:val="000000" w:themeColor="text1"/>
                <w:shd w:val="clear" w:color="auto" w:fill="FFFFFF"/>
              </w:rPr>
              <w:t> </w:t>
            </w:r>
            <w:r w:rsidRPr="00F631B6">
              <w:rPr>
                <w:rFonts w:cs="Arial"/>
                <w:color w:val="000000" w:themeColor="text1"/>
                <w:shd w:val="clear" w:color="auto" w:fill="FFFFFF"/>
              </w:rPr>
              <w:t>de aplicaciones escriban el programa una vez y lo ejecuten en cualquier dispositivo.</w:t>
            </w:r>
          </w:p>
        </w:tc>
      </w:tr>
      <w:tr w:rsidR="00D72805" w:rsidRPr="00422F86" w14:paraId="47249F5F" w14:textId="77777777" w:rsidTr="006255BB">
        <w:tc>
          <w:tcPr>
            <w:tcW w:w="1560" w:type="dxa"/>
            <w:tcBorders>
              <w:top w:val="single" w:sz="4" w:space="0" w:color="auto"/>
              <w:left w:val="single" w:sz="4" w:space="0" w:color="auto"/>
              <w:bottom w:val="single" w:sz="4" w:space="0" w:color="auto"/>
              <w:right w:val="single" w:sz="4" w:space="0" w:color="auto"/>
            </w:tcBorders>
            <w:vAlign w:val="center"/>
          </w:tcPr>
          <w:p w14:paraId="5B84A292" w14:textId="3CD27263" w:rsidR="00D72805" w:rsidRPr="00F631B6" w:rsidRDefault="00F631B6" w:rsidP="006255BB">
            <w:pPr>
              <w:pStyle w:val="TableText"/>
              <w:jc w:val="left"/>
              <w:rPr>
                <w:rFonts w:asciiTheme="minorHAnsi" w:hAnsiTheme="minorHAnsi" w:cs="Arial"/>
                <w:sz w:val="22"/>
                <w:szCs w:val="22"/>
              </w:rPr>
            </w:pPr>
            <w:r w:rsidRPr="00F631B6">
              <w:rPr>
                <w:rFonts w:asciiTheme="minorHAnsi" w:hAnsiTheme="minorHAnsi" w:cs="Arial"/>
                <w:color w:val="002060"/>
                <w:sz w:val="22"/>
                <w:szCs w:val="22"/>
              </w:rPr>
              <w:t>PP</w:t>
            </w:r>
          </w:p>
        </w:tc>
        <w:tc>
          <w:tcPr>
            <w:tcW w:w="6378" w:type="dxa"/>
            <w:tcBorders>
              <w:top w:val="single" w:sz="4" w:space="0" w:color="auto"/>
              <w:left w:val="single" w:sz="4" w:space="0" w:color="auto"/>
              <w:bottom w:val="single" w:sz="4" w:space="0" w:color="auto"/>
              <w:right w:val="single" w:sz="4" w:space="0" w:color="auto"/>
            </w:tcBorders>
            <w:vAlign w:val="center"/>
          </w:tcPr>
          <w:p w14:paraId="0A5DAF8E" w14:textId="77777777" w:rsidR="00D72805" w:rsidRPr="00B533B6" w:rsidRDefault="00D72805" w:rsidP="006255BB">
            <w:pPr>
              <w:spacing w:before="120" w:after="120" w:line="360" w:lineRule="auto"/>
              <w:rPr>
                <w:rFonts w:cs="Arial"/>
                <w:color w:val="000000"/>
              </w:rPr>
            </w:pPr>
            <w:r w:rsidRPr="00B533B6">
              <w:rPr>
                <w:rFonts w:cs="Arial"/>
                <w:color w:val="000000"/>
              </w:rPr>
              <w:t>Planificación de Proyecto.</w:t>
            </w:r>
          </w:p>
        </w:tc>
      </w:tr>
      <w:tr w:rsidR="00D72805" w:rsidRPr="00422F86" w14:paraId="19ECE0C1" w14:textId="77777777" w:rsidTr="006255BB">
        <w:tc>
          <w:tcPr>
            <w:tcW w:w="1560" w:type="dxa"/>
            <w:tcBorders>
              <w:top w:val="single" w:sz="4" w:space="0" w:color="auto"/>
              <w:left w:val="single" w:sz="4" w:space="0" w:color="auto"/>
              <w:bottom w:val="single" w:sz="4" w:space="0" w:color="auto"/>
              <w:right w:val="single" w:sz="4" w:space="0" w:color="auto"/>
            </w:tcBorders>
            <w:vAlign w:val="center"/>
          </w:tcPr>
          <w:p w14:paraId="6302CF9C" w14:textId="77777777" w:rsidR="00D72805" w:rsidRPr="00F631B6" w:rsidRDefault="00D72805" w:rsidP="006255BB">
            <w:pPr>
              <w:pStyle w:val="TableText"/>
              <w:jc w:val="left"/>
              <w:rPr>
                <w:rFonts w:asciiTheme="minorHAnsi" w:hAnsiTheme="minorHAnsi" w:cs="Arial"/>
                <w:color w:val="002060"/>
                <w:sz w:val="22"/>
                <w:szCs w:val="22"/>
              </w:rPr>
            </w:pPr>
            <w:r w:rsidRPr="00F631B6">
              <w:rPr>
                <w:rFonts w:asciiTheme="minorHAnsi" w:hAnsiTheme="minorHAnsi" w:cs="Arial"/>
                <w:color w:val="002060"/>
                <w:sz w:val="22"/>
                <w:szCs w:val="22"/>
              </w:rPr>
              <w:t>PMC</w:t>
            </w:r>
          </w:p>
        </w:tc>
        <w:tc>
          <w:tcPr>
            <w:tcW w:w="6378" w:type="dxa"/>
            <w:tcBorders>
              <w:top w:val="single" w:sz="4" w:space="0" w:color="auto"/>
              <w:left w:val="single" w:sz="4" w:space="0" w:color="auto"/>
              <w:bottom w:val="single" w:sz="4" w:space="0" w:color="auto"/>
              <w:right w:val="single" w:sz="4" w:space="0" w:color="auto"/>
            </w:tcBorders>
            <w:vAlign w:val="center"/>
          </w:tcPr>
          <w:p w14:paraId="7DE3742D" w14:textId="77777777" w:rsidR="00D72805" w:rsidRPr="00B533B6" w:rsidRDefault="00D72805" w:rsidP="006255BB">
            <w:pPr>
              <w:spacing w:before="120" w:after="120" w:line="360" w:lineRule="auto"/>
              <w:rPr>
                <w:rFonts w:cs="Arial"/>
                <w:color w:val="000000"/>
              </w:rPr>
            </w:pPr>
            <w:r w:rsidRPr="00B533B6">
              <w:rPr>
                <w:rFonts w:cs="Arial"/>
                <w:color w:val="000000"/>
              </w:rPr>
              <w:t>Seguimiento y Control de Proyecto.</w:t>
            </w:r>
          </w:p>
        </w:tc>
      </w:tr>
      <w:tr w:rsidR="00D72805" w:rsidRPr="00422F86" w14:paraId="5E21B560" w14:textId="77777777" w:rsidTr="006255BB">
        <w:tc>
          <w:tcPr>
            <w:tcW w:w="1560" w:type="dxa"/>
            <w:tcBorders>
              <w:top w:val="single" w:sz="4" w:space="0" w:color="auto"/>
              <w:left w:val="single" w:sz="4" w:space="0" w:color="auto"/>
              <w:bottom w:val="single" w:sz="4" w:space="0" w:color="auto"/>
              <w:right w:val="single" w:sz="4" w:space="0" w:color="auto"/>
            </w:tcBorders>
            <w:vAlign w:val="center"/>
          </w:tcPr>
          <w:p w14:paraId="2F771013" w14:textId="77777777" w:rsidR="00D72805" w:rsidRPr="00F631B6" w:rsidRDefault="00D72805" w:rsidP="006255BB">
            <w:pPr>
              <w:pStyle w:val="TableText"/>
              <w:jc w:val="left"/>
              <w:rPr>
                <w:rFonts w:asciiTheme="minorHAnsi" w:hAnsiTheme="minorHAnsi" w:cs="Arial"/>
                <w:color w:val="002060"/>
                <w:sz w:val="22"/>
                <w:szCs w:val="22"/>
              </w:rPr>
            </w:pPr>
            <w:r w:rsidRPr="00F631B6">
              <w:rPr>
                <w:rFonts w:asciiTheme="minorHAnsi" w:hAnsiTheme="minorHAnsi" w:cs="Arial"/>
                <w:color w:val="002060"/>
                <w:sz w:val="22"/>
                <w:szCs w:val="22"/>
              </w:rPr>
              <w:t>QA</w:t>
            </w:r>
          </w:p>
        </w:tc>
        <w:tc>
          <w:tcPr>
            <w:tcW w:w="6378" w:type="dxa"/>
            <w:tcBorders>
              <w:top w:val="single" w:sz="4" w:space="0" w:color="auto"/>
              <w:left w:val="single" w:sz="4" w:space="0" w:color="auto"/>
              <w:bottom w:val="single" w:sz="4" w:space="0" w:color="auto"/>
              <w:right w:val="single" w:sz="4" w:space="0" w:color="auto"/>
            </w:tcBorders>
            <w:vAlign w:val="center"/>
          </w:tcPr>
          <w:p w14:paraId="05B07914" w14:textId="77777777" w:rsidR="00D72805" w:rsidRPr="00B533B6" w:rsidRDefault="00D72805" w:rsidP="006255BB">
            <w:pPr>
              <w:spacing w:before="120" w:after="120" w:line="360" w:lineRule="auto"/>
              <w:rPr>
                <w:rFonts w:cs="Arial"/>
                <w:color w:val="000000"/>
              </w:rPr>
            </w:pPr>
            <w:r>
              <w:rPr>
                <w:rFonts w:cs="Arial"/>
                <w:color w:val="000000"/>
              </w:rPr>
              <w:t>Servicio de A</w:t>
            </w:r>
            <w:r w:rsidRPr="00B533B6">
              <w:rPr>
                <w:rFonts w:cs="Arial"/>
                <w:color w:val="000000"/>
              </w:rPr>
              <w:t>seguramiento de Calidad.</w:t>
            </w:r>
          </w:p>
        </w:tc>
      </w:tr>
      <w:tr w:rsidR="00D72805" w:rsidRPr="00422F86" w14:paraId="79BCF736" w14:textId="77777777" w:rsidTr="006255BB">
        <w:tc>
          <w:tcPr>
            <w:tcW w:w="1560" w:type="dxa"/>
            <w:tcBorders>
              <w:top w:val="single" w:sz="4" w:space="0" w:color="auto"/>
              <w:left w:val="single" w:sz="4" w:space="0" w:color="auto"/>
              <w:bottom w:val="single" w:sz="4" w:space="0" w:color="auto"/>
              <w:right w:val="single" w:sz="4" w:space="0" w:color="auto"/>
            </w:tcBorders>
            <w:vAlign w:val="center"/>
          </w:tcPr>
          <w:p w14:paraId="4E381E28" w14:textId="77777777" w:rsidR="00D72805" w:rsidRPr="00F631B6" w:rsidRDefault="00D72805" w:rsidP="006255BB">
            <w:pPr>
              <w:pStyle w:val="CharCharCarCarCharChar"/>
              <w:spacing w:before="60" w:after="60"/>
              <w:rPr>
                <w:rFonts w:asciiTheme="minorHAnsi" w:hAnsiTheme="minorHAnsi" w:cs="Arial"/>
                <w:color w:val="002060"/>
                <w:sz w:val="22"/>
                <w:szCs w:val="22"/>
                <w:lang w:val="es-PE"/>
              </w:rPr>
            </w:pPr>
            <w:r w:rsidRPr="00F631B6">
              <w:rPr>
                <w:rFonts w:asciiTheme="minorHAnsi" w:hAnsiTheme="minorHAnsi" w:cs="Arial"/>
                <w:color w:val="002060"/>
                <w:sz w:val="22"/>
                <w:szCs w:val="22"/>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14:paraId="59E9CF27" w14:textId="77777777" w:rsidR="00D72805" w:rsidRPr="00B533B6" w:rsidRDefault="00D72805" w:rsidP="006255BB">
            <w:pPr>
              <w:spacing w:before="120" w:after="120" w:line="360" w:lineRule="auto"/>
              <w:rPr>
                <w:rFonts w:cs="Arial"/>
                <w:color w:val="000000"/>
              </w:rPr>
            </w:pPr>
            <w:r w:rsidRPr="00B533B6">
              <w:rPr>
                <w:rFonts w:cs="Arial"/>
                <w:color w:val="000000"/>
              </w:rPr>
              <w:t xml:space="preserve">Área de proceso de </w:t>
            </w:r>
            <w:proofErr w:type="spellStart"/>
            <w:r w:rsidRPr="00B533B6">
              <w:rPr>
                <w:rFonts w:cs="Arial"/>
                <w:color w:val="000000"/>
              </w:rPr>
              <w:t>Requirements</w:t>
            </w:r>
            <w:proofErr w:type="spellEnd"/>
            <w:r w:rsidRPr="00B533B6">
              <w:rPr>
                <w:rFonts w:cs="Arial"/>
                <w:color w:val="000000"/>
              </w:rPr>
              <w:t xml:space="preserve"> Management.</w:t>
            </w:r>
          </w:p>
        </w:tc>
      </w:tr>
      <w:tr w:rsidR="00D72805" w:rsidRPr="00422F86" w14:paraId="43E045C8" w14:textId="77777777" w:rsidTr="006255BB">
        <w:tc>
          <w:tcPr>
            <w:tcW w:w="1560" w:type="dxa"/>
            <w:tcBorders>
              <w:top w:val="single" w:sz="4" w:space="0" w:color="auto"/>
              <w:left w:val="single" w:sz="4" w:space="0" w:color="auto"/>
              <w:bottom w:val="single" w:sz="4" w:space="0" w:color="auto"/>
              <w:right w:val="single" w:sz="4" w:space="0" w:color="auto"/>
            </w:tcBorders>
            <w:vAlign w:val="center"/>
          </w:tcPr>
          <w:p w14:paraId="6164CFF8" w14:textId="77777777" w:rsidR="00D72805" w:rsidRPr="00F631B6" w:rsidRDefault="00D72805" w:rsidP="006255BB">
            <w:pPr>
              <w:pStyle w:val="CharCharCarCarCharChar"/>
              <w:spacing w:before="60" w:after="60"/>
              <w:rPr>
                <w:rFonts w:asciiTheme="minorHAnsi" w:hAnsiTheme="minorHAnsi" w:cs="Arial"/>
                <w:lang w:val="es-PE"/>
              </w:rPr>
            </w:pPr>
            <w:r w:rsidRPr="00F631B6">
              <w:rPr>
                <w:rFonts w:asciiTheme="minorHAnsi" w:hAnsiTheme="minorHAnsi" w:cs="Arial"/>
                <w:color w:val="002060"/>
                <w:sz w:val="22"/>
                <w:lang w:val="es-PE"/>
              </w:rPr>
              <w:lastRenderedPageBreak/>
              <w:t>GC</w:t>
            </w:r>
          </w:p>
        </w:tc>
        <w:tc>
          <w:tcPr>
            <w:tcW w:w="6378" w:type="dxa"/>
            <w:tcBorders>
              <w:top w:val="single" w:sz="4" w:space="0" w:color="auto"/>
              <w:left w:val="single" w:sz="4" w:space="0" w:color="auto"/>
              <w:bottom w:val="single" w:sz="4" w:space="0" w:color="auto"/>
              <w:right w:val="single" w:sz="4" w:space="0" w:color="auto"/>
            </w:tcBorders>
            <w:vAlign w:val="center"/>
          </w:tcPr>
          <w:p w14:paraId="738B58F3" w14:textId="77777777" w:rsidR="00D72805" w:rsidRPr="00B533B6" w:rsidRDefault="00D72805" w:rsidP="006255BB">
            <w:pPr>
              <w:spacing w:before="120" w:after="120" w:line="360" w:lineRule="auto"/>
              <w:rPr>
                <w:rFonts w:cs="Arial"/>
                <w:color w:val="000000"/>
              </w:rPr>
            </w:pPr>
            <w:r w:rsidRPr="00B533B6">
              <w:rPr>
                <w:rFonts w:cs="Arial"/>
                <w:color w:val="000000"/>
              </w:rPr>
              <w:t>Gestión de la Configuración.</w:t>
            </w:r>
          </w:p>
        </w:tc>
      </w:tr>
    </w:tbl>
    <w:p w14:paraId="0DE1EBE4" w14:textId="58B4D84C" w:rsidR="00D72805" w:rsidRDefault="00D72805" w:rsidP="00DA4482">
      <w:pPr>
        <w:pStyle w:val="StyleGPNormalLeft225cm"/>
      </w:pPr>
    </w:p>
    <w:p w14:paraId="2CDAB526" w14:textId="77777777" w:rsidR="00157D92" w:rsidRDefault="00157D92" w:rsidP="00DA4482">
      <w:pPr>
        <w:pStyle w:val="StyleGPNormalLeft225cm"/>
      </w:pPr>
    </w:p>
    <w:p w14:paraId="2F234253" w14:textId="77777777" w:rsidR="00D72805" w:rsidRDefault="00D72805" w:rsidP="00D72805">
      <w:pPr>
        <w:pStyle w:val="Ttulo2"/>
        <w:keepNext/>
        <w:numPr>
          <w:ilvl w:val="1"/>
          <w:numId w:val="4"/>
        </w:numPr>
        <w:spacing w:before="120" w:after="120" w:line="240" w:lineRule="auto"/>
        <w:jc w:val="both"/>
      </w:pPr>
      <w:bookmarkStart w:id="23" w:name="_Toc187465790"/>
      <w:bookmarkStart w:id="24" w:name="_Toc430547987"/>
      <w:r>
        <w:t>REFERENCIAS</w:t>
      </w:r>
      <w:bookmarkEnd w:id="23"/>
      <w:bookmarkEnd w:id="24"/>
    </w:p>
    <w:p w14:paraId="76B44257" w14:textId="77777777" w:rsidR="00D72805" w:rsidRPr="0066031E" w:rsidRDefault="00D72805" w:rsidP="00D72805">
      <w:pPr>
        <w:spacing w:before="120" w:after="120" w:line="360" w:lineRule="auto"/>
        <w:ind w:left="567"/>
        <w:rPr>
          <w:rFonts w:cs="Arial"/>
          <w:color w:val="000000"/>
        </w:rPr>
      </w:pPr>
      <w:r w:rsidRPr="0066031E">
        <w:rPr>
          <w:rFonts w:cs="Arial"/>
          <w:color w:val="000000"/>
        </w:rPr>
        <w:t>El Plan de Proyecto se basa en el contenido de los documentos:</w:t>
      </w:r>
    </w:p>
    <w:p w14:paraId="7C61FBC9" w14:textId="77777777" w:rsidR="00D72805" w:rsidRPr="008D3E4D" w:rsidRDefault="00D72805" w:rsidP="00D72805">
      <w:pPr>
        <w:pStyle w:val="Prrafodelista"/>
        <w:numPr>
          <w:ilvl w:val="0"/>
          <w:numId w:val="8"/>
        </w:numPr>
        <w:spacing w:before="120" w:after="120" w:line="360" w:lineRule="auto"/>
        <w:contextualSpacing/>
        <w:jc w:val="both"/>
        <w:rPr>
          <w:rFonts w:cs="Arial"/>
          <w:color w:val="000000"/>
          <w:sz w:val="22"/>
        </w:rPr>
      </w:pPr>
      <w:r w:rsidRPr="008D3E4D">
        <w:rPr>
          <w:rFonts w:cs="Arial"/>
          <w:color w:val="000000"/>
          <w:sz w:val="22"/>
        </w:rPr>
        <w:t>Actas de Reuniones Internas</w:t>
      </w:r>
    </w:p>
    <w:p w14:paraId="56055BB5" w14:textId="77777777" w:rsidR="00D72805" w:rsidRPr="008D3E4D" w:rsidRDefault="00D72805" w:rsidP="00D72805">
      <w:pPr>
        <w:pStyle w:val="Prrafodelista"/>
        <w:numPr>
          <w:ilvl w:val="0"/>
          <w:numId w:val="8"/>
        </w:numPr>
        <w:spacing w:before="120" w:after="120" w:line="360" w:lineRule="auto"/>
        <w:contextualSpacing/>
        <w:jc w:val="both"/>
        <w:rPr>
          <w:rFonts w:cs="Arial"/>
          <w:color w:val="000000"/>
          <w:sz w:val="22"/>
        </w:rPr>
      </w:pPr>
      <w:r w:rsidRPr="008D3E4D">
        <w:rPr>
          <w:rFonts w:cs="Arial"/>
          <w:color w:val="000000"/>
          <w:sz w:val="22"/>
        </w:rPr>
        <w:t>Cronograma de Actividades</w:t>
      </w:r>
    </w:p>
    <w:p w14:paraId="269C1B2D" w14:textId="77777777" w:rsidR="00D72805" w:rsidRPr="008D3E4D" w:rsidRDefault="00D72805" w:rsidP="00D72805">
      <w:pPr>
        <w:pStyle w:val="Prrafodelista"/>
        <w:numPr>
          <w:ilvl w:val="0"/>
          <w:numId w:val="8"/>
        </w:numPr>
        <w:spacing w:before="120" w:after="120" w:line="360" w:lineRule="auto"/>
        <w:contextualSpacing/>
        <w:jc w:val="both"/>
        <w:rPr>
          <w:rFonts w:cs="Arial"/>
          <w:color w:val="000000"/>
          <w:sz w:val="22"/>
        </w:rPr>
      </w:pPr>
      <w:r w:rsidRPr="008D3E4D">
        <w:rPr>
          <w:rFonts w:cs="Arial"/>
          <w:color w:val="000000"/>
          <w:sz w:val="22"/>
        </w:rPr>
        <w:t>Proceso de Gestión de Proyectos</w:t>
      </w:r>
    </w:p>
    <w:p w14:paraId="77FD1E4D" w14:textId="171447E7" w:rsidR="00D72805" w:rsidRPr="00AD3B63" w:rsidRDefault="00D72805" w:rsidP="00D72805">
      <w:pPr>
        <w:pStyle w:val="Prrafodelista"/>
        <w:numPr>
          <w:ilvl w:val="0"/>
          <w:numId w:val="8"/>
        </w:numPr>
        <w:spacing w:before="120" w:after="120" w:line="360" w:lineRule="auto"/>
        <w:contextualSpacing/>
        <w:jc w:val="both"/>
        <w:rPr>
          <w:rFonts w:cs="Arial"/>
          <w:color w:val="000000"/>
          <w:sz w:val="22"/>
        </w:rPr>
      </w:pPr>
      <w:r w:rsidRPr="008D3E4D">
        <w:rPr>
          <w:rFonts w:cs="Arial"/>
          <w:color w:val="000000"/>
          <w:sz w:val="22"/>
        </w:rPr>
        <w:t>Lista Maestra de Requerimientos</w:t>
      </w:r>
    </w:p>
    <w:p w14:paraId="44805A85" w14:textId="77777777" w:rsidR="00D72805" w:rsidRPr="00415A90" w:rsidRDefault="00D72805" w:rsidP="00D72805">
      <w:pPr>
        <w:pStyle w:val="Ttulo1"/>
        <w:keepNext/>
        <w:numPr>
          <w:ilvl w:val="0"/>
          <w:numId w:val="4"/>
        </w:numPr>
        <w:spacing w:before="120" w:after="120" w:line="240" w:lineRule="auto"/>
        <w:jc w:val="both"/>
        <w:rPr>
          <w:sz w:val="36"/>
        </w:rPr>
      </w:pPr>
      <w:bookmarkStart w:id="25" w:name="_Toc187465791"/>
      <w:bookmarkStart w:id="26" w:name="_Toc430547988"/>
      <w:r w:rsidRPr="00415A90">
        <w:rPr>
          <w:sz w:val="36"/>
        </w:rPr>
        <w:t>RESUMEN EJECUTIVO</w:t>
      </w:r>
      <w:bookmarkEnd w:id="25"/>
      <w:bookmarkEnd w:id="26"/>
    </w:p>
    <w:p w14:paraId="0B1D858C" w14:textId="77777777" w:rsidR="00D72805" w:rsidRDefault="00D72805" w:rsidP="00D72805">
      <w:pPr>
        <w:spacing w:before="120" w:after="120" w:line="360" w:lineRule="auto"/>
        <w:ind w:left="426"/>
        <w:rPr>
          <w:rFonts w:cs="Arial"/>
          <w:color w:val="000000"/>
        </w:rPr>
      </w:pPr>
      <w:r w:rsidRPr="001655D9">
        <w:rPr>
          <w:rFonts w:cs="Arial"/>
          <w:color w:val="000000"/>
        </w:rPr>
        <w:t>Las innovaciones radicales se refieren a aplicaciones fundamentalmente nuevas de una tecnología, o a una combinación original de tecnologías conocidas que dan lugar a productos o procesos completamente nuevos.</w:t>
      </w:r>
    </w:p>
    <w:p w14:paraId="3C2F9AE9" w14:textId="362ED41F" w:rsidR="00B33E23" w:rsidRDefault="00D72805" w:rsidP="00B33E23">
      <w:pPr>
        <w:spacing w:before="120" w:after="120" w:line="360" w:lineRule="auto"/>
        <w:ind w:left="426"/>
        <w:rPr>
          <w:rFonts w:cs="Arial"/>
          <w:color w:val="000000"/>
        </w:rPr>
      </w:pPr>
      <w:r w:rsidRPr="001655D9">
        <w:rPr>
          <w:rFonts w:cs="Arial"/>
          <w:color w:val="000000"/>
        </w:rPr>
        <w:t xml:space="preserve">Por ello, el proyecto de </w:t>
      </w:r>
      <w:r w:rsidR="00B33E23">
        <w:rPr>
          <w:rFonts w:asciiTheme="majorHAnsi" w:hAnsiTheme="majorHAnsi"/>
          <w:b/>
          <w:color w:val="262626" w:themeColor="text1" w:themeTint="D9"/>
          <w:sz w:val="20"/>
        </w:rPr>
        <w:t xml:space="preserve">SISTEMA CONTROL DE ASISTENCIA VIA </w:t>
      </w:r>
      <w:r w:rsidR="00B33E23" w:rsidRPr="00001913">
        <w:rPr>
          <w:rFonts w:asciiTheme="majorHAnsi" w:hAnsiTheme="majorHAnsi"/>
          <w:b/>
          <w:color w:val="262626" w:themeColor="text1" w:themeTint="D9"/>
          <w:sz w:val="20"/>
        </w:rPr>
        <w:t>GPS</w:t>
      </w:r>
      <w:r w:rsidR="00B33E23" w:rsidRPr="001655D9">
        <w:rPr>
          <w:rFonts w:cs="Arial"/>
          <w:color w:val="000000"/>
        </w:rPr>
        <w:t xml:space="preserve"> </w:t>
      </w:r>
      <w:r w:rsidRPr="001655D9">
        <w:rPr>
          <w:rFonts w:cs="Arial"/>
          <w:color w:val="000000"/>
        </w:rPr>
        <w:t xml:space="preserve">buscará facilitar completamente </w:t>
      </w:r>
      <w:r w:rsidR="00B33E23">
        <w:rPr>
          <w:rFonts w:cs="Arial"/>
          <w:color w:val="000000"/>
        </w:rPr>
        <w:t xml:space="preserve">la asistencia del docente que se van realizar a </w:t>
      </w:r>
      <w:r w:rsidR="00B44B7D">
        <w:rPr>
          <w:rFonts w:cs="Arial"/>
          <w:color w:val="000000"/>
        </w:rPr>
        <w:t>diario.</w:t>
      </w:r>
    </w:p>
    <w:p w14:paraId="05DF4705" w14:textId="5AF492D9" w:rsidR="00B33E23" w:rsidRDefault="00D72805" w:rsidP="00B33E23">
      <w:pPr>
        <w:spacing w:before="120" w:after="120" w:line="360" w:lineRule="auto"/>
        <w:ind w:left="426"/>
        <w:rPr>
          <w:rFonts w:cs="Arial"/>
          <w:color w:val="000000"/>
        </w:rPr>
      </w:pPr>
      <w:r w:rsidRPr="001655D9">
        <w:rPr>
          <w:rFonts w:cs="Arial"/>
          <w:color w:val="000000"/>
        </w:rPr>
        <w:t xml:space="preserve">De esta forma se evitará el estrés y preocupación generada en </w:t>
      </w:r>
      <w:r w:rsidR="00B33E23">
        <w:rPr>
          <w:rFonts w:cs="Arial"/>
          <w:color w:val="000000"/>
        </w:rPr>
        <w:t>los docentes.</w:t>
      </w:r>
    </w:p>
    <w:p w14:paraId="0623E6BD" w14:textId="3AFD1FFF" w:rsidR="00B33E23" w:rsidRDefault="006B2296" w:rsidP="00B33E23">
      <w:pPr>
        <w:spacing w:before="120" w:after="120" w:line="360" w:lineRule="auto"/>
        <w:ind w:left="426"/>
        <w:rPr>
          <w:rFonts w:cs="Arial"/>
          <w:color w:val="000000"/>
        </w:rPr>
      </w:pPr>
      <w:r>
        <w:rPr>
          <w:rFonts w:cs="Arial"/>
          <w:color w:val="000000"/>
        </w:rPr>
        <w:t>B</w:t>
      </w:r>
      <w:r w:rsidR="00D72805" w:rsidRPr="001655D9">
        <w:rPr>
          <w:rFonts w:cs="Arial"/>
          <w:color w:val="000000"/>
        </w:rPr>
        <w:t xml:space="preserve">rinda un servicio dirigido a </w:t>
      </w:r>
      <w:r w:rsidR="00B33E23">
        <w:rPr>
          <w:rFonts w:cs="Arial"/>
          <w:color w:val="000000"/>
        </w:rPr>
        <w:t>todos los docentes</w:t>
      </w:r>
      <w:r w:rsidR="00D72805" w:rsidRPr="001655D9">
        <w:rPr>
          <w:rFonts w:cs="Arial"/>
          <w:color w:val="000000"/>
        </w:rPr>
        <w:t xml:space="preserve"> de </w:t>
      </w:r>
      <w:r w:rsidR="00646C2E">
        <w:rPr>
          <w:rFonts w:cs="Arial"/>
          <w:color w:val="000000"/>
        </w:rPr>
        <w:t>la</w:t>
      </w:r>
      <w:r w:rsidR="00B33E23">
        <w:rPr>
          <w:rFonts w:cs="Arial"/>
          <w:color w:val="000000"/>
        </w:rPr>
        <w:t xml:space="preserve"> UTP</w:t>
      </w:r>
      <w:r w:rsidR="00D72805" w:rsidRPr="001655D9">
        <w:rPr>
          <w:rFonts w:cs="Arial"/>
          <w:color w:val="000000"/>
        </w:rPr>
        <w:t xml:space="preserve"> el cual tiene como finalidad mejorar l</w:t>
      </w:r>
      <w:r w:rsidR="00B33E23">
        <w:rPr>
          <w:rFonts w:cs="Arial"/>
          <w:color w:val="000000"/>
        </w:rPr>
        <w:t>a</w:t>
      </w:r>
      <w:r w:rsidR="00D72805" w:rsidRPr="001655D9">
        <w:rPr>
          <w:rFonts w:cs="Arial"/>
          <w:color w:val="000000"/>
        </w:rPr>
        <w:t xml:space="preserve">s </w:t>
      </w:r>
      <w:r w:rsidR="00B33E23">
        <w:rPr>
          <w:rFonts w:cs="Arial"/>
          <w:color w:val="000000"/>
        </w:rPr>
        <w:t>asistencias.</w:t>
      </w:r>
      <w:r w:rsidR="00D72805" w:rsidRPr="001655D9">
        <w:rPr>
          <w:rFonts w:cs="Arial"/>
          <w:color w:val="000000"/>
        </w:rPr>
        <w:t xml:space="preserve"> </w:t>
      </w:r>
      <w:r w:rsidR="00073C21">
        <w:rPr>
          <w:rFonts w:cs="Arial"/>
          <w:color w:val="000000"/>
        </w:rPr>
        <w:t>Q</w:t>
      </w:r>
      <w:r w:rsidR="00D72805" w:rsidRPr="001655D9">
        <w:rPr>
          <w:rFonts w:cs="Arial"/>
          <w:color w:val="000000"/>
        </w:rPr>
        <w:t xml:space="preserve">ue </w:t>
      </w:r>
      <w:r w:rsidR="00073C21">
        <w:rPr>
          <w:rFonts w:cs="Arial"/>
          <w:color w:val="000000"/>
        </w:rPr>
        <w:t>se realizaran</w:t>
      </w:r>
      <w:r w:rsidR="00D72805" w:rsidRPr="001655D9">
        <w:rPr>
          <w:rFonts w:cs="Arial"/>
          <w:color w:val="000000"/>
        </w:rPr>
        <w:t xml:space="preserve"> </w:t>
      </w:r>
      <w:r w:rsidR="00B33E23">
        <w:rPr>
          <w:rFonts w:cs="Arial"/>
          <w:color w:val="000000"/>
        </w:rPr>
        <w:t xml:space="preserve">día a día, </w:t>
      </w:r>
      <w:r w:rsidR="00D72805" w:rsidRPr="001655D9">
        <w:rPr>
          <w:rFonts w:cs="Arial"/>
          <w:color w:val="000000"/>
        </w:rPr>
        <w:t>de esta manera estamos hacien</w:t>
      </w:r>
      <w:r w:rsidR="00B44B7D">
        <w:rPr>
          <w:rFonts w:cs="Arial"/>
          <w:color w:val="000000"/>
        </w:rPr>
        <w:t>do un proceso de mejora continua</w:t>
      </w:r>
      <w:r w:rsidR="00D72805" w:rsidRPr="001655D9">
        <w:rPr>
          <w:rFonts w:cs="Arial"/>
          <w:color w:val="000000"/>
        </w:rPr>
        <w:t xml:space="preserve">, más eficiente y orientado al </w:t>
      </w:r>
      <w:r w:rsidR="00073C21">
        <w:rPr>
          <w:rFonts w:cs="Arial"/>
          <w:color w:val="000000"/>
        </w:rPr>
        <w:t>docente</w:t>
      </w:r>
      <w:r w:rsidR="00073C21" w:rsidRPr="001655D9">
        <w:rPr>
          <w:rFonts w:cs="Arial"/>
          <w:color w:val="000000"/>
        </w:rPr>
        <w:t>.</w:t>
      </w:r>
    </w:p>
    <w:p w14:paraId="38CFDDA9" w14:textId="3DA5B72F" w:rsidR="00D72805" w:rsidRDefault="00D72805" w:rsidP="00B33E23">
      <w:pPr>
        <w:spacing w:before="120" w:after="120" w:line="360" w:lineRule="auto"/>
        <w:ind w:left="426"/>
        <w:rPr>
          <w:rFonts w:cs="Arial"/>
          <w:color w:val="000000"/>
        </w:rPr>
      </w:pPr>
      <w:r w:rsidRPr="001655D9">
        <w:rPr>
          <w:rFonts w:cs="Arial"/>
          <w:color w:val="000000"/>
        </w:rPr>
        <w:t xml:space="preserve">Obteniendo un producto nuevo basado en otros ya existentes, con la finalidad de brindar una pequeña ayuda a la </w:t>
      </w:r>
      <w:r w:rsidR="00B33E23">
        <w:rPr>
          <w:rFonts w:cs="Arial"/>
          <w:color w:val="000000"/>
        </w:rPr>
        <w:t xml:space="preserve">institución </w:t>
      </w:r>
      <w:r w:rsidRPr="001655D9">
        <w:rPr>
          <w:rFonts w:cs="Arial"/>
          <w:color w:val="000000"/>
        </w:rPr>
        <w:t xml:space="preserve">ya que, gracias a este producto, </w:t>
      </w:r>
      <w:r w:rsidR="00B33E23">
        <w:rPr>
          <w:rFonts w:cs="Arial"/>
          <w:color w:val="000000"/>
        </w:rPr>
        <w:t xml:space="preserve">los docentes no se </w:t>
      </w:r>
      <w:r w:rsidR="002F48FB">
        <w:rPr>
          <w:rFonts w:cs="Arial"/>
          <w:color w:val="000000"/>
        </w:rPr>
        <w:t>preocuparán</w:t>
      </w:r>
      <w:r w:rsidR="00B33E23">
        <w:rPr>
          <w:rFonts w:cs="Arial"/>
          <w:color w:val="000000"/>
        </w:rPr>
        <w:t xml:space="preserve"> mucho en la </w:t>
      </w:r>
      <w:r w:rsidR="00073C21">
        <w:rPr>
          <w:rFonts w:cs="Arial"/>
          <w:color w:val="000000"/>
        </w:rPr>
        <w:t>asistencia.</w:t>
      </w:r>
    </w:p>
    <w:p w14:paraId="19777D34" w14:textId="0DB716C9" w:rsidR="00D72805" w:rsidRDefault="0057700F" w:rsidP="00D72805">
      <w:pPr>
        <w:spacing w:before="120" w:after="120" w:line="360" w:lineRule="auto"/>
        <w:ind w:left="426"/>
        <w:rPr>
          <w:rFonts w:cs="Arial"/>
          <w:color w:val="000000"/>
        </w:rPr>
      </w:pPr>
      <w:r>
        <w:rPr>
          <w:rFonts w:cs="Arial"/>
          <w:color w:val="000000"/>
        </w:rPr>
        <w:t>El uso de este sistema</w:t>
      </w:r>
      <w:r w:rsidR="00D72805" w:rsidRPr="001655D9">
        <w:rPr>
          <w:rFonts w:cs="Arial"/>
          <w:color w:val="000000"/>
        </w:rPr>
        <w:t>, brinda un servicio que podrá ser usado por cualquier</w:t>
      </w:r>
      <w:r w:rsidR="00B33E23">
        <w:rPr>
          <w:rFonts w:cs="Arial"/>
          <w:color w:val="000000"/>
        </w:rPr>
        <w:t xml:space="preserve"> Docente registrado</w:t>
      </w:r>
      <w:r>
        <w:rPr>
          <w:rFonts w:cs="Arial"/>
          <w:color w:val="000000"/>
        </w:rPr>
        <w:t xml:space="preserve"> que tenga una conexión a internet</w:t>
      </w:r>
      <w:r w:rsidR="00D72805" w:rsidRPr="001655D9">
        <w:rPr>
          <w:rFonts w:cs="Arial"/>
          <w:color w:val="000000"/>
        </w:rPr>
        <w:t xml:space="preserve">. La aportación práctica está basada en la facilidad de poder acceder a esta aplicación desde </w:t>
      </w:r>
      <w:r w:rsidR="00B33E23">
        <w:rPr>
          <w:rFonts w:cs="Arial"/>
          <w:color w:val="000000"/>
        </w:rPr>
        <w:t>100 metros a la redonda.</w:t>
      </w:r>
    </w:p>
    <w:p w14:paraId="43F1CC00" w14:textId="4B887746" w:rsidR="00B4430D" w:rsidRDefault="00B4430D" w:rsidP="00D72805">
      <w:pPr>
        <w:spacing w:before="120" w:after="120" w:line="360" w:lineRule="auto"/>
        <w:ind w:left="426"/>
        <w:rPr>
          <w:rFonts w:cs="Arial"/>
          <w:color w:val="000000"/>
        </w:rPr>
      </w:pPr>
      <w:r>
        <w:rPr>
          <w:rFonts w:cs="Arial"/>
          <w:color w:val="000000"/>
        </w:rPr>
        <w:lastRenderedPageBreak/>
        <w:t xml:space="preserve">Este proyecto sigue el marco de trabajo gracias al modelo CMMI, el cual es un modelo para la mejora </w:t>
      </w:r>
      <w:r w:rsidR="00064132">
        <w:rPr>
          <w:rFonts w:cs="Arial"/>
          <w:color w:val="000000"/>
        </w:rPr>
        <w:t>y</w:t>
      </w:r>
      <w:r>
        <w:rPr>
          <w:rFonts w:cs="Arial"/>
          <w:color w:val="000000"/>
        </w:rPr>
        <w:t xml:space="preserve"> evaluación de procesos para el desarrollo, mantenimiento y operación de sistemas de software.</w:t>
      </w:r>
    </w:p>
    <w:p w14:paraId="4D548515" w14:textId="79BF0299" w:rsidR="00BE26D9" w:rsidRDefault="00BE26D9" w:rsidP="00D72805">
      <w:pPr>
        <w:spacing w:before="120" w:after="120" w:line="360" w:lineRule="auto"/>
        <w:ind w:left="426"/>
        <w:rPr>
          <w:rFonts w:cs="Arial"/>
          <w:color w:val="000000"/>
        </w:rPr>
      </w:pPr>
      <w:r>
        <w:rPr>
          <w:rFonts w:cs="Arial"/>
          <w:color w:val="000000"/>
        </w:rPr>
        <w:t>Para las buenas prácticas en el desarrollo de software, se utiliz</w:t>
      </w:r>
      <w:r w:rsidR="00D9024A">
        <w:rPr>
          <w:rFonts w:cs="Arial"/>
          <w:color w:val="000000"/>
        </w:rPr>
        <w:t xml:space="preserve">aron herramientas </w:t>
      </w:r>
      <w:r>
        <w:rPr>
          <w:rFonts w:cs="Arial"/>
          <w:color w:val="000000"/>
        </w:rPr>
        <w:t>de trabajo para</w:t>
      </w:r>
      <w:r w:rsidR="00D9024A">
        <w:rPr>
          <w:rFonts w:cs="Arial"/>
          <w:color w:val="000000"/>
        </w:rPr>
        <w:t xml:space="preserve"> la</w:t>
      </w:r>
      <w:r>
        <w:rPr>
          <w:rFonts w:cs="Arial"/>
          <w:color w:val="000000"/>
        </w:rPr>
        <w:t xml:space="preserve"> gestión </w:t>
      </w:r>
      <w:r w:rsidR="001974A8">
        <w:rPr>
          <w:rFonts w:cs="Arial"/>
          <w:color w:val="000000"/>
        </w:rPr>
        <w:t>de proyectos</w:t>
      </w:r>
      <w:r>
        <w:rPr>
          <w:rFonts w:cs="Arial"/>
          <w:color w:val="000000"/>
        </w:rPr>
        <w:t xml:space="preserve">, tales como Google Drive y como </w:t>
      </w:r>
      <w:r w:rsidR="00415A90">
        <w:rPr>
          <w:rFonts w:cs="Arial"/>
          <w:color w:val="000000"/>
        </w:rPr>
        <w:t>“</w:t>
      </w:r>
      <w:proofErr w:type="spellStart"/>
      <w:r w:rsidR="007B47E4">
        <w:rPr>
          <w:rFonts w:cs="Arial"/>
          <w:color w:val="000000"/>
        </w:rPr>
        <w:t>B</w:t>
      </w:r>
      <w:r>
        <w:rPr>
          <w:rFonts w:cs="Arial"/>
          <w:color w:val="000000"/>
        </w:rPr>
        <w:t>ackup</w:t>
      </w:r>
      <w:proofErr w:type="spellEnd"/>
      <w:r w:rsidR="00415A90">
        <w:rPr>
          <w:rFonts w:cs="Arial"/>
          <w:color w:val="000000"/>
        </w:rPr>
        <w:t>”</w:t>
      </w:r>
      <w:r>
        <w:rPr>
          <w:rFonts w:cs="Arial"/>
          <w:color w:val="000000"/>
        </w:rPr>
        <w:t xml:space="preserve"> a GitHub.</w:t>
      </w:r>
    </w:p>
    <w:p w14:paraId="6A80D6D9" w14:textId="46B0F83F" w:rsidR="008B02BE" w:rsidRDefault="008B02BE" w:rsidP="00673832">
      <w:pPr>
        <w:spacing w:before="120" w:after="120" w:line="360" w:lineRule="auto"/>
        <w:rPr>
          <w:rFonts w:cs="Arial"/>
          <w:color w:val="000000"/>
        </w:rPr>
      </w:pPr>
    </w:p>
    <w:p w14:paraId="0E306221" w14:textId="53417F80" w:rsidR="008B02BE" w:rsidRDefault="00673832" w:rsidP="00D72805">
      <w:pPr>
        <w:spacing w:before="120" w:after="120" w:line="360" w:lineRule="auto"/>
        <w:ind w:left="426"/>
        <w:rPr>
          <w:rFonts w:cs="Arial"/>
          <w:color w:val="000000"/>
        </w:rPr>
      </w:pPr>
      <w:r>
        <w:rPr>
          <w:rFonts w:cs="Arial"/>
          <w:noProof/>
          <w:color w:val="000000"/>
          <w:lang w:val="es-PE" w:eastAsia="es-PE"/>
        </w:rPr>
        <w:drawing>
          <wp:anchor distT="0" distB="0" distL="114300" distR="114300" simplePos="0" relativeHeight="251652096" behindDoc="0" locked="0" layoutInCell="1" allowOverlap="1" wp14:anchorId="3C961750" wp14:editId="24182F6E">
            <wp:simplePos x="0" y="0"/>
            <wp:positionH relativeFrom="column">
              <wp:posOffset>-146685</wp:posOffset>
            </wp:positionH>
            <wp:positionV relativeFrom="paragraph">
              <wp:posOffset>627380</wp:posOffset>
            </wp:positionV>
            <wp:extent cx="6082030" cy="177546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2030" cy="177546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17" w:history="1">
        <w:r w:rsidR="008B02BE" w:rsidRPr="00351C21">
          <w:rPr>
            <w:rStyle w:val="Hipervnculo"/>
            <w:rFonts w:cs="Arial"/>
          </w:rPr>
          <w:t>https://drive.google.com/drive/folders/0B_4ir59mJStlWURLVzZzSkw5OW8</w:t>
        </w:r>
      </w:hyperlink>
    </w:p>
    <w:p w14:paraId="22D2274E" w14:textId="40B73778" w:rsidR="008B02BE" w:rsidRDefault="008B02BE" w:rsidP="00D72805">
      <w:pPr>
        <w:spacing w:before="120" w:after="120" w:line="360" w:lineRule="auto"/>
        <w:ind w:left="426"/>
        <w:rPr>
          <w:rFonts w:cs="Arial"/>
          <w:color w:val="000000"/>
        </w:rPr>
      </w:pPr>
    </w:p>
    <w:p w14:paraId="4FD7C69E" w14:textId="19EF5A7B" w:rsidR="00673832" w:rsidRDefault="00045D43" w:rsidP="00D72805">
      <w:pPr>
        <w:spacing w:before="120" w:after="120" w:line="360" w:lineRule="auto"/>
        <w:ind w:left="426"/>
        <w:rPr>
          <w:rFonts w:cs="Arial"/>
          <w:color w:val="000000"/>
        </w:rPr>
      </w:pPr>
      <w:r>
        <w:rPr>
          <w:rFonts w:cs="Arial"/>
          <w:noProof/>
          <w:color w:val="000000"/>
          <w:lang w:val="es-PE" w:eastAsia="es-PE"/>
        </w:rPr>
        <w:drawing>
          <wp:anchor distT="0" distB="0" distL="114300" distR="114300" simplePos="0" relativeHeight="251655168" behindDoc="0" locked="0" layoutInCell="1" allowOverlap="1" wp14:anchorId="0772461C" wp14:editId="4EE0467B">
            <wp:simplePos x="0" y="0"/>
            <wp:positionH relativeFrom="margin">
              <wp:posOffset>270200</wp:posOffset>
            </wp:positionH>
            <wp:positionV relativeFrom="margin">
              <wp:posOffset>5241393</wp:posOffset>
            </wp:positionV>
            <wp:extent cx="5401310" cy="1988185"/>
            <wp:effectExtent l="0" t="0" r="889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1310" cy="1988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0E8DA2" w14:textId="281F9B82" w:rsidR="00D72805" w:rsidRDefault="00B4430D" w:rsidP="00D72805">
      <w:pPr>
        <w:rPr>
          <w:rFonts w:cs="Arial"/>
          <w:color w:val="000000"/>
        </w:rPr>
      </w:pPr>
      <w:r>
        <w:rPr>
          <w:rFonts w:cs="Arial"/>
          <w:color w:val="000000"/>
        </w:rPr>
        <w:t xml:space="preserve">     </w:t>
      </w:r>
    </w:p>
    <w:p w14:paraId="3EB8B526" w14:textId="5B72B3CC" w:rsidR="004142D5" w:rsidRDefault="004142D5" w:rsidP="00D72805">
      <w:r>
        <w:rPr>
          <w:rFonts w:cs="Arial"/>
          <w:noProof/>
          <w:color w:val="000000"/>
          <w:lang w:val="es-PE" w:eastAsia="es-PE"/>
        </w:rPr>
        <w:lastRenderedPageBreak/>
        <w:drawing>
          <wp:anchor distT="0" distB="0" distL="114300" distR="114300" simplePos="0" relativeHeight="251648000" behindDoc="0" locked="0" layoutInCell="1" allowOverlap="1" wp14:anchorId="098F4094" wp14:editId="0CFCCD61">
            <wp:simplePos x="0" y="0"/>
            <wp:positionH relativeFrom="margin">
              <wp:posOffset>-5715</wp:posOffset>
            </wp:positionH>
            <wp:positionV relativeFrom="margin">
              <wp:posOffset>1117600</wp:posOffset>
            </wp:positionV>
            <wp:extent cx="5401310" cy="2934335"/>
            <wp:effectExtent l="0" t="0" r="889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1310" cy="2934335"/>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20" w:history="1">
        <w:r w:rsidRPr="00495BEA">
          <w:rPr>
            <w:rStyle w:val="Hipervnculo"/>
          </w:rPr>
          <w:t>https://github.com/CarlosVilchezMalasquez/UTP-CONTROLL-SYSTEM-ASSISTANCE-GPS-BACKUP</w:t>
        </w:r>
      </w:hyperlink>
    </w:p>
    <w:p w14:paraId="046B0745" w14:textId="2168636C" w:rsidR="004142D5" w:rsidRDefault="004142D5" w:rsidP="00D72805">
      <w:r>
        <w:rPr>
          <w:noProof/>
          <w:lang w:val="es-PE" w:eastAsia="es-PE"/>
        </w:rPr>
        <w:drawing>
          <wp:anchor distT="0" distB="0" distL="114300" distR="114300" simplePos="0" relativeHeight="251649024" behindDoc="0" locked="0" layoutInCell="1" allowOverlap="1" wp14:anchorId="554C97DC" wp14:editId="595FBCE8">
            <wp:simplePos x="0" y="0"/>
            <wp:positionH relativeFrom="column">
              <wp:posOffset>-10160</wp:posOffset>
            </wp:positionH>
            <wp:positionV relativeFrom="paragraph">
              <wp:posOffset>3754120</wp:posOffset>
            </wp:positionV>
            <wp:extent cx="5407660" cy="2601595"/>
            <wp:effectExtent l="0" t="0" r="2540" b="825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7660" cy="2601595"/>
                    </a:xfrm>
                    <a:prstGeom prst="rect">
                      <a:avLst/>
                    </a:prstGeom>
                    <a:noFill/>
                    <a:ln>
                      <a:noFill/>
                    </a:ln>
                  </pic:spPr>
                </pic:pic>
              </a:graphicData>
            </a:graphic>
          </wp:anchor>
        </w:drawing>
      </w:r>
    </w:p>
    <w:p w14:paraId="695C3712" w14:textId="6343217B" w:rsidR="00D72805" w:rsidRDefault="00D72805" w:rsidP="00D72805">
      <w:r>
        <w:br w:type="page"/>
      </w:r>
    </w:p>
    <w:p w14:paraId="66ACF9A9" w14:textId="77777777" w:rsidR="00045D43" w:rsidRDefault="00045D43" w:rsidP="00D72805"/>
    <w:p w14:paraId="11B9A8B9" w14:textId="77777777" w:rsidR="00D72805" w:rsidRPr="001655D9" w:rsidRDefault="00D72805" w:rsidP="00D72805"/>
    <w:p w14:paraId="1A8A8C5D" w14:textId="77777777" w:rsidR="00D72805" w:rsidRPr="00597908" w:rsidRDefault="00D72805" w:rsidP="00D72805">
      <w:pPr>
        <w:pStyle w:val="Ttulo1"/>
        <w:keepNext/>
        <w:numPr>
          <w:ilvl w:val="0"/>
          <w:numId w:val="4"/>
        </w:numPr>
        <w:spacing w:before="120" w:after="120" w:line="240" w:lineRule="auto"/>
        <w:jc w:val="both"/>
        <w:rPr>
          <w:sz w:val="36"/>
        </w:rPr>
      </w:pPr>
      <w:bookmarkStart w:id="27" w:name="_Toc187465792"/>
      <w:bookmarkStart w:id="28" w:name="_Toc430547989"/>
      <w:r w:rsidRPr="00597908">
        <w:rPr>
          <w:sz w:val="36"/>
        </w:rPr>
        <w:t>ANTECEDENTES</w:t>
      </w:r>
      <w:bookmarkEnd w:id="27"/>
      <w:bookmarkEnd w:id="28"/>
    </w:p>
    <w:p w14:paraId="1E998F56" w14:textId="6669B0FA" w:rsidR="007C2238" w:rsidRDefault="00D72805" w:rsidP="007C2238">
      <w:pPr>
        <w:spacing w:before="120" w:after="120" w:line="360" w:lineRule="auto"/>
        <w:ind w:left="426"/>
        <w:rPr>
          <w:rFonts w:cs="Arial"/>
          <w:color w:val="000000"/>
        </w:rPr>
      </w:pPr>
      <w:r w:rsidRPr="00DE403F">
        <w:rPr>
          <w:rFonts w:cs="Arial"/>
          <w:color w:val="000000"/>
        </w:rPr>
        <w:t>Actualmente un porcentaje elevado de l</w:t>
      </w:r>
      <w:r w:rsidR="007C2238">
        <w:rPr>
          <w:rFonts w:cs="Arial"/>
          <w:color w:val="000000"/>
        </w:rPr>
        <w:t>os docente</w:t>
      </w:r>
      <w:r w:rsidR="00077868">
        <w:rPr>
          <w:rFonts w:cs="Arial"/>
          <w:color w:val="000000"/>
        </w:rPr>
        <w:t>s</w:t>
      </w:r>
      <w:r w:rsidR="007C2238">
        <w:rPr>
          <w:rFonts w:cs="Arial"/>
          <w:color w:val="000000"/>
        </w:rPr>
        <w:t xml:space="preserve"> llegan tarde por la culpa del tráfico</w:t>
      </w:r>
      <w:r w:rsidR="00DA4482">
        <w:rPr>
          <w:rFonts w:cs="Arial"/>
          <w:color w:val="000000"/>
        </w:rPr>
        <w:t xml:space="preserve"> </w:t>
      </w:r>
      <w:r w:rsidR="007C2238">
        <w:rPr>
          <w:rFonts w:cs="Arial"/>
          <w:color w:val="000000"/>
        </w:rPr>
        <w:t>u otros factores</w:t>
      </w:r>
      <w:r w:rsidRPr="00DE403F">
        <w:rPr>
          <w:rFonts w:cs="Arial"/>
          <w:color w:val="000000"/>
        </w:rPr>
        <w:t>, recorren una ruta un poco larga</w:t>
      </w:r>
      <w:r w:rsidR="007C2238">
        <w:rPr>
          <w:rFonts w:cs="Arial"/>
          <w:color w:val="000000"/>
        </w:rPr>
        <w:t xml:space="preserve"> y c</w:t>
      </w:r>
      <w:r w:rsidRPr="00DE403F">
        <w:rPr>
          <w:rFonts w:cs="Arial"/>
          <w:color w:val="000000"/>
        </w:rPr>
        <w:t xml:space="preserve">omo consecuencia, </w:t>
      </w:r>
      <w:r w:rsidR="007C2238">
        <w:rPr>
          <w:rFonts w:cs="Arial"/>
          <w:color w:val="000000"/>
        </w:rPr>
        <w:t xml:space="preserve">llegan tarde a su centro educativo. </w:t>
      </w:r>
    </w:p>
    <w:p w14:paraId="0439D32D" w14:textId="482A12F7" w:rsidR="00D72805" w:rsidRPr="00DA4482" w:rsidRDefault="00077868" w:rsidP="00DA4482">
      <w:pPr>
        <w:pStyle w:val="StyleGPNormalLeft225cm"/>
        <w:rPr>
          <w:rFonts w:asciiTheme="minorHAnsi" w:hAnsiTheme="minorHAnsi"/>
        </w:rPr>
      </w:pPr>
      <w:r w:rsidRPr="00DA4482">
        <w:rPr>
          <w:rFonts w:asciiTheme="minorHAnsi" w:hAnsiTheme="minorHAnsi"/>
        </w:rPr>
        <w:t>MNSV SOFT</w:t>
      </w:r>
      <w:r w:rsidR="00DA4482" w:rsidRPr="00DA4482">
        <w:rPr>
          <w:rFonts w:asciiTheme="minorHAnsi" w:hAnsiTheme="minorHAnsi"/>
        </w:rPr>
        <w:t xml:space="preserve"> </w:t>
      </w:r>
      <w:r w:rsidR="00D72805" w:rsidRPr="00DA4482">
        <w:rPr>
          <w:rFonts w:asciiTheme="minorHAnsi" w:hAnsiTheme="minorHAnsi"/>
        </w:rPr>
        <w:t>viene trabajando en una solución innovadora que permitirá solucionar est</w:t>
      </w:r>
      <w:r w:rsidRPr="00DA4482">
        <w:rPr>
          <w:rFonts w:asciiTheme="minorHAnsi" w:hAnsiTheme="minorHAnsi"/>
        </w:rPr>
        <w:t>e problema</w:t>
      </w:r>
      <w:r w:rsidR="00DA4482" w:rsidRPr="00DA4482">
        <w:rPr>
          <w:rFonts w:asciiTheme="minorHAnsi" w:hAnsiTheme="minorHAnsi"/>
        </w:rPr>
        <w:t xml:space="preserve"> actual</w:t>
      </w:r>
      <w:r w:rsidR="00DA4482">
        <w:rPr>
          <w:rFonts w:asciiTheme="minorHAnsi" w:hAnsiTheme="minorHAnsi"/>
        </w:rPr>
        <w:t>, p</w:t>
      </w:r>
      <w:r w:rsidR="00D72805" w:rsidRPr="00DA4482">
        <w:rPr>
          <w:rFonts w:asciiTheme="minorHAnsi" w:hAnsiTheme="minorHAnsi"/>
        </w:rPr>
        <w:t xml:space="preserve">roporcionando una herramienta para llevar un mejor control </w:t>
      </w:r>
      <w:r w:rsidRPr="00DA4482">
        <w:rPr>
          <w:rFonts w:asciiTheme="minorHAnsi" w:hAnsiTheme="minorHAnsi"/>
        </w:rPr>
        <w:t>de asistencia</w:t>
      </w:r>
      <w:r w:rsidR="00D72805" w:rsidRPr="00DA4482">
        <w:rPr>
          <w:rFonts w:asciiTheme="minorHAnsi" w:hAnsiTheme="minorHAnsi"/>
        </w:rPr>
        <w:t xml:space="preserve"> </w:t>
      </w:r>
      <w:r w:rsidR="00DA4482">
        <w:rPr>
          <w:rFonts w:asciiTheme="minorHAnsi" w:hAnsiTheme="minorHAnsi"/>
        </w:rPr>
        <w:t>para nuestra casa de estudios</w:t>
      </w:r>
      <w:r w:rsidRPr="00DA4482">
        <w:rPr>
          <w:rFonts w:asciiTheme="minorHAnsi" w:hAnsiTheme="minorHAnsi"/>
        </w:rPr>
        <w:t>.</w:t>
      </w:r>
    </w:p>
    <w:p w14:paraId="10B10BEF" w14:textId="5DE6B709" w:rsidR="006262B6" w:rsidRDefault="006262B6" w:rsidP="006262B6">
      <w:pPr>
        <w:spacing w:before="120" w:after="120" w:line="360" w:lineRule="auto"/>
        <w:ind w:left="426"/>
        <w:rPr>
          <w:rFonts w:cs="Arial"/>
          <w:color w:val="000000"/>
        </w:rPr>
      </w:pPr>
      <w:r>
        <w:rPr>
          <w:rFonts w:cs="Arial"/>
          <w:color w:val="000000"/>
        </w:rPr>
        <w:t>Este sistema buscará mejorar el control de asistencias que actualmente se utiliza en la Universidad Tecnológica del Perú brindando información previa de la participación académica del docente y añadiendo la funcionalidad de poder garantizar la ubicación del docente en las proximidades de la universidad.</w:t>
      </w:r>
    </w:p>
    <w:p w14:paraId="42B1AE04" w14:textId="77777777" w:rsidR="00D72805" w:rsidRDefault="00D72805" w:rsidP="00D72805">
      <w:pPr>
        <w:spacing w:before="120" w:after="120" w:line="360" w:lineRule="auto"/>
        <w:ind w:left="426"/>
        <w:rPr>
          <w:rFonts w:cs="Arial"/>
          <w:color w:val="000000"/>
        </w:rPr>
      </w:pPr>
    </w:p>
    <w:p w14:paraId="356D9E5B" w14:textId="77777777" w:rsidR="00D72805" w:rsidRPr="00337763" w:rsidRDefault="00D72805" w:rsidP="00D72805">
      <w:pPr>
        <w:pStyle w:val="Ttulo1"/>
        <w:keepNext/>
        <w:numPr>
          <w:ilvl w:val="0"/>
          <w:numId w:val="4"/>
        </w:numPr>
        <w:spacing w:before="120" w:after="120" w:line="240" w:lineRule="auto"/>
        <w:jc w:val="both"/>
        <w:rPr>
          <w:sz w:val="36"/>
        </w:rPr>
      </w:pPr>
      <w:bookmarkStart w:id="29" w:name="_Toc187465793"/>
      <w:bookmarkStart w:id="30" w:name="_Toc430547990"/>
      <w:bookmarkStart w:id="31" w:name="_Toc127716366"/>
      <w:bookmarkStart w:id="32" w:name="_Toc135200652"/>
      <w:r w:rsidRPr="00337763">
        <w:rPr>
          <w:sz w:val="36"/>
        </w:rPr>
        <w:t>OBJETIVO DEL PROYECTO</w:t>
      </w:r>
      <w:bookmarkEnd w:id="29"/>
      <w:bookmarkEnd w:id="30"/>
    </w:p>
    <w:p w14:paraId="2E0EAB17" w14:textId="64DD156A" w:rsidR="005D368F" w:rsidRPr="005D368F" w:rsidRDefault="00D72805" w:rsidP="00D72805">
      <w:pPr>
        <w:spacing w:before="120" w:after="120" w:line="360" w:lineRule="auto"/>
        <w:ind w:left="426"/>
        <w:rPr>
          <w:rFonts w:cs="Arial"/>
          <w:color w:val="000000"/>
        </w:rPr>
      </w:pPr>
      <w:r w:rsidRPr="001F3DAB">
        <w:rPr>
          <w:rFonts w:cs="Arial"/>
          <w:color w:val="000000"/>
        </w:rPr>
        <w:t xml:space="preserve">El </w:t>
      </w:r>
      <w:r w:rsidRPr="005D368F">
        <w:rPr>
          <w:rFonts w:cs="Arial"/>
          <w:color w:val="000000"/>
        </w:rPr>
        <w:t xml:space="preserve">presente </w:t>
      </w:r>
      <w:r w:rsidR="005D368F" w:rsidRPr="005D368F">
        <w:rPr>
          <w:rFonts w:cs="Arial"/>
          <w:color w:val="000000"/>
        </w:rPr>
        <w:t>sistema tiene como objetivo</w:t>
      </w:r>
      <w:r w:rsidR="005D368F">
        <w:rPr>
          <w:rFonts w:cs="Arial"/>
          <w:color w:val="000000"/>
        </w:rPr>
        <w:t>s</w:t>
      </w:r>
      <w:r w:rsidR="005D368F" w:rsidRPr="005D368F">
        <w:rPr>
          <w:rFonts w:cs="Arial"/>
          <w:color w:val="000000"/>
        </w:rPr>
        <w:t>:</w:t>
      </w:r>
    </w:p>
    <w:p w14:paraId="78A3EC40" w14:textId="0F5D047A" w:rsidR="005D368F" w:rsidRDefault="00C63E75" w:rsidP="005D368F">
      <w:pPr>
        <w:pStyle w:val="Prrafodelista"/>
        <w:numPr>
          <w:ilvl w:val="0"/>
          <w:numId w:val="25"/>
        </w:numPr>
        <w:spacing w:before="120" w:after="120" w:line="360" w:lineRule="auto"/>
        <w:rPr>
          <w:rFonts w:cs="Arial"/>
          <w:color w:val="000000"/>
          <w:sz w:val="22"/>
        </w:rPr>
      </w:pPr>
      <w:r>
        <w:rPr>
          <w:rFonts w:cs="Arial"/>
          <w:color w:val="000000"/>
          <w:sz w:val="22"/>
        </w:rPr>
        <w:t xml:space="preserve">Permite administrar, controlar y gestionar las asistencias realizadas por los docentes de la </w:t>
      </w:r>
      <w:r w:rsidRPr="00C63E75">
        <w:rPr>
          <w:rFonts w:cs="Arial"/>
          <w:color w:val="000000"/>
          <w:sz w:val="22"/>
        </w:rPr>
        <w:t>Universidad Tecnológica del Perú</w:t>
      </w:r>
      <w:r>
        <w:rPr>
          <w:rFonts w:cs="Arial"/>
          <w:color w:val="000000"/>
          <w:sz w:val="22"/>
        </w:rPr>
        <w:t>.</w:t>
      </w:r>
    </w:p>
    <w:p w14:paraId="7E816467" w14:textId="111830B1" w:rsidR="00C63E75" w:rsidRDefault="00C63E75" w:rsidP="005D368F">
      <w:pPr>
        <w:pStyle w:val="Prrafodelista"/>
        <w:numPr>
          <w:ilvl w:val="0"/>
          <w:numId w:val="25"/>
        </w:numPr>
        <w:spacing w:before="120" w:after="120" w:line="360" w:lineRule="auto"/>
        <w:rPr>
          <w:rFonts w:cs="Arial"/>
          <w:color w:val="000000"/>
          <w:sz w:val="22"/>
        </w:rPr>
      </w:pPr>
      <w:r>
        <w:rPr>
          <w:rFonts w:cs="Arial"/>
          <w:color w:val="000000"/>
          <w:sz w:val="22"/>
        </w:rPr>
        <w:t xml:space="preserve">Garantizar la buena administración de los docentes de la </w:t>
      </w:r>
      <w:r w:rsidRPr="00C63E75">
        <w:rPr>
          <w:rFonts w:cs="Arial"/>
          <w:color w:val="000000"/>
          <w:sz w:val="22"/>
        </w:rPr>
        <w:t>Universidad Tecnológica del Perú</w:t>
      </w:r>
      <w:r>
        <w:rPr>
          <w:rFonts w:cs="Arial"/>
          <w:color w:val="000000"/>
          <w:sz w:val="22"/>
        </w:rPr>
        <w:t>.</w:t>
      </w:r>
    </w:p>
    <w:p w14:paraId="6810AB33" w14:textId="556BA951" w:rsidR="00C63E75" w:rsidRDefault="00C63E75" w:rsidP="005D368F">
      <w:pPr>
        <w:pStyle w:val="Prrafodelista"/>
        <w:numPr>
          <w:ilvl w:val="0"/>
          <w:numId w:val="25"/>
        </w:numPr>
        <w:spacing w:before="120" w:after="120" w:line="360" w:lineRule="auto"/>
        <w:rPr>
          <w:rFonts w:cs="Arial"/>
          <w:color w:val="000000"/>
          <w:sz w:val="22"/>
        </w:rPr>
      </w:pPr>
      <w:r>
        <w:rPr>
          <w:rFonts w:cs="Arial"/>
          <w:color w:val="000000"/>
          <w:sz w:val="22"/>
        </w:rPr>
        <w:t xml:space="preserve">Brindar información detallada </w:t>
      </w:r>
      <w:r w:rsidR="004E2644">
        <w:rPr>
          <w:rFonts w:cs="Arial"/>
          <w:color w:val="000000"/>
          <w:sz w:val="22"/>
        </w:rPr>
        <w:t xml:space="preserve">de la posición actual del docente de la </w:t>
      </w:r>
      <w:r w:rsidR="004E2644" w:rsidRPr="004E2644">
        <w:rPr>
          <w:rFonts w:cs="Arial"/>
          <w:color w:val="000000"/>
          <w:sz w:val="22"/>
        </w:rPr>
        <w:t>Universidad Tecnológica del Perú</w:t>
      </w:r>
      <w:r w:rsidR="004E2644">
        <w:rPr>
          <w:rFonts w:cs="Arial"/>
          <w:color w:val="000000"/>
          <w:sz w:val="22"/>
        </w:rPr>
        <w:t>.</w:t>
      </w:r>
    </w:p>
    <w:p w14:paraId="7D6B38EE" w14:textId="77777777" w:rsidR="004E2644" w:rsidRPr="005D368F" w:rsidRDefault="004E2644" w:rsidP="006414CD">
      <w:pPr>
        <w:pStyle w:val="Prrafodelista"/>
        <w:numPr>
          <w:ilvl w:val="0"/>
          <w:numId w:val="0"/>
        </w:numPr>
        <w:spacing w:before="120" w:after="120" w:line="360" w:lineRule="auto"/>
        <w:ind w:left="1146"/>
        <w:rPr>
          <w:rFonts w:cs="Arial"/>
          <w:color w:val="000000"/>
          <w:sz w:val="22"/>
        </w:rPr>
      </w:pPr>
    </w:p>
    <w:p w14:paraId="4960C6CD" w14:textId="19705A39" w:rsidR="00D72805" w:rsidRDefault="00D72805" w:rsidP="00D72805">
      <w:pPr>
        <w:spacing w:before="120" w:after="120" w:line="360" w:lineRule="auto"/>
        <w:ind w:left="426"/>
        <w:rPr>
          <w:rFonts w:cs="Arial"/>
          <w:color w:val="000000"/>
        </w:rPr>
      </w:pPr>
    </w:p>
    <w:p w14:paraId="0641F62E" w14:textId="77777777" w:rsidR="006414CD" w:rsidRPr="001F3DAB" w:rsidRDefault="006414CD" w:rsidP="00D72805">
      <w:pPr>
        <w:spacing w:before="120" w:after="120" w:line="360" w:lineRule="auto"/>
        <w:ind w:left="426"/>
        <w:rPr>
          <w:rFonts w:cs="Arial"/>
          <w:color w:val="000000"/>
        </w:rPr>
      </w:pPr>
    </w:p>
    <w:p w14:paraId="20B773BA" w14:textId="77777777" w:rsidR="00D72805" w:rsidRDefault="00D72805" w:rsidP="00D72805"/>
    <w:p w14:paraId="38DF6476" w14:textId="77777777" w:rsidR="00D72805" w:rsidRPr="006414CD" w:rsidRDefault="00D72805" w:rsidP="00D72805">
      <w:pPr>
        <w:pStyle w:val="Ttulo2"/>
        <w:keepNext/>
        <w:numPr>
          <w:ilvl w:val="1"/>
          <w:numId w:val="4"/>
        </w:numPr>
        <w:spacing w:before="120" w:after="120" w:line="240" w:lineRule="auto"/>
        <w:jc w:val="both"/>
      </w:pPr>
      <w:bookmarkStart w:id="33" w:name="_Toc187465794"/>
      <w:bookmarkStart w:id="34" w:name="_Toc430547991"/>
      <w:r w:rsidRPr="006414CD">
        <w:lastRenderedPageBreak/>
        <w:t>OBJETIVO GENERAL</w:t>
      </w:r>
      <w:bookmarkEnd w:id="33"/>
      <w:bookmarkEnd w:id="34"/>
    </w:p>
    <w:p w14:paraId="6D1DDE0D" w14:textId="40BDA652" w:rsidR="00D72805" w:rsidRDefault="00D72805" w:rsidP="00D72805">
      <w:pPr>
        <w:spacing w:before="120" w:after="120" w:line="360" w:lineRule="auto"/>
        <w:ind w:left="567"/>
        <w:rPr>
          <w:rFonts w:cs="Arial"/>
          <w:color w:val="000000"/>
        </w:rPr>
      </w:pPr>
      <w:r w:rsidRPr="001F3DAB">
        <w:rPr>
          <w:rFonts w:cs="Arial"/>
          <w:color w:val="000000"/>
        </w:rPr>
        <w:t xml:space="preserve">El presente </w:t>
      </w:r>
      <w:r w:rsidR="00C63E75">
        <w:rPr>
          <w:rFonts w:cs="Arial"/>
          <w:color w:val="000000"/>
        </w:rPr>
        <w:t>sistema</w:t>
      </w:r>
      <w:r w:rsidRPr="001F3DAB">
        <w:rPr>
          <w:rFonts w:cs="Arial"/>
          <w:color w:val="000000"/>
        </w:rPr>
        <w:t xml:space="preserve"> tiene como objetivo facilitar </w:t>
      </w:r>
      <w:r w:rsidR="00F312CD">
        <w:rPr>
          <w:rFonts w:cs="Arial"/>
          <w:color w:val="000000"/>
        </w:rPr>
        <w:t xml:space="preserve">el registro de control de asistencias de cada docente y a su vez mantener una información detallada </w:t>
      </w:r>
      <w:r w:rsidR="00F71339">
        <w:rPr>
          <w:rFonts w:cs="Arial"/>
          <w:color w:val="000000"/>
        </w:rPr>
        <w:t>de la ubicación específica de cada docente.</w:t>
      </w:r>
      <w:r w:rsidRPr="001F3DAB">
        <w:rPr>
          <w:rFonts w:cs="Arial"/>
          <w:color w:val="000000"/>
        </w:rPr>
        <w:t xml:space="preserve"> </w:t>
      </w:r>
    </w:p>
    <w:p w14:paraId="2DDC9B19" w14:textId="77777777" w:rsidR="00D72805" w:rsidRPr="001F3DAB" w:rsidRDefault="00D72805" w:rsidP="00D72805">
      <w:pPr>
        <w:spacing w:before="120" w:after="120" w:line="360" w:lineRule="auto"/>
        <w:ind w:left="567"/>
        <w:rPr>
          <w:rFonts w:cs="Arial"/>
          <w:color w:val="000000"/>
        </w:rPr>
      </w:pPr>
    </w:p>
    <w:p w14:paraId="0336EA06" w14:textId="77777777" w:rsidR="00D72805" w:rsidRDefault="00D72805" w:rsidP="00D72805">
      <w:pPr>
        <w:pStyle w:val="Ttulo2"/>
        <w:keepNext/>
        <w:numPr>
          <w:ilvl w:val="1"/>
          <w:numId w:val="4"/>
        </w:numPr>
        <w:spacing w:before="120" w:after="120" w:line="240" w:lineRule="auto"/>
        <w:jc w:val="both"/>
      </w:pPr>
      <w:bookmarkStart w:id="35" w:name="_Toc187465795"/>
      <w:bookmarkStart w:id="36" w:name="_Toc430547992"/>
      <w:r>
        <w:t>OBJETIVOS ESPECIFICO</w:t>
      </w:r>
      <w:bookmarkEnd w:id="35"/>
      <w:r>
        <w:t>S</w:t>
      </w:r>
      <w:bookmarkEnd w:id="36"/>
    </w:p>
    <w:p w14:paraId="6CBC96C8" w14:textId="2797CA80" w:rsidR="00D72805" w:rsidRDefault="00D72805" w:rsidP="00D72805">
      <w:pPr>
        <w:pStyle w:val="Prrafodelista"/>
        <w:numPr>
          <w:ilvl w:val="0"/>
          <w:numId w:val="8"/>
        </w:numPr>
        <w:spacing w:before="120" w:after="120" w:line="360" w:lineRule="auto"/>
        <w:contextualSpacing/>
        <w:jc w:val="both"/>
        <w:rPr>
          <w:rFonts w:cs="Arial"/>
          <w:color w:val="000000"/>
          <w:sz w:val="22"/>
        </w:rPr>
      </w:pPr>
      <w:r w:rsidRPr="008F656B">
        <w:rPr>
          <w:rFonts w:cs="Arial"/>
          <w:color w:val="000000"/>
          <w:sz w:val="22"/>
        </w:rPr>
        <w:t xml:space="preserve">Crear un diseño atractivo, llamativo e interesante para el </w:t>
      </w:r>
      <w:r w:rsidR="00077868" w:rsidRPr="008F656B">
        <w:rPr>
          <w:rFonts w:cs="Arial"/>
          <w:color w:val="000000"/>
          <w:sz w:val="22"/>
        </w:rPr>
        <w:t>docente</w:t>
      </w:r>
      <w:r w:rsidRPr="008F656B">
        <w:rPr>
          <w:rFonts w:cs="Arial"/>
          <w:color w:val="000000"/>
          <w:sz w:val="22"/>
        </w:rPr>
        <w:t xml:space="preserve"> en c</w:t>
      </w:r>
      <w:r w:rsidR="003C7DC0">
        <w:rPr>
          <w:rFonts w:cs="Arial"/>
          <w:color w:val="000000"/>
          <w:sz w:val="22"/>
        </w:rPr>
        <w:t>uanto a su contenido y calidad.</w:t>
      </w:r>
    </w:p>
    <w:p w14:paraId="05405CA2" w14:textId="1A944F31" w:rsidR="003C7DC0" w:rsidRPr="008F656B" w:rsidRDefault="003C7DC0" w:rsidP="00D72805">
      <w:pPr>
        <w:pStyle w:val="Prrafodelista"/>
        <w:numPr>
          <w:ilvl w:val="0"/>
          <w:numId w:val="8"/>
        </w:numPr>
        <w:spacing w:before="120" w:after="120" w:line="360" w:lineRule="auto"/>
        <w:contextualSpacing/>
        <w:jc w:val="both"/>
        <w:rPr>
          <w:rFonts w:cs="Arial"/>
          <w:color w:val="000000"/>
          <w:sz w:val="22"/>
        </w:rPr>
      </w:pPr>
      <w:r w:rsidRPr="008F656B">
        <w:rPr>
          <w:rFonts w:cs="Arial"/>
          <w:color w:val="000000"/>
          <w:sz w:val="22"/>
        </w:rPr>
        <w:t>F</w:t>
      </w:r>
      <w:r>
        <w:rPr>
          <w:rFonts w:cs="Arial"/>
          <w:color w:val="000000"/>
          <w:sz w:val="22"/>
        </w:rPr>
        <w:t>ácil de usar y que cumpla con lo</w:t>
      </w:r>
      <w:r w:rsidRPr="008F656B">
        <w:rPr>
          <w:rFonts w:cs="Arial"/>
          <w:color w:val="000000"/>
          <w:sz w:val="22"/>
        </w:rPr>
        <w:t xml:space="preserve">s </w:t>
      </w:r>
      <w:r>
        <w:rPr>
          <w:rFonts w:cs="Arial"/>
          <w:color w:val="000000"/>
          <w:sz w:val="22"/>
        </w:rPr>
        <w:t>requerimientos planteados.</w:t>
      </w:r>
    </w:p>
    <w:p w14:paraId="19F1761D" w14:textId="2C639B56" w:rsidR="00D72805" w:rsidRDefault="00D72805" w:rsidP="00D72805">
      <w:pPr>
        <w:pStyle w:val="Prrafodelista"/>
        <w:numPr>
          <w:ilvl w:val="0"/>
          <w:numId w:val="8"/>
        </w:numPr>
        <w:spacing w:before="120" w:after="120" w:line="360" w:lineRule="auto"/>
        <w:contextualSpacing/>
        <w:jc w:val="both"/>
        <w:rPr>
          <w:rFonts w:cs="Arial"/>
          <w:color w:val="000000"/>
          <w:sz w:val="22"/>
        </w:rPr>
      </w:pPr>
      <w:r w:rsidRPr="008F656B">
        <w:rPr>
          <w:rFonts w:cs="Arial"/>
          <w:color w:val="000000"/>
          <w:sz w:val="22"/>
        </w:rPr>
        <w:t xml:space="preserve">Obtener satisfactoriamente el producto para ser ejecutado y presentado ante el </w:t>
      </w:r>
      <w:r w:rsidR="00077868" w:rsidRPr="008F656B">
        <w:rPr>
          <w:rFonts w:cs="Arial"/>
          <w:color w:val="000000"/>
          <w:sz w:val="22"/>
        </w:rPr>
        <w:t>docente</w:t>
      </w:r>
      <w:r w:rsidRPr="008F656B">
        <w:rPr>
          <w:rFonts w:cs="Arial"/>
          <w:color w:val="000000"/>
          <w:sz w:val="22"/>
        </w:rPr>
        <w:t>, con una previa verificación y evaluación de su funcionamiento.</w:t>
      </w:r>
    </w:p>
    <w:p w14:paraId="044AF41C" w14:textId="6B32A55B" w:rsidR="007D74B9" w:rsidRPr="008F656B" w:rsidRDefault="007D74B9" w:rsidP="00256980">
      <w:pPr>
        <w:pStyle w:val="Prrafodelista"/>
        <w:numPr>
          <w:ilvl w:val="0"/>
          <w:numId w:val="0"/>
        </w:numPr>
        <w:spacing w:before="120" w:after="120" w:line="360" w:lineRule="auto"/>
        <w:ind w:left="1353"/>
        <w:contextualSpacing/>
        <w:jc w:val="both"/>
        <w:rPr>
          <w:rFonts w:cs="Arial"/>
          <w:color w:val="000000"/>
          <w:sz w:val="22"/>
        </w:rPr>
      </w:pPr>
    </w:p>
    <w:p w14:paraId="5F4CFFE3" w14:textId="77777777" w:rsidR="00D72805" w:rsidRPr="00415FE9" w:rsidRDefault="00D72805" w:rsidP="00D72805">
      <w:pPr>
        <w:spacing w:before="120" w:after="120" w:line="360" w:lineRule="auto"/>
        <w:rPr>
          <w:rFonts w:cs="Arial"/>
          <w:color w:val="000000"/>
        </w:rPr>
      </w:pPr>
    </w:p>
    <w:p w14:paraId="2801A100" w14:textId="77777777" w:rsidR="00D72805" w:rsidRDefault="00D72805" w:rsidP="00D72805"/>
    <w:p w14:paraId="618A484D" w14:textId="77777777" w:rsidR="00D72805" w:rsidRPr="00F312CD" w:rsidRDefault="00D72805" w:rsidP="00D72805">
      <w:pPr>
        <w:pStyle w:val="Ttulo1"/>
        <w:keepNext/>
        <w:numPr>
          <w:ilvl w:val="0"/>
          <w:numId w:val="4"/>
        </w:numPr>
        <w:spacing w:before="120" w:after="120" w:line="240" w:lineRule="auto"/>
        <w:jc w:val="both"/>
        <w:rPr>
          <w:sz w:val="36"/>
        </w:rPr>
      </w:pPr>
      <w:bookmarkStart w:id="37" w:name="_Toc187465796"/>
      <w:bookmarkStart w:id="38" w:name="_Toc430547993"/>
      <w:r w:rsidRPr="00F312CD">
        <w:rPr>
          <w:sz w:val="36"/>
        </w:rPr>
        <w:t>ALCANCE DEL PROYECTO</w:t>
      </w:r>
      <w:bookmarkEnd w:id="37"/>
      <w:bookmarkEnd w:id="38"/>
    </w:p>
    <w:p w14:paraId="1104A0DF" w14:textId="77777777" w:rsidR="00D72805" w:rsidRDefault="00D72805" w:rsidP="00D72805"/>
    <w:p w14:paraId="799C37E4" w14:textId="77777777" w:rsidR="00D72805" w:rsidRPr="00D15042" w:rsidRDefault="00D72805" w:rsidP="00D72805">
      <w:pPr>
        <w:pStyle w:val="Ttulo2"/>
        <w:keepNext/>
        <w:numPr>
          <w:ilvl w:val="1"/>
          <w:numId w:val="4"/>
        </w:numPr>
        <w:spacing w:before="120" w:after="120" w:line="240" w:lineRule="auto"/>
        <w:jc w:val="both"/>
      </w:pPr>
      <w:bookmarkStart w:id="39" w:name="_Toc187465797"/>
      <w:bookmarkStart w:id="40" w:name="_Toc430547994"/>
      <w:r w:rsidRPr="00D15042">
        <w:t>DESCRIPCION DEL SISTEMA</w:t>
      </w:r>
      <w:bookmarkEnd w:id="39"/>
      <w:bookmarkEnd w:id="40"/>
    </w:p>
    <w:p w14:paraId="79191E76" w14:textId="57F3EEC4" w:rsidR="00D72805" w:rsidRDefault="005E5743" w:rsidP="00D72805">
      <w:pPr>
        <w:spacing w:before="120" w:after="120" w:line="360" w:lineRule="auto"/>
        <w:ind w:left="567"/>
        <w:rPr>
          <w:rFonts w:cs="Arial"/>
          <w:color w:val="000000"/>
        </w:rPr>
      </w:pPr>
      <w:r>
        <w:rPr>
          <w:rFonts w:cs="Arial"/>
          <w:color w:val="000000"/>
        </w:rPr>
        <w:t>El uso de este sistema,</w:t>
      </w:r>
      <w:r w:rsidR="00D72805" w:rsidRPr="000C57EA">
        <w:rPr>
          <w:rFonts w:cs="Arial"/>
          <w:color w:val="000000"/>
        </w:rPr>
        <w:t xml:space="preserve"> brinda un servicio q</w:t>
      </w:r>
      <w:r w:rsidR="00077868">
        <w:rPr>
          <w:rFonts w:cs="Arial"/>
          <w:color w:val="000000"/>
        </w:rPr>
        <w:t>ue podrá ser usado por todos los docentes</w:t>
      </w:r>
      <w:r w:rsidR="004959F1">
        <w:rPr>
          <w:rFonts w:cs="Arial"/>
          <w:color w:val="000000"/>
        </w:rPr>
        <w:t xml:space="preserve"> de la Universidad Tecnológica del Perú utilizando cualquier dispositivo que tenga acceso a Internet</w:t>
      </w:r>
      <w:r w:rsidR="00D72805" w:rsidRPr="000C57EA">
        <w:rPr>
          <w:rFonts w:cs="Arial"/>
          <w:color w:val="000000"/>
        </w:rPr>
        <w:t xml:space="preserve">. La aportación práctica está basada en la facilidad de poder acceder a esta </w:t>
      </w:r>
      <w:r w:rsidR="00077868">
        <w:rPr>
          <w:rFonts w:cs="Arial"/>
          <w:color w:val="000000"/>
        </w:rPr>
        <w:t>aplicación desde los 1</w:t>
      </w:r>
      <w:r w:rsidR="00230FCF">
        <w:rPr>
          <w:rFonts w:cs="Arial"/>
          <w:color w:val="000000"/>
        </w:rPr>
        <w:t>00 metros a l</w:t>
      </w:r>
      <w:r w:rsidR="00702932">
        <w:rPr>
          <w:rFonts w:cs="Arial"/>
          <w:color w:val="000000"/>
        </w:rPr>
        <w:t>a redonda de la Universida</w:t>
      </w:r>
      <w:r w:rsidR="005300FE">
        <w:rPr>
          <w:rFonts w:cs="Arial"/>
          <w:color w:val="000000"/>
        </w:rPr>
        <w:t>d</w:t>
      </w:r>
      <w:r w:rsidR="00D72805" w:rsidRPr="000C57EA">
        <w:rPr>
          <w:rFonts w:cs="Arial"/>
          <w:color w:val="000000"/>
        </w:rPr>
        <w:t>.</w:t>
      </w:r>
    </w:p>
    <w:p w14:paraId="53B27FCA" w14:textId="5F41B477" w:rsidR="00D72805" w:rsidRDefault="00D72805" w:rsidP="00D72805">
      <w:pPr>
        <w:spacing w:before="120" w:after="120" w:line="360" w:lineRule="auto"/>
        <w:ind w:left="567"/>
        <w:rPr>
          <w:rFonts w:cs="Arial"/>
          <w:color w:val="000000"/>
        </w:rPr>
      </w:pPr>
      <w:r w:rsidRPr="00D63B05">
        <w:rPr>
          <w:rFonts w:cs="Arial"/>
          <w:color w:val="000000"/>
        </w:rPr>
        <w:t>Es muy personalizable y funcional, con una interfaz que le resultará clara y sencilla. No obstante, cuenta con un índice de ayuda para resolver todas las dudas que puedan surgir.</w:t>
      </w:r>
    </w:p>
    <w:p w14:paraId="76B5243A" w14:textId="162013D1" w:rsidR="007C094A" w:rsidRDefault="007C094A" w:rsidP="00D72805">
      <w:pPr>
        <w:spacing w:before="120" w:after="120" w:line="360" w:lineRule="auto"/>
        <w:ind w:left="567"/>
        <w:rPr>
          <w:rFonts w:cs="Arial"/>
          <w:color w:val="000000"/>
        </w:rPr>
      </w:pPr>
    </w:p>
    <w:p w14:paraId="67A4F4CB" w14:textId="77777777" w:rsidR="007C094A" w:rsidRDefault="007C094A" w:rsidP="00D72805">
      <w:pPr>
        <w:spacing w:before="120" w:after="120" w:line="360" w:lineRule="auto"/>
        <w:ind w:left="567"/>
        <w:rPr>
          <w:rFonts w:cs="Arial"/>
          <w:color w:val="000000"/>
        </w:rPr>
      </w:pPr>
    </w:p>
    <w:p w14:paraId="01DD4A05" w14:textId="77777777" w:rsidR="00D72805" w:rsidRDefault="00D72805" w:rsidP="00D72805">
      <w:pPr>
        <w:spacing w:before="120" w:after="120" w:line="360" w:lineRule="auto"/>
        <w:ind w:left="567"/>
        <w:rPr>
          <w:rFonts w:cs="Arial"/>
          <w:color w:val="000000"/>
        </w:rPr>
      </w:pPr>
      <w:r>
        <w:rPr>
          <w:rFonts w:cs="Arial"/>
          <w:color w:val="000000"/>
        </w:rPr>
        <w:lastRenderedPageBreak/>
        <w:t>Tiene como principales características:</w:t>
      </w:r>
    </w:p>
    <w:p w14:paraId="216D48EE" w14:textId="3C90C3EE" w:rsidR="00D72805" w:rsidRPr="007C094A" w:rsidRDefault="00230FCF" w:rsidP="00D72805">
      <w:pPr>
        <w:pStyle w:val="Prrafodelista"/>
        <w:numPr>
          <w:ilvl w:val="0"/>
          <w:numId w:val="8"/>
        </w:numPr>
        <w:spacing w:before="120" w:after="120" w:line="360" w:lineRule="auto"/>
        <w:contextualSpacing/>
        <w:jc w:val="both"/>
        <w:rPr>
          <w:rFonts w:cs="Arial"/>
          <w:color w:val="000000"/>
          <w:sz w:val="22"/>
        </w:rPr>
      </w:pPr>
      <w:r w:rsidRPr="007C094A">
        <w:rPr>
          <w:rFonts w:cs="Arial"/>
          <w:color w:val="000000"/>
          <w:sz w:val="22"/>
        </w:rPr>
        <w:t xml:space="preserve">Obtiene </w:t>
      </w:r>
      <w:r w:rsidR="00034D9F" w:rsidRPr="007C094A">
        <w:rPr>
          <w:rFonts w:cs="Arial"/>
          <w:color w:val="000000"/>
          <w:sz w:val="22"/>
        </w:rPr>
        <w:t xml:space="preserve">automáticamente </w:t>
      </w:r>
      <w:r w:rsidRPr="007C094A">
        <w:rPr>
          <w:rFonts w:cs="Arial"/>
          <w:color w:val="000000"/>
          <w:sz w:val="22"/>
        </w:rPr>
        <w:t>tu ubicación actual vía GPS</w:t>
      </w:r>
      <w:r w:rsidR="00034D9F" w:rsidRPr="007C094A">
        <w:rPr>
          <w:rFonts w:cs="Arial"/>
          <w:color w:val="000000"/>
          <w:sz w:val="22"/>
        </w:rPr>
        <w:t xml:space="preserve">. </w:t>
      </w:r>
      <w:r w:rsidRPr="007C094A">
        <w:rPr>
          <w:rFonts w:cs="Arial"/>
          <w:color w:val="000000"/>
          <w:sz w:val="22"/>
        </w:rPr>
        <w:t xml:space="preserve">la cual será evaluada por </w:t>
      </w:r>
      <w:r w:rsidR="007C094A">
        <w:rPr>
          <w:rFonts w:cs="Arial"/>
          <w:color w:val="000000"/>
          <w:sz w:val="22"/>
        </w:rPr>
        <w:t>el mismo sistema</w:t>
      </w:r>
      <w:r w:rsidRPr="007C094A">
        <w:rPr>
          <w:rFonts w:cs="Arial"/>
          <w:color w:val="000000"/>
          <w:sz w:val="22"/>
        </w:rPr>
        <w:t xml:space="preserve"> y de haber cumplido los requisitos será aceptado.</w:t>
      </w:r>
    </w:p>
    <w:p w14:paraId="5337BACE" w14:textId="32AE4DCE" w:rsidR="00D72805" w:rsidRPr="007C094A" w:rsidRDefault="007C094A" w:rsidP="00D72805">
      <w:pPr>
        <w:pStyle w:val="Prrafodelista"/>
        <w:numPr>
          <w:ilvl w:val="0"/>
          <w:numId w:val="8"/>
        </w:numPr>
        <w:spacing w:before="120" w:after="120" w:line="360" w:lineRule="auto"/>
        <w:contextualSpacing/>
        <w:jc w:val="both"/>
        <w:rPr>
          <w:rFonts w:cs="Arial"/>
          <w:color w:val="000000"/>
          <w:sz w:val="22"/>
        </w:rPr>
      </w:pPr>
      <w:r>
        <w:rPr>
          <w:rFonts w:cs="Arial"/>
          <w:color w:val="000000"/>
          <w:sz w:val="22"/>
        </w:rPr>
        <w:t>Una vez obtenida</w:t>
      </w:r>
      <w:r w:rsidR="00034D9F" w:rsidRPr="007C094A">
        <w:rPr>
          <w:rFonts w:cs="Arial"/>
          <w:color w:val="000000"/>
          <w:sz w:val="22"/>
        </w:rPr>
        <w:t xml:space="preserve"> tu ubicación actual, será evaluada sí está cerca de la Universidad</w:t>
      </w:r>
      <w:r>
        <w:rPr>
          <w:rFonts w:cs="Arial"/>
          <w:color w:val="000000"/>
          <w:sz w:val="22"/>
        </w:rPr>
        <w:t xml:space="preserve"> Tecnológica del Perú</w:t>
      </w:r>
      <w:r w:rsidR="00034D9F" w:rsidRPr="007C094A">
        <w:rPr>
          <w:rFonts w:cs="Arial"/>
          <w:color w:val="000000"/>
          <w:sz w:val="22"/>
        </w:rPr>
        <w:t xml:space="preserve"> con un rango máximo de 100m</w:t>
      </w:r>
      <w:r>
        <w:rPr>
          <w:rFonts w:cs="Arial"/>
          <w:color w:val="000000"/>
          <w:sz w:val="22"/>
        </w:rPr>
        <w:t xml:space="preserve"> alrededor de toda la universidad</w:t>
      </w:r>
      <w:r w:rsidR="00034D9F" w:rsidRPr="007C094A">
        <w:rPr>
          <w:rFonts w:cs="Arial"/>
          <w:color w:val="000000"/>
          <w:sz w:val="22"/>
        </w:rPr>
        <w:t>, el cual el propio sistema lo realizará.</w:t>
      </w:r>
    </w:p>
    <w:p w14:paraId="1C0644FC" w14:textId="19365E7E" w:rsidR="00D72805" w:rsidRPr="006A4D2E" w:rsidRDefault="006A4D2E" w:rsidP="00D72805">
      <w:pPr>
        <w:pStyle w:val="Prrafodelista"/>
        <w:numPr>
          <w:ilvl w:val="0"/>
          <w:numId w:val="8"/>
        </w:numPr>
        <w:spacing w:before="120" w:after="120" w:line="360" w:lineRule="auto"/>
        <w:contextualSpacing/>
        <w:jc w:val="both"/>
        <w:rPr>
          <w:rFonts w:cs="Arial"/>
          <w:color w:val="000000"/>
        </w:rPr>
      </w:pPr>
      <w:r>
        <w:rPr>
          <w:rFonts w:cs="Arial"/>
          <w:color w:val="000000"/>
          <w:sz w:val="22"/>
        </w:rPr>
        <w:t>Sí cumple con los estándares del sistema, la asistencia del docente será “Asistido”, en otro caso “No Asistido”.</w:t>
      </w:r>
    </w:p>
    <w:p w14:paraId="7704C076" w14:textId="50E056F3" w:rsidR="006A4D2E" w:rsidRPr="00045D43" w:rsidRDefault="00045D43" w:rsidP="00D72805">
      <w:pPr>
        <w:pStyle w:val="Prrafodelista"/>
        <w:numPr>
          <w:ilvl w:val="0"/>
          <w:numId w:val="8"/>
        </w:numPr>
        <w:spacing w:before="120" w:after="120" w:line="360" w:lineRule="auto"/>
        <w:contextualSpacing/>
        <w:jc w:val="both"/>
        <w:rPr>
          <w:rFonts w:cs="Arial"/>
          <w:color w:val="000000"/>
        </w:rPr>
      </w:pPr>
      <w:r>
        <w:rPr>
          <w:rFonts w:cs="Arial"/>
          <w:color w:val="000000"/>
          <w:sz w:val="22"/>
        </w:rPr>
        <w:t xml:space="preserve">Sabiendo así la pronta llegada del docente a la </w:t>
      </w:r>
      <w:r w:rsidRPr="007C094A">
        <w:rPr>
          <w:rFonts w:cs="Arial"/>
          <w:color w:val="000000"/>
          <w:sz w:val="22"/>
        </w:rPr>
        <w:t>Universidad</w:t>
      </w:r>
      <w:r>
        <w:rPr>
          <w:rFonts w:cs="Arial"/>
          <w:color w:val="000000"/>
          <w:sz w:val="22"/>
        </w:rPr>
        <w:t xml:space="preserve"> Tecnológica del Perú y evitar que los alumnos se retiren pensando que el docente no asistirá.</w:t>
      </w:r>
    </w:p>
    <w:p w14:paraId="49748869" w14:textId="060FC21E" w:rsidR="00045D43" w:rsidRPr="00415FE9" w:rsidRDefault="00045D43" w:rsidP="00045D43">
      <w:pPr>
        <w:pStyle w:val="Prrafodelista"/>
        <w:numPr>
          <w:ilvl w:val="0"/>
          <w:numId w:val="0"/>
        </w:numPr>
        <w:spacing w:before="120" w:after="120" w:line="360" w:lineRule="auto"/>
        <w:ind w:left="1353"/>
        <w:contextualSpacing/>
        <w:jc w:val="both"/>
        <w:rPr>
          <w:rFonts w:cs="Arial"/>
          <w:color w:val="000000"/>
        </w:rPr>
      </w:pPr>
    </w:p>
    <w:p w14:paraId="37912A59" w14:textId="77777777" w:rsidR="00D72805" w:rsidRDefault="00D72805" w:rsidP="00D72805">
      <w:pPr>
        <w:spacing w:before="120" w:after="120" w:line="360" w:lineRule="auto"/>
        <w:ind w:left="567"/>
        <w:rPr>
          <w:rFonts w:cs="Arial"/>
          <w:color w:val="000000"/>
        </w:rPr>
      </w:pPr>
    </w:p>
    <w:p w14:paraId="57127804" w14:textId="088868A5" w:rsidR="00D72805" w:rsidRDefault="00D72805" w:rsidP="00D72805">
      <w:pPr>
        <w:pStyle w:val="Ttulo2"/>
        <w:keepNext/>
        <w:numPr>
          <w:ilvl w:val="1"/>
          <w:numId w:val="4"/>
        </w:numPr>
        <w:spacing w:before="120" w:after="120" w:line="240" w:lineRule="auto"/>
        <w:jc w:val="both"/>
      </w:pPr>
      <w:bookmarkStart w:id="41" w:name="_Toc187465798"/>
      <w:bookmarkStart w:id="42" w:name="_Toc430547995"/>
      <w:r>
        <w:t>DESCRIPCION DE LOS PROCESOS DE NEGOCIO</w:t>
      </w:r>
      <w:bookmarkEnd w:id="41"/>
      <w:bookmarkEnd w:id="42"/>
    </w:p>
    <w:p w14:paraId="74233497" w14:textId="2C1259AA" w:rsidR="00CD4E65" w:rsidRDefault="00CD4E65" w:rsidP="00CD4E65">
      <w:r>
        <w:t>.</w:t>
      </w:r>
    </w:p>
    <w:p w14:paraId="12E71624" w14:textId="0871A318" w:rsidR="00B55AA1" w:rsidRDefault="00CA7E30" w:rsidP="00CD4E65">
      <w:r w:rsidRPr="00EA4D98">
        <w:rPr>
          <w:b/>
          <w:color w:val="000000" w:themeColor="text1"/>
        </w:rPr>
        <w:t>CASO 1:</w:t>
      </w:r>
      <w:r w:rsidRPr="00EA4D98">
        <w:rPr>
          <w:color w:val="000000" w:themeColor="text1"/>
        </w:rPr>
        <w:t xml:space="preserve"> </w:t>
      </w:r>
      <w:r w:rsidR="00B55AA1" w:rsidRPr="00EA4D98">
        <w:rPr>
          <w:color w:val="000000" w:themeColor="text1"/>
        </w:rPr>
        <w:t>Normalmente cada</w:t>
      </w:r>
      <w:r w:rsidRPr="00EA4D98">
        <w:rPr>
          <w:color w:val="000000" w:themeColor="text1"/>
        </w:rPr>
        <w:t xml:space="preserve"> docente </w:t>
      </w:r>
      <w:r w:rsidR="00B55AA1" w:rsidRPr="00EA4D98">
        <w:rPr>
          <w:color w:val="000000" w:themeColor="text1"/>
        </w:rPr>
        <w:t xml:space="preserve">busca el camino más rápido y óptimo para llegar a su centro de labor a tiempo y sin retrasos, pero no siempre hay caminos perfectos, ya que los problemas siempre surgen, congestión vehicular, obras </w:t>
      </w:r>
      <w:proofErr w:type="spellStart"/>
      <w:r w:rsidR="00B55AA1" w:rsidRPr="00EA4D98">
        <w:rPr>
          <w:color w:val="000000" w:themeColor="text1"/>
        </w:rPr>
        <w:t>cerca a</w:t>
      </w:r>
      <w:proofErr w:type="spellEnd"/>
      <w:r w:rsidR="00B55AA1" w:rsidRPr="00EA4D98">
        <w:rPr>
          <w:color w:val="000000" w:themeColor="text1"/>
        </w:rPr>
        <w:t xml:space="preserve"> su vivienda, problemas de salud, o ya sea un caso entendible.</w:t>
      </w:r>
      <w:r w:rsidR="00B55AA1" w:rsidRPr="00EA4D98">
        <w:rPr>
          <w:color w:val="000000" w:themeColor="text1"/>
        </w:rPr>
        <w:br/>
        <w:t>Lo cual puede generar una falta en su asistencia a su centro de labor, pensando que no llegará a tiempo.</w:t>
      </w:r>
    </w:p>
    <w:p w14:paraId="1673D297" w14:textId="41ED7545" w:rsidR="00EA4D98" w:rsidRDefault="00EA4D98" w:rsidP="00CD4E65"/>
    <w:p w14:paraId="4DB8B367" w14:textId="1A435E43" w:rsidR="00EA4D98" w:rsidRDefault="00EA4D98" w:rsidP="00CD4E65"/>
    <w:p w14:paraId="2583E89D" w14:textId="40B94507" w:rsidR="00EA4D98" w:rsidRDefault="00EA4D98" w:rsidP="00CD4E65"/>
    <w:p w14:paraId="1E99F669" w14:textId="6EDB6020" w:rsidR="00EA4D98" w:rsidRDefault="00EA4D98" w:rsidP="00CD4E65"/>
    <w:p w14:paraId="71039234" w14:textId="289B6DC6" w:rsidR="00EA4D98" w:rsidRDefault="00EA4D98" w:rsidP="00CD4E65"/>
    <w:p w14:paraId="63E3DF2E" w14:textId="1E32B302" w:rsidR="00EA4D98" w:rsidRDefault="00EA4D98" w:rsidP="00CD4E65"/>
    <w:p w14:paraId="5184B2D2" w14:textId="1A0A1F2F" w:rsidR="00EA4D98" w:rsidRDefault="00EA4D98" w:rsidP="00CD4E65">
      <w:r>
        <w:rPr>
          <w:noProof/>
          <w:lang w:val="es-PE" w:eastAsia="es-PE"/>
        </w:rPr>
        <w:drawing>
          <wp:anchor distT="0" distB="0" distL="114300" distR="114300" simplePos="0" relativeHeight="251650048" behindDoc="0" locked="0" layoutInCell="1" allowOverlap="1" wp14:anchorId="4A558863" wp14:editId="48DEF2BD">
            <wp:simplePos x="0" y="0"/>
            <wp:positionH relativeFrom="column">
              <wp:posOffset>88265</wp:posOffset>
            </wp:positionH>
            <wp:positionV relativeFrom="paragraph">
              <wp:posOffset>29845</wp:posOffset>
            </wp:positionV>
            <wp:extent cx="4857750" cy="2717800"/>
            <wp:effectExtent l="0" t="0" r="6350" b="6350"/>
            <wp:wrapSquare wrapText="bothSides"/>
            <wp:docPr id="13" name="Imagen 13" descr="http://cde.elcomercio.pe/66/ima/0/0/4/2/5/4256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de.elcomercio.pe/66/ima/0/0/4/2/5/42568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7750" cy="2717800"/>
                    </a:xfrm>
                    <a:prstGeom prst="rect">
                      <a:avLst/>
                    </a:prstGeom>
                    <a:noFill/>
                    <a:ln>
                      <a:noFill/>
                    </a:ln>
                  </pic:spPr>
                </pic:pic>
              </a:graphicData>
            </a:graphic>
            <wp14:sizeRelH relativeFrom="margin">
              <wp14:pctWidth>0</wp14:pctWidth>
            </wp14:sizeRelH>
          </wp:anchor>
        </w:drawing>
      </w:r>
    </w:p>
    <w:p w14:paraId="5ADA6AAC" w14:textId="77777777" w:rsidR="00EA4D98" w:rsidRDefault="00EA4D98" w:rsidP="00CD4E65"/>
    <w:p w14:paraId="52BADEFE" w14:textId="77777777" w:rsidR="00EA4D98" w:rsidRDefault="00EA4D98" w:rsidP="00CD4E65"/>
    <w:p w14:paraId="7D2DFCE3" w14:textId="77777777" w:rsidR="00EA4D98" w:rsidRDefault="00EA4D98" w:rsidP="00CD4E65"/>
    <w:p w14:paraId="34741F56" w14:textId="77777777" w:rsidR="00EA4D98" w:rsidRDefault="00EA4D98" w:rsidP="00CD4E65"/>
    <w:p w14:paraId="3F6E227C" w14:textId="77777777" w:rsidR="00EA4D98" w:rsidRDefault="00EA4D98" w:rsidP="00CD4E65"/>
    <w:p w14:paraId="388948DD" w14:textId="77777777" w:rsidR="00EA4D98" w:rsidRDefault="00EA4D98" w:rsidP="00CD4E65"/>
    <w:p w14:paraId="3220AE0E" w14:textId="77777777" w:rsidR="00EA4D98" w:rsidRDefault="00EA4D98" w:rsidP="00CD4E65"/>
    <w:p w14:paraId="5ACE8EBD" w14:textId="1024B8A5" w:rsidR="00EA4D98" w:rsidRDefault="00EA4D98" w:rsidP="00CD4E65"/>
    <w:p w14:paraId="6DCF09F0" w14:textId="016497E1" w:rsidR="00EA4D98" w:rsidRDefault="00EA4D98" w:rsidP="00CD4E65"/>
    <w:p w14:paraId="2B41844E" w14:textId="54DEB4AC" w:rsidR="00D72805" w:rsidRDefault="00EA4D98" w:rsidP="00D72805">
      <w:r>
        <w:rPr>
          <w:noProof/>
          <w:lang w:val="es-PE" w:eastAsia="es-PE"/>
        </w:rPr>
        <w:drawing>
          <wp:anchor distT="0" distB="0" distL="114300" distR="114300" simplePos="0" relativeHeight="251656192" behindDoc="0" locked="0" layoutInCell="1" allowOverlap="1" wp14:anchorId="21BD065F" wp14:editId="2C130A10">
            <wp:simplePos x="0" y="0"/>
            <wp:positionH relativeFrom="column">
              <wp:posOffset>-635</wp:posOffset>
            </wp:positionH>
            <wp:positionV relativeFrom="paragraph">
              <wp:posOffset>311150</wp:posOffset>
            </wp:positionV>
            <wp:extent cx="5400675" cy="3222698"/>
            <wp:effectExtent l="0" t="0" r="0" b="0"/>
            <wp:wrapSquare wrapText="bothSides"/>
            <wp:docPr id="15" name="Imagen 15" descr="http://cde.2.trome.pe/ima/0/1/0/7/7/1077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de.2.trome.pe/ima/0/1/0/7/7/107753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3222698"/>
                    </a:xfrm>
                    <a:prstGeom prst="rect">
                      <a:avLst/>
                    </a:prstGeom>
                    <a:noFill/>
                    <a:ln>
                      <a:noFill/>
                    </a:ln>
                  </pic:spPr>
                </pic:pic>
              </a:graphicData>
            </a:graphic>
          </wp:anchor>
        </w:drawing>
      </w:r>
    </w:p>
    <w:p w14:paraId="5A467FF6" w14:textId="1256EDC4" w:rsidR="00EA4D98" w:rsidRDefault="00EA4D98" w:rsidP="00D72805"/>
    <w:p w14:paraId="55AEECCB" w14:textId="4F4C8D7B" w:rsidR="00EA4D98" w:rsidRDefault="00EA4D98" w:rsidP="00D72805"/>
    <w:p w14:paraId="7F006D95" w14:textId="2CA1C3BB" w:rsidR="00EA4D98" w:rsidRDefault="00EA4D98" w:rsidP="00D72805"/>
    <w:p w14:paraId="36F5FB71" w14:textId="18077CE7" w:rsidR="003B543D" w:rsidRDefault="003B543D" w:rsidP="003B543D">
      <w:pPr>
        <w:rPr>
          <w:color w:val="000000" w:themeColor="text1"/>
        </w:rPr>
      </w:pPr>
      <w:r>
        <w:rPr>
          <w:b/>
          <w:color w:val="000000" w:themeColor="text1"/>
        </w:rPr>
        <w:t>CASO 2</w:t>
      </w:r>
      <w:r w:rsidRPr="00EA4D98">
        <w:rPr>
          <w:b/>
          <w:color w:val="000000" w:themeColor="text1"/>
        </w:rPr>
        <w:t>:</w:t>
      </w:r>
      <w:r w:rsidRPr="00EA4D98">
        <w:rPr>
          <w:color w:val="000000" w:themeColor="text1"/>
        </w:rPr>
        <w:t xml:space="preserve"> Normalmente cada docente </w:t>
      </w:r>
      <w:r>
        <w:rPr>
          <w:color w:val="000000" w:themeColor="text1"/>
        </w:rPr>
        <w:t>estima su tiempo en que se demorará en llegar a su centro de labor, pero algunas veces se estima mal el tiempo o por algunos imprevistos tarda un poco en salir, ya sea de su casa o donde se encuentre, y esto generaría una demora a la llegada a su centro de labores.</w:t>
      </w:r>
    </w:p>
    <w:p w14:paraId="366ACEF2" w14:textId="6159F342" w:rsidR="003B543D" w:rsidRDefault="003B543D" w:rsidP="003B543D">
      <w:r>
        <w:rPr>
          <w:noProof/>
          <w:lang w:val="es-PE" w:eastAsia="es-PE"/>
        </w:rPr>
        <w:drawing>
          <wp:inline distT="0" distB="0" distL="0" distR="0" wp14:anchorId="65EAC64E" wp14:editId="7175D3A3">
            <wp:extent cx="5400675" cy="3604228"/>
            <wp:effectExtent l="0" t="0" r="0" b="0"/>
            <wp:docPr id="16" name="Imagen 16" descr="http://www.sitiosargentina.com.ar/wp-content/uploads/2014/11/llegar-tar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itiosargentina.com.ar/wp-content/uploads/2014/11/llegar-tard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3604228"/>
                    </a:xfrm>
                    <a:prstGeom prst="rect">
                      <a:avLst/>
                    </a:prstGeom>
                    <a:noFill/>
                    <a:ln>
                      <a:noFill/>
                    </a:ln>
                  </pic:spPr>
                </pic:pic>
              </a:graphicData>
            </a:graphic>
          </wp:inline>
        </w:drawing>
      </w:r>
    </w:p>
    <w:p w14:paraId="69CDB3B8" w14:textId="4168B252" w:rsidR="00EA4D98" w:rsidRDefault="00EA4D98" w:rsidP="00D72805"/>
    <w:p w14:paraId="688DD44B" w14:textId="7A5F9A7E" w:rsidR="00EA4D98" w:rsidRDefault="00EA4D98" w:rsidP="00D72805"/>
    <w:p w14:paraId="5B50E234" w14:textId="1748AFC7" w:rsidR="00EA4D98" w:rsidRDefault="00EA4D98" w:rsidP="00D72805"/>
    <w:p w14:paraId="5A8C292D" w14:textId="55D5D5D6" w:rsidR="00EA4D98" w:rsidRDefault="00EA4D98" w:rsidP="00D72805"/>
    <w:p w14:paraId="077954D4" w14:textId="5CD32816" w:rsidR="00EA4D98" w:rsidRDefault="00EA4D98" w:rsidP="00D72805"/>
    <w:p w14:paraId="2BB5CC41" w14:textId="551CB06A" w:rsidR="00EA4D98" w:rsidRDefault="00EA4D98" w:rsidP="00D72805"/>
    <w:p w14:paraId="48A8B663" w14:textId="59162DE3" w:rsidR="00EA4D98" w:rsidRDefault="00EA4D98" w:rsidP="00D72805"/>
    <w:p w14:paraId="42EB4EAF" w14:textId="77777777" w:rsidR="00EA4D98" w:rsidRDefault="00EA4D98" w:rsidP="00D72805"/>
    <w:p w14:paraId="0B7D6E72" w14:textId="77777777" w:rsidR="00D72805" w:rsidRPr="00FD2B40" w:rsidRDefault="00D72805" w:rsidP="00D72805">
      <w:pPr>
        <w:pStyle w:val="Ttulo2"/>
        <w:keepNext/>
        <w:numPr>
          <w:ilvl w:val="1"/>
          <w:numId w:val="4"/>
        </w:numPr>
        <w:spacing w:before="120" w:after="120" w:line="240" w:lineRule="auto"/>
        <w:jc w:val="both"/>
      </w:pPr>
      <w:bookmarkStart w:id="43" w:name="_Toc187465799"/>
      <w:bookmarkStart w:id="44" w:name="_Toc430547996"/>
      <w:r>
        <w:lastRenderedPageBreak/>
        <w:t>DENTRO DE ALCANCE</w:t>
      </w:r>
      <w:bookmarkStart w:id="45" w:name="_Toc156366033"/>
      <w:bookmarkEnd w:id="43"/>
      <w:bookmarkEnd w:id="44"/>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22"/>
        <w:gridCol w:w="5937"/>
      </w:tblGrid>
      <w:tr w:rsidR="00D72805" w:rsidRPr="002F093A" w14:paraId="120D3651" w14:textId="77777777" w:rsidTr="006255BB">
        <w:trPr>
          <w:trHeight w:val="273"/>
          <w:tblHeader/>
        </w:trPr>
        <w:tc>
          <w:tcPr>
            <w:tcW w:w="0" w:type="auto"/>
            <w:gridSpan w:val="2"/>
            <w:shd w:val="pct20" w:color="auto" w:fill="FFFFFF"/>
          </w:tcPr>
          <w:p w14:paraId="6602BCAD" w14:textId="545BC836" w:rsidR="00D72805" w:rsidRPr="002F093A" w:rsidRDefault="00D72805" w:rsidP="006255BB">
            <w:pPr>
              <w:pStyle w:val="TableHeading"/>
              <w:jc w:val="center"/>
              <w:rPr>
                <w:rFonts w:cs="Arial"/>
                <w:sz w:val="20"/>
              </w:rPr>
            </w:pPr>
            <w:r w:rsidRPr="002F093A">
              <w:rPr>
                <w:rFonts w:cs="Arial"/>
                <w:sz w:val="20"/>
              </w:rPr>
              <w:t>Dentro de alcance</w:t>
            </w:r>
          </w:p>
        </w:tc>
      </w:tr>
      <w:tr w:rsidR="00EA4D98" w:rsidRPr="002F093A" w14:paraId="257A4666" w14:textId="77777777" w:rsidTr="00E36192">
        <w:tc>
          <w:tcPr>
            <w:tcW w:w="2222" w:type="dxa"/>
            <w:vMerge w:val="restart"/>
            <w:vAlign w:val="center"/>
          </w:tcPr>
          <w:p w14:paraId="1FE98E28" w14:textId="30E79A27" w:rsidR="00D72805" w:rsidRPr="00F97AEC" w:rsidRDefault="00D72805" w:rsidP="00045D43">
            <w:pPr>
              <w:spacing w:before="60" w:after="60"/>
              <w:jc w:val="center"/>
              <w:rPr>
                <w:rFonts w:cs="Arial"/>
                <w:b/>
              </w:rPr>
            </w:pPr>
            <w:r>
              <w:rPr>
                <w:rFonts w:cs="Arial"/>
                <w:b/>
              </w:rPr>
              <w:t xml:space="preserve">CONFIGURA TU </w:t>
            </w:r>
            <w:r w:rsidR="00045D43">
              <w:rPr>
                <w:rFonts w:cs="Arial"/>
                <w:b/>
              </w:rPr>
              <w:t>ASISTENCIA</w:t>
            </w:r>
          </w:p>
        </w:tc>
        <w:tc>
          <w:tcPr>
            <w:tcW w:w="5937" w:type="dxa"/>
            <w:vAlign w:val="center"/>
          </w:tcPr>
          <w:p w14:paraId="5DFF4801" w14:textId="52509B95" w:rsidR="00D72805" w:rsidRPr="00DC23F5" w:rsidRDefault="00D72805" w:rsidP="00B5746C">
            <w:pPr>
              <w:pStyle w:val="Prrafodelista"/>
              <w:numPr>
                <w:ilvl w:val="0"/>
                <w:numId w:val="17"/>
              </w:numPr>
              <w:spacing w:before="60" w:after="60"/>
              <w:ind w:left="318" w:hanging="219"/>
              <w:contextualSpacing/>
              <w:rPr>
                <w:rFonts w:cs="Arial"/>
              </w:rPr>
            </w:pPr>
            <w:r w:rsidRPr="00DC23F5">
              <w:rPr>
                <w:rFonts w:cs="Arial"/>
              </w:rPr>
              <w:t xml:space="preserve">Vista por satélite del mapa e información </w:t>
            </w:r>
            <w:r w:rsidR="00B5746C">
              <w:rPr>
                <w:rFonts w:cs="Arial"/>
              </w:rPr>
              <w:t>de cercanía.</w:t>
            </w:r>
          </w:p>
        </w:tc>
      </w:tr>
      <w:tr w:rsidR="00EA4D98" w:rsidRPr="002F093A" w14:paraId="44F6E655" w14:textId="77777777" w:rsidTr="00E36192">
        <w:tc>
          <w:tcPr>
            <w:tcW w:w="2222" w:type="dxa"/>
            <w:vMerge/>
          </w:tcPr>
          <w:p w14:paraId="5EEB9071" w14:textId="77777777" w:rsidR="00D72805" w:rsidRPr="00F97AEC" w:rsidRDefault="00D72805" w:rsidP="006255BB">
            <w:pPr>
              <w:spacing w:before="60" w:after="60"/>
              <w:jc w:val="center"/>
              <w:rPr>
                <w:rFonts w:cs="Arial"/>
                <w:b/>
              </w:rPr>
            </w:pPr>
          </w:p>
        </w:tc>
        <w:tc>
          <w:tcPr>
            <w:tcW w:w="5937" w:type="dxa"/>
            <w:vAlign w:val="center"/>
          </w:tcPr>
          <w:p w14:paraId="0E1133A4" w14:textId="77777777" w:rsidR="00D72805" w:rsidRPr="00DC23F5" w:rsidRDefault="00D72805" w:rsidP="00D72805">
            <w:pPr>
              <w:pStyle w:val="Prrafodelista"/>
              <w:numPr>
                <w:ilvl w:val="0"/>
                <w:numId w:val="17"/>
              </w:numPr>
              <w:spacing w:before="60" w:after="60"/>
              <w:ind w:left="318" w:hanging="219"/>
              <w:contextualSpacing/>
              <w:rPr>
                <w:rFonts w:cs="Arial"/>
              </w:rPr>
            </w:pPr>
            <w:r w:rsidRPr="00DC23F5">
              <w:rPr>
                <w:rFonts w:cs="Arial"/>
              </w:rPr>
              <w:t>Centrar el mapa con su ubicación actual.</w:t>
            </w:r>
          </w:p>
        </w:tc>
      </w:tr>
      <w:tr w:rsidR="00EA4D98" w:rsidRPr="002F093A" w14:paraId="2A19B392" w14:textId="77777777" w:rsidTr="00E36192">
        <w:trPr>
          <w:trHeight w:val="484"/>
        </w:trPr>
        <w:tc>
          <w:tcPr>
            <w:tcW w:w="2222" w:type="dxa"/>
            <w:vMerge/>
          </w:tcPr>
          <w:p w14:paraId="4EEF16DB" w14:textId="77777777" w:rsidR="00D72805" w:rsidRPr="00F97AEC" w:rsidRDefault="00D72805" w:rsidP="006255BB">
            <w:pPr>
              <w:spacing w:before="60" w:after="60"/>
              <w:jc w:val="center"/>
              <w:rPr>
                <w:rFonts w:cs="Arial"/>
                <w:b/>
              </w:rPr>
            </w:pPr>
          </w:p>
        </w:tc>
        <w:tc>
          <w:tcPr>
            <w:tcW w:w="5937" w:type="dxa"/>
            <w:vAlign w:val="center"/>
          </w:tcPr>
          <w:p w14:paraId="454CB071" w14:textId="106FF2FB" w:rsidR="00D72805" w:rsidRPr="004E7A24" w:rsidRDefault="00D72805" w:rsidP="00045D43">
            <w:pPr>
              <w:pStyle w:val="Prrafodelista"/>
              <w:numPr>
                <w:ilvl w:val="0"/>
                <w:numId w:val="17"/>
              </w:numPr>
              <w:spacing w:before="60" w:after="60"/>
              <w:ind w:left="318" w:hanging="219"/>
              <w:contextualSpacing/>
              <w:rPr>
                <w:rFonts w:cs="Arial"/>
              </w:rPr>
            </w:pPr>
            <w:r>
              <w:rPr>
                <w:rFonts w:cs="Arial"/>
              </w:rPr>
              <w:t xml:space="preserve">Cuadro de </w:t>
            </w:r>
            <w:r w:rsidR="00045D43">
              <w:rPr>
                <w:rFonts w:cs="Arial"/>
              </w:rPr>
              <w:t>cercanía a la Universidad</w:t>
            </w:r>
            <w:r>
              <w:rPr>
                <w:rFonts w:cs="Arial"/>
              </w:rPr>
              <w:t>.</w:t>
            </w:r>
          </w:p>
        </w:tc>
      </w:tr>
      <w:tr w:rsidR="00EA4D98" w:rsidRPr="002F093A" w14:paraId="6AE1B9A8" w14:textId="77777777" w:rsidTr="00E36192">
        <w:tc>
          <w:tcPr>
            <w:tcW w:w="2222" w:type="dxa"/>
            <w:vMerge/>
            <w:vAlign w:val="center"/>
          </w:tcPr>
          <w:p w14:paraId="370ABDAF" w14:textId="77777777" w:rsidR="00D72805" w:rsidRPr="00F97AEC" w:rsidRDefault="00D72805" w:rsidP="006255BB">
            <w:pPr>
              <w:spacing w:before="60" w:after="60"/>
              <w:jc w:val="center"/>
              <w:rPr>
                <w:rFonts w:cs="Arial"/>
                <w:b/>
              </w:rPr>
            </w:pPr>
          </w:p>
        </w:tc>
        <w:tc>
          <w:tcPr>
            <w:tcW w:w="5937" w:type="dxa"/>
            <w:vAlign w:val="center"/>
          </w:tcPr>
          <w:p w14:paraId="321BADA7" w14:textId="6B2949F1" w:rsidR="00D72805" w:rsidRPr="00DC23F5" w:rsidRDefault="00D72805" w:rsidP="00045D43">
            <w:pPr>
              <w:pStyle w:val="Prrafodelista"/>
              <w:numPr>
                <w:ilvl w:val="0"/>
                <w:numId w:val="17"/>
              </w:numPr>
              <w:spacing w:before="60" w:after="60"/>
              <w:ind w:left="318" w:hanging="219"/>
              <w:contextualSpacing/>
              <w:rPr>
                <w:rFonts w:cs="Arial"/>
              </w:rPr>
            </w:pPr>
            <w:r w:rsidRPr="00DC23F5">
              <w:rPr>
                <w:rFonts w:cs="Arial"/>
              </w:rPr>
              <w:t xml:space="preserve">Mostrar rango </w:t>
            </w:r>
            <w:r w:rsidR="00045D43">
              <w:rPr>
                <w:rFonts w:cs="Arial"/>
              </w:rPr>
              <w:t>de distancia hacía la Universidad</w:t>
            </w:r>
            <w:r w:rsidRPr="00DC23F5">
              <w:rPr>
                <w:rFonts w:cs="Arial"/>
              </w:rPr>
              <w:t xml:space="preserve"> </w:t>
            </w:r>
            <w:r>
              <w:rPr>
                <w:rFonts w:cs="Arial"/>
              </w:rPr>
              <w:t>dentro del</w:t>
            </w:r>
            <w:r w:rsidRPr="00DC23F5">
              <w:rPr>
                <w:rFonts w:cs="Arial"/>
              </w:rPr>
              <w:t xml:space="preserve"> mapa.</w:t>
            </w:r>
          </w:p>
        </w:tc>
      </w:tr>
      <w:tr w:rsidR="00EA4D98" w:rsidRPr="002F093A" w14:paraId="4A420B9F" w14:textId="77777777" w:rsidTr="00E36192">
        <w:tc>
          <w:tcPr>
            <w:tcW w:w="2222" w:type="dxa"/>
            <w:vMerge/>
          </w:tcPr>
          <w:p w14:paraId="709C41A3" w14:textId="77777777" w:rsidR="00D72805" w:rsidRPr="00F97AEC" w:rsidRDefault="00D72805" w:rsidP="006255BB">
            <w:pPr>
              <w:spacing w:before="60" w:after="60"/>
              <w:rPr>
                <w:rFonts w:cs="Arial"/>
                <w:b/>
              </w:rPr>
            </w:pPr>
          </w:p>
        </w:tc>
        <w:tc>
          <w:tcPr>
            <w:tcW w:w="5937" w:type="dxa"/>
            <w:vAlign w:val="center"/>
          </w:tcPr>
          <w:p w14:paraId="358F01BA" w14:textId="114E571D" w:rsidR="00D72805" w:rsidRPr="00DC23F5" w:rsidRDefault="00045D43" w:rsidP="00045D43">
            <w:pPr>
              <w:pStyle w:val="Prrafodelista"/>
              <w:numPr>
                <w:ilvl w:val="0"/>
                <w:numId w:val="17"/>
              </w:numPr>
              <w:spacing w:before="60" w:after="60"/>
              <w:ind w:left="318" w:hanging="219"/>
              <w:contextualSpacing/>
              <w:rPr>
                <w:rFonts w:cs="Arial"/>
              </w:rPr>
            </w:pPr>
            <w:r>
              <w:rPr>
                <w:rFonts w:cs="Arial"/>
              </w:rPr>
              <w:t>Presionar el Botón “Asistir” cuando cumpla las normas del sistema</w:t>
            </w:r>
            <w:r w:rsidR="00D72805" w:rsidRPr="00DC23F5">
              <w:rPr>
                <w:rFonts w:cs="Arial"/>
              </w:rPr>
              <w:t>.</w:t>
            </w:r>
          </w:p>
        </w:tc>
      </w:tr>
      <w:tr w:rsidR="00EA4D98" w:rsidRPr="002F093A" w14:paraId="74979673" w14:textId="77777777" w:rsidTr="00E36192">
        <w:tc>
          <w:tcPr>
            <w:tcW w:w="2222" w:type="dxa"/>
            <w:vMerge/>
          </w:tcPr>
          <w:p w14:paraId="62C49E70" w14:textId="77777777" w:rsidR="00D72805" w:rsidRPr="00F97AEC" w:rsidRDefault="00D72805" w:rsidP="006255BB">
            <w:pPr>
              <w:rPr>
                <w:b/>
              </w:rPr>
            </w:pPr>
          </w:p>
        </w:tc>
        <w:tc>
          <w:tcPr>
            <w:tcW w:w="5937" w:type="dxa"/>
          </w:tcPr>
          <w:p w14:paraId="2BFF1A10" w14:textId="5689E9CB" w:rsidR="00D72805" w:rsidRDefault="00045D43" w:rsidP="00D72805">
            <w:pPr>
              <w:pStyle w:val="Prrafodelista"/>
              <w:numPr>
                <w:ilvl w:val="0"/>
                <w:numId w:val="17"/>
              </w:numPr>
              <w:spacing w:before="60" w:after="60"/>
              <w:ind w:left="318" w:hanging="219"/>
              <w:contextualSpacing/>
            </w:pPr>
            <w:r>
              <w:t xml:space="preserve"> Mostrará un mensaje de “Proceso realizo con éxito”</w:t>
            </w:r>
            <w:r w:rsidR="00D72805" w:rsidRPr="00C33721">
              <w:t>.</w:t>
            </w:r>
          </w:p>
        </w:tc>
      </w:tr>
      <w:tr w:rsidR="00EA4D98" w:rsidRPr="002F093A" w14:paraId="33605234" w14:textId="77777777" w:rsidTr="00E36192">
        <w:tc>
          <w:tcPr>
            <w:tcW w:w="2222" w:type="dxa"/>
            <w:vMerge w:val="restart"/>
            <w:vAlign w:val="center"/>
          </w:tcPr>
          <w:p w14:paraId="7673B448" w14:textId="2B21721D" w:rsidR="00D72805" w:rsidRPr="00F97AEC" w:rsidRDefault="00045D43" w:rsidP="00045D43">
            <w:pPr>
              <w:spacing w:before="60" w:after="60"/>
              <w:jc w:val="center"/>
              <w:rPr>
                <w:rFonts w:cs="Arial"/>
                <w:b/>
              </w:rPr>
            </w:pPr>
            <w:r>
              <w:rPr>
                <w:rFonts w:cs="Arial"/>
                <w:b/>
              </w:rPr>
              <w:t>AJUSTES DEL SISTEMA</w:t>
            </w:r>
          </w:p>
        </w:tc>
        <w:tc>
          <w:tcPr>
            <w:tcW w:w="5937" w:type="dxa"/>
            <w:vAlign w:val="center"/>
          </w:tcPr>
          <w:p w14:paraId="4FD82DC2" w14:textId="5746F4BD" w:rsidR="00D72805" w:rsidRPr="00DC23F5" w:rsidRDefault="00045D43" w:rsidP="00D72805">
            <w:pPr>
              <w:pStyle w:val="Prrafodelista"/>
              <w:numPr>
                <w:ilvl w:val="0"/>
                <w:numId w:val="19"/>
              </w:numPr>
              <w:spacing w:before="60" w:after="60"/>
              <w:ind w:left="318" w:hanging="219"/>
              <w:contextualSpacing/>
              <w:rPr>
                <w:rFonts w:cs="Arial"/>
              </w:rPr>
            </w:pPr>
            <w:r>
              <w:rPr>
                <w:rFonts w:cs="Arial"/>
              </w:rPr>
              <w:t>Ingresar su código y contraseña que fue brindado por la Universidad.</w:t>
            </w:r>
          </w:p>
        </w:tc>
      </w:tr>
      <w:tr w:rsidR="00EA4D98" w:rsidRPr="002F093A" w14:paraId="323EC10F" w14:textId="77777777" w:rsidTr="00E36192">
        <w:tc>
          <w:tcPr>
            <w:tcW w:w="2222" w:type="dxa"/>
            <w:vMerge/>
          </w:tcPr>
          <w:p w14:paraId="113E6FDB" w14:textId="77777777" w:rsidR="00D72805" w:rsidRPr="00F97AEC" w:rsidRDefault="00D72805" w:rsidP="006255BB">
            <w:pPr>
              <w:spacing w:before="60" w:after="60"/>
              <w:rPr>
                <w:rFonts w:cs="Arial"/>
                <w:b/>
              </w:rPr>
            </w:pPr>
          </w:p>
        </w:tc>
        <w:tc>
          <w:tcPr>
            <w:tcW w:w="5937" w:type="dxa"/>
            <w:vAlign w:val="center"/>
          </w:tcPr>
          <w:p w14:paraId="2355EBAB" w14:textId="77777777" w:rsidR="00D72805" w:rsidRPr="00DC23F5" w:rsidRDefault="00D72805" w:rsidP="00D72805">
            <w:pPr>
              <w:pStyle w:val="Prrafodelista"/>
              <w:numPr>
                <w:ilvl w:val="0"/>
                <w:numId w:val="19"/>
              </w:numPr>
              <w:spacing w:before="60" w:after="60"/>
              <w:ind w:left="318" w:hanging="219"/>
              <w:contextualSpacing/>
              <w:rPr>
                <w:rFonts w:cs="Arial"/>
              </w:rPr>
            </w:pPr>
            <w:r>
              <w:rPr>
                <w:rFonts w:cs="Arial"/>
              </w:rPr>
              <w:t>Soporte a idioma inglés y español.</w:t>
            </w:r>
          </w:p>
        </w:tc>
      </w:tr>
      <w:tr w:rsidR="00EA4D98" w:rsidRPr="002F093A" w14:paraId="2991B7B9" w14:textId="77777777" w:rsidTr="00E36192">
        <w:tc>
          <w:tcPr>
            <w:tcW w:w="2222" w:type="dxa"/>
            <w:vMerge/>
          </w:tcPr>
          <w:p w14:paraId="2C81304C" w14:textId="77777777" w:rsidR="00D72805" w:rsidRPr="00F97AEC" w:rsidRDefault="00D72805" w:rsidP="006255BB">
            <w:pPr>
              <w:spacing w:before="60" w:after="60"/>
              <w:rPr>
                <w:rFonts w:cs="Arial"/>
                <w:b/>
              </w:rPr>
            </w:pPr>
          </w:p>
        </w:tc>
        <w:tc>
          <w:tcPr>
            <w:tcW w:w="5937" w:type="dxa"/>
            <w:vAlign w:val="center"/>
          </w:tcPr>
          <w:p w14:paraId="732690E6" w14:textId="6AE93129" w:rsidR="00D72805" w:rsidRPr="004E7A24" w:rsidRDefault="00045D43" w:rsidP="00045D43">
            <w:pPr>
              <w:pStyle w:val="Prrafodelista"/>
              <w:numPr>
                <w:ilvl w:val="0"/>
                <w:numId w:val="19"/>
              </w:numPr>
              <w:spacing w:before="60" w:after="60"/>
              <w:ind w:left="318" w:hanging="219"/>
              <w:contextualSpacing/>
              <w:rPr>
                <w:rFonts w:cs="Arial"/>
              </w:rPr>
            </w:pPr>
            <w:r>
              <w:rPr>
                <w:rFonts w:cs="Arial"/>
              </w:rPr>
              <w:t>Soporte para quejas y reclamos.</w:t>
            </w:r>
          </w:p>
        </w:tc>
      </w:tr>
      <w:tr w:rsidR="00EA4D98" w:rsidRPr="002F093A" w14:paraId="723A8BC8" w14:textId="77777777" w:rsidTr="00E36192">
        <w:tc>
          <w:tcPr>
            <w:tcW w:w="2222" w:type="dxa"/>
            <w:vMerge/>
          </w:tcPr>
          <w:p w14:paraId="39CFB952" w14:textId="77777777" w:rsidR="00D72805" w:rsidRPr="00F97AEC" w:rsidRDefault="00D72805" w:rsidP="006255BB">
            <w:pPr>
              <w:spacing w:before="60" w:after="60"/>
              <w:rPr>
                <w:rFonts w:cs="Arial"/>
                <w:b/>
              </w:rPr>
            </w:pPr>
          </w:p>
        </w:tc>
        <w:tc>
          <w:tcPr>
            <w:tcW w:w="5937" w:type="dxa"/>
            <w:vAlign w:val="center"/>
          </w:tcPr>
          <w:p w14:paraId="71054525" w14:textId="5FA89F3E" w:rsidR="00D72805" w:rsidRDefault="00E36192" w:rsidP="00D72805">
            <w:pPr>
              <w:pStyle w:val="Prrafodelista"/>
              <w:numPr>
                <w:ilvl w:val="0"/>
                <w:numId w:val="19"/>
              </w:numPr>
              <w:spacing w:before="60" w:after="60"/>
              <w:ind w:left="318" w:hanging="219"/>
              <w:contextualSpacing/>
              <w:rPr>
                <w:rFonts w:cs="Arial"/>
              </w:rPr>
            </w:pPr>
            <w:r>
              <w:rPr>
                <w:rFonts w:cs="Arial"/>
              </w:rPr>
              <w:t>Manual de ayuda</w:t>
            </w:r>
            <w:r w:rsidR="00D72805">
              <w:rPr>
                <w:rFonts w:cs="Arial"/>
              </w:rPr>
              <w:t xml:space="preserve"> (Guía de usuario)</w:t>
            </w:r>
          </w:p>
        </w:tc>
      </w:tr>
      <w:tr w:rsidR="00EA4D98" w:rsidRPr="002F093A" w14:paraId="32DC1AE7" w14:textId="77777777" w:rsidTr="00E36192">
        <w:tc>
          <w:tcPr>
            <w:tcW w:w="2222" w:type="dxa"/>
            <w:vMerge w:val="restart"/>
            <w:vAlign w:val="center"/>
          </w:tcPr>
          <w:p w14:paraId="5AFD19AE" w14:textId="77777777" w:rsidR="00D72805" w:rsidRPr="00F97AEC" w:rsidRDefault="00D72805" w:rsidP="006255BB">
            <w:pPr>
              <w:spacing w:before="60" w:after="60"/>
              <w:jc w:val="center"/>
              <w:rPr>
                <w:rFonts w:cs="Arial"/>
                <w:b/>
              </w:rPr>
            </w:pPr>
            <w:r>
              <w:rPr>
                <w:rFonts w:cs="Arial"/>
                <w:b/>
              </w:rPr>
              <w:t>PROCESO DE PROGRAMACIÓN INTERNA</w:t>
            </w:r>
          </w:p>
        </w:tc>
        <w:tc>
          <w:tcPr>
            <w:tcW w:w="5937" w:type="dxa"/>
            <w:vAlign w:val="center"/>
          </w:tcPr>
          <w:p w14:paraId="3ACF0413" w14:textId="20EBEF0C" w:rsidR="00D72805" w:rsidRPr="00DC23F5" w:rsidRDefault="00E36192" w:rsidP="00E36192">
            <w:pPr>
              <w:pStyle w:val="Prrafodelista"/>
              <w:numPr>
                <w:ilvl w:val="0"/>
                <w:numId w:val="21"/>
              </w:numPr>
              <w:spacing w:before="60" w:after="60"/>
              <w:ind w:left="318" w:hanging="219"/>
              <w:contextualSpacing/>
              <w:rPr>
                <w:rFonts w:cs="Arial"/>
              </w:rPr>
            </w:pPr>
            <w:r>
              <w:rPr>
                <w:rFonts w:cs="Arial"/>
              </w:rPr>
              <w:t>Control de piratería del sistema</w:t>
            </w:r>
            <w:r w:rsidR="00D72805">
              <w:rPr>
                <w:rFonts w:cs="Arial"/>
              </w:rPr>
              <w:t>.</w:t>
            </w:r>
          </w:p>
        </w:tc>
      </w:tr>
      <w:tr w:rsidR="00EA4D98" w:rsidRPr="002F093A" w14:paraId="203EED47" w14:textId="77777777" w:rsidTr="00E36192">
        <w:tc>
          <w:tcPr>
            <w:tcW w:w="2222" w:type="dxa"/>
            <w:vMerge/>
          </w:tcPr>
          <w:p w14:paraId="4100ED21" w14:textId="77777777" w:rsidR="00D72805" w:rsidRDefault="00D72805" w:rsidP="006255BB"/>
        </w:tc>
        <w:tc>
          <w:tcPr>
            <w:tcW w:w="5937" w:type="dxa"/>
          </w:tcPr>
          <w:p w14:paraId="5B95E354" w14:textId="7E1CB438" w:rsidR="00D72805" w:rsidRDefault="00D72805" w:rsidP="00E36192">
            <w:pPr>
              <w:pStyle w:val="Prrafodelista"/>
              <w:numPr>
                <w:ilvl w:val="0"/>
                <w:numId w:val="21"/>
              </w:numPr>
              <w:spacing w:after="0"/>
              <w:ind w:left="318" w:hanging="219"/>
              <w:contextualSpacing/>
              <w:jc w:val="both"/>
            </w:pPr>
            <w:r>
              <w:t>Obtiene</w:t>
            </w:r>
            <w:r w:rsidRPr="00534C0C">
              <w:t xml:space="preserve"> </w:t>
            </w:r>
            <w:r>
              <w:t>la</w:t>
            </w:r>
            <w:r w:rsidRPr="00534C0C">
              <w:t xml:space="preserve"> </w:t>
            </w:r>
            <w:r w:rsidR="00E36192">
              <w:t>ubicación actual para llevar a cabo la asistencia previa</w:t>
            </w:r>
            <w:r w:rsidRPr="00534C0C">
              <w:t>.</w:t>
            </w:r>
          </w:p>
        </w:tc>
      </w:tr>
      <w:tr w:rsidR="00EA4D98" w:rsidRPr="002F093A" w14:paraId="14B49866" w14:textId="77777777" w:rsidTr="00E36192">
        <w:tc>
          <w:tcPr>
            <w:tcW w:w="2222" w:type="dxa"/>
            <w:vMerge/>
          </w:tcPr>
          <w:p w14:paraId="29217584" w14:textId="77777777" w:rsidR="00D72805" w:rsidRDefault="00D72805" w:rsidP="006255BB">
            <w:pPr>
              <w:spacing w:before="60" w:after="60"/>
              <w:rPr>
                <w:rFonts w:cs="Arial"/>
              </w:rPr>
            </w:pPr>
          </w:p>
        </w:tc>
        <w:tc>
          <w:tcPr>
            <w:tcW w:w="5937" w:type="dxa"/>
            <w:vAlign w:val="center"/>
          </w:tcPr>
          <w:p w14:paraId="03A60FB0" w14:textId="7A7D6199" w:rsidR="00D72805" w:rsidRPr="004E7A24" w:rsidRDefault="000A142E" w:rsidP="00D72805">
            <w:pPr>
              <w:pStyle w:val="Prrafodelista"/>
              <w:numPr>
                <w:ilvl w:val="0"/>
                <w:numId w:val="21"/>
              </w:numPr>
              <w:spacing w:before="60" w:after="60"/>
              <w:ind w:left="318" w:hanging="219"/>
              <w:contextualSpacing/>
              <w:rPr>
                <w:rFonts w:cs="Arial"/>
              </w:rPr>
            </w:pPr>
            <w:r>
              <w:rPr>
                <w:rFonts w:cs="Arial"/>
              </w:rPr>
              <w:t xml:space="preserve">Informa de manera rápida la </w:t>
            </w:r>
            <w:r w:rsidR="00E36192">
              <w:rPr>
                <w:rFonts w:cs="Arial"/>
              </w:rPr>
              <w:t>respuesta enviada del sistema</w:t>
            </w:r>
            <w:r w:rsidR="00D72805">
              <w:rPr>
                <w:rFonts w:cs="Arial"/>
              </w:rPr>
              <w:t>.</w:t>
            </w:r>
          </w:p>
        </w:tc>
      </w:tr>
    </w:tbl>
    <w:p w14:paraId="6F474324" w14:textId="53F74A85" w:rsidR="00D72805" w:rsidRDefault="00D72805" w:rsidP="00D72805">
      <w:bookmarkStart w:id="46" w:name="_Toc187465800"/>
      <w:r>
        <w:lastRenderedPageBreak/>
        <w:tab/>
      </w:r>
    </w:p>
    <w:p w14:paraId="2C9B6F9D" w14:textId="57184A0A" w:rsidR="008F3DBD" w:rsidRDefault="008F3DBD" w:rsidP="00D72805"/>
    <w:p w14:paraId="1BE79DDD" w14:textId="026E0E20" w:rsidR="00D72805" w:rsidRDefault="00D72805" w:rsidP="00D72805">
      <w:pPr>
        <w:pStyle w:val="Ttulo2"/>
        <w:keepNext/>
        <w:numPr>
          <w:ilvl w:val="1"/>
          <w:numId w:val="4"/>
        </w:numPr>
        <w:spacing w:before="120" w:after="120" w:line="240" w:lineRule="auto"/>
        <w:jc w:val="both"/>
      </w:pPr>
      <w:bookmarkStart w:id="47" w:name="_Toc430547997"/>
      <w:r>
        <w:t>FUNCIONALIDAD DE</w:t>
      </w:r>
      <w:r w:rsidR="007B47E4">
        <w:t>L</w:t>
      </w:r>
      <w:r>
        <w:t xml:space="preserve"> PRODUCTO</w:t>
      </w:r>
      <w:bookmarkEnd w:id="46"/>
      <w:bookmarkEnd w:id="47"/>
    </w:p>
    <w:p w14:paraId="64443601" w14:textId="77777777" w:rsidR="00365955" w:rsidRDefault="00365955" w:rsidP="00365955">
      <w:pPr>
        <w:rPr>
          <w:b/>
        </w:rPr>
      </w:pPr>
    </w:p>
    <w:p w14:paraId="61DD1A61" w14:textId="69B239FD" w:rsidR="00365955" w:rsidRPr="00365955" w:rsidRDefault="00365955" w:rsidP="00365955">
      <w:pPr>
        <w:jc w:val="center"/>
        <w:rPr>
          <w:b/>
        </w:rPr>
      </w:pPr>
      <w:r>
        <w:rPr>
          <w:b/>
        </w:rPr>
        <w:t>CONFIGURACION DEL SISTEMA</w:t>
      </w:r>
      <w:r w:rsidR="006903B7">
        <w:rPr>
          <w:b/>
        </w:rPr>
        <w:br/>
      </w:r>
      <w:r w:rsidR="006903B7">
        <w:rPr>
          <w:b/>
        </w:rPr>
        <w:br/>
      </w:r>
      <w:r>
        <w:t>INGRESO AL SISTEMA</w:t>
      </w:r>
    </w:p>
    <w:p w14:paraId="11274707" w14:textId="6B4A0C2D" w:rsidR="009A4300" w:rsidRPr="00365955" w:rsidRDefault="009A4300" w:rsidP="00365955"/>
    <w:p w14:paraId="258D9045" w14:textId="12C206B2" w:rsidR="009A4300" w:rsidRDefault="00271402" w:rsidP="006903B7">
      <w:pPr>
        <w:ind w:left="567"/>
        <w:jc w:val="center"/>
        <w:rPr>
          <w:b/>
        </w:rPr>
      </w:pPr>
      <w:r>
        <w:rPr>
          <w:noProof/>
        </w:rPr>
        <w:pict w14:anchorId="2CC3EC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9.6pt;margin-top:181.95pt;width:405.95pt;height:309.6pt;z-index:251666432;mso-position-horizontal-relative:margin;mso-position-vertical-relative:margin;mso-width-relative:page;mso-height-relative:page">
            <v:imagedata r:id="rId25" o:title="login"/>
            <w10:wrap type="square" anchorx="margin" anchory="margin"/>
          </v:shape>
        </w:pict>
      </w:r>
    </w:p>
    <w:p w14:paraId="3CEE4719" w14:textId="77777777" w:rsidR="009A4300" w:rsidRDefault="009A4300" w:rsidP="006903B7">
      <w:pPr>
        <w:ind w:left="567"/>
        <w:jc w:val="center"/>
        <w:rPr>
          <w:b/>
        </w:rPr>
      </w:pPr>
    </w:p>
    <w:p w14:paraId="59C11FB9" w14:textId="77777777" w:rsidR="009A4300" w:rsidRDefault="009A4300" w:rsidP="006903B7">
      <w:pPr>
        <w:ind w:left="567"/>
        <w:jc w:val="center"/>
        <w:rPr>
          <w:b/>
        </w:rPr>
      </w:pPr>
    </w:p>
    <w:p w14:paraId="68424ED9" w14:textId="77777777" w:rsidR="009A4300" w:rsidRDefault="009A4300" w:rsidP="006903B7">
      <w:pPr>
        <w:ind w:left="567"/>
        <w:jc w:val="center"/>
        <w:rPr>
          <w:b/>
        </w:rPr>
      </w:pPr>
    </w:p>
    <w:p w14:paraId="1E96DBA8" w14:textId="77777777" w:rsidR="009A4300" w:rsidRDefault="009A4300" w:rsidP="006903B7">
      <w:pPr>
        <w:ind w:left="567"/>
        <w:jc w:val="center"/>
        <w:rPr>
          <w:b/>
        </w:rPr>
      </w:pPr>
    </w:p>
    <w:p w14:paraId="7E6CF6B4" w14:textId="77777777" w:rsidR="009A4300" w:rsidRDefault="009A4300" w:rsidP="006903B7">
      <w:pPr>
        <w:ind w:left="567"/>
        <w:jc w:val="center"/>
        <w:rPr>
          <w:b/>
        </w:rPr>
      </w:pPr>
    </w:p>
    <w:p w14:paraId="2CF768D4" w14:textId="77777777" w:rsidR="009A4300" w:rsidRDefault="009A4300" w:rsidP="006903B7">
      <w:pPr>
        <w:ind w:left="567"/>
        <w:jc w:val="center"/>
        <w:rPr>
          <w:b/>
        </w:rPr>
      </w:pPr>
    </w:p>
    <w:p w14:paraId="021E5B2F" w14:textId="77777777" w:rsidR="009A4300" w:rsidRDefault="009A4300" w:rsidP="006903B7">
      <w:pPr>
        <w:ind w:left="567"/>
        <w:jc w:val="center"/>
        <w:rPr>
          <w:b/>
        </w:rPr>
      </w:pPr>
    </w:p>
    <w:p w14:paraId="55694D36" w14:textId="77777777" w:rsidR="009A4300" w:rsidRDefault="009A4300" w:rsidP="006903B7">
      <w:pPr>
        <w:ind w:left="567"/>
        <w:jc w:val="center"/>
        <w:rPr>
          <w:b/>
        </w:rPr>
      </w:pPr>
    </w:p>
    <w:p w14:paraId="706B0AB3" w14:textId="77777777" w:rsidR="009A4300" w:rsidRDefault="009A4300" w:rsidP="006903B7">
      <w:pPr>
        <w:ind w:left="567"/>
        <w:jc w:val="center"/>
        <w:rPr>
          <w:b/>
        </w:rPr>
      </w:pPr>
    </w:p>
    <w:p w14:paraId="66440E21" w14:textId="105ADF25" w:rsidR="006903B7" w:rsidRDefault="006903B7" w:rsidP="00365955">
      <w:pPr>
        <w:pStyle w:val="StyleGPNormalBlueLeft1cm"/>
      </w:pPr>
    </w:p>
    <w:p w14:paraId="5BDEE69F" w14:textId="517459AA" w:rsidR="006903B7" w:rsidRDefault="006903B7" w:rsidP="00365955">
      <w:pPr>
        <w:pStyle w:val="StyleGPNormalBlueLeft1cm"/>
      </w:pPr>
    </w:p>
    <w:p w14:paraId="77A0A213" w14:textId="13F18841" w:rsidR="00365955" w:rsidRDefault="00365955" w:rsidP="00365955">
      <w:pPr>
        <w:pStyle w:val="StyleGPNormalBlueLeft1cm"/>
      </w:pPr>
    </w:p>
    <w:p w14:paraId="3404DB7D" w14:textId="77777777" w:rsidR="00365955" w:rsidRDefault="00365955" w:rsidP="00365955">
      <w:pPr>
        <w:pStyle w:val="StyleGPNormalBlueLeft1cm"/>
      </w:pPr>
    </w:p>
    <w:p w14:paraId="0C9D96C6" w14:textId="637E8813" w:rsidR="00365955" w:rsidRDefault="00365955" w:rsidP="00365955">
      <w:pPr>
        <w:pStyle w:val="StyleGPNormalBlueLeft1cm"/>
      </w:pPr>
    </w:p>
    <w:p w14:paraId="08371AE5" w14:textId="204C7AF0" w:rsidR="00365955" w:rsidRDefault="00365955" w:rsidP="00365955">
      <w:pPr>
        <w:pStyle w:val="StyleGPNormalBlueLeft1cm"/>
      </w:pPr>
    </w:p>
    <w:p w14:paraId="31151E9B" w14:textId="6263AA70" w:rsidR="00365955" w:rsidRDefault="00365955" w:rsidP="00365955">
      <w:pPr>
        <w:pStyle w:val="StyleGPNormalBlueLeft1cm"/>
      </w:pPr>
    </w:p>
    <w:p w14:paraId="248E6C79" w14:textId="6404CEAF" w:rsidR="00365955" w:rsidRDefault="00365955" w:rsidP="00365955">
      <w:pPr>
        <w:pStyle w:val="StyleGPNormalBlueLeft1cm"/>
      </w:pPr>
    </w:p>
    <w:p w14:paraId="2779F2B5" w14:textId="4D8D3EF1" w:rsidR="00365955" w:rsidRDefault="00365955" w:rsidP="00365955">
      <w:pPr>
        <w:pStyle w:val="StyleGPNormalBlueLeft1cm"/>
      </w:pPr>
    </w:p>
    <w:p w14:paraId="3EB4900C" w14:textId="77777777" w:rsidR="00365955" w:rsidRDefault="00365955" w:rsidP="00365955">
      <w:pPr>
        <w:pStyle w:val="StyleGPNormalBlueLeft1cm"/>
      </w:pPr>
    </w:p>
    <w:p w14:paraId="02DA6B13" w14:textId="713810FF" w:rsidR="00365955" w:rsidRDefault="00365955" w:rsidP="00365955">
      <w:pPr>
        <w:pStyle w:val="StyleGPNormalBlueLeft1cm"/>
      </w:pPr>
    </w:p>
    <w:p w14:paraId="3DDC6442" w14:textId="77777777" w:rsidR="00365955" w:rsidRDefault="00365955" w:rsidP="00365955">
      <w:pPr>
        <w:pStyle w:val="StyleGPNormalBlueLeft1cm"/>
      </w:pPr>
    </w:p>
    <w:p w14:paraId="69DBD757" w14:textId="6AFCB840" w:rsidR="00365955" w:rsidRDefault="00365955" w:rsidP="00365955">
      <w:pPr>
        <w:pStyle w:val="StyleGPNormalBlueLeft1cm"/>
      </w:pPr>
      <w:r w:rsidRPr="00365955">
        <w:t>OBTIENE TU UBCACION ACTUAL</w:t>
      </w:r>
    </w:p>
    <w:p w14:paraId="78FE2265" w14:textId="7C357212" w:rsidR="00365955" w:rsidRDefault="00271402" w:rsidP="00365955">
      <w:pPr>
        <w:pStyle w:val="StyleGPNormalBlueLeft1cm"/>
      </w:pPr>
      <w:r>
        <w:pict w14:anchorId="6D0D2813">
          <v:shape id="_x0000_s1027" type="#_x0000_t75" style="position:absolute;left:0;text-align:left;margin-left:19.65pt;margin-top:62.3pt;width:424.8pt;height:278.6pt;z-index:251667456;mso-position-horizontal-relative:margin;mso-position-vertical-relative:margin;mso-width-relative:page;mso-height-relative:page">
            <v:imagedata r:id="rId26" o:title="principal"/>
            <w10:wrap type="square" anchorx="margin" anchory="margin"/>
          </v:shape>
        </w:pict>
      </w:r>
    </w:p>
    <w:p w14:paraId="035752C8" w14:textId="7A523CFE" w:rsidR="00365955" w:rsidRDefault="00365955" w:rsidP="00365955">
      <w:pPr>
        <w:pStyle w:val="StyleGPNormalBlueLeft1cm"/>
      </w:pPr>
    </w:p>
    <w:p w14:paraId="3FFAD967" w14:textId="3F46C54A" w:rsidR="00365955" w:rsidRDefault="00365955" w:rsidP="00365955">
      <w:pPr>
        <w:pStyle w:val="StyleGPNormalBlueLeft1cm"/>
      </w:pPr>
    </w:p>
    <w:p w14:paraId="190B8399" w14:textId="4CEC7BE5" w:rsidR="00365955" w:rsidRDefault="00365955" w:rsidP="00365955">
      <w:pPr>
        <w:pStyle w:val="StyleGPNormalBlueLeft1cm"/>
      </w:pPr>
    </w:p>
    <w:p w14:paraId="2759CBDF" w14:textId="408BAF01" w:rsidR="00365955" w:rsidRDefault="00365955" w:rsidP="00365955">
      <w:pPr>
        <w:pStyle w:val="StyleGPNormalBlueLeft1cm"/>
      </w:pPr>
    </w:p>
    <w:p w14:paraId="49C59D05" w14:textId="261089D1" w:rsidR="00365955" w:rsidRDefault="00365955" w:rsidP="00365955">
      <w:pPr>
        <w:pStyle w:val="StyleGPNormalBlueLeft1cm"/>
      </w:pPr>
    </w:p>
    <w:p w14:paraId="6383D813" w14:textId="3A9F2AE0" w:rsidR="00365955" w:rsidRDefault="00365955" w:rsidP="00365955">
      <w:pPr>
        <w:pStyle w:val="StyleGPNormalBlueLeft1cm"/>
      </w:pPr>
    </w:p>
    <w:p w14:paraId="073CAB92" w14:textId="751A6A5B" w:rsidR="00365955" w:rsidRDefault="00365955" w:rsidP="00365955">
      <w:pPr>
        <w:pStyle w:val="StyleGPNormalBlueLeft1cm"/>
      </w:pPr>
    </w:p>
    <w:p w14:paraId="116F244A" w14:textId="7B5E381D" w:rsidR="00365955" w:rsidRDefault="00365955" w:rsidP="00365955">
      <w:pPr>
        <w:pStyle w:val="StyleGPNormalBlueLeft1cm"/>
      </w:pPr>
    </w:p>
    <w:p w14:paraId="689B9A08" w14:textId="09D434E0" w:rsidR="00365955" w:rsidRDefault="00365955" w:rsidP="00365955">
      <w:pPr>
        <w:pStyle w:val="StyleGPNormalBlueLeft1cm"/>
      </w:pPr>
    </w:p>
    <w:p w14:paraId="2CFD2614" w14:textId="36162988" w:rsidR="00365955" w:rsidRDefault="00365955" w:rsidP="00365955">
      <w:pPr>
        <w:pStyle w:val="StyleGPNormalBlueLeft1cm"/>
      </w:pPr>
    </w:p>
    <w:p w14:paraId="0B441D07" w14:textId="785E783B" w:rsidR="00365955" w:rsidRDefault="00365955" w:rsidP="00365955">
      <w:pPr>
        <w:pStyle w:val="StyleGPNormalBlueLeft1cm"/>
      </w:pPr>
    </w:p>
    <w:p w14:paraId="5B375675" w14:textId="77777777" w:rsidR="00365955" w:rsidRPr="00365955" w:rsidRDefault="00365955" w:rsidP="00365955">
      <w:pPr>
        <w:pStyle w:val="StyleGPNormalBlueLeft1cm"/>
      </w:pPr>
    </w:p>
    <w:p w14:paraId="3753D955" w14:textId="212277BC" w:rsidR="006903B7" w:rsidRDefault="006903B7" w:rsidP="00365955">
      <w:pPr>
        <w:pStyle w:val="StyleGPNormalBlueLeft1cm"/>
      </w:pPr>
    </w:p>
    <w:p w14:paraId="4258372C" w14:textId="77777777" w:rsidR="00365955" w:rsidRDefault="00365955" w:rsidP="00365955">
      <w:pPr>
        <w:pStyle w:val="StyleGPNormalBlueLeft1cm"/>
      </w:pPr>
    </w:p>
    <w:p w14:paraId="26C551B8" w14:textId="77777777" w:rsidR="006903B7" w:rsidRDefault="006903B7" w:rsidP="00365955">
      <w:pPr>
        <w:pStyle w:val="StyleGPNormalBlueLeft1cm"/>
      </w:pPr>
    </w:p>
    <w:p w14:paraId="3B8DA1EB" w14:textId="77777777" w:rsidR="006903B7" w:rsidRPr="00D82051" w:rsidRDefault="006903B7" w:rsidP="00D82051">
      <w:pPr>
        <w:ind w:left="567"/>
        <w:jc w:val="center"/>
        <w:rPr>
          <w:b/>
        </w:rPr>
      </w:pPr>
    </w:p>
    <w:p w14:paraId="7A3C5D42" w14:textId="48370792" w:rsidR="00D72805" w:rsidRDefault="00D72805" w:rsidP="00D72805"/>
    <w:p w14:paraId="78D2B498" w14:textId="49336EC9" w:rsidR="00D72805" w:rsidRDefault="00D72805" w:rsidP="00D72805">
      <w:pPr>
        <w:pStyle w:val="Ttulo2"/>
        <w:keepNext/>
        <w:numPr>
          <w:ilvl w:val="1"/>
          <w:numId w:val="4"/>
        </w:numPr>
        <w:spacing w:before="120" w:after="120" w:line="240" w:lineRule="auto"/>
        <w:jc w:val="both"/>
      </w:pPr>
      <w:bookmarkStart w:id="48" w:name="_Toc187465801"/>
      <w:bookmarkStart w:id="49" w:name="_Toc430547998"/>
      <w:r w:rsidRPr="001C3AB7">
        <w:t>FUERA DE ALCANCE</w:t>
      </w:r>
      <w:bookmarkEnd w:id="45"/>
      <w:bookmarkEnd w:id="48"/>
      <w:bookmarkEnd w:id="49"/>
      <w:r w:rsidRPr="001C3AB7">
        <w:t xml:space="preserve"> </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D72805" w:rsidRPr="002F093A" w14:paraId="51934539" w14:textId="77777777" w:rsidTr="006255BB">
        <w:trPr>
          <w:trHeight w:val="273"/>
          <w:tblHeader/>
        </w:trPr>
        <w:tc>
          <w:tcPr>
            <w:tcW w:w="3402" w:type="dxa"/>
            <w:shd w:val="pct20" w:color="auto" w:fill="FFFFFF"/>
            <w:vAlign w:val="center"/>
          </w:tcPr>
          <w:p w14:paraId="466722BB" w14:textId="77777777" w:rsidR="00D72805" w:rsidRPr="002F093A" w:rsidRDefault="00D72805" w:rsidP="006255BB">
            <w:pPr>
              <w:pStyle w:val="TableHeading"/>
              <w:jc w:val="center"/>
              <w:rPr>
                <w:rFonts w:cs="Arial"/>
                <w:sz w:val="20"/>
              </w:rPr>
            </w:pPr>
            <w:bookmarkStart w:id="50" w:name="_Toc156366034"/>
            <w:r w:rsidRPr="002F093A">
              <w:rPr>
                <w:rFonts w:cs="Arial"/>
                <w:sz w:val="20"/>
              </w:rPr>
              <w:t>Fuera del Alcance</w:t>
            </w:r>
          </w:p>
        </w:tc>
        <w:tc>
          <w:tcPr>
            <w:tcW w:w="4536" w:type="dxa"/>
            <w:shd w:val="pct20" w:color="auto" w:fill="FFFFFF"/>
            <w:vAlign w:val="center"/>
          </w:tcPr>
          <w:p w14:paraId="7DAC2EFB" w14:textId="77777777" w:rsidR="00D72805" w:rsidRPr="002F093A" w:rsidRDefault="00D72805" w:rsidP="006255BB">
            <w:pPr>
              <w:pStyle w:val="TableHeading"/>
              <w:jc w:val="center"/>
              <w:rPr>
                <w:rFonts w:cs="Arial"/>
                <w:sz w:val="20"/>
              </w:rPr>
            </w:pPr>
            <w:r w:rsidRPr="002F093A">
              <w:rPr>
                <w:rFonts w:cs="Arial"/>
                <w:sz w:val="20"/>
              </w:rPr>
              <w:t>Observaciones</w:t>
            </w:r>
          </w:p>
        </w:tc>
      </w:tr>
      <w:tr w:rsidR="00D72805" w:rsidRPr="002F093A" w14:paraId="5301D1FE" w14:textId="77777777" w:rsidTr="006255BB">
        <w:tc>
          <w:tcPr>
            <w:tcW w:w="3402" w:type="dxa"/>
            <w:vAlign w:val="center"/>
          </w:tcPr>
          <w:p w14:paraId="19D3873B" w14:textId="0F453215" w:rsidR="00D72805" w:rsidRPr="002F093A" w:rsidRDefault="00D72805" w:rsidP="00784ACB">
            <w:pPr>
              <w:spacing w:before="60" w:after="60"/>
              <w:rPr>
                <w:rFonts w:cs="Arial"/>
              </w:rPr>
            </w:pPr>
            <w:r>
              <w:rPr>
                <w:rFonts w:cs="Arial"/>
              </w:rPr>
              <w:t xml:space="preserve">Compartir rutas con otros usuarios que </w:t>
            </w:r>
            <w:r w:rsidR="00784ACB">
              <w:rPr>
                <w:rFonts w:cs="Arial"/>
              </w:rPr>
              <w:t>usen el sistema.</w:t>
            </w:r>
          </w:p>
        </w:tc>
        <w:tc>
          <w:tcPr>
            <w:tcW w:w="4536" w:type="dxa"/>
            <w:vAlign w:val="center"/>
          </w:tcPr>
          <w:p w14:paraId="62F7AF02" w14:textId="680EDE4A" w:rsidR="00D72805" w:rsidRPr="002F093A" w:rsidRDefault="00D72805" w:rsidP="00784ACB">
            <w:pPr>
              <w:spacing w:before="60" w:after="60"/>
              <w:rPr>
                <w:rFonts w:cs="Arial"/>
              </w:rPr>
            </w:pPr>
            <w:r>
              <w:rPr>
                <w:rFonts w:cs="Arial"/>
              </w:rPr>
              <w:t xml:space="preserve">La aplicación no está vinculada a un servidor que permita compartir entre usuarios las rutas </w:t>
            </w:r>
            <w:r w:rsidR="00784ACB">
              <w:rPr>
                <w:rFonts w:cs="Arial"/>
              </w:rPr>
              <w:t>personales de cada docente</w:t>
            </w:r>
            <w:r>
              <w:rPr>
                <w:rFonts w:cs="Arial"/>
              </w:rPr>
              <w:t>.</w:t>
            </w:r>
          </w:p>
        </w:tc>
      </w:tr>
      <w:tr w:rsidR="00D72805" w:rsidRPr="002F093A" w14:paraId="3FE04589" w14:textId="77777777" w:rsidTr="006255BB">
        <w:tc>
          <w:tcPr>
            <w:tcW w:w="3402" w:type="dxa"/>
            <w:vAlign w:val="center"/>
          </w:tcPr>
          <w:p w14:paraId="07E1D731" w14:textId="5591DDF1" w:rsidR="00D72805" w:rsidRDefault="00784ACB" w:rsidP="00784ACB">
            <w:pPr>
              <w:spacing w:before="60" w:after="60"/>
              <w:rPr>
                <w:rFonts w:cs="Arial"/>
              </w:rPr>
            </w:pPr>
            <w:r>
              <w:rPr>
                <w:rFonts w:cs="Arial"/>
              </w:rPr>
              <w:t>Soporte a versiones antiguas de celulares</w:t>
            </w:r>
          </w:p>
        </w:tc>
        <w:tc>
          <w:tcPr>
            <w:tcW w:w="4536" w:type="dxa"/>
            <w:vAlign w:val="center"/>
          </w:tcPr>
          <w:p w14:paraId="7E092513" w14:textId="7469E0FF" w:rsidR="00D72805" w:rsidRDefault="00D72805" w:rsidP="00784ACB">
            <w:pPr>
              <w:spacing w:before="60" w:after="60"/>
              <w:rPr>
                <w:rFonts w:cs="Arial"/>
              </w:rPr>
            </w:pPr>
            <w:r>
              <w:rPr>
                <w:rFonts w:cs="Arial"/>
              </w:rPr>
              <w:t>La aplicación a laborar requiere que el dispositivo móvil</w:t>
            </w:r>
            <w:r w:rsidR="00784ACB">
              <w:rPr>
                <w:rFonts w:cs="Arial"/>
              </w:rPr>
              <w:t xml:space="preserve"> cuente con GPS.</w:t>
            </w:r>
          </w:p>
        </w:tc>
      </w:tr>
      <w:tr w:rsidR="00E2110D" w:rsidRPr="002F093A" w14:paraId="59889124" w14:textId="77777777" w:rsidTr="006255BB">
        <w:tc>
          <w:tcPr>
            <w:tcW w:w="3402" w:type="dxa"/>
            <w:vAlign w:val="center"/>
          </w:tcPr>
          <w:p w14:paraId="49EC0237" w14:textId="4C758AC4" w:rsidR="00E2110D" w:rsidRDefault="00572233" w:rsidP="00784ACB">
            <w:pPr>
              <w:spacing w:before="60" w:after="60"/>
              <w:rPr>
                <w:rFonts w:cs="Arial"/>
              </w:rPr>
            </w:pPr>
            <w:r>
              <w:rPr>
                <w:rFonts w:cs="Arial"/>
              </w:rPr>
              <w:t>Soporte para navegadores</w:t>
            </w:r>
            <w:r w:rsidR="0080053D">
              <w:rPr>
                <w:rFonts w:cs="Arial"/>
              </w:rPr>
              <w:t xml:space="preserve"> web</w:t>
            </w:r>
          </w:p>
        </w:tc>
        <w:tc>
          <w:tcPr>
            <w:tcW w:w="4536" w:type="dxa"/>
            <w:vAlign w:val="center"/>
          </w:tcPr>
          <w:p w14:paraId="7E1DD530" w14:textId="553D4DE4" w:rsidR="00E2110D" w:rsidRDefault="00572233" w:rsidP="00784ACB">
            <w:pPr>
              <w:spacing w:before="60" w:after="60"/>
              <w:rPr>
                <w:rFonts w:cs="Arial"/>
              </w:rPr>
            </w:pPr>
            <w:r>
              <w:rPr>
                <w:rFonts w:cs="Arial"/>
              </w:rPr>
              <w:t>La aplicación a laborar requiere el uso del navegador Mozilla Firefox 44.0.</w:t>
            </w:r>
          </w:p>
        </w:tc>
      </w:tr>
    </w:tbl>
    <w:p w14:paraId="19D86786" w14:textId="77777777" w:rsidR="00D72805" w:rsidRDefault="00D72805" w:rsidP="00D72805"/>
    <w:p w14:paraId="5B69AC34" w14:textId="77777777" w:rsidR="00D75E34" w:rsidRDefault="00D75E34" w:rsidP="00D72805"/>
    <w:p w14:paraId="7621F186" w14:textId="77777777" w:rsidR="00D75E34" w:rsidRPr="00ED52EC" w:rsidRDefault="00D75E34" w:rsidP="00D72805"/>
    <w:p w14:paraId="1E082F7D" w14:textId="77777777" w:rsidR="00D72805" w:rsidRDefault="00D72805" w:rsidP="00D72805">
      <w:pPr>
        <w:pStyle w:val="Ttulo2"/>
        <w:keepNext/>
        <w:numPr>
          <w:ilvl w:val="1"/>
          <w:numId w:val="4"/>
        </w:numPr>
        <w:spacing w:before="120" w:after="120" w:line="240" w:lineRule="auto"/>
        <w:jc w:val="both"/>
      </w:pPr>
      <w:bookmarkStart w:id="51" w:name="_Toc187465802"/>
      <w:bookmarkStart w:id="52" w:name="_Toc430547999"/>
      <w:r w:rsidRPr="001C3AB7">
        <w:t>SUPUESTOS</w:t>
      </w:r>
      <w:bookmarkEnd w:id="50"/>
      <w:bookmarkEnd w:id="51"/>
      <w:bookmarkEnd w:id="52"/>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D72805" w:rsidRPr="002F093A" w14:paraId="3CAA2172" w14:textId="77777777" w:rsidTr="006255BB">
        <w:trPr>
          <w:trHeight w:val="273"/>
          <w:tblHeader/>
        </w:trPr>
        <w:tc>
          <w:tcPr>
            <w:tcW w:w="634" w:type="dxa"/>
            <w:shd w:val="pct20" w:color="auto" w:fill="FFFFFF"/>
            <w:vAlign w:val="center"/>
          </w:tcPr>
          <w:p w14:paraId="3B127D8A" w14:textId="77777777" w:rsidR="00D72805" w:rsidRPr="002F093A" w:rsidRDefault="00D72805" w:rsidP="006255BB">
            <w:pPr>
              <w:pStyle w:val="TableHeading"/>
              <w:jc w:val="center"/>
              <w:rPr>
                <w:rFonts w:cs="Arial"/>
                <w:sz w:val="20"/>
              </w:rPr>
            </w:pPr>
            <w:r w:rsidRPr="002F093A">
              <w:rPr>
                <w:rFonts w:cs="Arial"/>
                <w:sz w:val="20"/>
              </w:rPr>
              <w:t>Ítem</w:t>
            </w:r>
          </w:p>
        </w:tc>
        <w:tc>
          <w:tcPr>
            <w:tcW w:w="7235" w:type="dxa"/>
            <w:shd w:val="pct20" w:color="auto" w:fill="FFFFFF"/>
            <w:vAlign w:val="center"/>
          </w:tcPr>
          <w:p w14:paraId="4F66FAA3" w14:textId="77777777" w:rsidR="00D72805" w:rsidRPr="002F093A" w:rsidRDefault="00D72805" w:rsidP="006255BB">
            <w:pPr>
              <w:pStyle w:val="TableHeading"/>
              <w:jc w:val="center"/>
              <w:rPr>
                <w:rFonts w:cs="Arial"/>
                <w:sz w:val="20"/>
              </w:rPr>
            </w:pPr>
            <w:r w:rsidRPr="002F093A">
              <w:rPr>
                <w:rFonts w:cs="Arial"/>
                <w:sz w:val="20"/>
              </w:rPr>
              <w:t>Supuestos</w:t>
            </w:r>
          </w:p>
        </w:tc>
      </w:tr>
      <w:tr w:rsidR="00D72805" w:rsidRPr="002F093A" w14:paraId="28FFBF96" w14:textId="77777777" w:rsidTr="006255BB">
        <w:tc>
          <w:tcPr>
            <w:tcW w:w="634" w:type="dxa"/>
            <w:vAlign w:val="center"/>
          </w:tcPr>
          <w:p w14:paraId="65D1F145" w14:textId="77777777" w:rsidR="00D72805" w:rsidRPr="002F093A" w:rsidRDefault="00D72805" w:rsidP="006255BB">
            <w:pPr>
              <w:spacing w:before="60" w:after="60"/>
              <w:jc w:val="center"/>
              <w:rPr>
                <w:rFonts w:cs="Arial"/>
              </w:rPr>
            </w:pPr>
            <w:r w:rsidRPr="002F093A">
              <w:rPr>
                <w:rFonts w:cs="Arial"/>
              </w:rPr>
              <w:t>1</w:t>
            </w:r>
          </w:p>
        </w:tc>
        <w:tc>
          <w:tcPr>
            <w:tcW w:w="7235" w:type="dxa"/>
            <w:vAlign w:val="center"/>
          </w:tcPr>
          <w:p w14:paraId="4221E29F" w14:textId="77777777" w:rsidR="00D72805" w:rsidRPr="002F093A" w:rsidRDefault="00D72805" w:rsidP="006255BB">
            <w:pPr>
              <w:spacing w:before="60" w:after="60"/>
              <w:rPr>
                <w:rFonts w:cs="Arial"/>
              </w:rPr>
            </w:pPr>
            <w:r w:rsidRPr="002F093A">
              <w:rPr>
                <w:rFonts w:cs="Arial"/>
              </w:rPr>
              <w:t>Adaptación a la normativa de Gestión de la Calidad en el desarrollo del software.</w:t>
            </w:r>
            <w:r>
              <w:t xml:space="preserve"> Buen manejo y uso de los métodos de programación</w:t>
            </w:r>
            <w:r>
              <w:rPr>
                <w:color w:val="FF0000"/>
              </w:rPr>
              <w:t>.</w:t>
            </w:r>
          </w:p>
        </w:tc>
      </w:tr>
      <w:tr w:rsidR="00D72805" w:rsidRPr="002F093A" w14:paraId="5224EC10" w14:textId="77777777" w:rsidTr="006255BB">
        <w:tc>
          <w:tcPr>
            <w:tcW w:w="634" w:type="dxa"/>
            <w:vAlign w:val="center"/>
          </w:tcPr>
          <w:p w14:paraId="76659E74" w14:textId="77777777" w:rsidR="00D72805" w:rsidRPr="002F093A" w:rsidRDefault="00D72805" w:rsidP="006255BB">
            <w:pPr>
              <w:spacing w:before="60" w:after="60"/>
              <w:jc w:val="center"/>
              <w:rPr>
                <w:rFonts w:cs="Arial"/>
              </w:rPr>
            </w:pPr>
            <w:r w:rsidRPr="002F093A">
              <w:rPr>
                <w:rFonts w:cs="Arial"/>
              </w:rPr>
              <w:t>2</w:t>
            </w:r>
          </w:p>
        </w:tc>
        <w:tc>
          <w:tcPr>
            <w:tcW w:w="7235" w:type="dxa"/>
            <w:vAlign w:val="center"/>
          </w:tcPr>
          <w:p w14:paraId="337CB47D" w14:textId="7FA1310E" w:rsidR="00D72805" w:rsidRPr="002F093A" w:rsidRDefault="00D72805" w:rsidP="006255BB">
            <w:pPr>
              <w:spacing w:before="60" w:after="60"/>
              <w:rPr>
                <w:rFonts w:cs="Arial"/>
              </w:rPr>
            </w:pPr>
            <w:r>
              <w:rPr>
                <w:rFonts w:cs="Arial"/>
              </w:rPr>
              <w:t>La modificación de una función perteneciente</w:t>
            </w:r>
            <w:r w:rsidR="00E30EB6">
              <w:rPr>
                <w:rFonts w:cs="Arial"/>
              </w:rPr>
              <w:t xml:space="preserve"> a</w:t>
            </w:r>
            <w:r>
              <w:rPr>
                <w:rFonts w:cs="Arial"/>
              </w:rPr>
              <w:t xml:space="preserve"> la aplicación tendrá que ser aprobado por el Analista Funcional y de Calidad</w:t>
            </w:r>
            <w:r w:rsidRPr="002F093A">
              <w:rPr>
                <w:rFonts w:cs="Arial"/>
              </w:rPr>
              <w:t>.</w:t>
            </w:r>
          </w:p>
        </w:tc>
      </w:tr>
      <w:tr w:rsidR="00D72805" w:rsidRPr="002F093A" w14:paraId="7EE8F63C" w14:textId="77777777" w:rsidTr="006255BB">
        <w:tc>
          <w:tcPr>
            <w:tcW w:w="634" w:type="dxa"/>
            <w:vAlign w:val="center"/>
          </w:tcPr>
          <w:p w14:paraId="6D80F4AE" w14:textId="77777777" w:rsidR="00D72805" w:rsidRPr="002F093A" w:rsidRDefault="00D72805" w:rsidP="006255BB">
            <w:pPr>
              <w:spacing w:before="60" w:after="60"/>
              <w:jc w:val="center"/>
              <w:rPr>
                <w:rFonts w:cs="Arial"/>
              </w:rPr>
            </w:pPr>
            <w:r w:rsidRPr="002F093A">
              <w:rPr>
                <w:rFonts w:cs="Arial"/>
              </w:rPr>
              <w:t>3</w:t>
            </w:r>
          </w:p>
        </w:tc>
        <w:tc>
          <w:tcPr>
            <w:tcW w:w="7235" w:type="dxa"/>
            <w:vAlign w:val="center"/>
          </w:tcPr>
          <w:p w14:paraId="0737B35F" w14:textId="77777777" w:rsidR="00D72805" w:rsidRPr="002F093A" w:rsidRDefault="00D72805" w:rsidP="006255BB">
            <w:pPr>
              <w:spacing w:before="60" w:after="60"/>
              <w:rPr>
                <w:rFonts w:cs="Arial"/>
              </w:rPr>
            </w:pPr>
            <w:r w:rsidRPr="00422F86">
              <w:rPr>
                <w:rFonts w:cs="Arial"/>
              </w:rPr>
              <w:t xml:space="preserve">La no aparición de una nueva </w:t>
            </w:r>
            <w:r>
              <w:rPr>
                <w:rFonts w:cs="Arial"/>
              </w:rPr>
              <w:t>actualización del complemente de mapas de Google</w:t>
            </w:r>
            <w:r w:rsidRPr="00422F86">
              <w:rPr>
                <w:rFonts w:cs="Arial"/>
              </w:rPr>
              <w:t>, por lo cual se tenga que replantear el alcance del proyecto y solicitar aprobación de cambio de alcance</w:t>
            </w:r>
            <w:r>
              <w:rPr>
                <w:rFonts w:cs="Arial"/>
              </w:rPr>
              <w:t>.</w:t>
            </w:r>
          </w:p>
        </w:tc>
      </w:tr>
      <w:tr w:rsidR="00D72805" w:rsidRPr="002F093A" w14:paraId="1F3B9484" w14:textId="77777777" w:rsidTr="006255BB">
        <w:tc>
          <w:tcPr>
            <w:tcW w:w="634" w:type="dxa"/>
            <w:vAlign w:val="center"/>
          </w:tcPr>
          <w:p w14:paraId="4A3B5AE0" w14:textId="77777777" w:rsidR="00D72805" w:rsidRPr="002F093A" w:rsidRDefault="00D72805" w:rsidP="006255BB">
            <w:pPr>
              <w:spacing w:before="60" w:after="60"/>
              <w:jc w:val="center"/>
              <w:rPr>
                <w:rFonts w:cs="Arial"/>
              </w:rPr>
            </w:pPr>
            <w:r>
              <w:rPr>
                <w:rFonts w:cs="Arial"/>
              </w:rPr>
              <w:t>4</w:t>
            </w:r>
          </w:p>
        </w:tc>
        <w:tc>
          <w:tcPr>
            <w:tcW w:w="7235" w:type="dxa"/>
            <w:vAlign w:val="center"/>
          </w:tcPr>
          <w:p w14:paraId="621A1F9C" w14:textId="77777777" w:rsidR="00D72805" w:rsidRPr="00422F86" w:rsidRDefault="00D72805" w:rsidP="006255BB">
            <w:pPr>
              <w:spacing w:before="60" w:after="60"/>
              <w:rPr>
                <w:rFonts w:cs="Arial"/>
              </w:rPr>
            </w:pPr>
            <w:r w:rsidRPr="001921C5">
              <w:rPr>
                <w:rFonts w:cs="Arial"/>
              </w:rPr>
              <w:t>Se participará según las fechas programadas en el cronograma.</w:t>
            </w:r>
          </w:p>
        </w:tc>
      </w:tr>
    </w:tbl>
    <w:p w14:paraId="4BBD548F" w14:textId="77777777" w:rsidR="00D72805" w:rsidRDefault="00D72805" w:rsidP="00D72805"/>
    <w:p w14:paraId="0F3B89FC" w14:textId="77777777" w:rsidR="00D75E34" w:rsidRDefault="00D75E34" w:rsidP="00D72805"/>
    <w:p w14:paraId="3961CC2A" w14:textId="462883E0" w:rsidR="00D72805" w:rsidRDefault="00D72805" w:rsidP="00D72805"/>
    <w:p w14:paraId="1B580F55" w14:textId="77777777" w:rsidR="00E76607" w:rsidRPr="009D0DDB" w:rsidRDefault="00E76607" w:rsidP="00D72805"/>
    <w:p w14:paraId="77E23568" w14:textId="77777777" w:rsidR="00D72805" w:rsidRDefault="00D72805" w:rsidP="00D72805">
      <w:pPr>
        <w:pStyle w:val="Ttulo2"/>
        <w:keepNext/>
        <w:numPr>
          <w:ilvl w:val="1"/>
          <w:numId w:val="4"/>
        </w:numPr>
        <w:spacing w:before="120" w:after="120" w:line="240" w:lineRule="auto"/>
        <w:jc w:val="both"/>
      </w:pPr>
      <w:bookmarkStart w:id="53" w:name="_Toc156366035"/>
      <w:bookmarkStart w:id="54" w:name="_Toc187465803"/>
      <w:bookmarkStart w:id="55" w:name="_Toc430548000"/>
      <w:r w:rsidRPr="00CC13E4">
        <w:lastRenderedPageBreak/>
        <w:t>RESTRICCIONES</w:t>
      </w:r>
      <w:bookmarkEnd w:id="53"/>
      <w:bookmarkEnd w:id="54"/>
      <w:bookmarkEnd w:id="55"/>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D72805" w:rsidRPr="002F093A" w14:paraId="4193E933" w14:textId="77777777" w:rsidTr="006255BB">
        <w:trPr>
          <w:trHeight w:val="273"/>
          <w:tblHeader/>
        </w:trPr>
        <w:tc>
          <w:tcPr>
            <w:tcW w:w="634" w:type="dxa"/>
            <w:shd w:val="pct20" w:color="auto" w:fill="FFFFFF"/>
            <w:vAlign w:val="center"/>
          </w:tcPr>
          <w:p w14:paraId="3C27C1EE" w14:textId="77777777" w:rsidR="00D72805" w:rsidRPr="002F093A" w:rsidRDefault="00D72805" w:rsidP="006255BB">
            <w:pPr>
              <w:pStyle w:val="TableHeading"/>
              <w:jc w:val="center"/>
              <w:rPr>
                <w:rFonts w:cs="Arial"/>
                <w:sz w:val="20"/>
              </w:rPr>
            </w:pPr>
            <w:r w:rsidRPr="002F093A">
              <w:rPr>
                <w:rFonts w:cs="Arial"/>
                <w:sz w:val="20"/>
              </w:rPr>
              <w:t>Ítem</w:t>
            </w:r>
          </w:p>
        </w:tc>
        <w:tc>
          <w:tcPr>
            <w:tcW w:w="7483" w:type="dxa"/>
            <w:shd w:val="pct20" w:color="auto" w:fill="FFFFFF"/>
            <w:vAlign w:val="center"/>
          </w:tcPr>
          <w:p w14:paraId="5C4797B5" w14:textId="77777777" w:rsidR="00D72805" w:rsidRPr="002F093A" w:rsidRDefault="00D72805" w:rsidP="006255BB">
            <w:pPr>
              <w:pStyle w:val="TableHeading"/>
              <w:jc w:val="center"/>
              <w:rPr>
                <w:rFonts w:cs="Arial"/>
                <w:sz w:val="20"/>
              </w:rPr>
            </w:pPr>
            <w:r w:rsidRPr="002F093A">
              <w:rPr>
                <w:rFonts w:cs="Arial"/>
                <w:sz w:val="20"/>
              </w:rPr>
              <w:t>Restricciones</w:t>
            </w:r>
          </w:p>
        </w:tc>
      </w:tr>
      <w:tr w:rsidR="00D72805" w:rsidRPr="002F093A" w14:paraId="00694A55" w14:textId="77777777" w:rsidTr="006255BB">
        <w:tc>
          <w:tcPr>
            <w:tcW w:w="634" w:type="dxa"/>
            <w:vAlign w:val="center"/>
          </w:tcPr>
          <w:p w14:paraId="62661953" w14:textId="77777777" w:rsidR="00D72805" w:rsidRPr="002F093A" w:rsidRDefault="00D72805" w:rsidP="006255BB">
            <w:pPr>
              <w:spacing w:before="60" w:after="60"/>
              <w:jc w:val="center"/>
              <w:rPr>
                <w:rFonts w:cs="Arial"/>
              </w:rPr>
            </w:pPr>
            <w:r w:rsidRPr="002F093A">
              <w:rPr>
                <w:rFonts w:cs="Arial"/>
              </w:rPr>
              <w:t>1</w:t>
            </w:r>
          </w:p>
        </w:tc>
        <w:tc>
          <w:tcPr>
            <w:tcW w:w="7483" w:type="dxa"/>
            <w:vAlign w:val="center"/>
          </w:tcPr>
          <w:p w14:paraId="01E67027" w14:textId="77777777" w:rsidR="00D72805" w:rsidRPr="002F093A" w:rsidRDefault="00D72805" w:rsidP="006255BB">
            <w:pPr>
              <w:spacing w:before="60" w:after="60"/>
              <w:rPr>
                <w:rFonts w:cs="Arial"/>
              </w:rPr>
            </w:pPr>
            <w:r>
              <w:rPr>
                <w:rFonts w:cs="Arial"/>
              </w:rPr>
              <w:t>Cumplir con la publicación del producto en el plazo indicado.</w:t>
            </w:r>
          </w:p>
        </w:tc>
      </w:tr>
      <w:tr w:rsidR="00D72805" w:rsidRPr="002F093A" w14:paraId="7DB2F73C" w14:textId="77777777" w:rsidTr="006255BB">
        <w:tc>
          <w:tcPr>
            <w:tcW w:w="634" w:type="dxa"/>
            <w:vAlign w:val="center"/>
          </w:tcPr>
          <w:p w14:paraId="62556144" w14:textId="77777777" w:rsidR="00D72805" w:rsidRPr="002F093A" w:rsidRDefault="00D72805" w:rsidP="006255BB">
            <w:pPr>
              <w:spacing w:before="60" w:after="60"/>
              <w:jc w:val="center"/>
              <w:rPr>
                <w:rFonts w:cs="Arial"/>
              </w:rPr>
            </w:pPr>
            <w:r w:rsidRPr="002F093A">
              <w:rPr>
                <w:rFonts w:cs="Arial"/>
              </w:rPr>
              <w:t>2</w:t>
            </w:r>
          </w:p>
        </w:tc>
        <w:tc>
          <w:tcPr>
            <w:tcW w:w="7483" w:type="dxa"/>
            <w:vAlign w:val="center"/>
          </w:tcPr>
          <w:p w14:paraId="00815BFF" w14:textId="49CB4D06" w:rsidR="00D72805" w:rsidRPr="002F093A" w:rsidRDefault="00E76607" w:rsidP="006255BB">
            <w:pPr>
              <w:spacing w:before="60" w:after="60"/>
              <w:rPr>
                <w:rFonts w:cs="Arial"/>
              </w:rPr>
            </w:pPr>
            <w:r>
              <w:t>Realizar todas</w:t>
            </w:r>
            <w:r w:rsidR="00D72805">
              <w:t xml:space="preserve"> las funcionalidades requeridas por el público interesado en el tiempo descrito para su lanzamiento final.</w:t>
            </w:r>
          </w:p>
        </w:tc>
      </w:tr>
      <w:tr w:rsidR="00D72805" w:rsidRPr="002F093A" w14:paraId="7B7B780C" w14:textId="77777777" w:rsidTr="006255BB">
        <w:tc>
          <w:tcPr>
            <w:tcW w:w="634" w:type="dxa"/>
            <w:shd w:val="clear" w:color="auto" w:fill="auto"/>
            <w:vAlign w:val="center"/>
          </w:tcPr>
          <w:p w14:paraId="55C3C271" w14:textId="77777777" w:rsidR="00D72805" w:rsidRPr="005938F2" w:rsidRDefault="00D72805" w:rsidP="006255BB">
            <w:pPr>
              <w:spacing w:before="60" w:after="60"/>
              <w:jc w:val="center"/>
              <w:rPr>
                <w:rFonts w:cs="Arial"/>
              </w:rPr>
            </w:pPr>
            <w:r w:rsidRPr="005938F2">
              <w:rPr>
                <w:rFonts w:cs="Arial"/>
              </w:rPr>
              <w:t>3</w:t>
            </w:r>
          </w:p>
        </w:tc>
        <w:tc>
          <w:tcPr>
            <w:tcW w:w="7483" w:type="dxa"/>
            <w:shd w:val="clear" w:color="auto" w:fill="auto"/>
            <w:vAlign w:val="center"/>
          </w:tcPr>
          <w:p w14:paraId="520741FD" w14:textId="54520472" w:rsidR="00D72805" w:rsidRPr="002F093A" w:rsidRDefault="00C66FA0" w:rsidP="005B1832">
            <w:pPr>
              <w:spacing w:before="60" w:after="60"/>
              <w:rPr>
                <w:rFonts w:cs="Arial"/>
              </w:rPr>
            </w:pPr>
            <w:r>
              <w:rPr>
                <w:rFonts w:cs="Arial"/>
              </w:rPr>
              <w:t>El sistema</w:t>
            </w:r>
            <w:r w:rsidR="00D72805">
              <w:rPr>
                <w:rFonts w:cs="Arial"/>
              </w:rPr>
              <w:t xml:space="preserve"> requerirá </w:t>
            </w:r>
            <w:r>
              <w:rPr>
                <w:rFonts w:cs="Arial"/>
              </w:rPr>
              <w:t>el uso de Internet,</w:t>
            </w:r>
            <w:r w:rsidR="00D72805">
              <w:rPr>
                <w:rFonts w:cs="Arial"/>
              </w:rPr>
              <w:t xml:space="preserve"> </w:t>
            </w:r>
            <w:r>
              <w:rPr>
                <w:rFonts w:cs="Arial"/>
              </w:rPr>
              <w:t>para móviles</w:t>
            </w:r>
            <w:r w:rsidR="00D72805" w:rsidRPr="005938F2">
              <w:rPr>
                <w:rFonts w:cs="Arial"/>
              </w:rPr>
              <w:t xml:space="preserve"> “paquete de datos”</w:t>
            </w:r>
            <w:r w:rsidR="00D72805">
              <w:rPr>
                <w:rFonts w:cs="Arial"/>
              </w:rPr>
              <w:t xml:space="preserve"> contratado</w:t>
            </w:r>
            <w:r>
              <w:rPr>
                <w:rFonts w:cs="Arial"/>
              </w:rPr>
              <w:t xml:space="preserve">, </w:t>
            </w:r>
            <w:r w:rsidR="005B1832">
              <w:rPr>
                <w:rFonts w:cs="Arial"/>
              </w:rPr>
              <w:t>en una computadora/laptop conexión “Banda Ancha”, “Wifi”, etc</w:t>
            </w:r>
            <w:r w:rsidR="00D72805">
              <w:rPr>
                <w:rFonts w:cs="Arial"/>
              </w:rPr>
              <w:t>.</w:t>
            </w:r>
          </w:p>
        </w:tc>
      </w:tr>
    </w:tbl>
    <w:p w14:paraId="4AB96F34" w14:textId="77777777" w:rsidR="00D72805" w:rsidRPr="002F093A" w:rsidRDefault="00D72805" w:rsidP="00D72805">
      <w:pPr>
        <w:spacing w:before="60" w:after="60"/>
        <w:rPr>
          <w:rFonts w:cs="Arial"/>
        </w:rPr>
      </w:pPr>
    </w:p>
    <w:p w14:paraId="63246E48" w14:textId="140C7A8F" w:rsidR="00D72805" w:rsidRDefault="00D72805" w:rsidP="00D72805">
      <w:bookmarkStart w:id="56" w:name="_Toc127716379"/>
      <w:bookmarkStart w:id="57" w:name="_Toc504267289"/>
      <w:bookmarkStart w:id="58" w:name="_Toc504267334"/>
      <w:bookmarkStart w:id="59" w:name="_Toc504267623"/>
      <w:bookmarkStart w:id="60" w:name="_Toc505485089"/>
      <w:bookmarkStart w:id="61" w:name="_Toc505485243"/>
      <w:bookmarkStart w:id="62" w:name="_Toc505485327"/>
      <w:bookmarkStart w:id="63" w:name="_Toc505677092"/>
      <w:bookmarkStart w:id="64" w:name="_Toc505677907"/>
      <w:bookmarkStart w:id="65" w:name="_Toc504265626"/>
      <w:bookmarkStart w:id="66" w:name="_Toc506181835"/>
      <w:bookmarkStart w:id="67" w:name="_Toc506183239"/>
      <w:bookmarkStart w:id="68" w:name="_Toc506183261"/>
      <w:bookmarkStart w:id="69" w:name="_Toc506183416"/>
      <w:bookmarkStart w:id="70" w:name="_Toc506253127"/>
      <w:bookmarkStart w:id="71" w:name="_Toc504262602"/>
      <w:bookmarkStart w:id="72" w:name="_Toc506611737"/>
      <w:bookmarkStart w:id="73" w:name="_Toc507484811"/>
      <w:bookmarkStart w:id="74" w:name="_Toc508711459"/>
      <w:bookmarkStart w:id="75" w:name="_Toc506780920"/>
      <w:bookmarkStart w:id="76" w:name="_Toc507484805"/>
      <w:bookmarkStart w:id="77" w:name="_Toc509894296"/>
      <w:bookmarkStart w:id="78" w:name="_Toc510601986"/>
      <w:bookmarkStart w:id="79" w:name="_Toc26335075"/>
      <w:bookmarkStart w:id="80" w:name="_Toc26335209"/>
      <w:bookmarkEnd w:id="16"/>
      <w:bookmarkEnd w:id="31"/>
      <w:bookmarkEnd w:id="32"/>
    </w:p>
    <w:p w14:paraId="512E3FDB" w14:textId="77777777" w:rsidR="00D75E34" w:rsidRDefault="00D75E34" w:rsidP="00D72805"/>
    <w:p w14:paraId="7654A672" w14:textId="77777777" w:rsidR="00D75E34" w:rsidRDefault="00D75E34" w:rsidP="00D72805"/>
    <w:p w14:paraId="28826737" w14:textId="77777777" w:rsidR="00D75E34" w:rsidRDefault="00D75E34" w:rsidP="00D72805"/>
    <w:p w14:paraId="2DBE6FF0" w14:textId="77777777" w:rsidR="00D75E34" w:rsidRDefault="00D75E34" w:rsidP="00D72805"/>
    <w:p w14:paraId="7D10E6AD" w14:textId="77777777" w:rsidR="00D75E34" w:rsidRDefault="00D75E34" w:rsidP="00D72805"/>
    <w:p w14:paraId="0C6E7908" w14:textId="77777777" w:rsidR="00D75E34" w:rsidRDefault="00D75E34" w:rsidP="00D72805"/>
    <w:p w14:paraId="0525D6E4" w14:textId="77777777" w:rsidR="00D75E34" w:rsidRDefault="00D75E34" w:rsidP="00D72805"/>
    <w:p w14:paraId="17B19809" w14:textId="77777777" w:rsidR="00D75E34" w:rsidRDefault="00D75E34" w:rsidP="00D72805"/>
    <w:p w14:paraId="13225562" w14:textId="77777777" w:rsidR="00D75E34" w:rsidRDefault="00D75E34" w:rsidP="00D72805"/>
    <w:p w14:paraId="2732485A" w14:textId="77777777" w:rsidR="00D75E34" w:rsidRDefault="00D75E34" w:rsidP="00D72805"/>
    <w:p w14:paraId="4F0E5D91" w14:textId="77777777" w:rsidR="00D75E34" w:rsidRDefault="00D75E34" w:rsidP="00D72805"/>
    <w:p w14:paraId="75285858" w14:textId="77777777" w:rsidR="00D75E34" w:rsidRDefault="00D75E34" w:rsidP="00D72805"/>
    <w:p w14:paraId="27D20B8D" w14:textId="77777777" w:rsidR="00D75E34" w:rsidRDefault="00D75E34" w:rsidP="00D72805"/>
    <w:p w14:paraId="4011E322" w14:textId="77777777" w:rsidR="00D75E34" w:rsidRDefault="00D75E34" w:rsidP="00D72805"/>
    <w:p w14:paraId="09437110" w14:textId="77777777" w:rsidR="00D75E34" w:rsidRDefault="00D75E34" w:rsidP="00D72805"/>
    <w:p w14:paraId="07A7991A" w14:textId="77777777" w:rsidR="00D72805" w:rsidRPr="00047939" w:rsidRDefault="00D72805" w:rsidP="00D72805"/>
    <w:p w14:paraId="43A91EDC" w14:textId="77777777" w:rsidR="00D72805" w:rsidRDefault="00D72805" w:rsidP="00D72805">
      <w:pPr>
        <w:pStyle w:val="Ttulo1"/>
        <w:keepNext/>
        <w:numPr>
          <w:ilvl w:val="0"/>
          <w:numId w:val="4"/>
        </w:numPr>
        <w:spacing w:before="120" w:after="120" w:line="240" w:lineRule="auto"/>
        <w:jc w:val="both"/>
      </w:pPr>
      <w:bookmarkStart w:id="81" w:name="_Toc187465805"/>
      <w:bookmarkStart w:id="82" w:name="_Toc430548001"/>
      <w:r>
        <w:lastRenderedPageBreak/>
        <w:t>REQUERIMIENTOS DEL PROYECTO</w:t>
      </w:r>
      <w:bookmarkEnd w:id="56"/>
      <w:bookmarkEnd w:id="81"/>
      <w:bookmarkEnd w:id="82"/>
    </w:p>
    <w:p w14:paraId="4A11C267" w14:textId="77777777" w:rsidR="00D72805" w:rsidRDefault="00D72805" w:rsidP="00D72805">
      <w:pPr>
        <w:spacing w:before="120" w:after="120" w:line="360" w:lineRule="auto"/>
        <w:ind w:left="426"/>
        <w:rPr>
          <w:rFonts w:cs="Arial"/>
          <w:color w:val="000000"/>
        </w:rPr>
      </w:pPr>
      <w:r w:rsidRPr="003B60C8">
        <w:rPr>
          <w:rFonts w:cs="Arial"/>
          <w:color w:val="000000"/>
        </w:rPr>
        <w:t>A continuación, se detallan los requerimientos del Proyecto que son mínimos e indispensables para el desarrollo del mismo:</w:t>
      </w:r>
    </w:p>
    <w:p w14:paraId="265BB326" w14:textId="77777777" w:rsidR="00D72805" w:rsidRDefault="00D72805" w:rsidP="00D72805"/>
    <w:p w14:paraId="26F48875" w14:textId="77777777" w:rsidR="00D72805" w:rsidRPr="0023117D" w:rsidRDefault="00D72805" w:rsidP="00D72805">
      <w:pPr>
        <w:pStyle w:val="Ttulo2"/>
        <w:keepNext/>
        <w:numPr>
          <w:ilvl w:val="1"/>
          <w:numId w:val="4"/>
        </w:numPr>
        <w:spacing w:before="120" w:after="120" w:line="240" w:lineRule="auto"/>
        <w:jc w:val="both"/>
      </w:pPr>
      <w:bookmarkStart w:id="83" w:name="_Toc135200667"/>
      <w:bookmarkStart w:id="84" w:name="_Toc187465806"/>
      <w:bookmarkStart w:id="85" w:name="_Toc430548002"/>
      <w:r w:rsidRPr="0023117D">
        <w:t>REQUERIMIENTOS DE PERSONAL</w:t>
      </w:r>
      <w:bookmarkEnd w:id="83"/>
      <w:bookmarkEnd w:id="84"/>
      <w:bookmarkEnd w:id="85"/>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6"/>
        <w:gridCol w:w="2008"/>
        <w:gridCol w:w="1744"/>
        <w:gridCol w:w="1691"/>
        <w:gridCol w:w="1420"/>
      </w:tblGrid>
      <w:tr w:rsidR="00D72805" w:rsidRPr="00B533B6" w14:paraId="798E5580" w14:textId="77777777" w:rsidTr="006255BB">
        <w:trPr>
          <w:tblHeader/>
        </w:trPr>
        <w:tc>
          <w:tcPr>
            <w:tcW w:w="0" w:type="auto"/>
            <w:shd w:val="clear" w:color="auto" w:fill="C0C0C0"/>
            <w:vAlign w:val="center"/>
          </w:tcPr>
          <w:p w14:paraId="0E23A734" w14:textId="77777777" w:rsidR="00D72805" w:rsidRPr="00B533B6" w:rsidRDefault="00D72805" w:rsidP="006255BB">
            <w:pPr>
              <w:pStyle w:val="TableHeading"/>
              <w:jc w:val="center"/>
              <w:rPr>
                <w:rFonts w:cs="Arial"/>
                <w:sz w:val="20"/>
              </w:rPr>
            </w:pPr>
            <w:r w:rsidRPr="00B533B6">
              <w:rPr>
                <w:rFonts w:cs="Arial"/>
                <w:sz w:val="20"/>
              </w:rPr>
              <w:t>Nro. de Personas</w:t>
            </w:r>
          </w:p>
        </w:tc>
        <w:tc>
          <w:tcPr>
            <w:tcW w:w="0" w:type="auto"/>
            <w:shd w:val="clear" w:color="auto" w:fill="C0C0C0"/>
            <w:vAlign w:val="center"/>
          </w:tcPr>
          <w:p w14:paraId="08D2404C" w14:textId="77777777" w:rsidR="00D72805" w:rsidRPr="00B533B6" w:rsidRDefault="00D72805" w:rsidP="00327AF9">
            <w:pPr>
              <w:pStyle w:val="TableHeading"/>
              <w:jc w:val="center"/>
              <w:rPr>
                <w:rFonts w:cs="Arial"/>
                <w:sz w:val="20"/>
              </w:rPr>
            </w:pPr>
            <w:r w:rsidRPr="00B533B6">
              <w:rPr>
                <w:rFonts w:cs="Arial"/>
                <w:sz w:val="20"/>
              </w:rPr>
              <w:t>Cargo / Rol</w:t>
            </w:r>
          </w:p>
        </w:tc>
        <w:tc>
          <w:tcPr>
            <w:tcW w:w="0" w:type="auto"/>
            <w:shd w:val="clear" w:color="auto" w:fill="C0C0C0"/>
            <w:vAlign w:val="center"/>
          </w:tcPr>
          <w:p w14:paraId="04F96540" w14:textId="77777777" w:rsidR="00D72805" w:rsidRPr="00B533B6" w:rsidRDefault="00D72805" w:rsidP="006255BB">
            <w:pPr>
              <w:pStyle w:val="TableHeading"/>
              <w:jc w:val="center"/>
              <w:rPr>
                <w:rFonts w:cs="Arial"/>
                <w:sz w:val="20"/>
              </w:rPr>
            </w:pPr>
            <w:r w:rsidRPr="00B533B6">
              <w:rPr>
                <w:rFonts w:cs="Arial"/>
                <w:sz w:val="20"/>
              </w:rPr>
              <w:t>Fecha de Inicio Programada</w:t>
            </w:r>
          </w:p>
        </w:tc>
        <w:tc>
          <w:tcPr>
            <w:tcW w:w="0" w:type="auto"/>
            <w:shd w:val="clear" w:color="auto" w:fill="C0C0C0"/>
            <w:vAlign w:val="center"/>
          </w:tcPr>
          <w:p w14:paraId="6EAE0038" w14:textId="77777777" w:rsidR="00D72805" w:rsidRPr="00B533B6" w:rsidRDefault="00D72805" w:rsidP="006255BB">
            <w:pPr>
              <w:pStyle w:val="TableHeading"/>
              <w:jc w:val="center"/>
              <w:rPr>
                <w:rFonts w:cs="Arial"/>
                <w:sz w:val="20"/>
              </w:rPr>
            </w:pPr>
            <w:r w:rsidRPr="00B533B6">
              <w:rPr>
                <w:rFonts w:cs="Arial"/>
                <w:sz w:val="20"/>
              </w:rPr>
              <w:t>Fecha de Fin Programada</w:t>
            </w:r>
          </w:p>
        </w:tc>
        <w:tc>
          <w:tcPr>
            <w:tcW w:w="0" w:type="auto"/>
            <w:shd w:val="clear" w:color="auto" w:fill="C0C0C0"/>
            <w:vAlign w:val="center"/>
          </w:tcPr>
          <w:p w14:paraId="244B587C" w14:textId="77777777" w:rsidR="00D72805" w:rsidRPr="00B533B6" w:rsidRDefault="00D72805" w:rsidP="006255BB">
            <w:pPr>
              <w:pStyle w:val="TableHeading"/>
              <w:jc w:val="center"/>
              <w:rPr>
                <w:rFonts w:cs="Arial"/>
                <w:sz w:val="20"/>
              </w:rPr>
            </w:pPr>
            <w:r w:rsidRPr="00B533B6">
              <w:rPr>
                <w:rFonts w:cs="Arial"/>
                <w:sz w:val="20"/>
              </w:rPr>
              <w:t>% de Asignación</w:t>
            </w:r>
          </w:p>
        </w:tc>
      </w:tr>
      <w:tr w:rsidR="00D72805" w14:paraId="18B60F52" w14:textId="77777777" w:rsidTr="006255BB">
        <w:trPr>
          <w:trHeight w:val="247"/>
        </w:trPr>
        <w:tc>
          <w:tcPr>
            <w:tcW w:w="0" w:type="auto"/>
            <w:shd w:val="clear" w:color="auto" w:fill="CBD2DC" w:themeFill="accent4" w:themeFillTint="66"/>
            <w:vAlign w:val="center"/>
          </w:tcPr>
          <w:p w14:paraId="64730223"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CBD2DC" w:themeFill="accent4" w:themeFillTint="66"/>
            <w:vAlign w:val="center"/>
          </w:tcPr>
          <w:p w14:paraId="2B25F59F"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Jefe de Proyecto</w:t>
            </w:r>
          </w:p>
        </w:tc>
        <w:tc>
          <w:tcPr>
            <w:tcW w:w="0" w:type="auto"/>
            <w:shd w:val="clear" w:color="auto" w:fill="CBD2DC" w:themeFill="accent4" w:themeFillTint="66"/>
            <w:vAlign w:val="center"/>
          </w:tcPr>
          <w:p w14:paraId="6A4CA6BB" w14:textId="214BABA1" w:rsidR="00D72805" w:rsidRPr="002D4C2B" w:rsidRDefault="00422BF7" w:rsidP="00422BF7">
            <w:pPr>
              <w:spacing w:before="120" w:after="120" w:line="360" w:lineRule="auto"/>
              <w:jc w:val="center"/>
              <w:rPr>
                <w:rFonts w:cs="Arial"/>
                <w:color w:val="262626" w:themeColor="text1" w:themeTint="D9"/>
              </w:rPr>
            </w:pPr>
            <w:r>
              <w:rPr>
                <w:rFonts w:cs="Arial"/>
                <w:color w:val="262626" w:themeColor="text1" w:themeTint="D9"/>
              </w:rPr>
              <w:t>02</w:t>
            </w:r>
            <w:r w:rsidR="00D72805" w:rsidRPr="002D4C2B">
              <w:rPr>
                <w:rFonts w:cs="Arial"/>
                <w:color w:val="262626" w:themeColor="text1" w:themeTint="D9"/>
              </w:rPr>
              <w:t>/0</w:t>
            </w:r>
            <w:r>
              <w:rPr>
                <w:rFonts w:cs="Arial"/>
                <w:color w:val="262626" w:themeColor="text1" w:themeTint="D9"/>
              </w:rPr>
              <w:t>5</w:t>
            </w:r>
            <w:r w:rsidR="00D72805" w:rsidRPr="002D4C2B">
              <w:rPr>
                <w:rFonts w:cs="Arial"/>
                <w:color w:val="262626" w:themeColor="text1" w:themeTint="D9"/>
              </w:rPr>
              <w:t>/201</w:t>
            </w:r>
            <w:r>
              <w:rPr>
                <w:rFonts w:cs="Arial"/>
                <w:color w:val="262626" w:themeColor="text1" w:themeTint="D9"/>
              </w:rPr>
              <w:t>6</w:t>
            </w:r>
          </w:p>
        </w:tc>
        <w:tc>
          <w:tcPr>
            <w:tcW w:w="0" w:type="auto"/>
            <w:shd w:val="clear" w:color="auto" w:fill="CBD2DC" w:themeFill="accent4" w:themeFillTint="66"/>
            <w:vAlign w:val="center"/>
          </w:tcPr>
          <w:p w14:paraId="19A54933" w14:textId="0DCE647C" w:rsidR="00D72805" w:rsidRPr="002D4C2B" w:rsidRDefault="00F91383" w:rsidP="00422BF7">
            <w:pPr>
              <w:spacing w:before="120" w:after="120" w:line="360" w:lineRule="auto"/>
              <w:jc w:val="center"/>
              <w:rPr>
                <w:rFonts w:cs="Arial"/>
                <w:color w:val="262626" w:themeColor="text1" w:themeTint="D9"/>
              </w:rPr>
            </w:pPr>
            <w:r>
              <w:rPr>
                <w:rFonts w:cs="Arial"/>
                <w:color w:val="262626" w:themeColor="text1" w:themeTint="D9"/>
              </w:rPr>
              <w:t>20</w:t>
            </w:r>
            <w:r w:rsidR="00422BF7" w:rsidRPr="002D4C2B">
              <w:rPr>
                <w:rFonts w:cs="Arial"/>
                <w:color w:val="262626" w:themeColor="text1" w:themeTint="D9"/>
              </w:rPr>
              <w:t>/0</w:t>
            </w:r>
            <w:r w:rsidR="00422BF7">
              <w:rPr>
                <w:rFonts w:cs="Arial"/>
                <w:color w:val="262626" w:themeColor="text1" w:themeTint="D9"/>
              </w:rPr>
              <w:t>7</w:t>
            </w:r>
            <w:r w:rsidR="00422BF7" w:rsidRPr="002D4C2B">
              <w:rPr>
                <w:rFonts w:cs="Arial"/>
                <w:color w:val="262626" w:themeColor="text1" w:themeTint="D9"/>
              </w:rPr>
              <w:t>/201</w:t>
            </w:r>
            <w:r w:rsidR="00422BF7">
              <w:rPr>
                <w:rFonts w:cs="Arial"/>
                <w:color w:val="262626" w:themeColor="text1" w:themeTint="D9"/>
              </w:rPr>
              <w:t>6</w:t>
            </w:r>
          </w:p>
        </w:tc>
        <w:tc>
          <w:tcPr>
            <w:tcW w:w="0" w:type="auto"/>
            <w:shd w:val="clear" w:color="auto" w:fill="CBD2DC" w:themeFill="accent4" w:themeFillTint="66"/>
            <w:vAlign w:val="center"/>
          </w:tcPr>
          <w:p w14:paraId="74F5E744" w14:textId="77777777" w:rsidR="00D72805" w:rsidRPr="002D4C2B" w:rsidRDefault="00D72805" w:rsidP="006255BB">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r w:rsidR="00D72805" w14:paraId="6E986AEF" w14:textId="77777777" w:rsidTr="006255BB">
        <w:tc>
          <w:tcPr>
            <w:tcW w:w="0" w:type="auto"/>
            <w:shd w:val="clear" w:color="auto" w:fill="C4BCC6" w:themeFill="accent6" w:themeFillTint="99"/>
            <w:vAlign w:val="center"/>
          </w:tcPr>
          <w:p w14:paraId="1B767AC2"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C4BCC6" w:themeFill="accent6" w:themeFillTint="99"/>
            <w:vAlign w:val="center"/>
          </w:tcPr>
          <w:p w14:paraId="2B502045"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0" w:type="auto"/>
            <w:shd w:val="clear" w:color="auto" w:fill="C4BCC6" w:themeFill="accent6" w:themeFillTint="99"/>
            <w:vAlign w:val="center"/>
          </w:tcPr>
          <w:p w14:paraId="3BF2CEF5" w14:textId="3620435D" w:rsidR="00D72805" w:rsidRPr="002D4C2B" w:rsidRDefault="00F91383" w:rsidP="00422BF7">
            <w:pPr>
              <w:spacing w:before="120" w:after="120" w:line="360" w:lineRule="auto"/>
              <w:jc w:val="center"/>
              <w:rPr>
                <w:rFonts w:cs="Arial"/>
                <w:color w:val="262626" w:themeColor="text1" w:themeTint="D9"/>
              </w:rPr>
            </w:pPr>
            <w:r>
              <w:rPr>
                <w:rFonts w:cs="Arial"/>
              </w:rPr>
              <w:t>09</w:t>
            </w:r>
            <w:r w:rsidR="00D72805" w:rsidRPr="00776B65">
              <w:rPr>
                <w:rFonts w:cs="Arial"/>
              </w:rPr>
              <w:t>/0</w:t>
            </w:r>
            <w:r w:rsidR="00422BF7">
              <w:rPr>
                <w:rFonts w:cs="Arial"/>
              </w:rPr>
              <w:t>5</w:t>
            </w:r>
            <w:r w:rsidR="00D72805" w:rsidRPr="00776B65">
              <w:rPr>
                <w:rFonts w:cs="Arial"/>
              </w:rPr>
              <w:t>/201</w:t>
            </w:r>
            <w:r w:rsidR="00422BF7">
              <w:rPr>
                <w:rFonts w:cs="Arial"/>
              </w:rPr>
              <w:t>6</w:t>
            </w:r>
          </w:p>
        </w:tc>
        <w:tc>
          <w:tcPr>
            <w:tcW w:w="0" w:type="auto"/>
            <w:shd w:val="clear" w:color="auto" w:fill="C4BCC6" w:themeFill="accent6" w:themeFillTint="99"/>
            <w:vAlign w:val="center"/>
          </w:tcPr>
          <w:p w14:paraId="6CFA6950" w14:textId="1C31DF11" w:rsidR="00D72805" w:rsidRPr="002D4C2B" w:rsidRDefault="00F91383" w:rsidP="00422BF7">
            <w:pPr>
              <w:spacing w:before="120" w:after="120" w:line="360" w:lineRule="auto"/>
              <w:jc w:val="center"/>
              <w:rPr>
                <w:rFonts w:cs="Arial"/>
                <w:color w:val="262626" w:themeColor="text1" w:themeTint="D9"/>
              </w:rPr>
            </w:pPr>
            <w:r>
              <w:rPr>
                <w:rFonts w:cs="Arial"/>
                <w:color w:val="262626" w:themeColor="text1" w:themeTint="D9"/>
              </w:rPr>
              <w:t>20</w:t>
            </w:r>
            <w:r w:rsidR="00D72805" w:rsidRPr="002D4C2B">
              <w:rPr>
                <w:rFonts w:cs="Arial"/>
                <w:color w:val="262626" w:themeColor="text1" w:themeTint="D9"/>
              </w:rPr>
              <w:t>/</w:t>
            </w:r>
            <w:r w:rsidR="00422BF7">
              <w:rPr>
                <w:rFonts w:cs="Arial"/>
                <w:color w:val="262626" w:themeColor="text1" w:themeTint="D9"/>
              </w:rPr>
              <w:t>07</w:t>
            </w:r>
            <w:r w:rsidR="00D72805" w:rsidRPr="002D4C2B">
              <w:rPr>
                <w:rFonts w:cs="Arial"/>
                <w:color w:val="262626" w:themeColor="text1" w:themeTint="D9"/>
              </w:rPr>
              <w:t>/201</w:t>
            </w:r>
            <w:r w:rsidR="00422BF7">
              <w:rPr>
                <w:rFonts w:cs="Arial"/>
                <w:color w:val="262626" w:themeColor="text1" w:themeTint="D9"/>
              </w:rPr>
              <w:t>6</w:t>
            </w:r>
          </w:p>
        </w:tc>
        <w:tc>
          <w:tcPr>
            <w:tcW w:w="0" w:type="auto"/>
            <w:shd w:val="clear" w:color="auto" w:fill="C4BCC6" w:themeFill="accent6" w:themeFillTint="99"/>
            <w:vAlign w:val="center"/>
          </w:tcPr>
          <w:p w14:paraId="5DA719DF" w14:textId="77777777" w:rsidR="00D72805" w:rsidRPr="002D4C2B" w:rsidRDefault="00D72805" w:rsidP="006255BB">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D72805" w14:paraId="53B3C07D" w14:textId="77777777" w:rsidTr="006255BB">
        <w:tc>
          <w:tcPr>
            <w:tcW w:w="0" w:type="auto"/>
            <w:shd w:val="clear" w:color="auto" w:fill="CBD2DC" w:themeFill="accent4" w:themeFillTint="66"/>
            <w:vAlign w:val="center"/>
          </w:tcPr>
          <w:p w14:paraId="684B3461"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CBD2DC" w:themeFill="accent4" w:themeFillTint="66"/>
            <w:vAlign w:val="center"/>
          </w:tcPr>
          <w:p w14:paraId="28255A43"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0" w:type="auto"/>
            <w:shd w:val="clear" w:color="auto" w:fill="CBD2DC" w:themeFill="accent4" w:themeFillTint="66"/>
            <w:vAlign w:val="center"/>
          </w:tcPr>
          <w:p w14:paraId="3C047AD5" w14:textId="395A3DE1" w:rsidR="00D72805" w:rsidRPr="002D4C2B" w:rsidRDefault="00F91383" w:rsidP="00422BF7">
            <w:pPr>
              <w:spacing w:before="120" w:after="120" w:line="360" w:lineRule="auto"/>
              <w:jc w:val="center"/>
              <w:rPr>
                <w:rFonts w:cs="Arial"/>
                <w:color w:val="262626" w:themeColor="text1" w:themeTint="D9"/>
              </w:rPr>
            </w:pPr>
            <w:r>
              <w:rPr>
                <w:rFonts w:cs="Arial"/>
              </w:rPr>
              <w:t>09</w:t>
            </w:r>
            <w:r w:rsidR="00D72805" w:rsidRPr="00776B65">
              <w:rPr>
                <w:rFonts w:cs="Arial"/>
              </w:rPr>
              <w:t>/0</w:t>
            </w:r>
            <w:r w:rsidR="00422BF7">
              <w:rPr>
                <w:rFonts w:cs="Arial"/>
              </w:rPr>
              <w:t>5</w:t>
            </w:r>
            <w:r w:rsidR="00D72805" w:rsidRPr="00776B65">
              <w:rPr>
                <w:rFonts w:cs="Arial"/>
              </w:rPr>
              <w:t>/201</w:t>
            </w:r>
            <w:r w:rsidR="00422BF7">
              <w:rPr>
                <w:rFonts w:cs="Arial"/>
              </w:rPr>
              <w:t>6</w:t>
            </w:r>
          </w:p>
        </w:tc>
        <w:tc>
          <w:tcPr>
            <w:tcW w:w="0" w:type="auto"/>
            <w:shd w:val="clear" w:color="auto" w:fill="CBD2DC" w:themeFill="accent4" w:themeFillTint="66"/>
            <w:vAlign w:val="center"/>
          </w:tcPr>
          <w:p w14:paraId="12E90397" w14:textId="68000BE1" w:rsidR="00D72805" w:rsidRPr="002D4C2B" w:rsidRDefault="00F91383" w:rsidP="00422BF7">
            <w:pPr>
              <w:spacing w:before="120" w:after="120" w:line="360" w:lineRule="auto"/>
              <w:jc w:val="center"/>
              <w:rPr>
                <w:rFonts w:cs="Arial"/>
                <w:color w:val="262626" w:themeColor="text1" w:themeTint="D9"/>
              </w:rPr>
            </w:pPr>
            <w:r>
              <w:rPr>
                <w:rFonts w:cs="Arial"/>
                <w:color w:val="262626" w:themeColor="text1" w:themeTint="D9"/>
              </w:rPr>
              <w:t>20</w:t>
            </w:r>
            <w:r w:rsidR="00D72805" w:rsidRPr="002D4C2B">
              <w:rPr>
                <w:rFonts w:cs="Arial"/>
                <w:color w:val="262626" w:themeColor="text1" w:themeTint="D9"/>
              </w:rPr>
              <w:t>/</w:t>
            </w:r>
            <w:r w:rsidR="00422BF7">
              <w:rPr>
                <w:rFonts w:cs="Arial"/>
                <w:color w:val="262626" w:themeColor="text1" w:themeTint="D9"/>
              </w:rPr>
              <w:t>07</w:t>
            </w:r>
            <w:r w:rsidR="00D72805" w:rsidRPr="002D4C2B">
              <w:rPr>
                <w:rFonts w:cs="Arial"/>
                <w:color w:val="262626" w:themeColor="text1" w:themeTint="D9"/>
              </w:rPr>
              <w:t>/201</w:t>
            </w:r>
            <w:r w:rsidR="00422BF7">
              <w:rPr>
                <w:rFonts w:cs="Arial"/>
                <w:color w:val="262626" w:themeColor="text1" w:themeTint="D9"/>
              </w:rPr>
              <w:t>6</w:t>
            </w:r>
          </w:p>
        </w:tc>
        <w:tc>
          <w:tcPr>
            <w:tcW w:w="0" w:type="auto"/>
            <w:shd w:val="clear" w:color="auto" w:fill="CBD2DC" w:themeFill="accent4" w:themeFillTint="66"/>
            <w:vAlign w:val="center"/>
          </w:tcPr>
          <w:p w14:paraId="103B72E7"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30%</w:t>
            </w:r>
          </w:p>
        </w:tc>
      </w:tr>
      <w:tr w:rsidR="00D72805" w14:paraId="69A14F7B" w14:textId="77777777" w:rsidTr="006255BB">
        <w:tc>
          <w:tcPr>
            <w:tcW w:w="0" w:type="auto"/>
            <w:shd w:val="clear" w:color="auto" w:fill="CBD2DC" w:themeFill="accent4" w:themeFillTint="66"/>
            <w:vAlign w:val="center"/>
          </w:tcPr>
          <w:p w14:paraId="31EC5A92"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CBD2DC" w:themeFill="accent4" w:themeFillTint="66"/>
            <w:vAlign w:val="center"/>
          </w:tcPr>
          <w:p w14:paraId="535B60BD"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0" w:type="auto"/>
            <w:shd w:val="clear" w:color="auto" w:fill="CBD2DC" w:themeFill="accent4" w:themeFillTint="66"/>
            <w:vAlign w:val="center"/>
          </w:tcPr>
          <w:p w14:paraId="739B1A5C" w14:textId="39E836A6" w:rsidR="00D72805" w:rsidRPr="002D4C2B" w:rsidRDefault="00F91383" w:rsidP="00422BF7">
            <w:pPr>
              <w:spacing w:before="120" w:after="120" w:line="360" w:lineRule="auto"/>
              <w:jc w:val="center"/>
              <w:rPr>
                <w:rFonts w:cs="Arial"/>
                <w:color w:val="262626" w:themeColor="text1" w:themeTint="D9"/>
              </w:rPr>
            </w:pPr>
            <w:r>
              <w:rPr>
                <w:rFonts w:cs="Arial"/>
              </w:rPr>
              <w:t>16</w:t>
            </w:r>
            <w:r w:rsidR="00D72805" w:rsidRPr="00776B65">
              <w:rPr>
                <w:rFonts w:cs="Arial"/>
              </w:rPr>
              <w:t>/</w:t>
            </w:r>
            <w:r w:rsidR="00422BF7">
              <w:rPr>
                <w:rFonts w:cs="Arial"/>
              </w:rPr>
              <w:t>06</w:t>
            </w:r>
            <w:r w:rsidR="00D72805" w:rsidRPr="00776B65">
              <w:rPr>
                <w:rFonts w:cs="Arial"/>
              </w:rPr>
              <w:t>/201</w:t>
            </w:r>
            <w:r w:rsidR="00422BF7">
              <w:rPr>
                <w:rFonts w:cs="Arial"/>
              </w:rPr>
              <w:t>6</w:t>
            </w:r>
          </w:p>
        </w:tc>
        <w:tc>
          <w:tcPr>
            <w:tcW w:w="0" w:type="auto"/>
            <w:shd w:val="clear" w:color="auto" w:fill="CBD2DC" w:themeFill="accent4" w:themeFillTint="66"/>
            <w:vAlign w:val="center"/>
          </w:tcPr>
          <w:p w14:paraId="204F2440" w14:textId="7D08B460" w:rsidR="00D72805" w:rsidRPr="002D4C2B" w:rsidRDefault="00F91383" w:rsidP="00422BF7">
            <w:pPr>
              <w:spacing w:before="120" w:after="120" w:line="360" w:lineRule="auto"/>
              <w:jc w:val="center"/>
              <w:rPr>
                <w:rFonts w:cs="Arial"/>
                <w:color w:val="262626" w:themeColor="text1" w:themeTint="D9"/>
              </w:rPr>
            </w:pPr>
            <w:r>
              <w:rPr>
                <w:rFonts w:cs="Arial"/>
                <w:color w:val="262626" w:themeColor="text1" w:themeTint="D9"/>
              </w:rPr>
              <w:t>20</w:t>
            </w:r>
            <w:r w:rsidR="00D72805" w:rsidRPr="002D4C2B">
              <w:rPr>
                <w:rFonts w:cs="Arial"/>
                <w:color w:val="262626" w:themeColor="text1" w:themeTint="D9"/>
              </w:rPr>
              <w:t>/</w:t>
            </w:r>
            <w:r w:rsidR="00422BF7">
              <w:rPr>
                <w:rFonts w:cs="Arial"/>
                <w:color w:val="262626" w:themeColor="text1" w:themeTint="D9"/>
              </w:rPr>
              <w:t>07</w:t>
            </w:r>
            <w:r w:rsidR="00D72805" w:rsidRPr="002D4C2B">
              <w:rPr>
                <w:rFonts w:cs="Arial"/>
                <w:color w:val="262626" w:themeColor="text1" w:themeTint="D9"/>
              </w:rPr>
              <w:t>/201</w:t>
            </w:r>
            <w:r w:rsidR="00422BF7">
              <w:rPr>
                <w:rFonts w:cs="Arial"/>
                <w:color w:val="262626" w:themeColor="text1" w:themeTint="D9"/>
              </w:rPr>
              <w:t>6</w:t>
            </w:r>
          </w:p>
        </w:tc>
        <w:tc>
          <w:tcPr>
            <w:tcW w:w="0" w:type="auto"/>
            <w:shd w:val="clear" w:color="auto" w:fill="CBD2DC" w:themeFill="accent4" w:themeFillTint="66"/>
            <w:vAlign w:val="center"/>
          </w:tcPr>
          <w:p w14:paraId="172E6339" w14:textId="77777777" w:rsidR="00D72805" w:rsidRPr="002D4C2B" w:rsidRDefault="00D72805" w:rsidP="006255BB">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D72805" w:rsidRPr="005443B8" w14:paraId="4EA5E020" w14:textId="77777777" w:rsidTr="006255BB">
        <w:trPr>
          <w:trHeight w:val="377"/>
        </w:trPr>
        <w:tc>
          <w:tcPr>
            <w:tcW w:w="0" w:type="auto"/>
            <w:shd w:val="clear" w:color="auto" w:fill="BCD9DE" w:themeFill="accent5" w:themeFillTint="66"/>
            <w:vAlign w:val="center"/>
          </w:tcPr>
          <w:p w14:paraId="6C73105A"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2</w:t>
            </w:r>
          </w:p>
        </w:tc>
        <w:tc>
          <w:tcPr>
            <w:tcW w:w="0" w:type="auto"/>
            <w:shd w:val="clear" w:color="auto" w:fill="BCD9DE" w:themeFill="accent5" w:themeFillTint="66"/>
            <w:vAlign w:val="center"/>
          </w:tcPr>
          <w:p w14:paraId="15473167"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0" w:type="auto"/>
            <w:shd w:val="clear" w:color="auto" w:fill="BCD9DE" w:themeFill="accent5" w:themeFillTint="66"/>
            <w:vAlign w:val="center"/>
          </w:tcPr>
          <w:p w14:paraId="673EF4B0" w14:textId="66ED8795" w:rsidR="00D72805" w:rsidRPr="002D4C2B" w:rsidRDefault="00F91383" w:rsidP="00422BF7">
            <w:pPr>
              <w:spacing w:before="120" w:after="120" w:line="360" w:lineRule="auto"/>
              <w:jc w:val="center"/>
              <w:rPr>
                <w:rFonts w:cs="Arial"/>
                <w:color w:val="262626" w:themeColor="text1" w:themeTint="D9"/>
              </w:rPr>
            </w:pPr>
            <w:r>
              <w:rPr>
                <w:rFonts w:cs="Arial"/>
              </w:rPr>
              <w:t>16</w:t>
            </w:r>
            <w:r w:rsidR="00D72805" w:rsidRPr="00776B65">
              <w:rPr>
                <w:rFonts w:cs="Arial"/>
              </w:rPr>
              <w:t>/</w:t>
            </w:r>
            <w:r w:rsidR="00422BF7">
              <w:rPr>
                <w:rFonts w:cs="Arial"/>
              </w:rPr>
              <w:t>06</w:t>
            </w:r>
            <w:r w:rsidR="00D72805" w:rsidRPr="00776B65">
              <w:rPr>
                <w:rFonts w:cs="Arial"/>
              </w:rPr>
              <w:t>/201</w:t>
            </w:r>
            <w:r w:rsidR="00422BF7">
              <w:rPr>
                <w:rFonts w:cs="Arial"/>
              </w:rPr>
              <w:t>6</w:t>
            </w:r>
          </w:p>
        </w:tc>
        <w:tc>
          <w:tcPr>
            <w:tcW w:w="0" w:type="auto"/>
            <w:shd w:val="clear" w:color="auto" w:fill="BCD9DE" w:themeFill="accent5" w:themeFillTint="66"/>
            <w:vAlign w:val="center"/>
          </w:tcPr>
          <w:p w14:paraId="753DED95" w14:textId="68A743B9" w:rsidR="00D72805" w:rsidRPr="002D4C2B" w:rsidRDefault="00F91383" w:rsidP="006255BB">
            <w:pPr>
              <w:spacing w:before="120" w:after="120" w:line="360" w:lineRule="auto"/>
              <w:jc w:val="center"/>
              <w:rPr>
                <w:rFonts w:cs="Arial"/>
                <w:color w:val="262626" w:themeColor="text1" w:themeTint="D9"/>
              </w:rPr>
            </w:pPr>
            <w:r>
              <w:rPr>
                <w:rFonts w:cs="Arial"/>
                <w:color w:val="262626" w:themeColor="text1" w:themeTint="D9"/>
              </w:rPr>
              <w:t>20</w:t>
            </w:r>
            <w:r w:rsidR="00422BF7" w:rsidRPr="002D4C2B">
              <w:rPr>
                <w:rFonts w:cs="Arial"/>
                <w:color w:val="262626" w:themeColor="text1" w:themeTint="D9"/>
              </w:rPr>
              <w:t>/</w:t>
            </w:r>
            <w:r w:rsidR="00422BF7">
              <w:rPr>
                <w:rFonts w:cs="Arial"/>
                <w:color w:val="262626" w:themeColor="text1" w:themeTint="D9"/>
              </w:rPr>
              <w:t>07</w:t>
            </w:r>
            <w:r w:rsidR="00422BF7" w:rsidRPr="002D4C2B">
              <w:rPr>
                <w:rFonts w:cs="Arial"/>
                <w:color w:val="262626" w:themeColor="text1" w:themeTint="D9"/>
              </w:rPr>
              <w:t>/201</w:t>
            </w:r>
            <w:r w:rsidR="00422BF7">
              <w:rPr>
                <w:rFonts w:cs="Arial"/>
                <w:color w:val="262626" w:themeColor="text1" w:themeTint="D9"/>
              </w:rPr>
              <w:t>6</w:t>
            </w:r>
          </w:p>
        </w:tc>
        <w:tc>
          <w:tcPr>
            <w:tcW w:w="0" w:type="auto"/>
            <w:shd w:val="clear" w:color="auto" w:fill="BCD9DE" w:themeFill="accent5" w:themeFillTint="66"/>
            <w:vAlign w:val="center"/>
          </w:tcPr>
          <w:p w14:paraId="63D071AD"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D72805" w14:paraId="1FE84E13" w14:textId="77777777" w:rsidTr="006255BB">
        <w:tc>
          <w:tcPr>
            <w:tcW w:w="0" w:type="auto"/>
            <w:shd w:val="clear" w:color="auto" w:fill="C0D7EC" w:themeFill="accent2" w:themeFillTint="66"/>
            <w:vAlign w:val="center"/>
          </w:tcPr>
          <w:p w14:paraId="4C940324"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C0D7EC" w:themeFill="accent2" w:themeFillTint="66"/>
            <w:vAlign w:val="center"/>
          </w:tcPr>
          <w:p w14:paraId="65495BE9"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0" w:type="auto"/>
            <w:shd w:val="clear" w:color="auto" w:fill="C0D7EC" w:themeFill="accent2" w:themeFillTint="66"/>
            <w:vAlign w:val="center"/>
          </w:tcPr>
          <w:p w14:paraId="4A57DFB2" w14:textId="3198B92F" w:rsidR="00D72805" w:rsidRPr="002D4C2B" w:rsidRDefault="00F91383" w:rsidP="00422BF7">
            <w:pPr>
              <w:spacing w:before="120" w:after="120" w:line="360" w:lineRule="auto"/>
              <w:jc w:val="center"/>
              <w:rPr>
                <w:rFonts w:cs="Arial"/>
                <w:color w:val="262626" w:themeColor="text1" w:themeTint="D9"/>
              </w:rPr>
            </w:pPr>
            <w:r>
              <w:rPr>
                <w:rFonts w:cs="Arial"/>
              </w:rPr>
              <w:t>18</w:t>
            </w:r>
            <w:r w:rsidR="00D72805" w:rsidRPr="00776B65">
              <w:rPr>
                <w:rFonts w:cs="Arial"/>
              </w:rPr>
              <w:t>/</w:t>
            </w:r>
            <w:r w:rsidR="00422BF7">
              <w:rPr>
                <w:rFonts w:cs="Arial"/>
              </w:rPr>
              <w:t>05</w:t>
            </w:r>
            <w:r w:rsidR="00D72805" w:rsidRPr="00776B65">
              <w:rPr>
                <w:rFonts w:cs="Arial"/>
              </w:rPr>
              <w:t>/201</w:t>
            </w:r>
            <w:r w:rsidR="00422BF7">
              <w:rPr>
                <w:rFonts w:cs="Arial"/>
              </w:rPr>
              <w:t>6</w:t>
            </w:r>
          </w:p>
        </w:tc>
        <w:tc>
          <w:tcPr>
            <w:tcW w:w="0" w:type="auto"/>
            <w:shd w:val="clear" w:color="auto" w:fill="C0D7EC" w:themeFill="accent2" w:themeFillTint="66"/>
            <w:vAlign w:val="center"/>
          </w:tcPr>
          <w:p w14:paraId="282D98A4" w14:textId="67306554" w:rsidR="00D72805" w:rsidRPr="002D4C2B" w:rsidRDefault="00F91383" w:rsidP="006255BB">
            <w:pPr>
              <w:spacing w:before="120" w:after="120" w:line="360" w:lineRule="auto"/>
              <w:jc w:val="center"/>
              <w:rPr>
                <w:rFonts w:cs="Arial"/>
                <w:color w:val="262626" w:themeColor="text1" w:themeTint="D9"/>
              </w:rPr>
            </w:pPr>
            <w:r>
              <w:rPr>
                <w:rFonts w:cs="Arial"/>
                <w:color w:val="262626" w:themeColor="text1" w:themeTint="D9"/>
              </w:rPr>
              <w:t>20</w:t>
            </w:r>
            <w:r w:rsidR="00422BF7" w:rsidRPr="002D4C2B">
              <w:rPr>
                <w:rFonts w:cs="Arial"/>
                <w:color w:val="262626" w:themeColor="text1" w:themeTint="D9"/>
              </w:rPr>
              <w:t>/</w:t>
            </w:r>
            <w:r w:rsidR="00422BF7">
              <w:rPr>
                <w:rFonts w:cs="Arial"/>
                <w:color w:val="262626" w:themeColor="text1" w:themeTint="D9"/>
              </w:rPr>
              <w:t>07</w:t>
            </w:r>
            <w:r w:rsidR="00422BF7" w:rsidRPr="002D4C2B">
              <w:rPr>
                <w:rFonts w:cs="Arial"/>
                <w:color w:val="262626" w:themeColor="text1" w:themeTint="D9"/>
              </w:rPr>
              <w:t>/201</w:t>
            </w:r>
            <w:r w:rsidR="00422BF7">
              <w:rPr>
                <w:rFonts w:cs="Arial"/>
                <w:color w:val="262626" w:themeColor="text1" w:themeTint="D9"/>
              </w:rPr>
              <w:t>6</w:t>
            </w:r>
          </w:p>
        </w:tc>
        <w:tc>
          <w:tcPr>
            <w:tcW w:w="0" w:type="auto"/>
            <w:shd w:val="clear" w:color="auto" w:fill="C0D7EC" w:themeFill="accent2" w:themeFillTint="66"/>
            <w:vAlign w:val="center"/>
          </w:tcPr>
          <w:p w14:paraId="78459168" w14:textId="77777777" w:rsidR="00D72805" w:rsidRPr="002D4C2B" w:rsidRDefault="00D72805" w:rsidP="006255BB">
            <w:pPr>
              <w:spacing w:before="120" w:after="120" w:line="360" w:lineRule="auto"/>
              <w:jc w:val="center"/>
              <w:rPr>
                <w:rFonts w:cs="Arial"/>
                <w:color w:val="262626" w:themeColor="text1" w:themeTint="D9"/>
              </w:rPr>
            </w:pPr>
            <w:r>
              <w:rPr>
                <w:rFonts w:cs="Arial"/>
                <w:color w:val="262626" w:themeColor="text1" w:themeTint="D9"/>
              </w:rPr>
              <w:t>3</w:t>
            </w:r>
            <w:r w:rsidRPr="002D4C2B">
              <w:rPr>
                <w:rFonts w:cs="Arial"/>
                <w:color w:val="262626" w:themeColor="text1" w:themeTint="D9"/>
              </w:rPr>
              <w:t>0%</w:t>
            </w:r>
          </w:p>
        </w:tc>
      </w:tr>
      <w:tr w:rsidR="00D72805" w14:paraId="0D3FACB3" w14:textId="77777777" w:rsidTr="006255BB">
        <w:tc>
          <w:tcPr>
            <w:tcW w:w="0" w:type="auto"/>
            <w:shd w:val="clear" w:color="auto" w:fill="C0D7EC" w:themeFill="accent2" w:themeFillTint="66"/>
            <w:vAlign w:val="center"/>
          </w:tcPr>
          <w:p w14:paraId="2E07FC28"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C0D7EC" w:themeFill="accent2" w:themeFillTint="66"/>
            <w:vAlign w:val="center"/>
          </w:tcPr>
          <w:p w14:paraId="0361486D"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0" w:type="auto"/>
            <w:shd w:val="clear" w:color="auto" w:fill="C0D7EC" w:themeFill="accent2" w:themeFillTint="66"/>
            <w:vAlign w:val="center"/>
          </w:tcPr>
          <w:p w14:paraId="4624326C" w14:textId="432790CE" w:rsidR="00D72805" w:rsidRPr="002D4C2B" w:rsidRDefault="003C16FA" w:rsidP="00422BF7">
            <w:pPr>
              <w:spacing w:before="120" w:after="120" w:line="360" w:lineRule="auto"/>
              <w:jc w:val="center"/>
              <w:rPr>
                <w:rFonts w:cs="Arial"/>
                <w:color w:val="262626" w:themeColor="text1" w:themeTint="D9"/>
              </w:rPr>
            </w:pPr>
            <w:r>
              <w:rPr>
                <w:rFonts w:cs="Arial"/>
              </w:rPr>
              <w:t>23</w:t>
            </w:r>
            <w:r w:rsidR="00D72805" w:rsidRPr="00776B65">
              <w:rPr>
                <w:rFonts w:cs="Arial"/>
              </w:rPr>
              <w:t>/</w:t>
            </w:r>
            <w:r w:rsidR="00422BF7">
              <w:rPr>
                <w:rFonts w:cs="Arial"/>
              </w:rPr>
              <w:t>06</w:t>
            </w:r>
            <w:r w:rsidR="00D72805" w:rsidRPr="00776B65">
              <w:rPr>
                <w:rFonts w:cs="Arial"/>
              </w:rPr>
              <w:t>/201</w:t>
            </w:r>
            <w:r w:rsidR="00422BF7">
              <w:rPr>
                <w:rFonts w:cs="Arial"/>
              </w:rPr>
              <w:t>6</w:t>
            </w:r>
          </w:p>
        </w:tc>
        <w:tc>
          <w:tcPr>
            <w:tcW w:w="0" w:type="auto"/>
            <w:shd w:val="clear" w:color="auto" w:fill="C0D7EC" w:themeFill="accent2" w:themeFillTint="66"/>
            <w:vAlign w:val="center"/>
          </w:tcPr>
          <w:p w14:paraId="75AF353E" w14:textId="4B6A3E12" w:rsidR="00D72805" w:rsidRPr="002D4C2B" w:rsidRDefault="003C16FA" w:rsidP="006255BB">
            <w:pPr>
              <w:spacing w:before="120" w:after="120" w:line="360" w:lineRule="auto"/>
              <w:jc w:val="center"/>
              <w:rPr>
                <w:rFonts w:cs="Arial"/>
                <w:color w:val="262626" w:themeColor="text1" w:themeTint="D9"/>
              </w:rPr>
            </w:pPr>
            <w:r>
              <w:rPr>
                <w:rFonts w:cs="Arial"/>
                <w:color w:val="262626" w:themeColor="text1" w:themeTint="D9"/>
              </w:rPr>
              <w:t>20</w:t>
            </w:r>
            <w:r w:rsidR="00422BF7" w:rsidRPr="002D4C2B">
              <w:rPr>
                <w:rFonts w:cs="Arial"/>
                <w:color w:val="262626" w:themeColor="text1" w:themeTint="D9"/>
              </w:rPr>
              <w:t>/</w:t>
            </w:r>
            <w:r w:rsidR="00422BF7">
              <w:rPr>
                <w:rFonts w:cs="Arial"/>
                <w:color w:val="262626" w:themeColor="text1" w:themeTint="D9"/>
              </w:rPr>
              <w:t>07</w:t>
            </w:r>
            <w:r w:rsidR="00422BF7" w:rsidRPr="002D4C2B">
              <w:rPr>
                <w:rFonts w:cs="Arial"/>
                <w:color w:val="262626" w:themeColor="text1" w:themeTint="D9"/>
              </w:rPr>
              <w:t>/201</w:t>
            </w:r>
            <w:r w:rsidR="00422BF7">
              <w:rPr>
                <w:rFonts w:cs="Arial"/>
                <w:color w:val="262626" w:themeColor="text1" w:themeTint="D9"/>
              </w:rPr>
              <w:t>6</w:t>
            </w:r>
          </w:p>
        </w:tc>
        <w:tc>
          <w:tcPr>
            <w:tcW w:w="0" w:type="auto"/>
            <w:shd w:val="clear" w:color="auto" w:fill="C0D7EC" w:themeFill="accent2" w:themeFillTint="66"/>
            <w:vAlign w:val="center"/>
          </w:tcPr>
          <w:p w14:paraId="5D9A8DD2" w14:textId="77777777" w:rsidR="00D72805" w:rsidRPr="002D4C2B" w:rsidRDefault="00D72805" w:rsidP="006255BB">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bl>
    <w:p w14:paraId="5ED108B8" w14:textId="77777777" w:rsidR="00D72805" w:rsidRDefault="00D72805" w:rsidP="00D72805"/>
    <w:p w14:paraId="144875CE" w14:textId="77777777" w:rsidR="00D72805" w:rsidRDefault="00D72805" w:rsidP="00D72805">
      <w:pPr>
        <w:ind w:left="576"/>
        <w:rPr>
          <w:b/>
          <w:sz w:val="20"/>
        </w:rPr>
      </w:pPr>
      <w:proofErr w:type="spellStart"/>
      <w:r w:rsidRPr="00327AF9">
        <w:rPr>
          <w:b/>
          <w:sz w:val="20"/>
        </w:rPr>
        <w:t>Obs</w:t>
      </w:r>
      <w:proofErr w:type="spellEnd"/>
      <w:r w:rsidRPr="00327AF9">
        <w:rPr>
          <w:b/>
          <w:sz w:val="20"/>
        </w:rPr>
        <w:t>: El personal dedicado a Analista de Calidad también ocupara la función de Programador al 50% así mismo el Documentador y Gestor de la Configuración un 20%</w:t>
      </w:r>
    </w:p>
    <w:p w14:paraId="7B5520E4" w14:textId="77777777" w:rsidR="00D75E34" w:rsidRPr="00327AF9" w:rsidRDefault="00D75E34" w:rsidP="00D72805">
      <w:pPr>
        <w:ind w:left="576"/>
        <w:rPr>
          <w:b/>
          <w:sz w:val="20"/>
        </w:rPr>
      </w:pPr>
    </w:p>
    <w:p w14:paraId="3ADC1616" w14:textId="77777777" w:rsidR="00D72805" w:rsidRDefault="00D72805" w:rsidP="00D72805">
      <w:r>
        <w:tab/>
      </w:r>
    </w:p>
    <w:p w14:paraId="284810F3" w14:textId="77777777" w:rsidR="00D72805" w:rsidRDefault="00D72805" w:rsidP="00D72805">
      <w:pPr>
        <w:pStyle w:val="Ttulo2"/>
        <w:keepNext/>
        <w:numPr>
          <w:ilvl w:val="1"/>
          <w:numId w:val="4"/>
        </w:numPr>
        <w:spacing w:before="120" w:after="120" w:line="240" w:lineRule="auto"/>
        <w:jc w:val="both"/>
      </w:pPr>
      <w:bookmarkStart w:id="86" w:name="_REQUERIMIENTOS_DE_CAPACITACION"/>
      <w:bookmarkStart w:id="87" w:name="_Toc135200668"/>
      <w:bookmarkStart w:id="88" w:name="_Toc187465807"/>
      <w:bookmarkStart w:id="89" w:name="_Toc430548003"/>
      <w:bookmarkEnd w:id="86"/>
      <w:r>
        <w:lastRenderedPageBreak/>
        <w:t>REQUERIMIENTOS DE SERVICIOS</w:t>
      </w:r>
      <w:bookmarkEnd w:id="87"/>
      <w:bookmarkEnd w:id="88"/>
      <w:bookmarkEnd w:id="89"/>
    </w:p>
    <w:p w14:paraId="6FBF14A3" w14:textId="77777777" w:rsidR="00D72805" w:rsidRDefault="00D72805" w:rsidP="00D72805">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14:paraId="1087B3AB" w14:textId="77777777" w:rsidR="00D72805" w:rsidRDefault="00D72805" w:rsidP="00D72805"/>
    <w:p w14:paraId="410463BD" w14:textId="77777777" w:rsidR="00D72805" w:rsidRDefault="00D72805" w:rsidP="00D72805">
      <w:pPr>
        <w:pStyle w:val="Ttulo2"/>
        <w:keepNext/>
        <w:numPr>
          <w:ilvl w:val="1"/>
          <w:numId w:val="4"/>
        </w:numPr>
        <w:spacing w:before="120" w:after="120" w:line="240" w:lineRule="auto"/>
        <w:jc w:val="both"/>
      </w:pPr>
      <w:bookmarkStart w:id="90" w:name="_Toc135200669"/>
      <w:bookmarkStart w:id="91" w:name="_Toc187465808"/>
      <w:bookmarkStart w:id="92" w:name="_Toc430548004"/>
      <w:r>
        <w:t>ESTACIONES DE TRABAJO</w:t>
      </w:r>
      <w:bookmarkEnd w:id="90"/>
      <w:bookmarkEnd w:id="91"/>
      <w:bookmarkEnd w:id="92"/>
    </w:p>
    <w:tbl>
      <w:tblPr>
        <w:tblW w:w="791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287"/>
        <w:gridCol w:w="1183"/>
        <w:gridCol w:w="1701"/>
      </w:tblGrid>
      <w:tr w:rsidR="00D72805" w:rsidRPr="00292111" w14:paraId="2EA61350" w14:textId="77777777" w:rsidTr="00556AE3">
        <w:tc>
          <w:tcPr>
            <w:tcW w:w="739" w:type="dxa"/>
            <w:shd w:val="clear" w:color="auto" w:fill="C0C0C0"/>
            <w:vAlign w:val="center"/>
          </w:tcPr>
          <w:p w14:paraId="60732179" w14:textId="77777777" w:rsidR="00D72805" w:rsidRPr="00292111" w:rsidRDefault="00D72805" w:rsidP="006255BB">
            <w:pPr>
              <w:pStyle w:val="TableHeading"/>
              <w:jc w:val="center"/>
              <w:rPr>
                <w:rFonts w:cs="Arial"/>
                <w:sz w:val="20"/>
              </w:rPr>
            </w:pPr>
            <w:r w:rsidRPr="00292111">
              <w:rPr>
                <w:rFonts w:cs="Arial"/>
                <w:sz w:val="20"/>
              </w:rPr>
              <w:t>Ítem</w:t>
            </w:r>
          </w:p>
        </w:tc>
        <w:tc>
          <w:tcPr>
            <w:tcW w:w="4287" w:type="dxa"/>
            <w:shd w:val="clear" w:color="auto" w:fill="C0C0C0"/>
            <w:vAlign w:val="center"/>
          </w:tcPr>
          <w:p w14:paraId="3BD81AAA" w14:textId="77777777" w:rsidR="00D72805" w:rsidRPr="00292111" w:rsidRDefault="00D72805" w:rsidP="006255BB">
            <w:pPr>
              <w:pStyle w:val="TableHeading"/>
              <w:jc w:val="center"/>
              <w:rPr>
                <w:rFonts w:cs="Arial"/>
                <w:sz w:val="20"/>
              </w:rPr>
            </w:pPr>
            <w:r w:rsidRPr="00292111">
              <w:rPr>
                <w:rFonts w:cs="Arial"/>
                <w:sz w:val="20"/>
              </w:rPr>
              <w:t>Descripción</w:t>
            </w:r>
          </w:p>
        </w:tc>
        <w:tc>
          <w:tcPr>
            <w:tcW w:w="1183" w:type="dxa"/>
            <w:shd w:val="clear" w:color="auto" w:fill="C0C0C0"/>
            <w:vAlign w:val="center"/>
          </w:tcPr>
          <w:p w14:paraId="6C83C153" w14:textId="77777777" w:rsidR="00D72805" w:rsidRPr="00292111" w:rsidRDefault="00D72805" w:rsidP="006255BB">
            <w:pPr>
              <w:pStyle w:val="TableHeading"/>
              <w:jc w:val="center"/>
              <w:rPr>
                <w:rFonts w:cs="Arial"/>
                <w:sz w:val="20"/>
              </w:rPr>
            </w:pPr>
            <w:r w:rsidRPr="00292111">
              <w:rPr>
                <w:rFonts w:cs="Arial"/>
                <w:sz w:val="20"/>
              </w:rPr>
              <w:t>Cantidad</w:t>
            </w:r>
          </w:p>
        </w:tc>
        <w:tc>
          <w:tcPr>
            <w:tcW w:w="1701" w:type="dxa"/>
            <w:shd w:val="clear" w:color="auto" w:fill="C0C0C0"/>
            <w:vAlign w:val="center"/>
          </w:tcPr>
          <w:p w14:paraId="159C77A1" w14:textId="77777777" w:rsidR="00D72805" w:rsidRPr="00292111" w:rsidRDefault="00D72805" w:rsidP="006255BB">
            <w:pPr>
              <w:pStyle w:val="TableHeading"/>
              <w:jc w:val="center"/>
              <w:rPr>
                <w:rFonts w:cs="Arial"/>
                <w:sz w:val="20"/>
              </w:rPr>
            </w:pPr>
            <w:r w:rsidRPr="00292111">
              <w:rPr>
                <w:rFonts w:cs="Arial"/>
                <w:sz w:val="20"/>
              </w:rPr>
              <w:t>Fecha en que se requiere</w:t>
            </w:r>
          </w:p>
        </w:tc>
      </w:tr>
      <w:tr w:rsidR="00D72805" w:rsidRPr="00776B65" w14:paraId="06F36E49" w14:textId="77777777" w:rsidTr="00556AE3">
        <w:tc>
          <w:tcPr>
            <w:tcW w:w="739" w:type="dxa"/>
            <w:vAlign w:val="center"/>
          </w:tcPr>
          <w:p w14:paraId="343FA3E7" w14:textId="77777777" w:rsidR="00D72805" w:rsidRPr="00776B65" w:rsidRDefault="00D72805" w:rsidP="006255BB">
            <w:pPr>
              <w:spacing w:before="60" w:after="60"/>
              <w:jc w:val="center"/>
              <w:rPr>
                <w:rFonts w:cs="Arial"/>
              </w:rPr>
            </w:pPr>
            <w:r>
              <w:rPr>
                <w:rFonts w:cs="Arial"/>
              </w:rPr>
              <w:t>0</w:t>
            </w:r>
            <w:r w:rsidRPr="00776B65">
              <w:rPr>
                <w:rFonts w:cs="Arial"/>
              </w:rPr>
              <w:t>1</w:t>
            </w:r>
          </w:p>
        </w:tc>
        <w:tc>
          <w:tcPr>
            <w:tcW w:w="4287" w:type="dxa"/>
            <w:vAlign w:val="center"/>
          </w:tcPr>
          <w:p w14:paraId="087FA578" w14:textId="77777777" w:rsidR="00D72805" w:rsidRPr="00556AE3" w:rsidRDefault="00D72805" w:rsidP="006255BB">
            <w:pPr>
              <w:spacing w:before="60" w:after="60"/>
              <w:rPr>
                <w:rFonts w:cs="Arial"/>
                <w:sz w:val="24"/>
                <w:szCs w:val="28"/>
                <w:lang w:val="en-US"/>
              </w:rPr>
            </w:pPr>
            <w:r w:rsidRPr="00556AE3">
              <w:rPr>
                <w:rFonts w:cs="Arial"/>
                <w:sz w:val="24"/>
                <w:szCs w:val="28"/>
                <w:lang w:val="en-US"/>
              </w:rPr>
              <w:t>PC Gama Alta (Best performance):</w:t>
            </w:r>
          </w:p>
          <w:p w14:paraId="79F919AA" w14:textId="573742FD" w:rsidR="00C71C23" w:rsidRPr="002B04F1" w:rsidRDefault="00052816" w:rsidP="00C71C23">
            <w:pPr>
              <w:pStyle w:val="Prrafodelista"/>
              <w:numPr>
                <w:ilvl w:val="0"/>
                <w:numId w:val="9"/>
              </w:numPr>
              <w:spacing w:before="60" w:after="60"/>
              <w:ind w:left="429" w:hanging="211"/>
              <w:contextualSpacing/>
              <w:rPr>
                <w:rFonts w:cs="Arial"/>
                <w:sz w:val="24"/>
                <w:szCs w:val="24"/>
                <w:lang w:val="en-US"/>
              </w:rPr>
            </w:pPr>
            <w:r w:rsidRPr="002B04F1">
              <w:rPr>
                <w:rFonts w:cs="Arial"/>
                <w:sz w:val="24"/>
                <w:szCs w:val="24"/>
                <w:lang w:val="en-US"/>
              </w:rPr>
              <w:t>Intel Core i7-4770 3.4</w:t>
            </w:r>
            <w:r w:rsidR="006D6DBA" w:rsidRPr="002B04F1">
              <w:rPr>
                <w:rFonts w:cs="Arial"/>
                <w:sz w:val="24"/>
                <w:szCs w:val="24"/>
                <w:lang w:val="en-US"/>
              </w:rPr>
              <w:t>Ghz</w:t>
            </w:r>
          </w:p>
          <w:p w14:paraId="01B81EB5" w14:textId="228FE3EF" w:rsidR="00C71C23" w:rsidRPr="002B04F1" w:rsidRDefault="00052816" w:rsidP="00C71C23">
            <w:pPr>
              <w:pStyle w:val="Prrafodelista"/>
              <w:numPr>
                <w:ilvl w:val="0"/>
                <w:numId w:val="9"/>
              </w:numPr>
              <w:spacing w:before="60" w:after="60"/>
              <w:ind w:left="429" w:hanging="211"/>
              <w:contextualSpacing/>
              <w:rPr>
                <w:rFonts w:cs="Arial"/>
                <w:sz w:val="24"/>
                <w:szCs w:val="24"/>
              </w:rPr>
            </w:pPr>
            <w:r w:rsidRPr="002B04F1">
              <w:rPr>
                <w:rFonts w:cs="Arial"/>
                <w:sz w:val="24"/>
                <w:szCs w:val="24"/>
              </w:rPr>
              <w:t>8GB DDR3 1600</w:t>
            </w:r>
            <w:r w:rsidR="00C71C23" w:rsidRPr="002B04F1">
              <w:rPr>
                <w:rFonts w:cs="Arial"/>
                <w:sz w:val="24"/>
                <w:szCs w:val="24"/>
              </w:rPr>
              <w:t xml:space="preserve">Mhz Kingston </w:t>
            </w:r>
          </w:p>
          <w:p w14:paraId="0F7EAEAB" w14:textId="74D685A3" w:rsidR="00C71C23" w:rsidRDefault="00052816" w:rsidP="00C71C23">
            <w:pPr>
              <w:pStyle w:val="Prrafodelista"/>
              <w:numPr>
                <w:ilvl w:val="0"/>
                <w:numId w:val="9"/>
              </w:numPr>
              <w:spacing w:before="60" w:after="60"/>
              <w:ind w:left="429" w:hanging="211"/>
              <w:contextualSpacing/>
              <w:rPr>
                <w:rFonts w:cs="Arial"/>
                <w:sz w:val="24"/>
                <w:szCs w:val="24"/>
                <w:lang w:val="en-US"/>
              </w:rPr>
            </w:pPr>
            <w:r w:rsidRPr="002B04F1">
              <w:rPr>
                <w:rFonts w:cs="Arial"/>
                <w:sz w:val="24"/>
                <w:szCs w:val="24"/>
                <w:lang w:val="en-US"/>
              </w:rPr>
              <w:t>Seagate 500 Gb</w:t>
            </w:r>
          </w:p>
          <w:p w14:paraId="0ABF9EEF" w14:textId="181089FD" w:rsidR="00FC490D" w:rsidRPr="00486D98" w:rsidRDefault="00FC490D" w:rsidP="00486D98">
            <w:pPr>
              <w:pStyle w:val="Prrafodelista"/>
              <w:numPr>
                <w:ilvl w:val="0"/>
                <w:numId w:val="9"/>
              </w:numPr>
              <w:spacing w:before="60" w:after="60"/>
              <w:ind w:left="429" w:hanging="211"/>
              <w:contextualSpacing/>
              <w:rPr>
                <w:rFonts w:cs="Arial"/>
                <w:sz w:val="24"/>
                <w:szCs w:val="24"/>
                <w:lang w:val="en-US"/>
              </w:rPr>
            </w:pPr>
            <w:r>
              <w:rPr>
                <w:rFonts w:cs="Arial"/>
                <w:sz w:val="24"/>
                <w:szCs w:val="24"/>
                <w:lang w:val="en-US"/>
              </w:rPr>
              <w:t>NVidia GeForce GTX 460 2GB</w:t>
            </w:r>
          </w:p>
        </w:tc>
        <w:tc>
          <w:tcPr>
            <w:tcW w:w="1183" w:type="dxa"/>
            <w:vAlign w:val="center"/>
          </w:tcPr>
          <w:p w14:paraId="7440ED5F" w14:textId="38C548B6" w:rsidR="00D72805" w:rsidRPr="00776B65" w:rsidRDefault="00AB30ED" w:rsidP="006255BB">
            <w:pPr>
              <w:spacing w:before="60" w:after="60"/>
              <w:jc w:val="center"/>
              <w:rPr>
                <w:rFonts w:cs="Arial"/>
              </w:rPr>
            </w:pPr>
            <w:r>
              <w:rPr>
                <w:rFonts w:cs="Arial"/>
              </w:rPr>
              <w:t>1</w:t>
            </w:r>
          </w:p>
        </w:tc>
        <w:tc>
          <w:tcPr>
            <w:tcW w:w="1701" w:type="dxa"/>
            <w:vAlign w:val="center"/>
          </w:tcPr>
          <w:p w14:paraId="79DF4F55" w14:textId="68C7410B" w:rsidR="00D72805" w:rsidRPr="00776B65" w:rsidRDefault="005A6041" w:rsidP="006255BB">
            <w:pPr>
              <w:spacing w:before="60" w:after="60"/>
              <w:jc w:val="center"/>
              <w:rPr>
                <w:rFonts w:cs="Arial"/>
              </w:rPr>
            </w:pPr>
            <w:r>
              <w:rPr>
                <w:rFonts w:cs="Arial"/>
              </w:rPr>
              <w:t>15</w:t>
            </w:r>
            <w:r w:rsidRPr="00776B65">
              <w:rPr>
                <w:rFonts w:cs="Arial"/>
              </w:rPr>
              <w:t>/0</w:t>
            </w:r>
            <w:r>
              <w:rPr>
                <w:rFonts w:cs="Arial"/>
              </w:rPr>
              <w:t>5</w:t>
            </w:r>
            <w:r w:rsidRPr="00776B65">
              <w:rPr>
                <w:rFonts w:cs="Arial"/>
              </w:rPr>
              <w:t>/201</w:t>
            </w:r>
            <w:r>
              <w:rPr>
                <w:rFonts w:cs="Arial"/>
              </w:rPr>
              <w:t>6</w:t>
            </w:r>
          </w:p>
        </w:tc>
      </w:tr>
      <w:tr w:rsidR="00052816" w:rsidRPr="00776B65" w14:paraId="37C01EFC" w14:textId="77777777" w:rsidTr="00556AE3">
        <w:tc>
          <w:tcPr>
            <w:tcW w:w="739" w:type="dxa"/>
            <w:vAlign w:val="center"/>
          </w:tcPr>
          <w:p w14:paraId="3C9268A0" w14:textId="7D152C38" w:rsidR="00052816" w:rsidRDefault="00052816" w:rsidP="006255BB">
            <w:pPr>
              <w:spacing w:before="60" w:after="60"/>
              <w:jc w:val="center"/>
              <w:rPr>
                <w:rFonts w:cs="Arial"/>
              </w:rPr>
            </w:pPr>
            <w:r>
              <w:rPr>
                <w:rFonts w:cs="Arial"/>
              </w:rPr>
              <w:t>02</w:t>
            </w:r>
          </w:p>
        </w:tc>
        <w:tc>
          <w:tcPr>
            <w:tcW w:w="4287" w:type="dxa"/>
            <w:vAlign w:val="center"/>
          </w:tcPr>
          <w:p w14:paraId="7D2AD57F" w14:textId="5858F2D4" w:rsidR="00271402" w:rsidRPr="00271402" w:rsidRDefault="00271402" w:rsidP="00271402">
            <w:pPr>
              <w:spacing w:before="60" w:after="60"/>
              <w:rPr>
                <w:rFonts w:cs="Arial"/>
                <w:sz w:val="24"/>
                <w:szCs w:val="24"/>
                <w:lang w:val="en-US"/>
              </w:rPr>
            </w:pPr>
            <w:r w:rsidRPr="002B04F1">
              <w:rPr>
                <w:rFonts w:cs="Arial"/>
                <w:sz w:val="24"/>
                <w:szCs w:val="24"/>
                <w:lang w:val="en-US"/>
              </w:rPr>
              <w:t xml:space="preserve">Laptop </w:t>
            </w:r>
            <w:r>
              <w:rPr>
                <w:rFonts w:cs="Arial"/>
                <w:sz w:val="24"/>
                <w:szCs w:val="24"/>
                <w:lang w:val="en-US"/>
              </w:rPr>
              <w:t>Toshiba Satellite S45-B4186SM</w:t>
            </w:r>
            <w:bookmarkStart w:id="93" w:name="_GoBack"/>
            <w:bookmarkEnd w:id="93"/>
            <w:r w:rsidRPr="002B04F1">
              <w:rPr>
                <w:rFonts w:cs="Arial"/>
                <w:sz w:val="24"/>
                <w:szCs w:val="24"/>
                <w:lang w:val="en-US"/>
              </w:rPr>
              <w:t>:</w:t>
            </w:r>
          </w:p>
          <w:p w14:paraId="74397B2D" w14:textId="206927DC" w:rsidR="005F74A6" w:rsidRPr="002B04F1" w:rsidRDefault="005F74A6" w:rsidP="005F74A6">
            <w:pPr>
              <w:pStyle w:val="Prrafodelista"/>
              <w:numPr>
                <w:ilvl w:val="0"/>
                <w:numId w:val="9"/>
              </w:numPr>
              <w:spacing w:before="60" w:after="60"/>
              <w:ind w:left="429" w:hanging="211"/>
              <w:contextualSpacing/>
              <w:rPr>
                <w:rFonts w:cs="Arial"/>
                <w:sz w:val="24"/>
                <w:szCs w:val="24"/>
                <w:lang w:val="en-US"/>
              </w:rPr>
            </w:pPr>
            <w:r w:rsidRPr="002B04F1">
              <w:rPr>
                <w:rFonts w:cs="Arial"/>
                <w:sz w:val="24"/>
                <w:szCs w:val="24"/>
                <w:lang w:val="en-US"/>
              </w:rPr>
              <w:t>Intel Core i5</w:t>
            </w:r>
            <w:r w:rsidR="00831DE5" w:rsidRPr="002B04F1">
              <w:rPr>
                <w:rFonts w:cs="Arial"/>
                <w:sz w:val="24"/>
                <w:szCs w:val="24"/>
                <w:lang w:val="en-US"/>
              </w:rPr>
              <w:t xml:space="preserve">-5200U 2.20 </w:t>
            </w:r>
            <w:proofErr w:type="spellStart"/>
            <w:r w:rsidR="00C610A3" w:rsidRPr="002B04F1">
              <w:rPr>
                <w:rFonts w:cs="Arial"/>
                <w:sz w:val="24"/>
                <w:szCs w:val="24"/>
                <w:lang w:val="en-US"/>
              </w:rPr>
              <w:t>Ghz</w:t>
            </w:r>
            <w:proofErr w:type="spellEnd"/>
            <w:r w:rsidR="00C610A3" w:rsidRPr="002B04F1">
              <w:rPr>
                <w:rFonts w:cs="Arial"/>
                <w:sz w:val="24"/>
                <w:szCs w:val="24"/>
                <w:lang w:val="en-US"/>
              </w:rPr>
              <w:t xml:space="preserve"> </w:t>
            </w:r>
          </w:p>
          <w:p w14:paraId="5C3765C2" w14:textId="488A425C" w:rsidR="005F74A6" w:rsidRPr="002B04F1" w:rsidRDefault="005F74A6" w:rsidP="005F74A6">
            <w:pPr>
              <w:pStyle w:val="Prrafodelista"/>
              <w:numPr>
                <w:ilvl w:val="0"/>
                <w:numId w:val="9"/>
              </w:numPr>
              <w:spacing w:before="60" w:after="60"/>
              <w:ind w:left="429" w:hanging="211"/>
              <w:contextualSpacing/>
              <w:rPr>
                <w:rFonts w:cs="Arial"/>
                <w:sz w:val="24"/>
                <w:szCs w:val="24"/>
              </w:rPr>
            </w:pPr>
            <w:r w:rsidRPr="002B04F1">
              <w:rPr>
                <w:rFonts w:cs="Arial"/>
                <w:sz w:val="24"/>
                <w:szCs w:val="24"/>
              </w:rPr>
              <w:t xml:space="preserve">6GB DDR3 1600Mhz Kingston </w:t>
            </w:r>
          </w:p>
          <w:p w14:paraId="6D0DFAB5" w14:textId="650C3C28" w:rsidR="00486D98" w:rsidRPr="00486D98" w:rsidRDefault="00E559E9" w:rsidP="00486D98">
            <w:pPr>
              <w:pStyle w:val="Prrafodelista"/>
              <w:numPr>
                <w:ilvl w:val="0"/>
                <w:numId w:val="9"/>
              </w:numPr>
              <w:spacing w:before="60" w:after="60"/>
              <w:ind w:left="429" w:hanging="211"/>
              <w:contextualSpacing/>
              <w:rPr>
                <w:rFonts w:cs="Arial"/>
                <w:sz w:val="24"/>
                <w:szCs w:val="24"/>
                <w:lang w:val="en-US"/>
              </w:rPr>
            </w:pPr>
            <w:r w:rsidRPr="002B04F1">
              <w:rPr>
                <w:rFonts w:cs="Arial"/>
                <w:sz w:val="24"/>
                <w:szCs w:val="24"/>
                <w:lang w:val="en-US"/>
              </w:rPr>
              <w:t>1</w:t>
            </w:r>
            <w:r w:rsidR="006D6DBA" w:rsidRPr="002B04F1">
              <w:rPr>
                <w:rFonts w:cs="Arial"/>
                <w:sz w:val="24"/>
                <w:szCs w:val="24"/>
                <w:lang w:val="en-US"/>
              </w:rPr>
              <w:t xml:space="preserve"> TB SATA</w:t>
            </w:r>
          </w:p>
          <w:p w14:paraId="57C48FF9" w14:textId="4AE13511" w:rsidR="00052816" w:rsidRPr="00486D98" w:rsidRDefault="00486D98" w:rsidP="005F74A6">
            <w:pPr>
              <w:pStyle w:val="Prrafodelista"/>
              <w:numPr>
                <w:ilvl w:val="0"/>
                <w:numId w:val="9"/>
              </w:numPr>
              <w:spacing w:before="60" w:after="60"/>
              <w:ind w:left="429" w:hanging="211"/>
              <w:contextualSpacing/>
              <w:rPr>
                <w:rFonts w:cs="Arial"/>
                <w:sz w:val="24"/>
                <w:szCs w:val="24"/>
                <w:lang w:val="en-US"/>
              </w:rPr>
            </w:pPr>
            <w:r>
              <w:rPr>
                <w:rFonts w:cs="Arial"/>
                <w:sz w:val="24"/>
                <w:szCs w:val="24"/>
                <w:lang w:val="en-US"/>
              </w:rPr>
              <w:t xml:space="preserve">6GB </w:t>
            </w:r>
            <w:r w:rsidRPr="002B04F1">
              <w:rPr>
                <w:rFonts w:cs="Arial"/>
                <w:sz w:val="24"/>
                <w:szCs w:val="24"/>
                <w:lang w:val="en-US"/>
              </w:rPr>
              <w:t xml:space="preserve">DDR3 </w:t>
            </w:r>
            <w:r>
              <w:rPr>
                <w:rFonts w:cs="Arial"/>
                <w:sz w:val="24"/>
                <w:szCs w:val="24"/>
              </w:rPr>
              <w:t>1600</w:t>
            </w:r>
            <w:r w:rsidRPr="002B04F1">
              <w:rPr>
                <w:rFonts w:cs="Arial"/>
                <w:sz w:val="24"/>
                <w:szCs w:val="24"/>
              </w:rPr>
              <w:t>Mhz</w:t>
            </w:r>
          </w:p>
        </w:tc>
        <w:tc>
          <w:tcPr>
            <w:tcW w:w="1183" w:type="dxa"/>
            <w:vAlign w:val="center"/>
          </w:tcPr>
          <w:p w14:paraId="2AD43919" w14:textId="77C4FD87" w:rsidR="00052816" w:rsidRDefault="002B04F1" w:rsidP="006255BB">
            <w:pPr>
              <w:spacing w:before="60" w:after="60"/>
              <w:jc w:val="center"/>
              <w:rPr>
                <w:rFonts w:cs="Arial"/>
              </w:rPr>
            </w:pPr>
            <w:r>
              <w:rPr>
                <w:rFonts w:cs="Arial"/>
              </w:rPr>
              <w:t>1</w:t>
            </w:r>
          </w:p>
        </w:tc>
        <w:tc>
          <w:tcPr>
            <w:tcW w:w="1701" w:type="dxa"/>
            <w:vAlign w:val="center"/>
          </w:tcPr>
          <w:p w14:paraId="2A9F2E4E" w14:textId="27460864" w:rsidR="00052816" w:rsidRDefault="002B04F1" w:rsidP="006255BB">
            <w:pPr>
              <w:spacing w:before="60" w:after="60"/>
              <w:jc w:val="center"/>
              <w:rPr>
                <w:rFonts w:cs="Arial"/>
              </w:rPr>
            </w:pPr>
            <w:r>
              <w:rPr>
                <w:rFonts w:cs="Arial"/>
              </w:rPr>
              <w:t>15</w:t>
            </w:r>
            <w:r w:rsidRPr="00776B65">
              <w:rPr>
                <w:rFonts w:cs="Arial"/>
              </w:rPr>
              <w:t>/0</w:t>
            </w:r>
            <w:r>
              <w:rPr>
                <w:rFonts w:cs="Arial"/>
              </w:rPr>
              <w:t>5</w:t>
            </w:r>
            <w:r w:rsidRPr="00776B65">
              <w:rPr>
                <w:rFonts w:cs="Arial"/>
              </w:rPr>
              <w:t>/201</w:t>
            </w:r>
            <w:r>
              <w:rPr>
                <w:rFonts w:cs="Arial"/>
              </w:rPr>
              <w:t>6</w:t>
            </w:r>
          </w:p>
        </w:tc>
      </w:tr>
      <w:tr w:rsidR="00D72805" w:rsidRPr="00776B65" w14:paraId="00E6FA26" w14:textId="77777777" w:rsidTr="00556AE3">
        <w:tc>
          <w:tcPr>
            <w:tcW w:w="739" w:type="dxa"/>
            <w:vAlign w:val="center"/>
          </w:tcPr>
          <w:p w14:paraId="3578B0CB" w14:textId="5DF32377" w:rsidR="00D72805" w:rsidRPr="00776B65" w:rsidRDefault="00D72805" w:rsidP="00D75E34">
            <w:pPr>
              <w:spacing w:before="60" w:after="60"/>
              <w:jc w:val="center"/>
              <w:rPr>
                <w:rFonts w:cs="Arial"/>
              </w:rPr>
            </w:pPr>
            <w:r>
              <w:rPr>
                <w:rFonts w:cs="Arial"/>
              </w:rPr>
              <w:t>0</w:t>
            </w:r>
            <w:r w:rsidR="00052816">
              <w:rPr>
                <w:rFonts w:cs="Arial"/>
              </w:rPr>
              <w:t>3</w:t>
            </w:r>
          </w:p>
        </w:tc>
        <w:tc>
          <w:tcPr>
            <w:tcW w:w="4287" w:type="dxa"/>
            <w:vAlign w:val="center"/>
          </w:tcPr>
          <w:p w14:paraId="4D10F056" w14:textId="65332F72" w:rsidR="00C71C23" w:rsidRPr="002B04F1" w:rsidRDefault="00556AE3" w:rsidP="00C71C23">
            <w:pPr>
              <w:spacing w:before="60" w:after="60"/>
              <w:rPr>
                <w:rFonts w:cs="Arial"/>
                <w:sz w:val="24"/>
                <w:szCs w:val="24"/>
                <w:lang w:val="en-US"/>
              </w:rPr>
            </w:pPr>
            <w:r w:rsidRPr="002B04F1">
              <w:rPr>
                <w:rFonts w:cs="Arial"/>
                <w:sz w:val="24"/>
                <w:szCs w:val="24"/>
                <w:lang w:val="en-US"/>
              </w:rPr>
              <w:t>Laptop ASUS G750JS:</w:t>
            </w:r>
          </w:p>
          <w:p w14:paraId="15F6FA3A" w14:textId="485F0202" w:rsidR="00C71C23" w:rsidRPr="002B04F1" w:rsidRDefault="00556AE3" w:rsidP="0018794B">
            <w:pPr>
              <w:pStyle w:val="Prrafodelista"/>
              <w:numPr>
                <w:ilvl w:val="0"/>
                <w:numId w:val="9"/>
              </w:numPr>
              <w:spacing w:before="60" w:after="60"/>
              <w:contextualSpacing/>
              <w:rPr>
                <w:rFonts w:cs="Arial"/>
                <w:sz w:val="24"/>
                <w:szCs w:val="24"/>
                <w:lang w:val="en-US"/>
              </w:rPr>
            </w:pPr>
            <w:r w:rsidRPr="002B04F1">
              <w:rPr>
                <w:rFonts w:cs="Arial"/>
                <w:sz w:val="24"/>
                <w:szCs w:val="24"/>
                <w:lang w:val="en-US"/>
              </w:rPr>
              <w:t>Intel Core i7-4710 2.5GHz ~ 2.5GHz</w:t>
            </w:r>
            <w:r w:rsidR="006D6DBA" w:rsidRPr="002B04F1">
              <w:rPr>
                <w:rFonts w:cs="Arial"/>
                <w:sz w:val="24"/>
                <w:szCs w:val="24"/>
                <w:lang w:val="en-US"/>
              </w:rPr>
              <w:t xml:space="preserve"> </w:t>
            </w:r>
          </w:p>
          <w:p w14:paraId="79F564D0" w14:textId="562FA9BD" w:rsidR="00556AE3" w:rsidRPr="002B04F1" w:rsidRDefault="00556AE3" w:rsidP="0018794B">
            <w:pPr>
              <w:pStyle w:val="Prrafodelista"/>
              <w:numPr>
                <w:ilvl w:val="0"/>
                <w:numId w:val="9"/>
              </w:numPr>
              <w:spacing w:before="60" w:after="60"/>
              <w:contextualSpacing/>
              <w:rPr>
                <w:rFonts w:cs="Arial"/>
                <w:sz w:val="24"/>
                <w:szCs w:val="24"/>
                <w:lang w:val="en-US"/>
              </w:rPr>
            </w:pPr>
            <w:r w:rsidRPr="002B04F1">
              <w:rPr>
                <w:rFonts w:cs="Arial"/>
                <w:sz w:val="24"/>
                <w:szCs w:val="24"/>
                <w:lang w:val="en-US"/>
              </w:rPr>
              <w:t xml:space="preserve">2x8GB DDR3 </w:t>
            </w:r>
            <w:r w:rsidRPr="002B04F1">
              <w:rPr>
                <w:rFonts w:cs="Arial"/>
                <w:sz w:val="24"/>
                <w:szCs w:val="24"/>
              </w:rPr>
              <w:t>1866Mhz</w:t>
            </w:r>
          </w:p>
          <w:p w14:paraId="7D8FA221" w14:textId="7405F11D" w:rsidR="0018794B" w:rsidRPr="002B04F1" w:rsidRDefault="0018794B" w:rsidP="0018794B">
            <w:pPr>
              <w:pStyle w:val="Prrafodelista"/>
              <w:numPr>
                <w:ilvl w:val="0"/>
                <w:numId w:val="9"/>
              </w:numPr>
              <w:spacing w:before="60" w:after="60"/>
              <w:contextualSpacing/>
              <w:rPr>
                <w:rFonts w:cs="Arial"/>
                <w:sz w:val="24"/>
                <w:szCs w:val="24"/>
                <w:lang w:val="en-US"/>
              </w:rPr>
            </w:pPr>
            <w:r w:rsidRPr="002B04F1">
              <w:rPr>
                <w:rFonts w:cs="Arial"/>
                <w:sz w:val="24"/>
                <w:szCs w:val="24"/>
                <w:lang w:val="en-US"/>
              </w:rPr>
              <w:t>Western Digital Caviar Black 2TB</w:t>
            </w:r>
          </w:p>
          <w:p w14:paraId="22ECC551" w14:textId="76301ACF" w:rsidR="00C97E3C" w:rsidRPr="002B04F1" w:rsidRDefault="00C97E3C" w:rsidP="0018794B">
            <w:pPr>
              <w:pStyle w:val="Prrafodelista"/>
              <w:numPr>
                <w:ilvl w:val="0"/>
                <w:numId w:val="9"/>
              </w:numPr>
              <w:spacing w:before="60" w:after="60"/>
              <w:contextualSpacing/>
              <w:rPr>
                <w:rFonts w:cs="Arial"/>
                <w:sz w:val="24"/>
                <w:szCs w:val="24"/>
                <w:lang w:val="en-US"/>
              </w:rPr>
            </w:pPr>
            <w:r w:rsidRPr="002B04F1">
              <w:rPr>
                <w:rFonts w:cs="Arial"/>
                <w:sz w:val="24"/>
                <w:szCs w:val="24"/>
                <w:lang w:val="en-US"/>
              </w:rPr>
              <w:t>N</w:t>
            </w:r>
            <w:r w:rsidR="00EA795D" w:rsidRPr="002B04F1">
              <w:rPr>
                <w:rFonts w:cs="Arial"/>
                <w:sz w:val="24"/>
                <w:szCs w:val="24"/>
                <w:lang w:val="en-US"/>
              </w:rPr>
              <w:t>Vidia GeForce GTX</w:t>
            </w:r>
            <w:r w:rsidR="006D6DBA" w:rsidRPr="002B04F1">
              <w:rPr>
                <w:rFonts w:cs="Arial"/>
                <w:sz w:val="24"/>
                <w:szCs w:val="24"/>
                <w:lang w:val="en-US"/>
              </w:rPr>
              <w:t xml:space="preserve"> </w:t>
            </w:r>
            <w:r w:rsidR="00EA795D" w:rsidRPr="002B04F1">
              <w:rPr>
                <w:rFonts w:cs="Arial"/>
                <w:sz w:val="24"/>
                <w:szCs w:val="24"/>
                <w:lang w:val="en-US"/>
              </w:rPr>
              <w:t>87</w:t>
            </w:r>
            <w:r w:rsidRPr="002B04F1">
              <w:rPr>
                <w:rFonts w:cs="Arial"/>
                <w:sz w:val="24"/>
                <w:szCs w:val="24"/>
                <w:lang w:val="en-US"/>
              </w:rPr>
              <w:t>0M 3GB GDDR5</w:t>
            </w:r>
          </w:p>
          <w:p w14:paraId="375C7B52" w14:textId="506A72EE" w:rsidR="00D72805" w:rsidRPr="005700FA" w:rsidRDefault="00D72805" w:rsidP="00C71C23">
            <w:pPr>
              <w:pStyle w:val="Prrafodelista"/>
              <w:numPr>
                <w:ilvl w:val="0"/>
                <w:numId w:val="0"/>
              </w:numPr>
              <w:spacing w:before="60" w:after="60"/>
              <w:ind w:left="429"/>
              <w:contextualSpacing/>
              <w:rPr>
                <w:rFonts w:cs="Arial"/>
                <w:lang w:val="en-US"/>
              </w:rPr>
            </w:pPr>
          </w:p>
        </w:tc>
        <w:tc>
          <w:tcPr>
            <w:tcW w:w="1183" w:type="dxa"/>
            <w:vAlign w:val="center"/>
          </w:tcPr>
          <w:p w14:paraId="71F3BB79" w14:textId="77777777" w:rsidR="00D72805" w:rsidRPr="005700FA" w:rsidRDefault="00D72805" w:rsidP="006255BB">
            <w:pPr>
              <w:spacing w:before="60" w:after="60"/>
              <w:jc w:val="center"/>
              <w:rPr>
                <w:rFonts w:cs="Arial"/>
                <w:lang w:val="en-US"/>
              </w:rPr>
            </w:pPr>
            <w:r w:rsidRPr="005700FA">
              <w:rPr>
                <w:rFonts w:cs="Arial"/>
                <w:lang w:val="en-US"/>
              </w:rPr>
              <w:t>1</w:t>
            </w:r>
          </w:p>
        </w:tc>
        <w:tc>
          <w:tcPr>
            <w:tcW w:w="1701" w:type="dxa"/>
            <w:vAlign w:val="center"/>
          </w:tcPr>
          <w:p w14:paraId="2E6C0420" w14:textId="59069C64" w:rsidR="00D72805" w:rsidRPr="00776B65" w:rsidRDefault="00766649" w:rsidP="006255BB">
            <w:pPr>
              <w:spacing w:before="60" w:after="60"/>
              <w:jc w:val="center"/>
              <w:rPr>
                <w:rFonts w:cs="Arial"/>
              </w:rPr>
            </w:pPr>
            <w:r>
              <w:rPr>
                <w:rFonts w:cs="Arial"/>
              </w:rPr>
              <w:t>15</w:t>
            </w:r>
            <w:r w:rsidR="005A6041" w:rsidRPr="00776B65">
              <w:rPr>
                <w:rFonts w:cs="Arial"/>
              </w:rPr>
              <w:t>/</w:t>
            </w:r>
            <w:r w:rsidR="00187FE3">
              <w:rPr>
                <w:rFonts w:cs="Arial"/>
              </w:rPr>
              <w:t>05</w:t>
            </w:r>
            <w:r w:rsidR="005A6041" w:rsidRPr="00776B65">
              <w:rPr>
                <w:rFonts w:cs="Arial"/>
              </w:rPr>
              <w:t>/201</w:t>
            </w:r>
            <w:r w:rsidR="005A6041">
              <w:rPr>
                <w:rFonts w:cs="Arial"/>
              </w:rPr>
              <w:t>6</w:t>
            </w:r>
          </w:p>
        </w:tc>
      </w:tr>
      <w:tr w:rsidR="00443201" w:rsidRPr="00E402F0" w14:paraId="507A5F83" w14:textId="77777777" w:rsidTr="00556AE3">
        <w:tc>
          <w:tcPr>
            <w:tcW w:w="739" w:type="dxa"/>
            <w:vAlign w:val="center"/>
          </w:tcPr>
          <w:p w14:paraId="08BB2561" w14:textId="6D9B8D01" w:rsidR="00443201" w:rsidRDefault="00443201" w:rsidP="00D75E34">
            <w:pPr>
              <w:spacing w:before="60" w:after="60"/>
              <w:jc w:val="center"/>
              <w:rPr>
                <w:rFonts w:cs="Arial"/>
              </w:rPr>
            </w:pPr>
            <w:r>
              <w:rPr>
                <w:rFonts w:cs="Arial"/>
              </w:rPr>
              <w:t>04</w:t>
            </w:r>
          </w:p>
        </w:tc>
        <w:tc>
          <w:tcPr>
            <w:tcW w:w="4287" w:type="dxa"/>
            <w:vAlign w:val="center"/>
          </w:tcPr>
          <w:p w14:paraId="10B66B01" w14:textId="76D4CFF9" w:rsidR="00E402F0" w:rsidRPr="002B04F1" w:rsidRDefault="00E402F0" w:rsidP="00E402F0">
            <w:pPr>
              <w:spacing w:before="60" w:after="60"/>
              <w:rPr>
                <w:rFonts w:cs="Arial"/>
                <w:sz w:val="24"/>
                <w:szCs w:val="24"/>
                <w:lang w:val="en-US"/>
              </w:rPr>
            </w:pPr>
            <w:r w:rsidRPr="002B04F1">
              <w:rPr>
                <w:rFonts w:cs="Arial"/>
                <w:sz w:val="24"/>
                <w:szCs w:val="24"/>
                <w:lang w:val="en-US"/>
              </w:rPr>
              <w:t xml:space="preserve">Laptop </w:t>
            </w:r>
            <w:r>
              <w:rPr>
                <w:rFonts w:cs="Arial"/>
                <w:sz w:val="24"/>
                <w:szCs w:val="24"/>
                <w:lang w:val="en-US"/>
              </w:rPr>
              <w:t>SONY VAIO E Series 14 Notebook Computer</w:t>
            </w:r>
            <w:r w:rsidRPr="002B04F1">
              <w:rPr>
                <w:rFonts w:cs="Arial"/>
                <w:sz w:val="24"/>
                <w:szCs w:val="24"/>
                <w:lang w:val="en-US"/>
              </w:rPr>
              <w:t>:</w:t>
            </w:r>
          </w:p>
          <w:p w14:paraId="4133B8B0" w14:textId="7E49E091" w:rsidR="00E402F0" w:rsidRPr="002B04F1" w:rsidRDefault="00E402F0" w:rsidP="00E402F0">
            <w:pPr>
              <w:pStyle w:val="Prrafodelista"/>
              <w:numPr>
                <w:ilvl w:val="0"/>
                <w:numId w:val="9"/>
              </w:numPr>
              <w:spacing w:before="60" w:after="60"/>
              <w:contextualSpacing/>
              <w:rPr>
                <w:rFonts w:cs="Arial"/>
                <w:sz w:val="24"/>
                <w:szCs w:val="24"/>
                <w:lang w:val="en-US"/>
              </w:rPr>
            </w:pPr>
            <w:r>
              <w:rPr>
                <w:rFonts w:cs="Arial"/>
                <w:sz w:val="24"/>
                <w:szCs w:val="24"/>
                <w:lang w:val="en-US"/>
              </w:rPr>
              <w:t>Intel Core i5-3210M</w:t>
            </w:r>
            <w:r w:rsidR="00486D98">
              <w:rPr>
                <w:rFonts w:cs="Arial"/>
                <w:sz w:val="24"/>
                <w:szCs w:val="24"/>
                <w:lang w:val="en-US"/>
              </w:rPr>
              <w:t xml:space="preserve"> Dual-Core</w:t>
            </w:r>
            <w:r>
              <w:rPr>
                <w:rFonts w:cs="Arial"/>
                <w:sz w:val="24"/>
                <w:szCs w:val="24"/>
                <w:lang w:val="en-US"/>
              </w:rPr>
              <w:t xml:space="preserve"> 2.5GHz</w:t>
            </w:r>
          </w:p>
          <w:p w14:paraId="78412208" w14:textId="0A90528F" w:rsidR="00E402F0" w:rsidRPr="002B04F1" w:rsidRDefault="00486D98" w:rsidP="00E402F0">
            <w:pPr>
              <w:pStyle w:val="Prrafodelista"/>
              <w:numPr>
                <w:ilvl w:val="0"/>
                <w:numId w:val="9"/>
              </w:numPr>
              <w:spacing w:before="60" w:after="60"/>
              <w:contextualSpacing/>
              <w:rPr>
                <w:rFonts w:cs="Arial"/>
                <w:sz w:val="24"/>
                <w:szCs w:val="24"/>
                <w:lang w:val="en-US"/>
              </w:rPr>
            </w:pPr>
            <w:r>
              <w:rPr>
                <w:rFonts w:cs="Arial"/>
                <w:sz w:val="24"/>
                <w:szCs w:val="24"/>
                <w:lang w:val="en-US"/>
              </w:rPr>
              <w:t>6</w:t>
            </w:r>
            <w:r w:rsidR="00E402F0" w:rsidRPr="002B04F1">
              <w:rPr>
                <w:rFonts w:cs="Arial"/>
                <w:sz w:val="24"/>
                <w:szCs w:val="24"/>
                <w:lang w:val="en-US"/>
              </w:rPr>
              <w:t xml:space="preserve">GB DDR3 </w:t>
            </w:r>
            <w:r>
              <w:rPr>
                <w:rFonts w:cs="Arial"/>
                <w:sz w:val="24"/>
                <w:szCs w:val="24"/>
              </w:rPr>
              <w:t>1600</w:t>
            </w:r>
            <w:r w:rsidR="00E402F0" w:rsidRPr="002B04F1">
              <w:rPr>
                <w:rFonts w:cs="Arial"/>
                <w:sz w:val="24"/>
                <w:szCs w:val="24"/>
              </w:rPr>
              <w:t>Mhz</w:t>
            </w:r>
          </w:p>
          <w:p w14:paraId="75C394E6" w14:textId="235DA8EF" w:rsidR="00E402F0" w:rsidRPr="002B04F1" w:rsidRDefault="00486D98" w:rsidP="00E402F0">
            <w:pPr>
              <w:pStyle w:val="Prrafodelista"/>
              <w:numPr>
                <w:ilvl w:val="0"/>
                <w:numId w:val="9"/>
              </w:numPr>
              <w:spacing w:before="60" w:after="60"/>
              <w:contextualSpacing/>
              <w:rPr>
                <w:rFonts w:cs="Arial"/>
                <w:sz w:val="24"/>
                <w:szCs w:val="24"/>
                <w:lang w:val="en-US"/>
              </w:rPr>
            </w:pPr>
            <w:r>
              <w:rPr>
                <w:rFonts w:cs="Arial"/>
                <w:sz w:val="24"/>
                <w:szCs w:val="24"/>
                <w:lang w:val="en-US"/>
              </w:rPr>
              <w:t>Hard Drive 750FB 5400rpm</w:t>
            </w:r>
          </w:p>
          <w:p w14:paraId="6B342F77" w14:textId="73890210" w:rsidR="00E402F0" w:rsidRPr="002B04F1" w:rsidRDefault="00486D98" w:rsidP="00E402F0">
            <w:pPr>
              <w:pStyle w:val="Prrafodelista"/>
              <w:numPr>
                <w:ilvl w:val="0"/>
                <w:numId w:val="9"/>
              </w:numPr>
              <w:spacing w:before="60" w:after="60"/>
              <w:contextualSpacing/>
              <w:rPr>
                <w:rFonts w:cs="Arial"/>
                <w:sz w:val="24"/>
                <w:szCs w:val="24"/>
                <w:lang w:val="en-US"/>
              </w:rPr>
            </w:pPr>
            <w:r>
              <w:rPr>
                <w:rFonts w:cs="Arial"/>
                <w:sz w:val="24"/>
                <w:szCs w:val="24"/>
                <w:lang w:val="en-US"/>
              </w:rPr>
              <w:t>Integrated Intel HD Graphics 4000</w:t>
            </w:r>
          </w:p>
          <w:p w14:paraId="0E95BC41" w14:textId="77777777" w:rsidR="00443201" w:rsidRPr="002B04F1" w:rsidRDefault="00443201" w:rsidP="00C71C23">
            <w:pPr>
              <w:spacing w:before="60" w:after="60"/>
              <w:rPr>
                <w:rFonts w:cs="Arial"/>
                <w:sz w:val="24"/>
                <w:szCs w:val="24"/>
                <w:lang w:val="en-US"/>
              </w:rPr>
            </w:pPr>
          </w:p>
        </w:tc>
        <w:tc>
          <w:tcPr>
            <w:tcW w:w="1183" w:type="dxa"/>
            <w:vAlign w:val="center"/>
          </w:tcPr>
          <w:p w14:paraId="2163BE11" w14:textId="41A0EE98" w:rsidR="00443201" w:rsidRPr="005700FA" w:rsidRDefault="00E402F0" w:rsidP="006255BB">
            <w:pPr>
              <w:spacing w:before="60" w:after="60"/>
              <w:jc w:val="center"/>
              <w:rPr>
                <w:rFonts w:cs="Arial"/>
                <w:lang w:val="en-US"/>
              </w:rPr>
            </w:pPr>
            <w:r>
              <w:rPr>
                <w:rFonts w:cs="Arial"/>
                <w:lang w:val="en-US"/>
              </w:rPr>
              <w:lastRenderedPageBreak/>
              <w:t>1</w:t>
            </w:r>
          </w:p>
        </w:tc>
        <w:tc>
          <w:tcPr>
            <w:tcW w:w="1701" w:type="dxa"/>
            <w:vAlign w:val="center"/>
          </w:tcPr>
          <w:p w14:paraId="0A7F4B5A" w14:textId="5799AA9D" w:rsidR="00443201" w:rsidRPr="00E402F0" w:rsidRDefault="00E402F0" w:rsidP="006255BB">
            <w:pPr>
              <w:spacing w:before="60" w:after="60"/>
              <w:jc w:val="center"/>
              <w:rPr>
                <w:rFonts w:cs="Arial"/>
                <w:lang w:val="en-US"/>
              </w:rPr>
            </w:pPr>
            <w:r w:rsidRPr="00E402F0">
              <w:rPr>
                <w:rFonts w:cs="Arial"/>
                <w:lang w:val="en-US"/>
              </w:rPr>
              <w:t>15/05/2016</w:t>
            </w:r>
          </w:p>
        </w:tc>
      </w:tr>
      <w:tr w:rsidR="00D72805" w:rsidRPr="00776B65" w14:paraId="1DDF5657" w14:textId="77777777" w:rsidTr="00556AE3">
        <w:tc>
          <w:tcPr>
            <w:tcW w:w="739" w:type="dxa"/>
            <w:vAlign w:val="center"/>
          </w:tcPr>
          <w:p w14:paraId="04E8CD39" w14:textId="677678C7" w:rsidR="00D72805" w:rsidRPr="00E402F0" w:rsidRDefault="00D72805" w:rsidP="00D75E34">
            <w:pPr>
              <w:spacing w:before="60" w:after="60"/>
              <w:jc w:val="center"/>
              <w:rPr>
                <w:rFonts w:cs="Arial"/>
                <w:lang w:val="en-US"/>
              </w:rPr>
            </w:pPr>
            <w:r w:rsidRPr="00E402F0">
              <w:rPr>
                <w:rFonts w:cs="Arial"/>
                <w:lang w:val="en-US"/>
              </w:rPr>
              <w:t>0</w:t>
            </w:r>
            <w:r w:rsidR="00443201" w:rsidRPr="00E402F0">
              <w:rPr>
                <w:rFonts w:cs="Arial"/>
                <w:lang w:val="en-US"/>
              </w:rPr>
              <w:t>5</w:t>
            </w:r>
          </w:p>
        </w:tc>
        <w:tc>
          <w:tcPr>
            <w:tcW w:w="4287" w:type="dxa"/>
            <w:vAlign w:val="center"/>
          </w:tcPr>
          <w:p w14:paraId="7215AAF7" w14:textId="77777777" w:rsidR="00D72805" w:rsidRPr="00EE2FFD" w:rsidRDefault="00D72805" w:rsidP="006255BB">
            <w:pPr>
              <w:spacing w:before="60" w:after="60"/>
              <w:rPr>
                <w:rFonts w:cs="Arial"/>
                <w:lang w:val="en-US"/>
              </w:rPr>
            </w:pPr>
            <w:r w:rsidRPr="00EE2FFD">
              <w:rPr>
                <w:rFonts w:cs="Arial"/>
                <w:lang w:val="en-US"/>
              </w:rPr>
              <w:t>Monitor Samsung LED S20D300H / TN</w:t>
            </w:r>
          </w:p>
        </w:tc>
        <w:tc>
          <w:tcPr>
            <w:tcW w:w="1183" w:type="dxa"/>
            <w:vAlign w:val="center"/>
          </w:tcPr>
          <w:p w14:paraId="444CCCD4" w14:textId="5DAA59C3" w:rsidR="00D72805" w:rsidRPr="00776B65" w:rsidRDefault="00C703EE" w:rsidP="006255BB">
            <w:pPr>
              <w:spacing w:before="60" w:after="60"/>
              <w:jc w:val="center"/>
              <w:rPr>
                <w:rFonts w:cs="Arial"/>
              </w:rPr>
            </w:pPr>
            <w:r>
              <w:rPr>
                <w:rFonts w:cs="Arial"/>
              </w:rPr>
              <w:t>1</w:t>
            </w:r>
          </w:p>
        </w:tc>
        <w:tc>
          <w:tcPr>
            <w:tcW w:w="1701" w:type="dxa"/>
            <w:vAlign w:val="center"/>
          </w:tcPr>
          <w:p w14:paraId="515AA7AC" w14:textId="6C7727D6" w:rsidR="00D72805" w:rsidRPr="00776B65" w:rsidRDefault="00D75E34" w:rsidP="006255BB">
            <w:pPr>
              <w:spacing w:before="60" w:after="60"/>
              <w:jc w:val="center"/>
              <w:rPr>
                <w:rFonts w:cs="Arial"/>
              </w:rPr>
            </w:pPr>
            <w:r>
              <w:rPr>
                <w:rFonts w:cs="Arial"/>
              </w:rPr>
              <w:t>15</w:t>
            </w:r>
            <w:r w:rsidR="005A6041" w:rsidRPr="00776B65">
              <w:rPr>
                <w:rFonts w:cs="Arial"/>
              </w:rPr>
              <w:t>/</w:t>
            </w:r>
            <w:r w:rsidR="00187FE3">
              <w:rPr>
                <w:rFonts w:cs="Arial"/>
              </w:rPr>
              <w:t>05</w:t>
            </w:r>
            <w:r w:rsidR="005A6041" w:rsidRPr="00776B65">
              <w:rPr>
                <w:rFonts w:cs="Arial"/>
              </w:rPr>
              <w:t>/201</w:t>
            </w:r>
            <w:r w:rsidR="005A6041">
              <w:rPr>
                <w:rFonts w:cs="Arial"/>
              </w:rPr>
              <w:t>6</w:t>
            </w:r>
          </w:p>
        </w:tc>
      </w:tr>
      <w:tr w:rsidR="00D72805" w:rsidRPr="00776B65" w14:paraId="58881017" w14:textId="77777777" w:rsidTr="00556AE3">
        <w:tc>
          <w:tcPr>
            <w:tcW w:w="739" w:type="dxa"/>
            <w:vAlign w:val="center"/>
          </w:tcPr>
          <w:p w14:paraId="1C000DD1" w14:textId="5F7F00A7" w:rsidR="00D72805" w:rsidRPr="00776B65" w:rsidRDefault="00D72805" w:rsidP="00D75E34">
            <w:pPr>
              <w:spacing w:before="60" w:after="60"/>
              <w:jc w:val="center"/>
              <w:rPr>
                <w:rFonts w:cs="Arial"/>
              </w:rPr>
            </w:pPr>
            <w:r>
              <w:rPr>
                <w:rFonts w:cs="Arial"/>
              </w:rPr>
              <w:t>0</w:t>
            </w:r>
            <w:r w:rsidR="00443201">
              <w:rPr>
                <w:rFonts w:cs="Arial"/>
              </w:rPr>
              <w:t>6</w:t>
            </w:r>
          </w:p>
        </w:tc>
        <w:tc>
          <w:tcPr>
            <w:tcW w:w="4287" w:type="dxa"/>
            <w:vAlign w:val="center"/>
          </w:tcPr>
          <w:p w14:paraId="491EC5F8" w14:textId="77777777" w:rsidR="00D72805" w:rsidRPr="00776B65" w:rsidRDefault="00D72805" w:rsidP="006255BB">
            <w:pPr>
              <w:spacing w:before="60" w:after="60"/>
              <w:rPr>
                <w:rFonts w:cs="Arial"/>
              </w:rPr>
            </w:pPr>
            <w:r w:rsidRPr="00776B65">
              <w:rPr>
                <w:rFonts w:cs="Arial"/>
              </w:rPr>
              <w:t>Teclado CM Storm MS2K</w:t>
            </w:r>
          </w:p>
        </w:tc>
        <w:tc>
          <w:tcPr>
            <w:tcW w:w="1183" w:type="dxa"/>
            <w:vAlign w:val="center"/>
          </w:tcPr>
          <w:p w14:paraId="3C9D9A07" w14:textId="1EE31AE9" w:rsidR="00D72805" w:rsidRPr="00776B65" w:rsidRDefault="00C703EE" w:rsidP="006255BB">
            <w:pPr>
              <w:spacing w:before="60" w:after="60"/>
              <w:jc w:val="center"/>
              <w:rPr>
                <w:rFonts w:cs="Arial"/>
              </w:rPr>
            </w:pPr>
            <w:r>
              <w:rPr>
                <w:rFonts w:cs="Arial"/>
              </w:rPr>
              <w:t>1</w:t>
            </w:r>
          </w:p>
        </w:tc>
        <w:tc>
          <w:tcPr>
            <w:tcW w:w="1701" w:type="dxa"/>
            <w:vAlign w:val="center"/>
          </w:tcPr>
          <w:p w14:paraId="052ADDB5" w14:textId="771502B5" w:rsidR="00D72805" w:rsidRPr="00776B65" w:rsidRDefault="00D75E34" w:rsidP="006255BB">
            <w:pPr>
              <w:spacing w:before="60" w:after="60"/>
              <w:jc w:val="center"/>
              <w:rPr>
                <w:rFonts w:cs="Arial"/>
              </w:rPr>
            </w:pPr>
            <w:r>
              <w:rPr>
                <w:rFonts w:cs="Arial"/>
              </w:rPr>
              <w:t>15</w:t>
            </w:r>
            <w:r w:rsidR="005A6041" w:rsidRPr="00776B65">
              <w:rPr>
                <w:rFonts w:cs="Arial"/>
              </w:rPr>
              <w:t>/</w:t>
            </w:r>
            <w:r w:rsidR="00187FE3">
              <w:rPr>
                <w:rFonts w:cs="Arial"/>
              </w:rPr>
              <w:t>05</w:t>
            </w:r>
            <w:r w:rsidR="005A6041" w:rsidRPr="00776B65">
              <w:rPr>
                <w:rFonts w:cs="Arial"/>
              </w:rPr>
              <w:t>/201</w:t>
            </w:r>
            <w:r w:rsidR="005A6041">
              <w:rPr>
                <w:rFonts w:cs="Arial"/>
              </w:rPr>
              <w:t>6</w:t>
            </w:r>
          </w:p>
        </w:tc>
      </w:tr>
      <w:tr w:rsidR="00D72805" w:rsidRPr="00776B65" w14:paraId="10C37EAD" w14:textId="77777777" w:rsidTr="00556AE3">
        <w:trPr>
          <w:trHeight w:val="64"/>
        </w:trPr>
        <w:tc>
          <w:tcPr>
            <w:tcW w:w="739" w:type="dxa"/>
            <w:vAlign w:val="center"/>
          </w:tcPr>
          <w:p w14:paraId="76DE2A0E" w14:textId="7EBBE473" w:rsidR="00D72805" w:rsidRPr="00776B65" w:rsidRDefault="00D72805" w:rsidP="00D75E34">
            <w:pPr>
              <w:spacing w:before="60" w:after="60"/>
              <w:jc w:val="center"/>
              <w:rPr>
                <w:rFonts w:cs="Arial"/>
              </w:rPr>
            </w:pPr>
            <w:r>
              <w:rPr>
                <w:rFonts w:cs="Arial"/>
              </w:rPr>
              <w:t>0</w:t>
            </w:r>
            <w:r w:rsidR="00443201">
              <w:rPr>
                <w:rFonts w:cs="Arial"/>
              </w:rPr>
              <w:t>7</w:t>
            </w:r>
          </w:p>
        </w:tc>
        <w:tc>
          <w:tcPr>
            <w:tcW w:w="4287" w:type="dxa"/>
            <w:vAlign w:val="center"/>
          </w:tcPr>
          <w:p w14:paraId="440043E9" w14:textId="11360A32" w:rsidR="00D72805" w:rsidRPr="00776B65" w:rsidRDefault="00D72805" w:rsidP="00187FE3">
            <w:pPr>
              <w:spacing w:before="60" w:after="60"/>
              <w:rPr>
                <w:rFonts w:cs="Arial"/>
              </w:rPr>
            </w:pPr>
            <w:r w:rsidRPr="00776B65">
              <w:rPr>
                <w:rFonts w:cs="Arial"/>
              </w:rPr>
              <w:t xml:space="preserve">Mouse </w:t>
            </w:r>
            <w:proofErr w:type="spellStart"/>
            <w:r w:rsidR="00187FE3">
              <w:rPr>
                <w:rFonts w:cs="Arial"/>
              </w:rPr>
              <w:t>Genius</w:t>
            </w:r>
            <w:proofErr w:type="spellEnd"/>
            <w:r w:rsidR="00187FE3">
              <w:rPr>
                <w:rFonts w:cs="Arial"/>
              </w:rPr>
              <w:t xml:space="preserve"> GM-120014</w:t>
            </w:r>
          </w:p>
        </w:tc>
        <w:tc>
          <w:tcPr>
            <w:tcW w:w="1183" w:type="dxa"/>
            <w:vAlign w:val="center"/>
          </w:tcPr>
          <w:p w14:paraId="593A1FFA" w14:textId="58D8E1C4" w:rsidR="00D72805" w:rsidRPr="00776B65" w:rsidRDefault="00C703EE" w:rsidP="006255BB">
            <w:pPr>
              <w:spacing w:before="60" w:after="60"/>
              <w:jc w:val="center"/>
              <w:rPr>
                <w:rFonts w:cs="Arial"/>
              </w:rPr>
            </w:pPr>
            <w:r>
              <w:rPr>
                <w:rFonts w:cs="Arial"/>
              </w:rPr>
              <w:t>3</w:t>
            </w:r>
          </w:p>
        </w:tc>
        <w:tc>
          <w:tcPr>
            <w:tcW w:w="1701" w:type="dxa"/>
            <w:vAlign w:val="center"/>
          </w:tcPr>
          <w:p w14:paraId="25E9ADF6" w14:textId="68D2D3EE" w:rsidR="00D72805" w:rsidRPr="00776B65" w:rsidRDefault="00D75E34" w:rsidP="00D75E34">
            <w:pPr>
              <w:spacing w:before="60" w:after="60"/>
              <w:jc w:val="center"/>
              <w:rPr>
                <w:rFonts w:cs="Arial"/>
              </w:rPr>
            </w:pPr>
            <w:r>
              <w:rPr>
                <w:rFonts w:cs="Arial"/>
              </w:rPr>
              <w:t>15</w:t>
            </w:r>
            <w:r w:rsidR="005A6041" w:rsidRPr="00776B65">
              <w:rPr>
                <w:rFonts w:cs="Arial"/>
              </w:rPr>
              <w:t>/</w:t>
            </w:r>
            <w:r w:rsidR="005A6041">
              <w:rPr>
                <w:rFonts w:cs="Arial"/>
              </w:rPr>
              <w:t>0</w:t>
            </w:r>
            <w:r>
              <w:rPr>
                <w:rFonts w:cs="Arial"/>
              </w:rPr>
              <w:t>5</w:t>
            </w:r>
            <w:r w:rsidR="005A6041" w:rsidRPr="00776B65">
              <w:rPr>
                <w:rFonts w:cs="Arial"/>
              </w:rPr>
              <w:t>/201</w:t>
            </w:r>
            <w:r w:rsidR="005A6041">
              <w:rPr>
                <w:rFonts w:cs="Arial"/>
              </w:rPr>
              <w:t>6</w:t>
            </w:r>
          </w:p>
        </w:tc>
      </w:tr>
    </w:tbl>
    <w:p w14:paraId="36DF7130" w14:textId="0A43CB96" w:rsidR="00D72805" w:rsidRDefault="00D72805" w:rsidP="00D72805"/>
    <w:p w14:paraId="65E5F090" w14:textId="77777777" w:rsidR="00052816" w:rsidRDefault="00052816" w:rsidP="00D72805"/>
    <w:p w14:paraId="35061D13" w14:textId="77777777" w:rsidR="00D72805" w:rsidRPr="00AE068E" w:rsidRDefault="00D72805" w:rsidP="00D72805">
      <w:pPr>
        <w:pStyle w:val="Ttulo2"/>
        <w:keepNext/>
        <w:numPr>
          <w:ilvl w:val="1"/>
          <w:numId w:val="4"/>
        </w:numPr>
        <w:spacing w:before="120" w:after="120" w:line="240" w:lineRule="auto"/>
        <w:jc w:val="both"/>
      </w:pPr>
      <w:bookmarkStart w:id="94" w:name="_Toc135200671"/>
      <w:bookmarkStart w:id="95" w:name="_Toc187465810"/>
      <w:bookmarkStart w:id="96" w:name="_Toc430548005"/>
      <w:r>
        <w:t>REDES Y COMUNICACIONES</w:t>
      </w:r>
      <w:bookmarkEnd w:id="94"/>
      <w:bookmarkEnd w:id="95"/>
      <w:bookmarkEnd w:id="96"/>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D72805" w:rsidRPr="00FF50E5" w14:paraId="0EA74CC0" w14:textId="77777777" w:rsidTr="006255BB">
        <w:tc>
          <w:tcPr>
            <w:tcW w:w="704" w:type="dxa"/>
            <w:shd w:val="clear" w:color="auto" w:fill="C0C0C0"/>
            <w:vAlign w:val="center"/>
          </w:tcPr>
          <w:p w14:paraId="46962530" w14:textId="77777777" w:rsidR="00D72805" w:rsidRPr="00FF50E5" w:rsidRDefault="00D72805" w:rsidP="006255BB">
            <w:pPr>
              <w:pStyle w:val="TableHeading"/>
              <w:jc w:val="center"/>
              <w:rPr>
                <w:rFonts w:cs="Arial"/>
                <w:sz w:val="20"/>
              </w:rPr>
            </w:pPr>
            <w:r w:rsidRPr="00FF50E5">
              <w:rPr>
                <w:rFonts w:cs="Arial"/>
                <w:sz w:val="20"/>
              </w:rPr>
              <w:t>Ítem</w:t>
            </w:r>
          </w:p>
        </w:tc>
        <w:tc>
          <w:tcPr>
            <w:tcW w:w="4257" w:type="dxa"/>
            <w:shd w:val="clear" w:color="auto" w:fill="C0C0C0"/>
            <w:vAlign w:val="center"/>
          </w:tcPr>
          <w:p w14:paraId="091D80A0" w14:textId="77777777" w:rsidR="00D72805" w:rsidRPr="00FF50E5" w:rsidRDefault="00D72805" w:rsidP="006255BB">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4BDC39F7" w14:textId="77777777" w:rsidR="00D72805" w:rsidRPr="00FF50E5" w:rsidRDefault="00D72805" w:rsidP="006255BB">
            <w:pPr>
              <w:pStyle w:val="TableHeading"/>
              <w:jc w:val="center"/>
              <w:rPr>
                <w:rFonts w:cs="Arial"/>
                <w:sz w:val="20"/>
              </w:rPr>
            </w:pPr>
            <w:r w:rsidRPr="00FF50E5">
              <w:rPr>
                <w:rFonts w:cs="Arial"/>
                <w:sz w:val="20"/>
              </w:rPr>
              <w:t>Cantidad</w:t>
            </w:r>
          </w:p>
        </w:tc>
        <w:tc>
          <w:tcPr>
            <w:tcW w:w="1985" w:type="dxa"/>
            <w:shd w:val="clear" w:color="auto" w:fill="C0C0C0"/>
            <w:vAlign w:val="center"/>
          </w:tcPr>
          <w:p w14:paraId="5AA88947" w14:textId="77777777" w:rsidR="00D72805" w:rsidRPr="00FF50E5" w:rsidRDefault="00D72805" w:rsidP="006255BB">
            <w:pPr>
              <w:pStyle w:val="TableHeading"/>
              <w:jc w:val="center"/>
              <w:rPr>
                <w:rFonts w:cs="Arial"/>
                <w:sz w:val="20"/>
              </w:rPr>
            </w:pPr>
            <w:r w:rsidRPr="00FF50E5">
              <w:rPr>
                <w:rFonts w:cs="Arial"/>
                <w:sz w:val="20"/>
              </w:rPr>
              <w:t>Fecha en que se requiere</w:t>
            </w:r>
          </w:p>
        </w:tc>
      </w:tr>
      <w:tr w:rsidR="00D72805" w:rsidRPr="00B561C0" w14:paraId="5D2CE559" w14:textId="77777777" w:rsidTr="006255BB">
        <w:tc>
          <w:tcPr>
            <w:tcW w:w="704" w:type="dxa"/>
            <w:vAlign w:val="center"/>
          </w:tcPr>
          <w:p w14:paraId="43382111" w14:textId="77777777" w:rsidR="00D72805" w:rsidRPr="00B561C0" w:rsidRDefault="00D72805" w:rsidP="006255BB">
            <w:pPr>
              <w:spacing w:before="60" w:after="60"/>
              <w:jc w:val="center"/>
              <w:rPr>
                <w:rFonts w:cs="Arial"/>
              </w:rPr>
            </w:pPr>
            <w:r>
              <w:rPr>
                <w:rFonts w:cs="Arial"/>
              </w:rPr>
              <w:t>0</w:t>
            </w:r>
            <w:r w:rsidRPr="00B561C0">
              <w:rPr>
                <w:rFonts w:cs="Arial"/>
              </w:rPr>
              <w:t>1</w:t>
            </w:r>
          </w:p>
        </w:tc>
        <w:tc>
          <w:tcPr>
            <w:tcW w:w="4257" w:type="dxa"/>
            <w:vAlign w:val="center"/>
          </w:tcPr>
          <w:p w14:paraId="5B594F4F" w14:textId="7CA45A52" w:rsidR="00D72805" w:rsidRPr="00B561C0" w:rsidRDefault="00D72805" w:rsidP="006255BB">
            <w:pPr>
              <w:spacing w:before="60" w:after="60"/>
              <w:rPr>
                <w:rFonts w:cs="Arial"/>
              </w:rPr>
            </w:pPr>
            <w:r w:rsidRPr="00B561C0">
              <w:rPr>
                <w:rFonts w:cs="Arial"/>
              </w:rPr>
              <w:t xml:space="preserve">Cableado </w:t>
            </w:r>
            <w:r>
              <w:rPr>
                <w:rFonts w:cs="Arial"/>
              </w:rPr>
              <w:t xml:space="preserve">UTP CAT-6 </w:t>
            </w:r>
            <w:r w:rsidRPr="00B561C0">
              <w:rPr>
                <w:rFonts w:cs="Arial"/>
              </w:rPr>
              <w:t xml:space="preserve">para </w:t>
            </w:r>
            <w:r w:rsidR="00A2484B">
              <w:rPr>
                <w:rFonts w:cs="Arial"/>
              </w:rPr>
              <w:t>6</w:t>
            </w:r>
            <w:r w:rsidRPr="00B561C0">
              <w:rPr>
                <w:rFonts w:cs="Arial"/>
              </w:rPr>
              <w:t xml:space="preserve"> equipos</w:t>
            </w:r>
          </w:p>
        </w:tc>
        <w:tc>
          <w:tcPr>
            <w:tcW w:w="1134" w:type="dxa"/>
            <w:vAlign w:val="center"/>
          </w:tcPr>
          <w:p w14:paraId="0C446424" w14:textId="77777777" w:rsidR="00D72805" w:rsidRPr="00B561C0" w:rsidRDefault="00D72805" w:rsidP="006255BB">
            <w:pPr>
              <w:spacing w:before="60" w:after="60"/>
              <w:jc w:val="center"/>
              <w:rPr>
                <w:rFonts w:cs="Arial"/>
              </w:rPr>
            </w:pPr>
            <w:r w:rsidRPr="00B561C0">
              <w:rPr>
                <w:rFonts w:cs="Arial"/>
              </w:rPr>
              <w:t>s/n</w:t>
            </w:r>
          </w:p>
        </w:tc>
        <w:tc>
          <w:tcPr>
            <w:tcW w:w="1985" w:type="dxa"/>
            <w:vAlign w:val="center"/>
          </w:tcPr>
          <w:p w14:paraId="36C275C5" w14:textId="6F9B26AF" w:rsidR="00D72805" w:rsidRPr="00B561C0" w:rsidRDefault="00F53CD3" w:rsidP="006255BB">
            <w:pPr>
              <w:spacing w:before="60" w:after="60"/>
              <w:jc w:val="center"/>
              <w:rPr>
                <w:rFonts w:cs="Arial"/>
              </w:rPr>
            </w:pPr>
            <w:r>
              <w:rPr>
                <w:rFonts w:cs="Arial"/>
              </w:rPr>
              <w:t>15</w:t>
            </w:r>
            <w:r w:rsidRPr="00776B65">
              <w:rPr>
                <w:rFonts w:cs="Arial"/>
              </w:rPr>
              <w:t>/</w:t>
            </w:r>
            <w:r>
              <w:rPr>
                <w:rFonts w:cs="Arial"/>
              </w:rPr>
              <w:t>05</w:t>
            </w:r>
            <w:r w:rsidRPr="00776B65">
              <w:rPr>
                <w:rFonts w:cs="Arial"/>
              </w:rPr>
              <w:t>/201</w:t>
            </w:r>
            <w:r>
              <w:rPr>
                <w:rFonts w:cs="Arial"/>
              </w:rPr>
              <w:t>6</w:t>
            </w:r>
          </w:p>
        </w:tc>
      </w:tr>
      <w:tr w:rsidR="00D72805" w:rsidRPr="00B561C0" w14:paraId="6CEAFC98" w14:textId="77777777" w:rsidTr="006255BB">
        <w:tc>
          <w:tcPr>
            <w:tcW w:w="704" w:type="dxa"/>
            <w:vAlign w:val="center"/>
          </w:tcPr>
          <w:p w14:paraId="1E677EEC" w14:textId="77777777" w:rsidR="00D72805" w:rsidRPr="00B561C0" w:rsidRDefault="00D72805" w:rsidP="006255BB">
            <w:pPr>
              <w:spacing w:before="60" w:after="60"/>
              <w:jc w:val="center"/>
              <w:rPr>
                <w:rFonts w:cs="Arial"/>
              </w:rPr>
            </w:pPr>
            <w:r>
              <w:rPr>
                <w:rFonts w:cs="Arial"/>
              </w:rPr>
              <w:t>0</w:t>
            </w:r>
            <w:r w:rsidRPr="00B561C0">
              <w:rPr>
                <w:rFonts w:cs="Arial"/>
              </w:rPr>
              <w:t>2</w:t>
            </w:r>
          </w:p>
        </w:tc>
        <w:tc>
          <w:tcPr>
            <w:tcW w:w="4257" w:type="dxa"/>
            <w:vAlign w:val="center"/>
          </w:tcPr>
          <w:p w14:paraId="037CD351" w14:textId="77777777" w:rsidR="00D72805" w:rsidRDefault="00D72805" w:rsidP="006255BB">
            <w:pPr>
              <w:spacing w:before="60" w:after="60"/>
              <w:rPr>
                <w:rFonts w:cs="Arial"/>
              </w:rPr>
            </w:pPr>
            <w:r w:rsidRPr="00B561C0">
              <w:rPr>
                <w:rFonts w:cs="Arial"/>
              </w:rPr>
              <w:t>Línea Dedicada</w:t>
            </w:r>
            <w:r>
              <w:rPr>
                <w:rFonts w:cs="Arial"/>
              </w:rPr>
              <w:t xml:space="preserve"> 20Mbps 1:1 Fibra Óptica</w:t>
            </w:r>
          </w:p>
          <w:p w14:paraId="66C38B03" w14:textId="77777777" w:rsidR="00D72805" w:rsidRPr="00B561C0" w:rsidRDefault="00D72805" w:rsidP="006255BB">
            <w:pPr>
              <w:spacing w:before="60" w:after="60"/>
              <w:rPr>
                <w:rFonts w:cs="Arial"/>
              </w:rPr>
            </w:pPr>
            <w:r>
              <w:rPr>
                <w:rFonts w:cs="Arial"/>
              </w:rPr>
              <w:t xml:space="preserve">ISP: </w:t>
            </w:r>
            <w:proofErr w:type="spellStart"/>
            <w:r>
              <w:rPr>
                <w:rFonts w:cs="Arial"/>
              </w:rPr>
              <w:t>Optical</w:t>
            </w:r>
            <w:proofErr w:type="spellEnd"/>
            <w:r>
              <w:rPr>
                <w:rFonts w:cs="Arial"/>
              </w:rPr>
              <w:t xml:space="preserve"> Networks</w:t>
            </w:r>
          </w:p>
        </w:tc>
        <w:tc>
          <w:tcPr>
            <w:tcW w:w="1134" w:type="dxa"/>
            <w:vAlign w:val="center"/>
          </w:tcPr>
          <w:p w14:paraId="76B8E1F4" w14:textId="212A9DB5" w:rsidR="00D72805" w:rsidRPr="00B561C0" w:rsidRDefault="00F94A77" w:rsidP="006255BB">
            <w:pPr>
              <w:spacing w:before="60" w:after="60"/>
              <w:jc w:val="center"/>
              <w:rPr>
                <w:rFonts w:cs="Arial"/>
              </w:rPr>
            </w:pPr>
            <w:r>
              <w:rPr>
                <w:rFonts w:cs="Arial"/>
              </w:rPr>
              <w:t>1</w:t>
            </w:r>
          </w:p>
        </w:tc>
        <w:tc>
          <w:tcPr>
            <w:tcW w:w="1985" w:type="dxa"/>
            <w:vAlign w:val="center"/>
          </w:tcPr>
          <w:p w14:paraId="2DC1551D" w14:textId="32E6A843" w:rsidR="00D72805" w:rsidRPr="00B561C0" w:rsidRDefault="00F53CD3" w:rsidP="006255BB">
            <w:pPr>
              <w:spacing w:before="60" w:after="60"/>
              <w:jc w:val="center"/>
              <w:rPr>
                <w:rFonts w:cs="Arial"/>
              </w:rPr>
            </w:pPr>
            <w:r>
              <w:rPr>
                <w:rFonts w:cs="Arial"/>
              </w:rPr>
              <w:t>15</w:t>
            </w:r>
            <w:r w:rsidRPr="00776B65">
              <w:rPr>
                <w:rFonts w:cs="Arial"/>
              </w:rPr>
              <w:t>/</w:t>
            </w:r>
            <w:r>
              <w:rPr>
                <w:rFonts w:cs="Arial"/>
              </w:rPr>
              <w:t>05</w:t>
            </w:r>
            <w:r w:rsidRPr="00776B65">
              <w:rPr>
                <w:rFonts w:cs="Arial"/>
              </w:rPr>
              <w:t>/201</w:t>
            </w:r>
            <w:r>
              <w:rPr>
                <w:rFonts w:cs="Arial"/>
              </w:rPr>
              <w:t>6</w:t>
            </w:r>
          </w:p>
        </w:tc>
      </w:tr>
      <w:tr w:rsidR="00D72805" w:rsidRPr="00B561C0" w14:paraId="6DA091BA" w14:textId="77777777" w:rsidTr="006255BB">
        <w:tc>
          <w:tcPr>
            <w:tcW w:w="704" w:type="dxa"/>
            <w:vAlign w:val="center"/>
          </w:tcPr>
          <w:p w14:paraId="0DE942DE" w14:textId="77777777" w:rsidR="00D72805" w:rsidRDefault="00D72805" w:rsidP="006255BB">
            <w:pPr>
              <w:spacing w:before="60" w:after="60"/>
              <w:jc w:val="center"/>
              <w:rPr>
                <w:rFonts w:cs="Arial"/>
              </w:rPr>
            </w:pPr>
            <w:r>
              <w:rPr>
                <w:rFonts w:cs="Arial"/>
              </w:rPr>
              <w:t>03</w:t>
            </w:r>
          </w:p>
        </w:tc>
        <w:tc>
          <w:tcPr>
            <w:tcW w:w="4257" w:type="dxa"/>
            <w:vAlign w:val="center"/>
          </w:tcPr>
          <w:p w14:paraId="48B6E4A3" w14:textId="16DB6BC0" w:rsidR="00D72805" w:rsidRPr="00B561C0" w:rsidRDefault="00D72805" w:rsidP="006255BB">
            <w:pPr>
              <w:spacing w:before="60" w:after="60"/>
              <w:rPr>
                <w:rFonts w:cs="Arial"/>
              </w:rPr>
            </w:pPr>
            <w:r w:rsidRPr="00B561C0">
              <w:rPr>
                <w:rFonts w:cs="Arial"/>
              </w:rPr>
              <w:t xml:space="preserve">Cisco </w:t>
            </w:r>
            <w:proofErr w:type="spellStart"/>
            <w:r w:rsidRPr="00B561C0">
              <w:rPr>
                <w:rFonts w:cs="Arial"/>
              </w:rPr>
              <w:t>Swi</w:t>
            </w:r>
            <w:r w:rsidR="008864A0">
              <w:rPr>
                <w:rFonts w:cs="Arial"/>
              </w:rPr>
              <w:t>tch</w:t>
            </w:r>
            <w:proofErr w:type="spellEnd"/>
            <w:r w:rsidRPr="00B561C0">
              <w:rPr>
                <w:rFonts w:cs="Arial"/>
              </w:rPr>
              <w:t xml:space="preserve"> </w:t>
            </w:r>
            <w:proofErr w:type="spellStart"/>
            <w:r w:rsidRPr="00B561C0">
              <w:rPr>
                <w:rFonts w:cs="Arial"/>
              </w:rPr>
              <w:t>Catalyst</w:t>
            </w:r>
            <w:proofErr w:type="spellEnd"/>
            <w:r w:rsidRPr="00B561C0">
              <w:rPr>
                <w:rFonts w:cs="Arial"/>
              </w:rPr>
              <w:t xml:space="preserve"> 2950 12 Puertos 10/100</w:t>
            </w:r>
            <w:r>
              <w:rPr>
                <w:rFonts w:cs="Arial"/>
              </w:rPr>
              <w:t>/1000</w:t>
            </w:r>
            <w:r w:rsidRPr="00B561C0">
              <w:rPr>
                <w:rFonts w:cs="Arial"/>
              </w:rPr>
              <w:t xml:space="preserve"> C</w:t>
            </w:r>
            <w:r>
              <w:rPr>
                <w:rFonts w:cs="Arial"/>
              </w:rPr>
              <w:t>CNA</w:t>
            </w:r>
            <w:r w:rsidRPr="00B561C0">
              <w:rPr>
                <w:rFonts w:cs="Arial"/>
              </w:rPr>
              <w:t xml:space="preserve"> C</w:t>
            </w:r>
            <w:r>
              <w:rPr>
                <w:rFonts w:cs="Arial"/>
              </w:rPr>
              <w:t>CNP</w:t>
            </w:r>
            <w:r w:rsidRPr="00B561C0">
              <w:rPr>
                <w:rFonts w:cs="Arial"/>
              </w:rPr>
              <w:t xml:space="preserve"> </w:t>
            </w:r>
            <w:proofErr w:type="spellStart"/>
            <w:r w:rsidRPr="00B561C0">
              <w:rPr>
                <w:rFonts w:cs="Arial"/>
              </w:rPr>
              <w:t>Wisp</w:t>
            </w:r>
            <w:proofErr w:type="spellEnd"/>
          </w:p>
        </w:tc>
        <w:tc>
          <w:tcPr>
            <w:tcW w:w="1134" w:type="dxa"/>
            <w:vAlign w:val="center"/>
          </w:tcPr>
          <w:p w14:paraId="2B6E1E94" w14:textId="1B977DCE" w:rsidR="00D72805" w:rsidRPr="00B561C0" w:rsidRDefault="00F94A77" w:rsidP="006255BB">
            <w:pPr>
              <w:spacing w:before="60" w:after="60"/>
              <w:jc w:val="center"/>
              <w:rPr>
                <w:rFonts w:cs="Arial"/>
              </w:rPr>
            </w:pPr>
            <w:r>
              <w:rPr>
                <w:rFonts w:cs="Arial"/>
              </w:rPr>
              <w:t>1</w:t>
            </w:r>
          </w:p>
        </w:tc>
        <w:tc>
          <w:tcPr>
            <w:tcW w:w="1985" w:type="dxa"/>
            <w:vAlign w:val="center"/>
          </w:tcPr>
          <w:p w14:paraId="3A97D3AE" w14:textId="3B151ADE" w:rsidR="00D72805" w:rsidRPr="00B561C0" w:rsidRDefault="00F53CD3" w:rsidP="006255BB">
            <w:pPr>
              <w:spacing w:before="60" w:after="60"/>
              <w:jc w:val="center"/>
              <w:rPr>
                <w:rFonts w:cs="Arial"/>
              </w:rPr>
            </w:pPr>
            <w:r>
              <w:rPr>
                <w:rFonts w:cs="Arial"/>
              </w:rPr>
              <w:t>15</w:t>
            </w:r>
            <w:r w:rsidRPr="00776B65">
              <w:rPr>
                <w:rFonts w:cs="Arial"/>
              </w:rPr>
              <w:t>/</w:t>
            </w:r>
            <w:r>
              <w:rPr>
                <w:rFonts w:cs="Arial"/>
              </w:rPr>
              <w:t>05</w:t>
            </w:r>
            <w:r w:rsidRPr="00776B65">
              <w:rPr>
                <w:rFonts w:cs="Arial"/>
              </w:rPr>
              <w:t>/201</w:t>
            </w:r>
            <w:r>
              <w:rPr>
                <w:rFonts w:cs="Arial"/>
              </w:rPr>
              <w:t>6</w:t>
            </w:r>
          </w:p>
        </w:tc>
      </w:tr>
    </w:tbl>
    <w:p w14:paraId="44036C67" w14:textId="77777777" w:rsidR="00D72805" w:rsidRDefault="00D72805" w:rsidP="00D72805">
      <w:pPr>
        <w:ind w:left="2880"/>
        <w:rPr>
          <w:color w:val="0000FF"/>
        </w:rPr>
      </w:pPr>
    </w:p>
    <w:p w14:paraId="286A2443" w14:textId="68C78814" w:rsidR="00E06344" w:rsidRDefault="00E06344" w:rsidP="00786CBE">
      <w:pPr>
        <w:rPr>
          <w:color w:val="0000FF"/>
        </w:rPr>
      </w:pPr>
    </w:p>
    <w:p w14:paraId="5262918B" w14:textId="77777777" w:rsidR="00D72805" w:rsidRDefault="00D72805" w:rsidP="00D72805">
      <w:pPr>
        <w:pStyle w:val="Ttulo2"/>
        <w:keepNext/>
        <w:numPr>
          <w:ilvl w:val="1"/>
          <w:numId w:val="4"/>
        </w:numPr>
        <w:spacing w:before="120" w:after="120" w:line="240" w:lineRule="auto"/>
        <w:jc w:val="both"/>
      </w:pPr>
      <w:bookmarkStart w:id="97" w:name="_Toc135200672"/>
      <w:bookmarkStart w:id="98" w:name="_Toc187465811"/>
      <w:bookmarkStart w:id="99" w:name="_Toc430548006"/>
      <w:r>
        <w:t>SOFTWARE</w:t>
      </w:r>
      <w:bookmarkEnd w:id="97"/>
      <w:bookmarkEnd w:id="98"/>
      <w:bookmarkEnd w:id="99"/>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D72805" w:rsidRPr="00FF50E5" w14:paraId="32CCA7D7" w14:textId="77777777" w:rsidTr="006255BB">
        <w:tc>
          <w:tcPr>
            <w:tcW w:w="704" w:type="dxa"/>
            <w:shd w:val="clear" w:color="auto" w:fill="C0C0C0"/>
            <w:vAlign w:val="center"/>
          </w:tcPr>
          <w:p w14:paraId="2A767171" w14:textId="77777777" w:rsidR="00D72805" w:rsidRPr="00FF50E5" w:rsidRDefault="00D72805" w:rsidP="006255BB">
            <w:pPr>
              <w:pStyle w:val="TableHeading"/>
              <w:jc w:val="center"/>
              <w:rPr>
                <w:rFonts w:cs="Arial"/>
                <w:sz w:val="20"/>
              </w:rPr>
            </w:pPr>
            <w:r w:rsidRPr="00FF50E5">
              <w:rPr>
                <w:rFonts w:cs="Arial"/>
                <w:sz w:val="20"/>
              </w:rPr>
              <w:t>Ítem</w:t>
            </w:r>
          </w:p>
        </w:tc>
        <w:tc>
          <w:tcPr>
            <w:tcW w:w="4257" w:type="dxa"/>
            <w:shd w:val="clear" w:color="auto" w:fill="C0C0C0"/>
            <w:vAlign w:val="center"/>
          </w:tcPr>
          <w:p w14:paraId="1CEABDC4" w14:textId="77777777" w:rsidR="00D72805" w:rsidRPr="00FF50E5" w:rsidRDefault="00D72805" w:rsidP="006255BB">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747EC724" w14:textId="77777777" w:rsidR="00D72805" w:rsidRPr="00FF50E5" w:rsidRDefault="00D72805" w:rsidP="006255BB">
            <w:pPr>
              <w:pStyle w:val="TableHeading"/>
              <w:jc w:val="center"/>
              <w:rPr>
                <w:rFonts w:cs="Arial"/>
                <w:sz w:val="20"/>
              </w:rPr>
            </w:pPr>
            <w:r w:rsidRPr="00FF50E5">
              <w:rPr>
                <w:rFonts w:cs="Arial"/>
                <w:sz w:val="20"/>
              </w:rPr>
              <w:t>Cantidad</w:t>
            </w:r>
          </w:p>
        </w:tc>
        <w:tc>
          <w:tcPr>
            <w:tcW w:w="1985" w:type="dxa"/>
            <w:shd w:val="clear" w:color="auto" w:fill="C0C0C0"/>
            <w:vAlign w:val="center"/>
          </w:tcPr>
          <w:p w14:paraId="3EAAA019" w14:textId="77777777" w:rsidR="00D72805" w:rsidRPr="00FF50E5" w:rsidRDefault="00D72805" w:rsidP="006255BB">
            <w:pPr>
              <w:pStyle w:val="TableHeading"/>
              <w:jc w:val="center"/>
              <w:rPr>
                <w:rFonts w:cs="Arial"/>
                <w:sz w:val="20"/>
              </w:rPr>
            </w:pPr>
            <w:r w:rsidRPr="00FF50E5">
              <w:rPr>
                <w:rFonts w:cs="Arial"/>
                <w:sz w:val="20"/>
              </w:rPr>
              <w:t>Fecha en que se requiere</w:t>
            </w:r>
          </w:p>
        </w:tc>
      </w:tr>
      <w:tr w:rsidR="00D72805" w:rsidRPr="00B561C0" w14:paraId="4C4B4AB6" w14:textId="77777777" w:rsidTr="00E06344">
        <w:trPr>
          <w:trHeight w:val="517"/>
        </w:trPr>
        <w:tc>
          <w:tcPr>
            <w:tcW w:w="704" w:type="dxa"/>
            <w:vAlign w:val="center"/>
          </w:tcPr>
          <w:p w14:paraId="704FA4E4" w14:textId="77777777" w:rsidR="00D72805" w:rsidRPr="00B561C0" w:rsidRDefault="00D72805" w:rsidP="006255BB">
            <w:pPr>
              <w:spacing w:before="60" w:after="60"/>
              <w:jc w:val="center"/>
              <w:rPr>
                <w:rFonts w:cs="Arial"/>
              </w:rPr>
            </w:pPr>
            <w:r>
              <w:rPr>
                <w:rFonts w:cs="Arial"/>
              </w:rPr>
              <w:t>0</w:t>
            </w:r>
            <w:r w:rsidRPr="00B561C0">
              <w:rPr>
                <w:rFonts w:cs="Arial"/>
              </w:rPr>
              <w:t>1</w:t>
            </w:r>
          </w:p>
        </w:tc>
        <w:tc>
          <w:tcPr>
            <w:tcW w:w="4257" w:type="dxa"/>
            <w:vAlign w:val="center"/>
          </w:tcPr>
          <w:p w14:paraId="3A75AB1A" w14:textId="77777777" w:rsidR="00D72805" w:rsidRPr="00B561C0" w:rsidRDefault="00D72805" w:rsidP="006255BB">
            <w:pPr>
              <w:spacing w:before="60" w:after="60"/>
              <w:rPr>
                <w:rFonts w:cs="Arial"/>
              </w:rPr>
            </w:pPr>
            <w:r>
              <w:rPr>
                <w:rFonts w:cs="Arial"/>
              </w:rPr>
              <w:t>Microsoft Office 365 Empresa Essentials</w:t>
            </w:r>
          </w:p>
        </w:tc>
        <w:tc>
          <w:tcPr>
            <w:tcW w:w="1134" w:type="dxa"/>
            <w:vAlign w:val="center"/>
          </w:tcPr>
          <w:p w14:paraId="4F31CA0E" w14:textId="6BF87711" w:rsidR="00D72805" w:rsidRPr="00B561C0" w:rsidRDefault="00D44E00" w:rsidP="006255BB">
            <w:pPr>
              <w:spacing w:before="60" w:after="60"/>
              <w:jc w:val="center"/>
              <w:rPr>
                <w:rFonts w:cs="Arial"/>
              </w:rPr>
            </w:pPr>
            <w:r>
              <w:rPr>
                <w:rFonts w:cs="Arial"/>
              </w:rPr>
              <w:t>4</w:t>
            </w:r>
          </w:p>
        </w:tc>
        <w:tc>
          <w:tcPr>
            <w:tcW w:w="1985" w:type="dxa"/>
            <w:vAlign w:val="center"/>
          </w:tcPr>
          <w:p w14:paraId="44214B1C" w14:textId="759CC075" w:rsidR="00D72805" w:rsidRPr="00B561C0" w:rsidRDefault="00D44E00" w:rsidP="006255BB">
            <w:pPr>
              <w:spacing w:before="60" w:after="60"/>
              <w:jc w:val="center"/>
              <w:rPr>
                <w:rFonts w:cs="Arial"/>
              </w:rPr>
            </w:pPr>
            <w:r>
              <w:rPr>
                <w:rFonts w:cs="Arial"/>
              </w:rPr>
              <w:t>15</w:t>
            </w:r>
            <w:r w:rsidR="00670738" w:rsidRPr="00776B65">
              <w:rPr>
                <w:rFonts w:cs="Arial"/>
              </w:rPr>
              <w:t>/</w:t>
            </w:r>
            <w:r>
              <w:rPr>
                <w:rFonts w:cs="Arial"/>
              </w:rPr>
              <w:t>05</w:t>
            </w:r>
            <w:r w:rsidR="00670738" w:rsidRPr="00776B65">
              <w:rPr>
                <w:rFonts w:cs="Arial"/>
              </w:rPr>
              <w:t>/201</w:t>
            </w:r>
            <w:r w:rsidR="00670738">
              <w:rPr>
                <w:rFonts w:cs="Arial"/>
              </w:rPr>
              <w:t>6</w:t>
            </w:r>
          </w:p>
        </w:tc>
      </w:tr>
      <w:tr w:rsidR="00D72805" w:rsidRPr="00B561C0" w14:paraId="55DDF90C" w14:textId="77777777" w:rsidTr="006255BB">
        <w:tc>
          <w:tcPr>
            <w:tcW w:w="704" w:type="dxa"/>
            <w:vAlign w:val="center"/>
          </w:tcPr>
          <w:p w14:paraId="7F7E0447" w14:textId="77777777" w:rsidR="00D72805" w:rsidRDefault="00D72805" w:rsidP="006255BB">
            <w:pPr>
              <w:spacing w:before="60" w:after="60"/>
              <w:jc w:val="center"/>
              <w:rPr>
                <w:rFonts w:cs="Arial"/>
              </w:rPr>
            </w:pPr>
            <w:r>
              <w:rPr>
                <w:rFonts w:cs="Arial"/>
              </w:rPr>
              <w:t>02</w:t>
            </w:r>
          </w:p>
        </w:tc>
        <w:tc>
          <w:tcPr>
            <w:tcW w:w="4257" w:type="dxa"/>
            <w:vAlign w:val="center"/>
          </w:tcPr>
          <w:p w14:paraId="207701AB" w14:textId="12A24DC0" w:rsidR="00D72805" w:rsidRDefault="00BB5399" w:rsidP="00BB5399">
            <w:pPr>
              <w:spacing w:before="60" w:after="60"/>
              <w:rPr>
                <w:rFonts w:cs="Arial"/>
              </w:rPr>
            </w:pPr>
            <w:r>
              <w:rPr>
                <w:rFonts w:cs="Arial"/>
              </w:rPr>
              <w:t>Windows 7 Professional</w:t>
            </w:r>
          </w:p>
        </w:tc>
        <w:tc>
          <w:tcPr>
            <w:tcW w:w="1134" w:type="dxa"/>
            <w:vAlign w:val="center"/>
          </w:tcPr>
          <w:p w14:paraId="1087C9ED" w14:textId="3340BE0D" w:rsidR="00D72805" w:rsidRDefault="00ED1E7C" w:rsidP="006255BB">
            <w:pPr>
              <w:spacing w:before="60" w:after="60"/>
              <w:jc w:val="center"/>
              <w:rPr>
                <w:rFonts w:cs="Arial"/>
              </w:rPr>
            </w:pPr>
            <w:r>
              <w:rPr>
                <w:rFonts w:cs="Arial"/>
              </w:rPr>
              <w:t>3</w:t>
            </w:r>
          </w:p>
        </w:tc>
        <w:tc>
          <w:tcPr>
            <w:tcW w:w="1985" w:type="dxa"/>
            <w:vAlign w:val="center"/>
          </w:tcPr>
          <w:p w14:paraId="445A438B" w14:textId="4DCF391F" w:rsidR="00D72805" w:rsidRPr="00776B65" w:rsidRDefault="00D44E00" w:rsidP="006255BB">
            <w:pPr>
              <w:spacing w:before="60" w:after="60"/>
              <w:jc w:val="center"/>
              <w:rPr>
                <w:rFonts w:cs="Arial"/>
              </w:rPr>
            </w:pPr>
            <w:r>
              <w:rPr>
                <w:rFonts w:cs="Arial"/>
              </w:rPr>
              <w:t>15</w:t>
            </w:r>
            <w:r w:rsidR="00670738" w:rsidRPr="00776B65">
              <w:rPr>
                <w:rFonts w:cs="Arial"/>
              </w:rPr>
              <w:t>/</w:t>
            </w:r>
            <w:r>
              <w:rPr>
                <w:rFonts w:cs="Arial"/>
              </w:rPr>
              <w:t>05</w:t>
            </w:r>
            <w:r w:rsidR="00670738" w:rsidRPr="00776B65">
              <w:rPr>
                <w:rFonts w:cs="Arial"/>
              </w:rPr>
              <w:t>/201</w:t>
            </w:r>
            <w:r w:rsidR="00670738">
              <w:rPr>
                <w:rFonts w:cs="Arial"/>
              </w:rPr>
              <w:t>6</w:t>
            </w:r>
          </w:p>
        </w:tc>
      </w:tr>
      <w:tr w:rsidR="00BB5399" w:rsidRPr="00B561C0" w14:paraId="34126C8F" w14:textId="77777777" w:rsidTr="006255BB">
        <w:tc>
          <w:tcPr>
            <w:tcW w:w="704" w:type="dxa"/>
            <w:vAlign w:val="center"/>
          </w:tcPr>
          <w:p w14:paraId="0EA4B6EA" w14:textId="55F4310F" w:rsidR="00BB5399" w:rsidRDefault="00BB5399" w:rsidP="006255BB">
            <w:pPr>
              <w:spacing w:before="60" w:after="60"/>
              <w:jc w:val="center"/>
              <w:rPr>
                <w:rFonts w:cs="Arial"/>
              </w:rPr>
            </w:pPr>
            <w:r>
              <w:rPr>
                <w:rFonts w:cs="Arial"/>
              </w:rPr>
              <w:t>03</w:t>
            </w:r>
          </w:p>
        </w:tc>
        <w:tc>
          <w:tcPr>
            <w:tcW w:w="4257" w:type="dxa"/>
            <w:vAlign w:val="center"/>
          </w:tcPr>
          <w:p w14:paraId="6009E421" w14:textId="79FF26B1" w:rsidR="00BB5399" w:rsidRDefault="00BB5399" w:rsidP="00BB5399">
            <w:pPr>
              <w:spacing w:before="60" w:after="60"/>
              <w:rPr>
                <w:rFonts w:cs="Arial"/>
              </w:rPr>
            </w:pPr>
            <w:r>
              <w:rPr>
                <w:rFonts w:cs="Arial"/>
              </w:rPr>
              <w:t xml:space="preserve">Windows 10 Home Single </w:t>
            </w:r>
            <w:proofErr w:type="spellStart"/>
            <w:r>
              <w:rPr>
                <w:rFonts w:cs="Arial"/>
              </w:rPr>
              <w:t>Language</w:t>
            </w:r>
            <w:proofErr w:type="spellEnd"/>
          </w:p>
        </w:tc>
        <w:tc>
          <w:tcPr>
            <w:tcW w:w="1134" w:type="dxa"/>
            <w:vAlign w:val="center"/>
          </w:tcPr>
          <w:p w14:paraId="7681BDDF" w14:textId="1D5FBBDF" w:rsidR="00BB5399" w:rsidRDefault="00BB5399" w:rsidP="006255BB">
            <w:pPr>
              <w:spacing w:before="60" w:after="60"/>
              <w:jc w:val="center"/>
              <w:rPr>
                <w:rFonts w:cs="Arial"/>
              </w:rPr>
            </w:pPr>
            <w:r>
              <w:rPr>
                <w:rFonts w:cs="Arial"/>
              </w:rPr>
              <w:t>1</w:t>
            </w:r>
          </w:p>
        </w:tc>
        <w:tc>
          <w:tcPr>
            <w:tcW w:w="1985" w:type="dxa"/>
            <w:vAlign w:val="center"/>
          </w:tcPr>
          <w:p w14:paraId="6A5E05D3" w14:textId="44BAF170" w:rsidR="00BB5399" w:rsidRDefault="00BB5399" w:rsidP="006255BB">
            <w:pPr>
              <w:spacing w:before="60" w:after="60"/>
              <w:jc w:val="center"/>
              <w:rPr>
                <w:rFonts w:cs="Arial"/>
              </w:rPr>
            </w:pPr>
            <w:r>
              <w:rPr>
                <w:rFonts w:cs="Arial"/>
              </w:rPr>
              <w:t>15/05/2016</w:t>
            </w:r>
          </w:p>
        </w:tc>
      </w:tr>
      <w:tr w:rsidR="00D72805" w:rsidRPr="00B561C0" w14:paraId="7CC330F6" w14:textId="77777777" w:rsidTr="006255BB">
        <w:tc>
          <w:tcPr>
            <w:tcW w:w="704" w:type="dxa"/>
            <w:vAlign w:val="center"/>
          </w:tcPr>
          <w:p w14:paraId="3FA81B20" w14:textId="41E3DA9B" w:rsidR="00D72805" w:rsidRPr="00B561C0" w:rsidRDefault="00BB5399" w:rsidP="006255BB">
            <w:pPr>
              <w:spacing w:before="60" w:after="60"/>
              <w:jc w:val="center"/>
              <w:rPr>
                <w:rFonts w:cs="Arial"/>
              </w:rPr>
            </w:pPr>
            <w:r>
              <w:rPr>
                <w:rFonts w:cs="Arial"/>
              </w:rPr>
              <w:t>04</w:t>
            </w:r>
          </w:p>
        </w:tc>
        <w:tc>
          <w:tcPr>
            <w:tcW w:w="4257" w:type="dxa"/>
            <w:vAlign w:val="center"/>
          </w:tcPr>
          <w:p w14:paraId="2F256554" w14:textId="257213E1" w:rsidR="00D72805" w:rsidRPr="00D44E00" w:rsidRDefault="00D44E00" w:rsidP="00BB5399">
            <w:pPr>
              <w:spacing w:before="60" w:after="60"/>
              <w:rPr>
                <w:rFonts w:cs="Arial"/>
                <w:lang w:val="en-US"/>
              </w:rPr>
            </w:pPr>
            <w:r w:rsidRPr="00D44E00">
              <w:rPr>
                <w:rFonts w:cs="Arial"/>
                <w:lang w:val="en-US"/>
              </w:rPr>
              <w:t xml:space="preserve">Eclipse </w:t>
            </w:r>
            <w:r w:rsidR="00BB5399">
              <w:rPr>
                <w:rFonts w:cs="Arial"/>
                <w:lang w:val="en-US"/>
              </w:rPr>
              <w:t>IDE for Java EE Developers</w:t>
            </w:r>
          </w:p>
        </w:tc>
        <w:tc>
          <w:tcPr>
            <w:tcW w:w="1134" w:type="dxa"/>
            <w:vAlign w:val="center"/>
          </w:tcPr>
          <w:p w14:paraId="48AD2507" w14:textId="7838A27B" w:rsidR="00D72805" w:rsidRPr="00B561C0" w:rsidRDefault="00ED1E7C" w:rsidP="006255BB">
            <w:pPr>
              <w:spacing w:before="60" w:after="60"/>
              <w:jc w:val="center"/>
              <w:rPr>
                <w:rFonts w:cs="Arial"/>
              </w:rPr>
            </w:pPr>
            <w:r>
              <w:rPr>
                <w:rFonts w:cs="Arial"/>
              </w:rPr>
              <w:t>4</w:t>
            </w:r>
          </w:p>
        </w:tc>
        <w:tc>
          <w:tcPr>
            <w:tcW w:w="1985" w:type="dxa"/>
            <w:vAlign w:val="center"/>
          </w:tcPr>
          <w:p w14:paraId="35724B65" w14:textId="54B0ED19" w:rsidR="00D72805" w:rsidRPr="00B561C0" w:rsidRDefault="00F53CD3" w:rsidP="006255BB">
            <w:pPr>
              <w:spacing w:before="60" w:after="60"/>
              <w:jc w:val="center"/>
              <w:rPr>
                <w:rFonts w:cs="Arial"/>
              </w:rPr>
            </w:pPr>
            <w:r>
              <w:rPr>
                <w:rFonts w:cs="Arial"/>
              </w:rPr>
              <w:t>15</w:t>
            </w:r>
            <w:r w:rsidRPr="00776B65">
              <w:rPr>
                <w:rFonts w:cs="Arial"/>
              </w:rPr>
              <w:t>/</w:t>
            </w:r>
            <w:r>
              <w:rPr>
                <w:rFonts w:cs="Arial"/>
              </w:rPr>
              <w:t>05</w:t>
            </w:r>
            <w:r w:rsidRPr="00776B65">
              <w:rPr>
                <w:rFonts w:cs="Arial"/>
              </w:rPr>
              <w:t>/201</w:t>
            </w:r>
            <w:r>
              <w:rPr>
                <w:rFonts w:cs="Arial"/>
              </w:rPr>
              <w:t>6</w:t>
            </w:r>
          </w:p>
        </w:tc>
      </w:tr>
      <w:tr w:rsidR="00D72805" w:rsidRPr="00B561C0" w14:paraId="5F3B6861" w14:textId="77777777" w:rsidTr="006255BB">
        <w:tc>
          <w:tcPr>
            <w:tcW w:w="704" w:type="dxa"/>
            <w:vAlign w:val="center"/>
          </w:tcPr>
          <w:p w14:paraId="673A5450" w14:textId="3941B949" w:rsidR="00D72805" w:rsidRDefault="00BB5399" w:rsidP="006255BB">
            <w:pPr>
              <w:spacing w:before="60" w:after="60"/>
              <w:jc w:val="center"/>
              <w:rPr>
                <w:rFonts w:cs="Arial"/>
              </w:rPr>
            </w:pPr>
            <w:r>
              <w:rPr>
                <w:rFonts w:cs="Arial"/>
              </w:rPr>
              <w:t>05</w:t>
            </w:r>
          </w:p>
        </w:tc>
        <w:tc>
          <w:tcPr>
            <w:tcW w:w="4257" w:type="dxa"/>
            <w:vAlign w:val="center"/>
          </w:tcPr>
          <w:p w14:paraId="43C16026" w14:textId="0AE0693F" w:rsidR="00D72805" w:rsidRPr="00B561C0" w:rsidRDefault="00D44E00" w:rsidP="006255BB">
            <w:pPr>
              <w:spacing w:before="60" w:after="60"/>
              <w:rPr>
                <w:rFonts w:cs="Arial"/>
              </w:rPr>
            </w:pPr>
            <w:proofErr w:type="spellStart"/>
            <w:r>
              <w:rPr>
                <w:rFonts w:cs="Arial"/>
              </w:rPr>
              <w:t>Netbeans</w:t>
            </w:r>
            <w:proofErr w:type="spellEnd"/>
            <w:r>
              <w:rPr>
                <w:rFonts w:cs="Arial"/>
              </w:rPr>
              <w:t xml:space="preserve"> IDE</w:t>
            </w:r>
            <w:r w:rsidR="00BB5399">
              <w:rPr>
                <w:rFonts w:cs="Arial"/>
              </w:rPr>
              <w:t xml:space="preserve"> 8.0.2</w:t>
            </w:r>
          </w:p>
        </w:tc>
        <w:tc>
          <w:tcPr>
            <w:tcW w:w="1134" w:type="dxa"/>
            <w:vAlign w:val="center"/>
          </w:tcPr>
          <w:p w14:paraId="6C925889" w14:textId="6F8D01BD" w:rsidR="00D72805" w:rsidRDefault="00ED1E7C" w:rsidP="006255BB">
            <w:pPr>
              <w:spacing w:before="60" w:after="60"/>
              <w:jc w:val="center"/>
              <w:rPr>
                <w:rFonts w:cs="Arial"/>
              </w:rPr>
            </w:pPr>
            <w:r>
              <w:rPr>
                <w:rFonts w:cs="Arial"/>
              </w:rPr>
              <w:t>4</w:t>
            </w:r>
          </w:p>
        </w:tc>
        <w:tc>
          <w:tcPr>
            <w:tcW w:w="1985" w:type="dxa"/>
            <w:vAlign w:val="center"/>
          </w:tcPr>
          <w:p w14:paraId="455B6B97" w14:textId="5717E300" w:rsidR="00D72805" w:rsidRPr="00776B65" w:rsidRDefault="00F53CD3" w:rsidP="006255BB">
            <w:pPr>
              <w:spacing w:before="60" w:after="60"/>
              <w:jc w:val="center"/>
              <w:rPr>
                <w:rFonts w:cs="Arial"/>
              </w:rPr>
            </w:pPr>
            <w:r>
              <w:rPr>
                <w:rFonts w:cs="Arial"/>
              </w:rPr>
              <w:t>15</w:t>
            </w:r>
            <w:r w:rsidRPr="00776B65">
              <w:rPr>
                <w:rFonts w:cs="Arial"/>
              </w:rPr>
              <w:t>/</w:t>
            </w:r>
            <w:r>
              <w:rPr>
                <w:rFonts w:cs="Arial"/>
              </w:rPr>
              <w:t>05</w:t>
            </w:r>
            <w:r w:rsidRPr="00776B65">
              <w:rPr>
                <w:rFonts w:cs="Arial"/>
              </w:rPr>
              <w:t>/201</w:t>
            </w:r>
            <w:r>
              <w:rPr>
                <w:rFonts w:cs="Arial"/>
              </w:rPr>
              <w:t>6</w:t>
            </w:r>
          </w:p>
        </w:tc>
      </w:tr>
      <w:tr w:rsidR="00BB5399" w:rsidRPr="00B561C0" w14:paraId="7FFAEDD7" w14:textId="77777777" w:rsidTr="006255BB">
        <w:tc>
          <w:tcPr>
            <w:tcW w:w="704" w:type="dxa"/>
            <w:vAlign w:val="center"/>
          </w:tcPr>
          <w:p w14:paraId="0712C26B" w14:textId="018EBB98" w:rsidR="00BB5399" w:rsidRDefault="00BB5399" w:rsidP="006255BB">
            <w:pPr>
              <w:spacing w:before="60" w:after="60"/>
              <w:jc w:val="center"/>
              <w:rPr>
                <w:rFonts w:cs="Arial"/>
              </w:rPr>
            </w:pPr>
            <w:r>
              <w:rPr>
                <w:rFonts w:cs="Arial"/>
              </w:rPr>
              <w:t>06</w:t>
            </w:r>
          </w:p>
        </w:tc>
        <w:tc>
          <w:tcPr>
            <w:tcW w:w="4257" w:type="dxa"/>
            <w:vAlign w:val="center"/>
          </w:tcPr>
          <w:p w14:paraId="75B9403C" w14:textId="458E27CA" w:rsidR="00BB5399" w:rsidRDefault="00BB5399" w:rsidP="006255BB">
            <w:pPr>
              <w:spacing w:before="60" w:after="60"/>
              <w:rPr>
                <w:rFonts w:cs="Arial"/>
              </w:rPr>
            </w:pPr>
            <w:r>
              <w:rPr>
                <w:rFonts w:cs="Arial"/>
              </w:rPr>
              <w:t>XAMMP</w:t>
            </w:r>
            <w:r w:rsidR="00C44FE5">
              <w:rPr>
                <w:rFonts w:cs="Arial"/>
              </w:rPr>
              <w:t xml:space="preserve"> 5.6.8</w:t>
            </w:r>
          </w:p>
        </w:tc>
        <w:tc>
          <w:tcPr>
            <w:tcW w:w="1134" w:type="dxa"/>
            <w:vAlign w:val="center"/>
          </w:tcPr>
          <w:p w14:paraId="5EE234EE" w14:textId="3B3EDCDD" w:rsidR="00BB5399" w:rsidRDefault="00ED1E7C" w:rsidP="006255BB">
            <w:pPr>
              <w:spacing w:before="60" w:after="60"/>
              <w:jc w:val="center"/>
              <w:rPr>
                <w:rFonts w:cs="Arial"/>
              </w:rPr>
            </w:pPr>
            <w:r>
              <w:rPr>
                <w:rFonts w:cs="Arial"/>
              </w:rPr>
              <w:t>4</w:t>
            </w:r>
          </w:p>
        </w:tc>
        <w:tc>
          <w:tcPr>
            <w:tcW w:w="1985" w:type="dxa"/>
            <w:vAlign w:val="center"/>
          </w:tcPr>
          <w:p w14:paraId="27158779" w14:textId="246B47EB" w:rsidR="00BB5399" w:rsidRDefault="00B6197D" w:rsidP="006255BB">
            <w:pPr>
              <w:spacing w:before="60" w:after="60"/>
              <w:jc w:val="center"/>
              <w:rPr>
                <w:rFonts w:cs="Arial"/>
              </w:rPr>
            </w:pPr>
            <w:r>
              <w:rPr>
                <w:rFonts w:cs="Arial"/>
              </w:rPr>
              <w:t>15</w:t>
            </w:r>
            <w:r w:rsidRPr="00776B65">
              <w:rPr>
                <w:rFonts w:cs="Arial"/>
              </w:rPr>
              <w:t>/</w:t>
            </w:r>
            <w:r>
              <w:rPr>
                <w:rFonts w:cs="Arial"/>
              </w:rPr>
              <w:t>05</w:t>
            </w:r>
            <w:r w:rsidRPr="00776B65">
              <w:rPr>
                <w:rFonts w:cs="Arial"/>
              </w:rPr>
              <w:t>/201</w:t>
            </w:r>
            <w:r>
              <w:rPr>
                <w:rFonts w:cs="Arial"/>
              </w:rPr>
              <w:t>6</w:t>
            </w:r>
          </w:p>
        </w:tc>
      </w:tr>
      <w:tr w:rsidR="00786CBE" w:rsidRPr="00B561C0" w14:paraId="5EFD2C19" w14:textId="77777777" w:rsidTr="006255BB">
        <w:tc>
          <w:tcPr>
            <w:tcW w:w="704" w:type="dxa"/>
            <w:vAlign w:val="center"/>
          </w:tcPr>
          <w:p w14:paraId="14242AEB" w14:textId="1BC006D8" w:rsidR="00786CBE" w:rsidRDefault="00786CBE" w:rsidP="006255BB">
            <w:pPr>
              <w:spacing w:before="60" w:after="60"/>
              <w:jc w:val="center"/>
              <w:rPr>
                <w:rFonts w:cs="Arial"/>
              </w:rPr>
            </w:pPr>
            <w:r>
              <w:rPr>
                <w:rFonts w:cs="Arial"/>
              </w:rPr>
              <w:t>07</w:t>
            </w:r>
          </w:p>
        </w:tc>
        <w:tc>
          <w:tcPr>
            <w:tcW w:w="4257" w:type="dxa"/>
            <w:vAlign w:val="center"/>
          </w:tcPr>
          <w:p w14:paraId="4A8F4785" w14:textId="640F0B0E" w:rsidR="00786CBE" w:rsidRDefault="00786CBE" w:rsidP="006255BB">
            <w:pPr>
              <w:spacing w:before="60" w:after="60"/>
              <w:rPr>
                <w:rFonts w:cs="Arial"/>
              </w:rPr>
            </w:pPr>
            <w:proofErr w:type="spellStart"/>
            <w:r>
              <w:rPr>
                <w:rFonts w:cs="Arial"/>
              </w:rPr>
              <w:t>MySQL</w:t>
            </w:r>
            <w:proofErr w:type="spellEnd"/>
            <w:r>
              <w:rPr>
                <w:rFonts w:cs="Arial"/>
              </w:rPr>
              <w:t xml:space="preserve"> </w:t>
            </w:r>
            <w:proofErr w:type="spellStart"/>
            <w:r>
              <w:rPr>
                <w:rFonts w:cs="Arial"/>
              </w:rPr>
              <w:t>Worbench</w:t>
            </w:r>
            <w:proofErr w:type="spellEnd"/>
            <w:r>
              <w:rPr>
                <w:rFonts w:cs="Arial"/>
              </w:rPr>
              <w:t xml:space="preserve"> </w:t>
            </w:r>
            <w:r w:rsidR="001A267F">
              <w:rPr>
                <w:rFonts w:cs="Arial"/>
              </w:rPr>
              <w:t>6.3</w:t>
            </w:r>
          </w:p>
        </w:tc>
        <w:tc>
          <w:tcPr>
            <w:tcW w:w="1134" w:type="dxa"/>
            <w:vAlign w:val="center"/>
          </w:tcPr>
          <w:p w14:paraId="75B7A476" w14:textId="2FDAF5C0" w:rsidR="00786CBE" w:rsidRDefault="00786CBE" w:rsidP="006255BB">
            <w:pPr>
              <w:spacing w:before="60" w:after="60"/>
              <w:jc w:val="center"/>
              <w:rPr>
                <w:rFonts w:cs="Arial"/>
              </w:rPr>
            </w:pPr>
            <w:r>
              <w:rPr>
                <w:rFonts w:cs="Arial"/>
              </w:rPr>
              <w:t>4</w:t>
            </w:r>
          </w:p>
        </w:tc>
        <w:tc>
          <w:tcPr>
            <w:tcW w:w="1985" w:type="dxa"/>
            <w:vAlign w:val="center"/>
          </w:tcPr>
          <w:p w14:paraId="212D3955" w14:textId="42DC4B22" w:rsidR="00786CBE" w:rsidRDefault="00786CBE" w:rsidP="006255BB">
            <w:pPr>
              <w:spacing w:before="60" w:after="60"/>
              <w:jc w:val="center"/>
              <w:rPr>
                <w:rFonts w:cs="Arial"/>
              </w:rPr>
            </w:pPr>
            <w:r>
              <w:rPr>
                <w:rFonts w:cs="Arial"/>
              </w:rPr>
              <w:t>15</w:t>
            </w:r>
            <w:r w:rsidRPr="00776B65">
              <w:rPr>
                <w:rFonts w:cs="Arial"/>
              </w:rPr>
              <w:t>/</w:t>
            </w:r>
            <w:r>
              <w:rPr>
                <w:rFonts w:cs="Arial"/>
              </w:rPr>
              <w:t>05</w:t>
            </w:r>
            <w:r w:rsidRPr="00776B65">
              <w:rPr>
                <w:rFonts w:cs="Arial"/>
              </w:rPr>
              <w:t>/201</w:t>
            </w:r>
            <w:r>
              <w:rPr>
                <w:rFonts w:cs="Arial"/>
              </w:rPr>
              <w:t>6</w:t>
            </w:r>
          </w:p>
        </w:tc>
      </w:tr>
      <w:tr w:rsidR="00D72805" w:rsidRPr="00B561C0" w14:paraId="3473F075" w14:textId="77777777" w:rsidTr="006255BB">
        <w:tc>
          <w:tcPr>
            <w:tcW w:w="704" w:type="dxa"/>
            <w:vAlign w:val="center"/>
          </w:tcPr>
          <w:p w14:paraId="052039FE" w14:textId="075F5484" w:rsidR="00D72805" w:rsidRDefault="00D321FE" w:rsidP="006255BB">
            <w:pPr>
              <w:spacing w:before="60" w:after="60"/>
              <w:jc w:val="center"/>
              <w:rPr>
                <w:rFonts w:cs="Arial"/>
              </w:rPr>
            </w:pPr>
            <w:r>
              <w:rPr>
                <w:rFonts w:cs="Arial"/>
              </w:rPr>
              <w:t>08</w:t>
            </w:r>
          </w:p>
        </w:tc>
        <w:tc>
          <w:tcPr>
            <w:tcW w:w="4257" w:type="dxa"/>
            <w:vAlign w:val="center"/>
          </w:tcPr>
          <w:p w14:paraId="405D7634" w14:textId="565D20B9" w:rsidR="00D72805" w:rsidRDefault="00B6197D" w:rsidP="006255BB">
            <w:pPr>
              <w:spacing w:before="60" w:after="60"/>
              <w:rPr>
                <w:rFonts w:cs="Arial"/>
              </w:rPr>
            </w:pPr>
            <w:r>
              <w:rPr>
                <w:rFonts w:cs="Arial"/>
              </w:rPr>
              <w:t xml:space="preserve">260MB </w:t>
            </w:r>
            <w:r w:rsidR="00D44E00">
              <w:rPr>
                <w:rFonts w:cs="Arial"/>
              </w:rPr>
              <w:t>Hosting</w:t>
            </w:r>
          </w:p>
        </w:tc>
        <w:tc>
          <w:tcPr>
            <w:tcW w:w="1134" w:type="dxa"/>
            <w:vAlign w:val="center"/>
          </w:tcPr>
          <w:p w14:paraId="5C8C73D1" w14:textId="44784310" w:rsidR="00D72805" w:rsidRDefault="00C34D25" w:rsidP="006255BB">
            <w:pPr>
              <w:spacing w:before="60" w:after="60"/>
              <w:jc w:val="center"/>
              <w:rPr>
                <w:rFonts w:cs="Arial"/>
              </w:rPr>
            </w:pPr>
            <w:r>
              <w:rPr>
                <w:rFonts w:cs="Arial"/>
              </w:rPr>
              <w:t>1</w:t>
            </w:r>
          </w:p>
        </w:tc>
        <w:tc>
          <w:tcPr>
            <w:tcW w:w="1985" w:type="dxa"/>
            <w:vAlign w:val="center"/>
          </w:tcPr>
          <w:p w14:paraId="13440B58" w14:textId="1C197EFA" w:rsidR="00D72805" w:rsidRDefault="00F53CD3" w:rsidP="006255BB">
            <w:pPr>
              <w:spacing w:before="60" w:after="60"/>
              <w:jc w:val="center"/>
              <w:rPr>
                <w:rFonts w:cs="Arial"/>
              </w:rPr>
            </w:pPr>
            <w:r>
              <w:rPr>
                <w:rFonts w:cs="Arial"/>
              </w:rPr>
              <w:t>15</w:t>
            </w:r>
            <w:r w:rsidRPr="00776B65">
              <w:rPr>
                <w:rFonts w:cs="Arial"/>
              </w:rPr>
              <w:t>/</w:t>
            </w:r>
            <w:r>
              <w:rPr>
                <w:rFonts w:cs="Arial"/>
              </w:rPr>
              <w:t>05</w:t>
            </w:r>
            <w:r w:rsidRPr="00776B65">
              <w:rPr>
                <w:rFonts w:cs="Arial"/>
              </w:rPr>
              <w:t>/201</w:t>
            </w:r>
            <w:r>
              <w:rPr>
                <w:rFonts w:cs="Arial"/>
              </w:rPr>
              <w:t>6</w:t>
            </w:r>
          </w:p>
        </w:tc>
      </w:tr>
      <w:tr w:rsidR="00ED1E7C" w:rsidRPr="00B561C0" w14:paraId="0AF3D560" w14:textId="77777777" w:rsidTr="006255BB">
        <w:tc>
          <w:tcPr>
            <w:tcW w:w="704" w:type="dxa"/>
            <w:vAlign w:val="center"/>
          </w:tcPr>
          <w:p w14:paraId="1D1C07CD" w14:textId="0948034C" w:rsidR="00ED1E7C" w:rsidRDefault="00D321FE" w:rsidP="006255BB">
            <w:pPr>
              <w:spacing w:before="60" w:after="60"/>
              <w:jc w:val="center"/>
              <w:rPr>
                <w:rFonts w:cs="Arial"/>
              </w:rPr>
            </w:pPr>
            <w:r>
              <w:rPr>
                <w:rFonts w:cs="Arial"/>
              </w:rPr>
              <w:t>09</w:t>
            </w:r>
          </w:p>
        </w:tc>
        <w:tc>
          <w:tcPr>
            <w:tcW w:w="4257" w:type="dxa"/>
            <w:vAlign w:val="center"/>
          </w:tcPr>
          <w:p w14:paraId="57640269" w14:textId="5B172B69" w:rsidR="00ED1E7C" w:rsidRDefault="00ED1E7C" w:rsidP="006255BB">
            <w:pPr>
              <w:spacing w:before="60" w:after="60"/>
              <w:rPr>
                <w:rFonts w:cs="Arial"/>
              </w:rPr>
            </w:pPr>
            <w:r>
              <w:rPr>
                <w:rFonts w:cs="Arial"/>
              </w:rPr>
              <w:t>Mozilla Firefox 46.0.1</w:t>
            </w:r>
          </w:p>
        </w:tc>
        <w:tc>
          <w:tcPr>
            <w:tcW w:w="1134" w:type="dxa"/>
            <w:vAlign w:val="center"/>
          </w:tcPr>
          <w:p w14:paraId="32BD662A" w14:textId="16FB254E" w:rsidR="00ED1E7C" w:rsidRDefault="00D22A24" w:rsidP="006255BB">
            <w:pPr>
              <w:spacing w:before="60" w:after="60"/>
              <w:jc w:val="center"/>
              <w:rPr>
                <w:rFonts w:cs="Arial"/>
              </w:rPr>
            </w:pPr>
            <w:r>
              <w:rPr>
                <w:rFonts w:cs="Arial"/>
              </w:rPr>
              <w:t>4</w:t>
            </w:r>
          </w:p>
        </w:tc>
        <w:tc>
          <w:tcPr>
            <w:tcW w:w="1985" w:type="dxa"/>
            <w:vAlign w:val="center"/>
          </w:tcPr>
          <w:p w14:paraId="270521F1" w14:textId="43784BC5" w:rsidR="00ED1E7C" w:rsidRDefault="00D22A24" w:rsidP="006255BB">
            <w:pPr>
              <w:spacing w:before="60" w:after="60"/>
              <w:jc w:val="center"/>
              <w:rPr>
                <w:rFonts w:cs="Arial"/>
              </w:rPr>
            </w:pPr>
            <w:r>
              <w:rPr>
                <w:rFonts w:cs="Arial"/>
              </w:rPr>
              <w:t>15</w:t>
            </w:r>
            <w:r w:rsidRPr="00776B65">
              <w:rPr>
                <w:rFonts w:cs="Arial"/>
              </w:rPr>
              <w:t>/</w:t>
            </w:r>
            <w:r>
              <w:rPr>
                <w:rFonts w:cs="Arial"/>
              </w:rPr>
              <w:t>05</w:t>
            </w:r>
            <w:r w:rsidRPr="00776B65">
              <w:rPr>
                <w:rFonts w:cs="Arial"/>
              </w:rPr>
              <w:t>/201</w:t>
            </w:r>
            <w:r>
              <w:rPr>
                <w:rFonts w:cs="Arial"/>
              </w:rPr>
              <w:t>6</w:t>
            </w:r>
          </w:p>
        </w:tc>
      </w:tr>
    </w:tbl>
    <w:p w14:paraId="5EDC88E7" w14:textId="62565BC6" w:rsidR="00D72805" w:rsidRDefault="00D72805" w:rsidP="00D72805"/>
    <w:p w14:paraId="260B9A2A" w14:textId="77777777" w:rsidR="00050A6F" w:rsidRDefault="00050A6F" w:rsidP="00D72805"/>
    <w:p w14:paraId="4FE798AA" w14:textId="77777777" w:rsidR="00F53CD3" w:rsidRPr="00B561C0" w:rsidRDefault="00F53CD3" w:rsidP="00D72805"/>
    <w:p w14:paraId="4D7CDBEF" w14:textId="77777777" w:rsidR="00D72805" w:rsidRDefault="00D72805" w:rsidP="00D72805">
      <w:pPr>
        <w:ind w:left="2880"/>
      </w:pPr>
    </w:p>
    <w:p w14:paraId="4A0E4DBE" w14:textId="77777777" w:rsidR="00D72805" w:rsidRDefault="00D72805" w:rsidP="00D72805">
      <w:pPr>
        <w:pStyle w:val="Ttulo2"/>
        <w:keepNext/>
        <w:numPr>
          <w:ilvl w:val="1"/>
          <w:numId w:val="4"/>
        </w:numPr>
        <w:spacing w:before="120" w:after="120" w:line="240" w:lineRule="auto"/>
        <w:jc w:val="both"/>
      </w:pPr>
      <w:bookmarkStart w:id="100" w:name="_Toc135200673"/>
      <w:bookmarkStart w:id="101" w:name="_Toc187465812"/>
      <w:bookmarkStart w:id="102" w:name="_Toc430548007"/>
      <w:r>
        <w:t>INFRAESTRUCTURA Y MOBILIARIO</w:t>
      </w:r>
      <w:bookmarkEnd w:id="100"/>
      <w:bookmarkEnd w:id="101"/>
      <w:bookmarkEnd w:id="102"/>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D72805" w:rsidRPr="00DE1731" w14:paraId="057A3A51" w14:textId="77777777" w:rsidTr="006255BB">
        <w:tc>
          <w:tcPr>
            <w:tcW w:w="709" w:type="dxa"/>
            <w:shd w:val="clear" w:color="auto" w:fill="C0C0C0"/>
            <w:vAlign w:val="center"/>
          </w:tcPr>
          <w:p w14:paraId="21C95DC6" w14:textId="77777777" w:rsidR="00D72805" w:rsidRPr="00DE1731" w:rsidRDefault="00D72805" w:rsidP="006255BB">
            <w:pPr>
              <w:pStyle w:val="TableHeading"/>
              <w:jc w:val="center"/>
              <w:rPr>
                <w:rFonts w:cs="Arial"/>
                <w:sz w:val="20"/>
              </w:rPr>
            </w:pPr>
            <w:r w:rsidRPr="00DE1731">
              <w:rPr>
                <w:rFonts w:cs="Arial"/>
                <w:sz w:val="20"/>
              </w:rPr>
              <w:t>Ítem</w:t>
            </w:r>
          </w:p>
        </w:tc>
        <w:tc>
          <w:tcPr>
            <w:tcW w:w="4253" w:type="dxa"/>
            <w:shd w:val="clear" w:color="auto" w:fill="C0C0C0"/>
            <w:vAlign w:val="center"/>
          </w:tcPr>
          <w:p w14:paraId="451F300C" w14:textId="77777777" w:rsidR="00D72805" w:rsidRPr="00DE1731" w:rsidRDefault="00D72805" w:rsidP="006255BB">
            <w:pPr>
              <w:pStyle w:val="TableHeading"/>
              <w:jc w:val="center"/>
              <w:rPr>
                <w:rFonts w:cs="Arial"/>
                <w:sz w:val="20"/>
              </w:rPr>
            </w:pPr>
            <w:r w:rsidRPr="00DE1731">
              <w:rPr>
                <w:rFonts w:cs="Arial"/>
                <w:sz w:val="20"/>
              </w:rPr>
              <w:t>Descripción</w:t>
            </w:r>
          </w:p>
        </w:tc>
        <w:tc>
          <w:tcPr>
            <w:tcW w:w="1134" w:type="dxa"/>
            <w:shd w:val="clear" w:color="auto" w:fill="C0C0C0"/>
            <w:vAlign w:val="center"/>
          </w:tcPr>
          <w:p w14:paraId="58832243" w14:textId="77777777" w:rsidR="00D72805" w:rsidRPr="00DE1731" w:rsidRDefault="00D72805" w:rsidP="006255BB">
            <w:pPr>
              <w:pStyle w:val="TableHeading"/>
              <w:jc w:val="center"/>
              <w:rPr>
                <w:rFonts w:cs="Arial"/>
                <w:sz w:val="20"/>
              </w:rPr>
            </w:pPr>
            <w:r w:rsidRPr="00DE1731">
              <w:rPr>
                <w:rFonts w:cs="Arial"/>
                <w:sz w:val="20"/>
              </w:rPr>
              <w:t>Cantidad</w:t>
            </w:r>
          </w:p>
        </w:tc>
        <w:tc>
          <w:tcPr>
            <w:tcW w:w="1984" w:type="dxa"/>
            <w:shd w:val="clear" w:color="auto" w:fill="C0C0C0"/>
            <w:vAlign w:val="center"/>
          </w:tcPr>
          <w:p w14:paraId="39C63F61" w14:textId="77777777" w:rsidR="00D72805" w:rsidRPr="00DE1731" w:rsidRDefault="00D72805" w:rsidP="006255BB">
            <w:pPr>
              <w:pStyle w:val="TableHeading"/>
              <w:jc w:val="center"/>
              <w:rPr>
                <w:rFonts w:cs="Arial"/>
                <w:sz w:val="20"/>
              </w:rPr>
            </w:pPr>
            <w:r w:rsidRPr="00DE1731">
              <w:rPr>
                <w:rFonts w:cs="Arial"/>
                <w:sz w:val="20"/>
              </w:rPr>
              <w:t>Fecha en que se requiere</w:t>
            </w:r>
          </w:p>
        </w:tc>
      </w:tr>
      <w:tr w:rsidR="00D72805" w:rsidRPr="00DE1731" w14:paraId="09E95D15" w14:textId="77777777" w:rsidTr="006255BB">
        <w:tc>
          <w:tcPr>
            <w:tcW w:w="709" w:type="dxa"/>
            <w:vAlign w:val="center"/>
          </w:tcPr>
          <w:p w14:paraId="3D1BF33E" w14:textId="77777777" w:rsidR="00D72805" w:rsidRPr="00DE1731" w:rsidRDefault="00D72805" w:rsidP="006255BB">
            <w:pPr>
              <w:spacing w:before="60" w:after="60"/>
              <w:jc w:val="center"/>
              <w:rPr>
                <w:rFonts w:cs="Arial"/>
              </w:rPr>
            </w:pPr>
            <w:r>
              <w:rPr>
                <w:rFonts w:cs="Arial"/>
              </w:rPr>
              <w:t>0</w:t>
            </w:r>
            <w:r w:rsidRPr="00DE1731">
              <w:rPr>
                <w:rFonts w:cs="Arial"/>
              </w:rPr>
              <w:t>1</w:t>
            </w:r>
          </w:p>
        </w:tc>
        <w:tc>
          <w:tcPr>
            <w:tcW w:w="4253" w:type="dxa"/>
            <w:vAlign w:val="center"/>
          </w:tcPr>
          <w:p w14:paraId="744F65BD" w14:textId="77777777" w:rsidR="00D72805" w:rsidRPr="00DE1731" w:rsidRDefault="00D72805" w:rsidP="006255BB">
            <w:pPr>
              <w:spacing w:before="60" w:after="60"/>
              <w:rPr>
                <w:rFonts w:cs="Arial"/>
              </w:rPr>
            </w:pPr>
            <w:r>
              <w:rPr>
                <w:rFonts w:cs="Arial"/>
              </w:rPr>
              <w:t>Escritorio en L con cajones</w:t>
            </w:r>
          </w:p>
        </w:tc>
        <w:tc>
          <w:tcPr>
            <w:tcW w:w="1134" w:type="dxa"/>
            <w:vAlign w:val="center"/>
          </w:tcPr>
          <w:p w14:paraId="24FF0A29" w14:textId="48B25B47" w:rsidR="00D72805" w:rsidRPr="00DE1731" w:rsidRDefault="00F53CD3" w:rsidP="006255BB">
            <w:pPr>
              <w:spacing w:before="60" w:after="60"/>
              <w:jc w:val="center"/>
              <w:rPr>
                <w:rFonts w:cs="Arial"/>
              </w:rPr>
            </w:pPr>
            <w:r>
              <w:rPr>
                <w:rFonts w:cs="Arial"/>
              </w:rPr>
              <w:t>4</w:t>
            </w:r>
          </w:p>
        </w:tc>
        <w:tc>
          <w:tcPr>
            <w:tcW w:w="1984" w:type="dxa"/>
            <w:vAlign w:val="center"/>
          </w:tcPr>
          <w:p w14:paraId="67357C2B" w14:textId="00FE4CAD" w:rsidR="00D72805" w:rsidRPr="00DE1731" w:rsidRDefault="00F53CD3" w:rsidP="006255BB">
            <w:pPr>
              <w:spacing w:before="60" w:after="60"/>
              <w:jc w:val="center"/>
              <w:rPr>
                <w:rFonts w:cs="Arial"/>
              </w:rPr>
            </w:pPr>
            <w:r>
              <w:rPr>
                <w:rFonts w:cs="Arial"/>
              </w:rPr>
              <w:t>15</w:t>
            </w:r>
            <w:r w:rsidRPr="00776B65">
              <w:rPr>
                <w:rFonts w:cs="Arial"/>
              </w:rPr>
              <w:t>/</w:t>
            </w:r>
            <w:r>
              <w:rPr>
                <w:rFonts w:cs="Arial"/>
              </w:rPr>
              <w:t>05</w:t>
            </w:r>
            <w:r w:rsidRPr="00776B65">
              <w:rPr>
                <w:rFonts w:cs="Arial"/>
              </w:rPr>
              <w:t>/201</w:t>
            </w:r>
            <w:r>
              <w:rPr>
                <w:rFonts w:cs="Arial"/>
              </w:rPr>
              <w:t>6</w:t>
            </w:r>
          </w:p>
        </w:tc>
      </w:tr>
      <w:tr w:rsidR="00D72805" w:rsidRPr="00DE1731" w14:paraId="04C62F3C" w14:textId="77777777" w:rsidTr="006255BB">
        <w:tc>
          <w:tcPr>
            <w:tcW w:w="709" w:type="dxa"/>
            <w:vAlign w:val="center"/>
          </w:tcPr>
          <w:p w14:paraId="58A4B1D7" w14:textId="77777777" w:rsidR="00D72805" w:rsidRPr="00DE1731" w:rsidRDefault="00D72805" w:rsidP="006255BB">
            <w:pPr>
              <w:spacing w:before="60" w:after="60"/>
              <w:jc w:val="center"/>
              <w:rPr>
                <w:rFonts w:cs="Arial"/>
              </w:rPr>
            </w:pPr>
            <w:r>
              <w:rPr>
                <w:rFonts w:cs="Arial"/>
              </w:rPr>
              <w:t>0</w:t>
            </w:r>
            <w:r w:rsidRPr="00DE1731">
              <w:rPr>
                <w:rFonts w:cs="Arial"/>
              </w:rPr>
              <w:t>2</w:t>
            </w:r>
          </w:p>
        </w:tc>
        <w:tc>
          <w:tcPr>
            <w:tcW w:w="4253" w:type="dxa"/>
            <w:vAlign w:val="center"/>
          </w:tcPr>
          <w:p w14:paraId="41475C52" w14:textId="77777777" w:rsidR="00D72805" w:rsidRPr="00A02F5F" w:rsidRDefault="00D72805" w:rsidP="006255BB">
            <w:pPr>
              <w:spacing w:before="60" w:after="60"/>
              <w:rPr>
                <w:rFonts w:cs="Arial"/>
                <w:lang w:val="en-US"/>
              </w:rPr>
            </w:pPr>
            <w:r>
              <w:rPr>
                <w:rFonts w:cs="Arial"/>
                <w:lang w:val="en-US"/>
              </w:rPr>
              <w:t xml:space="preserve">Silla </w:t>
            </w:r>
            <w:r w:rsidRPr="00A02F5F">
              <w:rPr>
                <w:rFonts w:cs="Arial"/>
                <w:lang w:val="en-US"/>
              </w:rPr>
              <w:t>DX Racer OH/DF73/NC Black Bucket Seat Office</w:t>
            </w:r>
          </w:p>
        </w:tc>
        <w:tc>
          <w:tcPr>
            <w:tcW w:w="1134" w:type="dxa"/>
            <w:vAlign w:val="center"/>
          </w:tcPr>
          <w:p w14:paraId="69ADA01C" w14:textId="0F606510" w:rsidR="00D72805" w:rsidRPr="00DE1731" w:rsidRDefault="00050A6F" w:rsidP="006255BB">
            <w:pPr>
              <w:spacing w:before="60" w:after="60"/>
              <w:jc w:val="center"/>
              <w:rPr>
                <w:rFonts w:cs="Arial"/>
              </w:rPr>
            </w:pPr>
            <w:r>
              <w:rPr>
                <w:rFonts w:cs="Arial"/>
              </w:rPr>
              <w:t>4</w:t>
            </w:r>
          </w:p>
        </w:tc>
        <w:tc>
          <w:tcPr>
            <w:tcW w:w="1984" w:type="dxa"/>
            <w:vAlign w:val="center"/>
          </w:tcPr>
          <w:p w14:paraId="44E448B5" w14:textId="6E2B47E0" w:rsidR="00D72805" w:rsidRPr="00DE1731" w:rsidRDefault="00F53CD3" w:rsidP="006255BB">
            <w:pPr>
              <w:spacing w:before="60" w:after="60"/>
              <w:jc w:val="center"/>
              <w:rPr>
                <w:rFonts w:cs="Arial"/>
              </w:rPr>
            </w:pPr>
            <w:r>
              <w:rPr>
                <w:rFonts w:cs="Arial"/>
              </w:rPr>
              <w:t>15</w:t>
            </w:r>
            <w:r w:rsidRPr="00776B65">
              <w:rPr>
                <w:rFonts w:cs="Arial"/>
              </w:rPr>
              <w:t>/</w:t>
            </w:r>
            <w:r>
              <w:rPr>
                <w:rFonts w:cs="Arial"/>
              </w:rPr>
              <w:t>05</w:t>
            </w:r>
            <w:r w:rsidRPr="00776B65">
              <w:rPr>
                <w:rFonts w:cs="Arial"/>
              </w:rPr>
              <w:t>/201</w:t>
            </w:r>
            <w:r>
              <w:rPr>
                <w:rFonts w:cs="Arial"/>
              </w:rPr>
              <w:t>6</w:t>
            </w:r>
          </w:p>
        </w:tc>
      </w:tr>
      <w:tr w:rsidR="00D72805" w:rsidRPr="00DE1731" w14:paraId="2F783FB2" w14:textId="77777777" w:rsidTr="006255BB">
        <w:tc>
          <w:tcPr>
            <w:tcW w:w="709" w:type="dxa"/>
            <w:vAlign w:val="center"/>
          </w:tcPr>
          <w:p w14:paraId="420EBE5A" w14:textId="77777777" w:rsidR="00D72805" w:rsidRPr="00DE1731" w:rsidRDefault="00D72805" w:rsidP="006255BB">
            <w:pPr>
              <w:spacing w:before="60" w:after="60"/>
              <w:jc w:val="center"/>
              <w:rPr>
                <w:rFonts w:cs="Arial"/>
              </w:rPr>
            </w:pPr>
            <w:r>
              <w:rPr>
                <w:rFonts w:cs="Arial"/>
              </w:rPr>
              <w:t>03</w:t>
            </w:r>
          </w:p>
        </w:tc>
        <w:tc>
          <w:tcPr>
            <w:tcW w:w="4253" w:type="dxa"/>
            <w:vAlign w:val="center"/>
          </w:tcPr>
          <w:p w14:paraId="4AA96D51" w14:textId="77777777" w:rsidR="00D72805" w:rsidRPr="00DE1731" w:rsidRDefault="00D72805" w:rsidP="006255BB">
            <w:pPr>
              <w:spacing w:before="60" w:after="60"/>
              <w:rPr>
                <w:rFonts w:cs="Arial"/>
              </w:rPr>
            </w:pPr>
            <w:r>
              <w:rPr>
                <w:rFonts w:cs="Arial"/>
              </w:rPr>
              <w:t>Silla de acero BH-G3109</w:t>
            </w:r>
          </w:p>
        </w:tc>
        <w:tc>
          <w:tcPr>
            <w:tcW w:w="1134" w:type="dxa"/>
            <w:vAlign w:val="center"/>
          </w:tcPr>
          <w:p w14:paraId="60D3A878" w14:textId="186DC942" w:rsidR="00D72805" w:rsidRDefault="00F53CD3" w:rsidP="006255BB">
            <w:pPr>
              <w:spacing w:before="60" w:after="60"/>
              <w:jc w:val="center"/>
              <w:rPr>
                <w:rFonts w:cs="Arial"/>
              </w:rPr>
            </w:pPr>
            <w:r>
              <w:rPr>
                <w:rFonts w:cs="Arial"/>
              </w:rPr>
              <w:t>4</w:t>
            </w:r>
          </w:p>
        </w:tc>
        <w:tc>
          <w:tcPr>
            <w:tcW w:w="1984" w:type="dxa"/>
            <w:vAlign w:val="center"/>
          </w:tcPr>
          <w:p w14:paraId="32F300F3" w14:textId="4D3676C3" w:rsidR="00D72805" w:rsidRPr="00DE1731" w:rsidRDefault="00F53CD3" w:rsidP="006255BB">
            <w:pPr>
              <w:spacing w:before="60" w:after="60"/>
              <w:jc w:val="center"/>
              <w:rPr>
                <w:rFonts w:cs="Arial"/>
              </w:rPr>
            </w:pPr>
            <w:r>
              <w:rPr>
                <w:rFonts w:cs="Arial"/>
              </w:rPr>
              <w:t>15</w:t>
            </w:r>
            <w:r w:rsidRPr="00776B65">
              <w:rPr>
                <w:rFonts w:cs="Arial"/>
              </w:rPr>
              <w:t>/</w:t>
            </w:r>
            <w:r>
              <w:rPr>
                <w:rFonts w:cs="Arial"/>
              </w:rPr>
              <w:t>05</w:t>
            </w:r>
            <w:r w:rsidRPr="00776B65">
              <w:rPr>
                <w:rFonts w:cs="Arial"/>
              </w:rPr>
              <w:t>/201</w:t>
            </w:r>
            <w:r>
              <w:rPr>
                <w:rFonts w:cs="Arial"/>
              </w:rPr>
              <w:t>6</w:t>
            </w:r>
          </w:p>
        </w:tc>
      </w:tr>
    </w:tbl>
    <w:p w14:paraId="33306C34" w14:textId="77777777" w:rsidR="00D72805" w:rsidRDefault="00D72805" w:rsidP="00D72805">
      <w:pPr>
        <w:ind w:left="2880"/>
      </w:pPr>
      <w:bookmarkStart w:id="103" w:name="_Toc135200674"/>
      <w:bookmarkStart w:id="104" w:name="_Toc187465813"/>
    </w:p>
    <w:p w14:paraId="63B3C6E1" w14:textId="77777777" w:rsidR="00D72805" w:rsidRDefault="00D72805" w:rsidP="00D72805">
      <w:pPr>
        <w:ind w:left="2880"/>
      </w:pPr>
    </w:p>
    <w:p w14:paraId="02E1843A" w14:textId="77777777" w:rsidR="00D72805" w:rsidRDefault="00D72805" w:rsidP="00D72805">
      <w:pPr>
        <w:pStyle w:val="Ttulo2"/>
        <w:keepNext/>
        <w:numPr>
          <w:ilvl w:val="1"/>
          <w:numId w:val="4"/>
        </w:numPr>
        <w:spacing w:before="120" w:after="120" w:line="240" w:lineRule="auto"/>
        <w:jc w:val="both"/>
      </w:pPr>
      <w:bookmarkStart w:id="105" w:name="_Toc430548008"/>
      <w:r>
        <w:t>OTROS</w:t>
      </w:r>
      <w:bookmarkEnd w:id="103"/>
      <w:bookmarkEnd w:id="104"/>
      <w:bookmarkEnd w:id="105"/>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D72805" w:rsidRPr="00686380" w14:paraId="339CF1A7" w14:textId="77777777" w:rsidTr="006255BB">
        <w:tc>
          <w:tcPr>
            <w:tcW w:w="709" w:type="dxa"/>
            <w:shd w:val="clear" w:color="auto" w:fill="C0C0C0"/>
            <w:vAlign w:val="center"/>
          </w:tcPr>
          <w:p w14:paraId="209A5A6C" w14:textId="77777777" w:rsidR="00D72805" w:rsidRPr="00686380" w:rsidRDefault="00D72805" w:rsidP="006255BB">
            <w:pPr>
              <w:pStyle w:val="TableHeading"/>
              <w:jc w:val="center"/>
              <w:rPr>
                <w:rFonts w:cs="Arial"/>
                <w:sz w:val="20"/>
              </w:rPr>
            </w:pPr>
            <w:r w:rsidRPr="00686380">
              <w:rPr>
                <w:rFonts w:cs="Arial"/>
                <w:sz w:val="20"/>
              </w:rPr>
              <w:t>Ítem</w:t>
            </w:r>
          </w:p>
        </w:tc>
        <w:tc>
          <w:tcPr>
            <w:tcW w:w="4394" w:type="dxa"/>
            <w:shd w:val="clear" w:color="auto" w:fill="C0C0C0"/>
            <w:vAlign w:val="center"/>
          </w:tcPr>
          <w:p w14:paraId="5C8BA14D" w14:textId="77777777" w:rsidR="00D72805" w:rsidRPr="00686380" w:rsidRDefault="00D72805" w:rsidP="006255BB">
            <w:pPr>
              <w:pStyle w:val="TableHeading"/>
              <w:jc w:val="center"/>
              <w:rPr>
                <w:rFonts w:cs="Arial"/>
                <w:sz w:val="20"/>
              </w:rPr>
            </w:pPr>
            <w:r w:rsidRPr="00686380">
              <w:rPr>
                <w:rFonts w:cs="Arial"/>
                <w:sz w:val="20"/>
              </w:rPr>
              <w:t>Descripción</w:t>
            </w:r>
          </w:p>
        </w:tc>
        <w:tc>
          <w:tcPr>
            <w:tcW w:w="1134" w:type="dxa"/>
            <w:shd w:val="clear" w:color="auto" w:fill="C0C0C0"/>
            <w:vAlign w:val="center"/>
          </w:tcPr>
          <w:p w14:paraId="73B7DD10" w14:textId="77777777" w:rsidR="00D72805" w:rsidRPr="00686380" w:rsidRDefault="00D72805" w:rsidP="006255BB">
            <w:pPr>
              <w:pStyle w:val="TableHeading"/>
              <w:jc w:val="center"/>
              <w:rPr>
                <w:rFonts w:cs="Arial"/>
                <w:sz w:val="20"/>
              </w:rPr>
            </w:pPr>
            <w:r w:rsidRPr="00686380">
              <w:rPr>
                <w:rFonts w:cs="Arial"/>
                <w:sz w:val="20"/>
              </w:rPr>
              <w:t>Cantidad</w:t>
            </w:r>
          </w:p>
        </w:tc>
        <w:tc>
          <w:tcPr>
            <w:tcW w:w="1701" w:type="dxa"/>
            <w:shd w:val="clear" w:color="auto" w:fill="C0C0C0"/>
            <w:vAlign w:val="center"/>
          </w:tcPr>
          <w:p w14:paraId="6FA8A3B3" w14:textId="77777777" w:rsidR="00D72805" w:rsidRPr="00686380" w:rsidRDefault="00D72805" w:rsidP="006255BB">
            <w:pPr>
              <w:pStyle w:val="TableHeading"/>
              <w:jc w:val="center"/>
              <w:rPr>
                <w:rFonts w:cs="Arial"/>
                <w:sz w:val="20"/>
              </w:rPr>
            </w:pPr>
            <w:r w:rsidRPr="00686380">
              <w:rPr>
                <w:rFonts w:cs="Arial"/>
                <w:sz w:val="20"/>
              </w:rPr>
              <w:t>Fecha en que se requiere</w:t>
            </w:r>
          </w:p>
        </w:tc>
      </w:tr>
      <w:tr w:rsidR="00D72805" w:rsidRPr="00686380" w14:paraId="2BF6DFAF" w14:textId="77777777" w:rsidTr="006255BB">
        <w:tc>
          <w:tcPr>
            <w:tcW w:w="709" w:type="dxa"/>
            <w:vAlign w:val="center"/>
          </w:tcPr>
          <w:p w14:paraId="26EF759A" w14:textId="77777777" w:rsidR="00D72805" w:rsidRPr="00686380" w:rsidRDefault="00D72805" w:rsidP="006255BB">
            <w:pPr>
              <w:spacing w:before="60" w:after="60"/>
              <w:jc w:val="center"/>
              <w:rPr>
                <w:rFonts w:cs="Arial"/>
              </w:rPr>
            </w:pPr>
            <w:r>
              <w:rPr>
                <w:rFonts w:cs="Arial"/>
              </w:rPr>
              <w:t>0</w:t>
            </w:r>
            <w:r w:rsidRPr="00686380">
              <w:rPr>
                <w:rFonts w:cs="Arial"/>
              </w:rPr>
              <w:t>1</w:t>
            </w:r>
          </w:p>
        </w:tc>
        <w:tc>
          <w:tcPr>
            <w:tcW w:w="4394" w:type="dxa"/>
            <w:vAlign w:val="center"/>
          </w:tcPr>
          <w:p w14:paraId="4B7F57EE" w14:textId="77777777" w:rsidR="00D72805" w:rsidRPr="00686380" w:rsidRDefault="00D72805" w:rsidP="006255BB">
            <w:pPr>
              <w:spacing w:before="60" w:after="60"/>
              <w:rPr>
                <w:rFonts w:cs="Arial"/>
              </w:rPr>
            </w:pPr>
            <w:r w:rsidRPr="00686380">
              <w:rPr>
                <w:rFonts w:cs="Arial"/>
              </w:rPr>
              <w:t>Impresora</w:t>
            </w:r>
          </w:p>
        </w:tc>
        <w:tc>
          <w:tcPr>
            <w:tcW w:w="1134" w:type="dxa"/>
            <w:vAlign w:val="center"/>
          </w:tcPr>
          <w:p w14:paraId="6F5D2E22" w14:textId="77777777" w:rsidR="00D72805" w:rsidRPr="00686380" w:rsidRDefault="00D72805" w:rsidP="006255BB">
            <w:pPr>
              <w:spacing w:before="60" w:after="60"/>
              <w:jc w:val="center"/>
              <w:rPr>
                <w:rFonts w:cs="Arial"/>
              </w:rPr>
            </w:pPr>
            <w:r>
              <w:rPr>
                <w:rFonts w:cs="Arial"/>
              </w:rPr>
              <w:t>2</w:t>
            </w:r>
          </w:p>
        </w:tc>
        <w:tc>
          <w:tcPr>
            <w:tcW w:w="1701" w:type="dxa"/>
            <w:vAlign w:val="center"/>
          </w:tcPr>
          <w:p w14:paraId="64BFC509" w14:textId="77777777" w:rsidR="00D72805" w:rsidRPr="00686380" w:rsidRDefault="00D72805" w:rsidP="006255BB">
            <w:pPr>
              <w:spacing w:before="60" w:after="60"/>
              <w:jc w:val="center"/>
              <w:rPr>
                <w:rFonts w:cs="Arial"/>
              </w:rPr>
            </w:pPr>
            <w:r w:rsidRPr="00776B65">
              <w:rPr>
                <w:rFonts w:cs="Arial"/>
              </w:rPr>
              <w:t>0</w:t>
            </w:r>
            <w:r>
              <w:rPr>
                <w:rFonts w:cs="Arial"/>
              </w:rPr>
              <w:t>3</w:t>
            </w:r>
            <w:r w:rsidRPr="00776B65">
              <w:rPr>
                <w:rFonts w:cs="Arial"/>
              </w:rPr>
              <w:t>/09/2015</w:t>
            </w:r>
          </w:p>
        </w:tc>
      </w:tr>
      <w:tr w:rsidR="00D72805" w:rsidRPr="00686380" w14:paraId="42DC407F" w14:textId="77777777" w:rsidTr="006255BB">
        <w:tc>
          <w:tcPr>
            <w:tcW w:w="709" w:type="dxa"/>
            <w:vAlign w:val="center"/>
          </w:tcPr>
          <w:p w14:paraId="38F00841" w14:textId="77777777" w:rsidR="00D72805" w:rsidRDefault="00D72805" w:rsidP="006255BB">
            <w:pPr>
              <w:spacing w:before="60" w:after="60"/>
              <w:jc w:val="center"/>
              <w:rPr>
                <w:rFonts w:cs="Arial"/>
              </w:rPr>
            </w:pPr>
            <w:r>
              <w:rPr>
                <w:rFonts w:cs="Arial"/>
              </w:rPr>
              <w:t>02</w:t>
            </w:r>
          </w:p>
        </w:tc>
        <w:tc>
          <w:tcPr>
            <w:tcW w:w="4394" w:type="dxa"/>
            <w:vAlign w:val="center"/>
          </w:tcPr>
          <w:p w14:paraId="6B796A9F" w14:textId="77777777" w:rsidR="00D72805" w:rsidRPr="00686380" w:rsidRDefault="00D72805" w:rsidP="006255BB">
            <w:pPr>
              <w:spacing w:before="60" w:after="60"/>
              <w:rPr>
                <w:rFonts w:cs="Arial"/>
              </w:rPr>
            </w:pPr>
            <w:r>
              <w:rPr>
                <w:rFonts w:cs="Arial"/>
              </w:rPr>
              <w:t xml:space="preserve">Proyector </w:t>
            </w:r>
            <w:proofErr w:type="spellStart"/>
            <w:r>
              <w:rPr>
                <w:rFonts w:cs="Arial"/>
              </w:rPr>
              <w:t>P</w:t>
            </w:r>
            <w:r w:rsidRPr="0063274C">
              <w:rPr>
                <w:rFonts w:cs="Arial"/>
              </w:rPr>
              <w:t>owerLite</w:t>
            </w:r>
            <w:proofErr w:type="spellEnd"/>
            <w:r w:rsidRPr="0063274C">
              <w:rPr>
                <w:rFonts w:cs="Arial"/>
              </w:rPr>
              <w:t xml:space="preserve"> Pro Z8150NL</w:t>
            </w:r>
          </w:p>
        </w:tc>
        <w:tc>
          <w:tcPr>
            <w:tcW w:w="1134" w:type="dxa"/>
            <w:vAlign w:val="center"/>
          </w:tcPr>
          <w:p w14:paraId="2BFC3AC4" w14:textId="77777777" w:rsidR="00D72805" w:rsidRDefault="00D72805" w:rsidP="006255BB">
            <w:pPr>
              <w:spacing w:before="60" w:after="60"/>
              <w:jc w:val="center"/>
              <w:rPr>
                <w:rFonts w:cs="Arial"/>
              </w:rPr>
            </w:pPr>
            <w:r>
              <w:rPr>
                <w:rFonts w:cs="Arial"/>
              </w:rPr>
              <w:t>1</w:t>
            </w:r>
          </w:p>
        </w:tc>
        <w:tc>
          <w:tcPr>
            <w:tcW w:w="1701" w:type="dxa"/>
            <w:vAlign w:val="center"/>
          </w:tcPr>
          <w:p w14:paraId="0667455A" w14:textId="77777777" w:rsidR="00D72805" w:rsidRPr="00686380" w:rsidRDefault="00D72805" w:rsidP="006255BB">
            <w:pPr>
              <w:spacing w:before="60" w:after="60"/>
              <w:jc w:val="center"/>
              <w:rPr>
                <w:rFonts w:cs="Arial"/>
              </w:rPr>
            </w:pPr>
            <w:r w:rsidRPr="00776B65">
              <w:rPr>
                <w:rFonts w:cs="Arial"/>
              </w:rPr>
              <w:t>0</w:t>
            </w:r>
            <w:r>
              <w:rPr>
                <w:rFonts w:cs="Arial"/>
              </w:rPr>
              <w:t>3</w:t>
            </w:r>
            <w:r w:rsidRPr="00776B65">
              <w:rPr>
                <w:rFonts w:cs="Arial"/>
              </w:rPr>
              <w:t>/09/2015</w:t>
            </w:r>
          </w:p>
        </w:tc>
      </w:tr>
      <w:tr w:rsidR="00D72805" w:rsidRPr="00686380" w14:paraId="6F704094" w14:textId="77777777" w:rsidTr="006255BB">
        <w:tc>
          <w:tcPr>
            <w:tcW w:w="709" w:type="dxa"/>
            <w:vAlign w:val="center"/>
          </w:tcPr>
          <w:p w14:paraId="16A327D3" w14:textId="77777777" w:rsidR="00D72805" w:rsidRPr="00686380" w:rsidRDefault="00D72805" w:rsidP="006255BB">
            <w:pPr>
              <w:spacing w:before="60" w:after="60"/>
              <w:jc w:val="center"/>
              <w:rPr>
                <w:rFonts w:cs="Arial"/>
              </w:rPr>
            </w:pPr>
            <w:r>
              <w:rPr>
                <w:rFonts w:cs="Arial"/>
              </w:rPr>
              <w:t>02</w:t>
            </w:r>
          </w:p>
        </w:tc>
        <w:tc>
          <w:tcPr>
            <w:tcW w:w="4394" w:type="dxa"/>
            <w:vAlign w:val="center"/>
          </w:tcPr>
          <w:p w14:paraId="0C3B7B69" w14:textId="77777777" w:rsidR="00D72805" w:rsidRPr="00686380" w:rsidRDefault="00D72805" w:rsidP="006255BB">
            <w:pPr>
              <w:spacing w:before="60" w:after="60"/>
              <w:rPr>
                <w:rFonts w:cs="Arial"/>
              </w:rPr>
            </w:pPr>
            <w:r>
              <w:rPr>
                <w:rFonts w:cs="Arial"/>
              </w:rPr>
              <w:t xml:space="preserve">Scanner Epson </w:t>
            </w:r>
            <w:proofErr w:type="spellStart"/>
            <w:r>
              <w:rPr>
                <w:rFonts w:cs="Arial"/>
              </w:rPr>
              <w:t>Perfection</w:t>
            </w:r>
            <w:proofErr w:type="spellEnd"/>
            <w:r>
              <w:rPr>
                <w:rFonts w:cs="Arial"/>
              </w:rPr>
              <w:t xml:space="preserve"> V370</w:t>
            </w:r>
          </w:p>
        </w:tc>
        <w:tc>
          <w:tcPr>
            <w:tcW w:w="1134" w:type="dxa"/>
            <w:vAlign w:val="center"/>
          </w:tcPr>
          <w:p w14:paraId="60FA0FA2" w14:textId="2C521D75" w:rsidR="00D72805" w:rsidRPr="00686380" w:rsidRDefault="00715379" w:rsidP="006255BB">
            <w:pPr>
              <w:spacing w:before="60" w:after="60"/>
              <w:jc w:val="center"/>
              <w:rPr>
                <w:rFonts w:cs="Arial"/>
              </w:rPr>
            </w:pPr>
            <w:r>
              <w:rPr>
                <w:rFonts w:cs="Arial"/>
              </w:rPr>
              <w:t>2</w:t>
            </w:r>
          </w:p>
        </w:tc>
        <w:tc>
          <w:tcPr>
            <w:tcW w:w="1701" w:type="dxa"/>
            <w:vAlign w:val="center"/>
          </w:tcPr>
          <w:p w14:paraId="7436A54C" w14:textId="77777777" w:rsidR="00D72805" w:rsidRPr="00686380" w:rsidRDefault="00D72805" w:rsidP="006255BB">
            <w:pPr>
              <w:spacing w:before="60" w:after="60"/>
              <w:jc w:val="center"/>
              <w:rPr>
                <w:rFonts w:cs="Arial"/>
              </w:rPr>
            </w:pPr>
            <w:r w:rsidRPr="00776B65">
              <w:rPr>
                <w:rFonts w:cs="Arial"/>
              </w:rPr>
              <w:t>0</w:t>
            </w:r>
            <w:r>
              <w:rPr>
                <w:rFonts w:cs="Arial"/>
              </w:rPr>
              <w:t>3</w:t>
            </w:r>
            <w:r w:rsidRPr="00776B65">
              <w:rPr>
                <w:rFonts w:cs="Arial"/>
              </w:rPr>
              <w:t>/09/2015</w:t>
            </w:r>
          </w:p>
        </w:tc>
      </w:tr>
      <w:tr w:rsidR="00D72805" w:rsidRPr="00686380" w14:paraId="2A15D067" w14:textId="77777777" w:rsidTr="006255BB">
        <w:tc>
          <w:tcPr>
            <w:tcW w:w="709" w:type="dxa"/>
            <w:vAlign w:val="center"/>
          </w:tcPr>
          <w:p w14:paraId="406A643A" w14:textId="77777777" w:rsidR="00D72805" w:rsidRPr="00686380" w:rsidRDefault="00D72805" w:rsidP="006255BB">
            <w:pPr>
              <w:spacing w:before="60" w:after="60"/>
              <w:jc w:val="center"/>
              <w:rPr>
                <w:rFonts w:cs="Arial"/>
              </w:rPr>
            </w:pPr>
            <w:r>
              <w:rPr>
                <w:rFonts w:cs="Arial"/>
              </w:rPr>
              <w:t>03</w:t>
            </w:r>
          </w:p>
        </w:tc>
        <w:tc>
          <w:tcPr>
            <w:tcW w:w="4394" w:type="dxa"/>
            <w:vAlign w:val="center"/>
          </w:tcPr>
          <w:p w14:paraId="4C93E5A7" w14:textId="77777777" w:rsidR="00D72805" w:rsidRPr="00686380" w:rsidRDefault="00D72805" w:rsidP="006255BB">
            <w:pPr>
              <w:spacing w:before="60" w:after="60"/>
              <w:rPr>
                <w:rFonts w:cs="Arial"/>
              </w:rPr>
            </w:pPr>
            <w:proofErr w:type="spellStart"/>
            <w:r w:rsidRPr="00072E67">
              <w:rPr>
                <w:rFonts w:cs="Arial"/>
              </w:rPr>
              <w:t>Anilladora</w:t>
            </w:r>
            <w:proofErr w:type="spellEnd"/>
            <w:r>
              <w:rPr>
                <w:rFonts w:cs="Arial"/>
              </w:rPr>
              <w:t>/</w:t>
            </w:r>
            <w:proofErr w:type="spellStart"/>
            <w:r w:rsidRPr="00072E67">
              <w:rPr>
                <w:rFonts w:cs="Arial"/>
              </w:rPr>
              <w:t>Espiraladora</w:t>
            </w:r>
            <w:proofErr w:type="spellEnd"/>
            <w:r w:rsidRPr="00072E67">
              <w:rPr>
                <w:rFonts w:cs="Arial"/>
              </w:rPr>
              <w:t xml:space="preserve"> A-4 +100</w:t>
            </w:r>
          </w:p>
        </w:tc>
        <w:tc>
          <w:tcPr>
            <w:tcW w:w="1134" w:type="dxa"/>
            <w:vAlign w:val="center"/>
          </w:tcPr>
          <w:p w14:paraId="60DE16AD" w14:textId="77777777" w:rsidR="00D72805" w:rsidRPr="00686380" w:rsidRDefault="00D72805" w:rsidP="006255BB">
            <w:pPr>
              <w:spacing w:before="60" w:after="60"/>
              <w:jc w:val="center"/>
              <w:rPr>
                <w:rFonts w:cs="Arial"/>
              </w:rPr>
            </w:pPr>
            <w:r w:rsidRPr="00686380">
              <w:rPr>
                <w:rFonts w:cs="Arial"/>
              </w:rPr>
              <w:t>1</w:t>
            </w:r>
          </w:p>
        </w:tc>
        <w:tc>
          <w:tcPr>
            <w:tcW w:w="1701" w:type="dxa"/>
            <w:vAlign w:val="center"/>
          </w:tcPr>
          <w:p w14:paraId="4318D0FA" w14:textId="77777777" w:rsidR="00D72805" w:rsidRPr="00686380" w:rsidRDefault="00D72805" w:rsidP="006255BB">
            <w:pPr>
              <w:spacing w:before="60" w:after="60"/>
              <w:jc w:val="center"/>
              <w:rPr>
                <w:rFonts w:cs="Arial"/>
              </w:rPr>
            </w:pPr>
            <w:r w:rsidRPr="00776B65">
              <w:rPr>
                <w:rFonts w:cs="Arial"/>
              </w:rPr>
              <w:t>0</w:t>
            </w:r>
            <w:r>
              <w:rPr>
                <w:rFonts w:cs="Arial"/>
              </w:rPr>
              <w:t>3</w:t>
            </w:r>
            <w:r w:rsidRPr="00776B65">
              <w:rPr>
                <w:rFonts w:cs="Arial"/>
              </w:rPr>
              <w:t>/09/2015</w:t>
            </w:r>
          </w:p>
        </w:tc>
      </w:tr>
      <w:tr w:rsidR="00D72805" w:rsidRPr="00686380" w14:paraId="21CB36A3" w14:textId="77777777" w:rsidTr="006255BB">
        <w:tc>
          <w:tcPr>
            <w:tcW w:w="709" w:type="dxa"/>
            <w:vAlign w:val="center"/>
          </w:tcPr>
          <w:p w14:paraId="21E8C122" w14:textId="77777777" w:rsidR="00D72805" w:rsidRDefault="00D72805" w:rsidP="006255BB">
            <w:pPr>
              <w:spacing w:before="60" w:after="60"/>
              <w:jc w:val="center"/>
              <w:rPr>
                <w:rFonts w:cs="Arial"/>
              </w:rPr>
            </w:pPr>
            <w:r>
              <w:rPr>
                <w:rFonts w:cs="Arial"/>
              </w:rPr>
              <w:t>04</w:t>
            </w:r>
          </w:p>
        </w:tc>
        <w:tc>
          <w:tcPr>
            <w:tcW w:w="4394" w:type="dxa"/>
            <w:vAlign w:val="center"/>
          </w:tcPr>
          <w:p w14:paraId="7945F44A" w14:textId="77777777" w:rsidR="00D72805" w:rsidRPr="00686380" w:rsidRDefault="00D72805" w:rsidP="006255BB">
            <w:pPr>
              <w:spacing w:before="60" w:after="60"/>
              <w:rPr>
                <w:rFonts w:cs="Arial"/>
              </w:rPr>
            </w:pPr>
            <w:r>
              <w:rPr>
                <w:rFonts w:cs="Arial"/>
              </w:rPr>
              <w:t>Supresor de picos - 220v FORZA PS-001B 6-Tomas Negro</w:t>
            </w:r>
          </w:p>
        </w:tc>
        <w:tc>
          <w:tcPr>
            <w:tcW w:w="1134" w:type="dxa"/>
            <w:vAlign w:val="center"/>
          </w:tcPr>
          <w:p w14:paraId="0BB9AAE7" w14:textId="3FFD064C" w:rsidR="00D72805" w:rsidRPr="00686380" w:rsidRDefault="00715379" w:rsidP="006255BB">
            <w:pPr>
              <w:spacing w:before="60" w:after="60"/>
              <w:jc w:val="center"/>
              <w:rPr>
                <w:rFonts w:cs="Arial"/>
              </w:rPr>
            </w:pPr>
            <w:r>
              <w:rPr>
                <w:rFonts w:cs="Arial"/>
              </w:rPr>
              <w:t>1</w:t>
            </w:r>
          </w:p>
        </w:tc>
        <w:tc>
          <w:tcPr>
            <w:tcW w:w="1701" w:type="dxa"/>
            <w:vAlign w:val="center"/>
          </w:tcPr>
          <w:p w14:paraId="6CDE28AC" w14:textId="77777777" w:rsidR="00D72805" w:rsidRPr="00686380" w:rsidRDefault="00D72805" w:rsidP="006255BB">
            <w:pPr>
              <w:spacing w:before="60" w:after="60"/>
              <w:jc w:val="center"/>
              <w:rPr>
                <w:rFonts w:cs="Arial"/>
              </w:rPr>
            </w:pPr>
            <w:r w:rsidRPr="00776B65">
              <w:rPr>
                <w:rFonts w:cs="Arial"/>
              </w:rPr>
              <w:t>0</w:t>
            </w:r>
            <w:r>
              <w:rPr>
                <w:rFonts w:cs="Arial"/>
              </w:rPr>
              <w:t>3</w:t>
            </w:r>
            <w:r w:rsidRPr="00776B65">
              <w:rPr>
                <w:rFonts w:cs="Arial"/>
              </w:rPr>
              <w:t>/09/2015</w:t>
            </w:r>
          </w:p>
        </w:tc>
      </w:tr>
      <w:tr w:rsidR="00D72805" w:rsidRPr="00686380" w14:paraId="6504D7B6" w14:textId="77777777" w:rsidTr="006255BB">
        <w:tc>
          <w:tcPr>
            <w:tcW w:w="709" w:type="dxa"/>
            <w:vAlign w:val="center"/>
          </w:tcPr>
          <w:p w14:paraId="0BFBD147" w14:textId="77777777" w:rsidR="00D72805" w:rsidRDefault="00D72805" w:rsidP="006255BB">
            <w:pPr>
              <w:spacing w:before="60" w:after="60"/>
              <w:jc w:val="center"/>
              <w:rPr>
                <w:rFonts w:cs="Arial"/>
              </w:rPr>
            </w:pPr>
            <w:r>
              <w:rPr>
                <w:rFonts w:cs="Arial"/>
              </w:rPr>
              <w:t>05</w:t>
            </w:r>
          </w:p>
        </w:tc>
        <w:tc>
          <w:tcPr>
            <w:tcW w:w="4394" w:type="dxa"/>
            <w:vAlign w:val="center"/>
          </w:tcPr>
          <w:p w14:paraId="56983DE6" w14:textId="77777777" w:rsidR="00D72805" w:rsidRDefault="00D72805" w:rsidP="006255BB">
            <w:pPr>
              <w:spacing w:before="60" w:after="60"/>
              <w:rPr>
                <w:rFonts w:cs="Arial"/>
              </w:rPr>
            </w:pPr>
            <w:r>
              <w:rPr>
                <w:rFonts w:cs="Arial"/>
              </w:rPr>
              <w:t>Protector de Voltaje FORZA FVP-1202N</w:t>
            </w:r>
          </w:p>
        </w:tc>
        <w:tc>
          <w:tcPr>
            <w:tcW w:w="1134" w:type="dxa"/>
            <w:vAlign w:val="center"/>
          </w:tcPr>
          <w:p w14:paraId="298B87BC" w14:textId="111A8C10" w:rsidR="00D72805" w:rsidRDefault="00715379" w:rsidP="006255BB">
            <w:pPr>
              <w:spacing w:before="60" w:after="60"/>
              <w:jc w:val="center"/>
              <w:rPr>
                <w:rFonts w:cs="Arial"/>
              </w:rPr>
            </w:pPr>
            <w:r>
              <w:rPr>
                <w:rFonts w:cs="Arial"/>
              </w:rPr>
              <w:t>1</w:t>
            </w:r>
          </w:p>
        </w:tc>
        <w:tc>
          <w:tcPr>
            <w:tcW w:w="1701" w:type="dxa"/>
            <w:vAlign w:val="center"/>
          </w:tcPr>
          <w:p w14:paraId="68E2EF57" w14:textId="77777777" w:rsidR="00D72805" w:rsidRPr="00686380" w:rsidRDefault="00D72805" w:rsidP="006255BB">
            <w:pPr>
              <w:spacing w:before="60" w:after="60"/>
              <w:jc w:val="center"/>
              <w:rPr>
                <w:rFonts w:cs="Arial"/>
              </w:rPr>
            </w:pPr>
            <w:r w:rsidRPr="00776B65">
              <w:rPr>
                <w:rFonts w:cs="Arial"/>
              </w:rPr>
              <w:t>0</w:t>
            </w:r>
            <w:r>
              <w:rPr>
                <w:rFonts w:cs="Arial"/>
              </w:rPr>
              <w:t>3</w:t>
            </w:r>
            <w:r w:rsidRPr="00776B65">
              <w:rPr>
                <w:rFonts w:cs="Arial"/>
              </w:rPr>
              <w:t>/09/2015</w:t>
            </w:r>
          </w:p>
        </w:tc>
      </w:tr>
    </w:tbl>
    <w:p w14:paraId="05D44BAB" w14:textId="77777777" w:rsidR="00D72805" w:rsidRDefault="00D72805" w:rsidP="00365955">
      <w:pPr>
        <w:pStyle w:val="StyleGPNormalBlueLeft1cm"/>
      </w:pPr>
    </w:p>
    <w:p w14:paraId="1C38D852" w14:textId="77777777" w:rsidR="000E441B" w:rsidRDefault="000E441B" w:rsidP="00365955">
      <w:pPr>
        <w:pStyle w:val="StyleGPNormalBlueLeft1cm"/>
      </w:pPr>
    </w:p>
    <w:p w14:paraId="4BCF8706" w14:textId="77777777" w:rsidR="000E441B" w:rsidRDefault="000E441B" w:rsidP="00365955">
      <w:pPr>
        <w:pStyle w:val="StyleGPNormalBlueLeft1cm"/>
      </w:pPr>
    </w:p>
    <w:p w14:paraId="737BC4B9" w14:textId="77777777" w:rsidR="000E441B" w:rsidRDefault="000E441B" w:rsidP="00365955">
      <w:pPr>
        <w:pStyle w:val="StyleGPNormalBlueLeft1cm"/>
      </w:pPr>
    </w:p>
    <w:p w14:paraId="6E36DB59" w14:textId="77777777" w:rsidR="000E441B" w:rsidRDefault="000E441B" w:rsidP="00365955">
      <w:pPr>
        <w:pStyle w:val="StyleGPNormalBlueLeft1cm"/>
      </w:pPr>
    </w:p>
    <w:p w14:paraId="4989E622" w14:textId="77777777" w:rsidR="000E441B" w:rsidRDefault="000E441B" w:rsidP="00365955">
      <w:pPr>
        <w:pStyle w:val="StyleGPNormalBlueLeft1cm"/>
      </w:pPr>
    </w:p>
    <w:p w14:paraId="4A4E897B" w14:textId="77777777" w:rsidR="000E441B" w:rsidRDefault="000E441B" w:rsidP="00365955">
      <w:pPr>
        <w:pStyle w:val="StyleGPNormalBlueLeft1cm"/>
      </w:pPr>
    </w:p>
    <w:p w14:paraId="41FD1970" w14:textId="77777777" w:rsidR="000E441B" w:rsidRDefault="000E441B" w:rsidP="00365955">
      <w:pPr>
        <w:pStyle w:val="StyleGPNormalBlueLeft1cm"/>
      </w:pPr>
    </w:p>
    <w:p w14:paraId="25C5AACA" w14:textId="56675FE7" w:rsidR="000E441B" w:rsidRDefault="000E441B" w:rsidP="00365955">
      <w:pPr>
        <w:pStyle w:val="StyleGPNormalBlueLeft1cm"/>
      </w:pPr>
    </w:p>
    <w:p w14:paraId="56D717C1" w14:textId="40C0ACC1" w:rsidR="00B92102" w:rsidRDefault="00B92102" w:rsidP="00365955">
      <w:pPr>
        <w:pStyle w:val="StyleGPNormalBlueLeft1cm"/>
      </w:pPr>
    </w:p>
    <w:p w14:paraId="3AB03DC2" w14:textId="77777777" w:rsidR="00B92102" w:rsidRDefault="00B92102" w:rsidP="00365955">
      <w:pPr>
        <w:pStyle w:val="StyleGPNormalBlueLeft1cm"/>
      </w:pPr>
    </w:p>
    <w:p w14:paraId="2B35DDB4" w14:textId="77777777" w:rsidR="000E441B" w:rsidRDefault="000E441B" w:rsidP="00365955">
      <w:pPr>
        <w:pStyle w:val="StyleGPNormalBlueLeft1cm"/>
      </w:pPr>
    </w:p>
    <w:p w14:paraId="3C679DD6" w14:textId="77777777" w:rsidR="00D72805" w:rsidRPr="00B92102" w:rsidRDefault="00D72805" w:rsidP="00D72805">
      <w:pPr>
        <w:pStyle w:val="Ttulo1"/>
        <w:keepNext/>
        <w:numPr>
          <w:ilvl w:val="0"/>
          <w:numId w:val="4"/>
        </w:numPr>
        <w:spacing w:before="120" w:after="120" w:line="240" w:lineRule="auto"/>
        <w:jc w:val="both"/>
        <w:rPr>
          <w:sz w:val="36"/>
          <w:szCs w:val="36"/>
        </w:rPr>
      </w:pPr>
      <w:bookmarkStart w:id="106" w:name="_Toc156366048"/>
      <w:bookmarkStart w:id="107" w:name="_Toc187465814"/>
      <w:bookmarkStart w:id="108" w:name="_Toc430548009"/>
      <w:bookmarkStart w:id="109" w:name="_Toc127716386"/>
      <w:bookmarkStart w:id="110" w:name="_Toc135200680"/>
      <w:r w:rsidRPr="00B92102">
        <w:rPr>
          <w:sz w:val="36"/>
          <w:szCs w:val="36"/>
        </w:rPr>
        <w:t>ESTRATEGIA DE EJECUCION DEL PROYECTO</w:t>
      </w:r>
      <w:bookmarkEnd w:id="106"/>
      <w:bookmarkEnd w:id="107"/>
      <w:bookmarkEnd w:id="108"/>
    </w:p>
    <w:p w14:paraId="6E1EF5DA" w14:textId="77777777" w:rsidR="00D72805" w:rsidRPr="00E92F74" w:rsidRDefault="00D72805" w:rsidP="00D72805"/>
    <w:p w14:paraId="34CAA79A" w14:textId="77777777" w:rsidR="00D72805" w:rsidRDefault="00D72805" w:rsidP="00D72805">
      <w:pPr>
        <w:pStyle w:val="Ttulo2"/>
        <w:keepNext/>
        <w:numPr>
          <w:ilvl w:val="1"/>
          <w:numId w:val="4"/>
        </w:numPr>
        <w:spacing w:before="120" w:after="120" w:line="240" w:lineRule="auto"/>
        <w:jc w:val="both"/>
      </w:pPr>
      <w:bookmarkStart w:id="111" w:name="_Toc430548010"/>
      <w:bookmarkStart w:id="112" w:name="_Toc187465815"/>
      <w:r>
        <w:t>CICLO DE VIDA DEL PROYECTO</w:t>
      </w:r>
      <w:bookmarkEnd w:id="111"/>
    </w:p>
    <w:p w14:paraId="5D8C9F14" w14:textId="7C4A81F7" w:rsidR="00D72805" w:rsidRPr="004D6BC4" w:rsidRDefault="00D72805" w:rsidP="00D72805">
      <w:pPr>
        <w:spacing w:before="120" w:after="120" w:line="360" w:lineRule="auto"/>
        <w:ind w:left="567"/>
        <w:rPr>
          <w:rFonts w:cs="Arial"/>
          <w:color w:val="000000"/>
        </w:rPr>
      </w:pPr>
      <w:r w:rsidRPr="004D6BC4">
        <w:rPr>
          <w:rFonts w:cs="Arial"/>
          <w:color w:val="000000"/>
        </w:rPr>
        <w:t xml:space="preserve">El proceso de desarrollo del presente proyecto está definido dentro del Mapa de procesos del Proyecto de </w:t>
      </w:r>
      <w:r w:rsidR="00024C69">
        <w:rPr>
          <w:rFonts w:cs="Arial"/>
          <w:color w:val="000000"/>
        </w:rPr>
        <w:t>MNSV</w:t>
      </w:r>
      <w:r w:rsidRPr="004D6BC4">
        <w:rPr>
          <w:rFonts w:cs="Arial"/>
          <w:color w:val="000000"/>
        </w:rPr>
        <w:t xml:space="preserve"> SOFT, basado en CMMI Nivel II y metodología de desarrollo en CASCADA. De acuerdo a esto, el proyecto contempla principalmente dos procesos:</w:t>
      </w:r>
    </w:p>
    <w:p w14:paraId="76BF9DD3" w14:textId="77777777" w:rsidR="00D72805" w:rsidRPr="004D6BC4" w:rsidRDefault="00D72805" w:rsidP="00D72805">
      <w:pPr>
        <w:spacing w:before="120" w:after="120" w:line="360" w:lineRule="auto"/>
        <w:ind w:left="567"/>
        <w:rPr>
          <w:rFonts w:cs="Arial"/>
          <w:color w:val="000000"/>
        </w:rPr>
      </w:pPr>
      <w:r w:rsidRPr="004D6BC4">
        <w:rPr>
          <w:rFonts w:cs="Arial"/>
          <w:color w:val="000000"/>
        </w:rPr>
        <w:t>Procesos de Gestión, conformado por:</w:t>
      </w:r>
    </w:p>
    <w:p w14:paraId="3016A682" w14:textId="77777777" w:rsidR="00D72805" w:rsidRPr="00024C69" w:rsidRDefault="00D72805" w:rsidP="00D72805">
      <w:pPr>
        <w:pStyle w:val="Prrafodelista"/>
        <w:numPr>
          <w:ilvl w:val="0"/>
          <w:numId w:val="8"/>
        </w:numPr>
        <w:spacing w:before="120" w:after="120" w:line="360" w:lineRule="auto"/>
        <w:contextualSpacing/>
        <w:jc w:val="both"/>
        <w:rPr>
          <w:rFonts w:cs="Arial"/>
          <w:color w:val="000000"/>
          <w:sz w:val="22"/>
        </w:rPr>
      </w:pPr>
      <w:r w:rsidRPr="00024C69">
        <w:rPr>
          <w:rFonts w:cs="Arial"/>
          <w:color w:val="000000"/>
          <w:sz w:val="22"/>
        </w:rPr>
        <w:t>Inicio y Planificación</w:t>
      </w:r>
    </w:p>
    <w:p w14:paraId="6FFE90A1" w14:textId="77777777" w:rsidR="00D72805" w:rsidRPr="00024C69" w:rsidRDefault="00D72805" w:rsidP="00D72805">
      <w:pPr>
        <w:pStyle w:val="Prrafodelista"/>
        <w:numPr>
          <w:ilvl w:val="0"/>
          <w:numId w:val="8"/>
        </w:numPr>
        <w:spacing w:before="120" w:after="120" w:line="360" w:lineRule="auto"/>
        <w:contextualSpacing/>
        <w:jc w:val="both"/>
        <w:rPr>
          <w:rFonts w:cs="Arial"/>
          <w:color w:val="000000"/>
          <w:sz w:val="22"/>
        </w:rPr>
      </w:pPr>
      <w:r w:rsidRPr="00024C69">
        <w:rPr>
          <w:rFonts w:cs="Arial"/>
          <w:color w:val="000000"/>
          <w:sz w:val="22"/>
        </w:rPr>
        <w:t>Ejecución, Seguimiento y Control</w:t>
      </w:r>
    </w:p>
    <w:p w14:paraId="13FF74AA" w14:textId="77777777" w:rsidR="00D72805" w:rsidRPr="00024C69" w:rsidRDefault="00D72805" w:rsidP="00D72805">
      <w:pPr>
        <w:pStyle w:val="Prrafodelista"/>
        <w:numPr>
          <w:ilvl w:val="0"/>
          <w:numId w:val="8"/>
        </w:numPr>
        <w:spacing w:before="120" w:after="120" w:line="360" w:lineRule="auto"/>
        <w:contextualSpacing/>
        <w:jc w:val="both"/>
        <w:rPr>
          <w:rFonts w:cs="Arial"/>
          <w:color w:val="000000"/>
          <w:sz w:val="22"/>
        </w:rPr>
      </w:pPr>
      <w:r w:rsidRPr="00024C69">
        <w:rPr>
          <w:rFonts w:cs="Arial"/>
          <w:color w:val="000000"/>
          <w:sz w:val="22"/>
        </w:rPr>
        <w:t>Cierre</w:t>
      </w:r>
    </w:p>
    <w:p w14:paraId="4A2B611E" w14:textId="77777777" w:rsidR="00D72805" w:rsidRPr="004D6BC4" w:rsidRDefault="00D72805" w:rsidP="00D72805">
      <w:pPr>
        <w:spacing w:before="120" w:after="120" w:line="360" w:lineRule="auto"/>
        <w:ind w:left="567"/>
        <w:rPr>
          <w:rFonts w:cs="Arial"/>
          <w:color w:val="000000"/>
        </w:rPr>
      </w:pPr>
      <w:r w:rsidRPr="004D6BC4">
        <w:rPr>
          <w:rFonts w:cs="Arial"/>
          <w:color w:val="000000"/>
        </w:rPr>
        <w:t>Procesos de Ingeniería, conformado por:</w:t>
      </w:r>
    </w:p>
    <w:p w14:paraId="7D39A10C" w14:textId="77777777" w:rsidR="00D72805" w:rsidRPr="00683E83" w:rsidRDefault="00D72805" w:rsidP="00D72805">
      <w:pPr>
        <w:pStyle w:val="Prrafodelista"/>
        <w:numPr>
          <w:ilvl w:val="0"/>
          <w:numId w:val="8"/>
        </w:numPr>
        <w:spacing w:before="120" w:after="120" w:line="360" w:lineRule="auto"/>
        <w:contextualSpacing/>
        <w:jc w:val="both"/>
        <w:rPr>
          <w:rFonts w:cs="Arial"/>
          <w:color w:val="000000"/>
          <w:sz w:val="22"/>
        </w:rPr>
      </w:pPr>
      <w:r w:rsidRPr="00683E83">
        <w:rPr>
          <w:rFonts w:cs="Arial"/>
          <w:color w:val="000000"/>
          <w:sz w:val="22"/>
        </w:rPr>
        <w:t>Requerimientos</w:t>
      </w:r>
    </w:p>
    <w:p w14:paraId="26E451CE" w14:textId="77777777" w:rsidR="00D72805" w:rsidRPr="00683E83" w:rsidRDefault="00D72805" w:rsidP="00D72805">
      <w:pPr>
        <w:pStyle w:val="Prrafodelista"/>
        <w:numPr>
          <w:ilvl w:val="0"/>
          <w:numId w:val="8"/>
        </w:numPr>
        <w:spacing w:before="120" w:after="120" w:line="360" w:lineRule="auto"/>
        <w:contextualSpacing/>
        <w:jc w:val="both"/>
        <w:rPr>
          <w:rFonts w:cs="Arial"/>
          <w:color w:val="000000"/>
          <w:sz w:val="22"/>
        </w:rPr>
      </w:pPr>
      <w:r w:rsidRPr="00683E83">
        <w:rPr>
          <w:rFonts w:cs="Arial"/>
          <w:color w:val="000000"/>
          <w:sz w:val="22"/>
        </w:rPr>
        <w:t>Análisis</w:t>
      </w:r>
    </w:p>
    <w:p w14:paraId="20231CD6" w14:textId="77777777" w:rsidR="00D72805" w:rsidRPr="00683E83" w:rsidRDefault="00D72805" w:rsidP="00D72805">
      <w:pPr>
        <w:pStyle w:val="Prrafodelista"/>
        <w:numPr>
          <w:ilvl w:val="0"/>
          <w:numId w:val="8"/>
        </w:numPr>
        <w:spacing w:before="120" w:after="120" w:line="360" w:lineRule="auto"/>
        <w:contextualSpacing/>
        <w:jc w:val="both"/>
        <w:rPr>
          <w:rFonts w:cs="Arial"/>
          <w:color w:val="000000"/>
          <w:sz w:val="22"/>
        </w:rPr>
      </w:pPr>
      <w:r w:rsidRPr="00683E83">
        <w:rPr>
          <w:rFonts w:cs="Arial"/>
          <w:color w:val="000000"/>
          <w:sz w:val="22"/>
        </w:rPr>
        <w:t>Diseño</w:t>
      </w:r>
    </w:p>
    <w:p w14:paraId="7E15FEC7" w14:textId="77777777" w:rsidR="00D72805" w:rsidRPr="00683E83" w:rsidRDefault="00D72805" w:rsidP="00D72805">
      <w:pPr>
        <w:pStyle w:val="Prrafodelista"/>
        <w:numPr>
          <w:ilvl w:val="0"/>
          <w:numId w:val="8"/>
        </w:numPr>
        <w:spacing w:before="120" w:after="120" w:line="360" w:lineRule="auto"/>
        <w:contextualSpacing/>
        <w:jc w:val="both"/>
        <w:rPr>
          <w:rFonts w:cs="Arial"/>
          <w:color w:val="000000"/>
          <w:sz w:val="22"/>
        </w:rPr>
      </w:pPr>
      <w:r w:rsidRPr="00683E83">
        <w:rPr>
          <w:rFonts w:cs="Arial"/>
          <w:color w:val="000000"/>
          <w:sz w:val="22"/>
        </w:rPr>
        <w:t>Construcción</w:t>
      </w:r>
    </w:p>
    <w:p w14:paraId="2CDC0B9C" w14:textId="77777777" w:rsidR="00D72805" w:rsidRPr="00683E83" w:rsidRDefault="00D72805" w:rsidP="00D72805">
      <w:pPr>
        <w:pStyle w:val="Prrafodelista"/>
        <w:numPr>
          <w:ilvl w:val="0"/>
          <w:numId w:val="8"/>
        </w:numPr>
        <w:spacing w:before="120" w:after="120" w:line="360" w:lineRule="auto"/>
        <w:contextualSpacing/>
        <w:jc w:val="both"/>
        <w:rPr>
          <w:rFonts w:cs="Arial"/>
          <w:color w:val="000000"/>
          <w:sz w:val="22"/>
        </w:rPr>
      </w:pPr>
      <w:r w:rsidRPr="00683E83">
        <w:rPr>
          <w:rFonts w:cs="Arial"/>
          <w:color w:val="000000"/>
          <w:sz w:val="22"/>
        </w:rPr>
        <w:t>Pruebas</w:t>
      </w:r>
    </w:p>
    <w:p w14:paraId="10B62821" w14:textId="77777777" w:rsidR="00D72805" w:rsidRPr="00683E83" w:rsidRDefault="00D72805" w:rsidP="00D72805">
      <w:pPr>
        <w:pStyle w:val="Prrafodelista"/>
        <w:numPr>
          <w:ilvl w:val="0"/>
          <w:numId w:val="8"/>
        </w:numPr>
        <w:spacing w:before="120" w:after="120" w:line="360" w:lineRule="auto"/>
        <w:contextualSpacing/>
        <w:jc w:val="both"/>
        <w:rPr>
          <w:rFonts w:cs="Arial"/>
          <w:color w:val="000000"/>
          <w:sz w:val="22"/>
        </w:rPr>
      </w:pPr>
      <w:r w:rsidRPr="00683E83">
        <w:rPr>
          <w:rFonts w:cs="Arial"/>
          <w:color w:val="000000"/>
          <w:sz w:val="22"/>
        </w:rPr>
        <w:t>Implementación</w:t>
      </w:r>
    </w:p>
    <w:p w14:paraId="372E4644" w14:textId="77777777" w:rsidR="00D72805" w:rsidRPr="004D6BC4" w:rsidRDefault="00D72805" w:rsidP="00D72805">
      <w:pPr>
        <w:spacing w:before="120" w:after="120" w:line="360" w:lineRule="auto"/>
        <w:ind w:left="567"/>
        <w:rPr>
          <w:rFonts w:cs="Arial"/>
          <w:color w:val="000000"/>
        </w:rPr>
      </w:pPr>
      <w:r w:rsidRPr="004D6BC4">
        <w:rPr>
          <w:rFonts w:cs="Arial"/>
          <w:color w:val="000000"/>
        </w:rPr>
        <w:t>Cada proceso de Ingeniería está definido por una única fase, y éstas están definidas claramente por hitos fechados. El desarrollo de cada proceso se lleva a cabo uno tras de otro debido a la metodología usada.</w:t>
      </w:r>
    </w:p>
    <w:p w14:paraId="054A7519" w14:textId="77777777" w:rsidR="00D72805" w:rsidRDefault="00D72805" w:rsidP="00D72805">
      <w:pPr>
        <w:spacing w:before="120" w:after="120" w:line="360" w:lineRule="auto"/>
        <w:ind w:left="567"/>
        <w:rPr>
          <w:rFonts w:cs="Arial"/>
          <w:color w:val="000000"/>
        </w:rPr>
      </w:pPr>
    </w:p>
    <w:bookmarkEnd w:id="112"/>
    <w:p w14:paraId="147B041F" w14:textId="77777777" w:rsidR="00D72805" w:rsidRDefault="00D72805" w:rsidP="00D72805">
      <w:pPr>
        <w:spacing w:before="120" w:after="120" w:line="360" w:lineRule="auto"/>
        <w:ind w:left="567"/>
        <w:rPr>
          <w:rFonts w:cs="Arial"/>
          <w:color w:val="000000"/>
        </w:rPr>
      </w:pPr>
    </w:p>
    <w:p w14:paraId="4E59CA0A" w14:textId="77777777" w:rsidR="00D72805" w:rsidRDefault="00D72805" w:rsidP="00D72805">
      <w:pPr>
        <w:spacing w:before="120" w:after="120" w:line="360" w:lineRule="auto"/>
        <w:ind w:left="567"/>
        <w:rPr>
          <w:rFonts w:cs="Arial"/>
          <w:color w:val="000000"/>
        </w:rPr>
      </w:pPr>
    </w:p>
    <w:p w14:paraId="1699F235" w14:textId="7BB0A8D2" w:rsidR="00D72805" w:rsidRPr="00FD555D" w:rsidRDefault="00D72805" w:rsidP="006360F4">
      <w:pPr>
        <w:spacing w:before="120" w:after="120" w:line="360" w:lineRule="auto"/>
        <w:rPr>
          <w:rFonts w:cs="Arial"/>
          <w:color w:val="000000"/>
        </w:rPr>
        <w:sectPr w:rsidR="00D72805" w:rsidRPr="00FD555D" w:rsidSect="006255BB">
          <w:headerReference w:type="default" r:id="rId27"/>
          <w:footerReference w:type="default" r:id="rId28"/>
          <w:pgSz w:w="11907" w:h="16840" w:code="9"/>
          <w:pgMar w:top="1418" w:right="1701" w:bottom="1560" w:left="1701" w:header="720" w:footer="720" w:gutter="0"/>
          <w:pgNumType w:start="0"/>
          <w:cols w:space="720"/>
          <w:titlePg/>
          <w:docGrid w:linePitch="272"/>
        </w:sectPr>
      </w:pPr>
    </w:p>
    <w:p w14:paraId="2AED9BFE" w14:textId="77777777" w:rsidR="00D72805" w:rsidRDefault="00D72805" w:rsidP="00D72805">
      <w:pPr>
        <w:pStyle w:val="Ttulo2"/>
        <w:keepNext/>
        <w:numPr>
          <w:ilvl w:val="1"/>
          <w:numId w:val="4"/>
        </w:numPr>
        <w:spacing w:before="120" w:after="120" w:line="240" w:lineRule="auto"/>
        <w:jc w:val="both"/>
      </w:pPr>
      <w:bookmarkStart w:id="113" w:name="_Toc430548011"/>
      <w:r>
        <w:lastRenderedPageBreak/>
        <w:t>ETAPAS DEL PROYECTO</w:t>
      </w:r>
      <w:bookmarkEnd w:id="113"/>
    </w:p>
    <w:p w14:paraId="788636B6" w14:textId="77777777" w:rsidR="00D72805" w:rsidRPr="004D6BC4" w:rsidRDefault="00D72805" w:rsidP="00D72805">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14:paraId="4FEDE358" w14:textId="5CD04220" w:rsidR="00D72805" w:rsidRDefault="00867202" w:rsidP="00DA4482">
      <w:pPr>
        <w:pStyle w:val="StyleGPNormalLeft225cm"/>
      </w:pPr>
      <w:r>
        <w:rPr>
          <w:noProof/>
          <w:lang w:eastAsia="es-PE"/>
        </w:rPr>
        <mc:AlternateContent>
          <mc:Choice Requires="wps">
            <w:drawing>
              <wp:anchor distT="0" distB="0" distL="114300" distR="114300" simplePos="0" relativeHeight="251664384" behindDoc="0" locked="0" layoutInCell="1" allowOverlap="1" wp14:anchorId="17DF43EF" wp14:editId="75E93C09">
                <wp:simplePos x="0" y="0"/>
                <wp:positionH relativeFrom="margin">
                  <wp:posOffset>6567170</wp:posOffset>
                </wp:positionH>
                <wp:positionV relativeFrom="paragraph">
                  <wp:posOffset>379095</wp:posOffset>
                </wp:positionV>
                <wp:extent cx="2268220" cy="1076325"/>
                <wp:effectExtent l="57150" t="19050" r="74930" b="123825"/>
                <wp:wrapNone/>
                <wp:docPr id="32"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8220" cy="10763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810ABBD" w14:textId="77777777" w:rsidR="00271402" w:rsidRPr="004C5694" w:rsidRDefault="00271402" w:rsidP="00D72805">
                            <w:pPr>
                              <w:jc w:val="center"/>
                              <w:rPr>
                                <w:b/>
                              </w:rPr>
                            </w:pPr>
                            <w:r w:rsidRPr="004C5694">
                              <w:rPr>
                                <w:b/>
                              </w:rPr>
                              <w:t>GRAFICA DE LA</w:t>
                            </w:r>
                            <w:r>
                              <w:rPr>
                                <w:b/>
                              </w:rPr>
                              <w:t xml:space="preserve"> ETAPA</w:t>
                            </w:r>
                            <w:r w:rsidRPr="004C5694">
                              <w:rPr>
                                <w:b/>
                              </w:rPr>
                              <w:t xml:space="preserve"> DEL PROYECTO, </w:t>
                            </w:r>
                            <w:r>
                              <w:rPr>
                                <w:b/>
                              </w:rPr>
                              <w:t xml:space="preserve">DIVIDIDA POR FASES </w:t>
                            </w:r>
                            <w:r w:rsidRPr="004C5694">
                              <w:rPr>
                                <w:b/>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F43EF" id="Cuadro de texto 20" o:spid="_x0000_s1029" type="#_x0000_t202" style="position:absolute;left:0;text-align:left;margin-left:517.1pt;margin-top:29.85pt;width:178.6pt;height:84.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" fillcolor="#a5b0c3 [2263]" strokecolor="#5f708d [2567]">
                <v:fill color2="#e2e6ec [727]" rotate="t" angle="180" colors="0 #aab8d1;40632f #e0e4ec;1 #e8ecf2" focus="100%" type="gradient">
                  <o:fill v:ext="view" type="gradientUnscaled"/>
                </v:fill>
                <v:shadow on="t" color="black" opacity="28270f" origin=",.5" offset="0,3pt"/>
                <v:path arrowok="t"/>
                <v:textbox>
                  <w:txbxContent>
                    <w:p w14:paraId="4810ABBD" w14:textId="77777777" w:rsidR="00271402" w:rsidRPr="004C5694" w:rsidRDefault="00271402" w:rsidP="00D72805">
                      <w:pPr>
                        <w:jc w:val="center"/>
                        <w:rPr>
                          <w:b/>
                        </w:rPr>
                      </w:pPr>
                      <w:r w:rsidRPr="004C5694">
                        <w:rPr>
                          <w:b/>
                        </w:rPr>
                        <w:t>GRAFICA DE LA</w:t>
                      </w:r>
                      <w:r>
                        <w:rPr>
                          <w:b/>
                        </w:rPr>
                        <w:t xml:space="preserve"> ETAPA</w:t>
                      </w:r>
                      <w:r w:rsidRPr="004C5694">
                        <w:rPr>
                          <w:b/>
                        </w:rPr>
                        <w:t xml:space="preserve"> DEL PROYECTO, </w:t>
                      </w:r>
                      <w:r>
                        <w:rPr>
                          <w:b/>
                        </w:rPr>
                        <w:t xml:space="preserve">DIVIDIDA POR FASES </w:t>
                      </w:r>
                      <w:r w:rsidRPr="004C5694">
                        <w:rPr>
                          <w:b/>
                        </w:rPr>
                        <w:t>REGIDAS POR LA METODOLOGÍA DE DESARROLLO EN CASCADA</w:t>
                      </w:r>
                    </w:p>
                  </w:txbxContent>
                </v:textbox>
                <w10:wrap anchorx="margin"/>
              </v:shape>
            </w:pict>
          </mc:Fallback>
        </mc:AlternateContent>
      </w:r>
      <w:r w:rsidR="00D72805">
        <w:rPr>
          <w:noProof/>
          <w:lang w:eastAsia="es-PE"/>
        </w:rPr>
        <w:drawing>
          <wp:anchor distT="0" distB="0" distL="114300" distR="114300" simplePos="0" relativeHeight="251661312" behindDoc="0" locked="0" layoutInCell="1" allowOverlap="1" wp14:anchorId="3934957A" wp14:editId="0FB12B65">
            <wp:simplePos x="0" y="0"/>
            <wp:positionH relativeFrom="margin">
              <wp:posOffset>379730</wp:posOffset>
            </wp:positionH>
            <wp:positionV relativeFrom="paragraph">
              <wp:posOffset>79375</wp:posOffset>
            </wp:positionV>
            <wp:extent cx="6169660" cy="3166745"/>
            <wp:effectExtent l="0" t="0" r="2540" b="0"/>
            <wp:wrapThrough wrapText="bothSides">
              <wp:wrapPolygon edited="0">
                <wp:start x="2001" y="0"/>
                <wp:lineTo x="1401" y="260"/>
                <wp:lineTo x="200" y="1689"/>
                <wp:lineTo x="0" y="3119"/>
                <wp:lineTo x="0" y="5198"/>
                <wp:lineTo x="267" y="6237"/>
                <wp:lineTo x="267" y="6887"/>
                <wp:lineTo x="1934" y="8316"/>
                <wp:lineTo x="2668" y="8576"/>
                <wp:lineTo x="3001" y="10785"/>
                <wp:lineTo x="4335" y="12474"/>
                <wp:lineTo x="9270" y="14553"/>
                <wp:lineTo x="10604" y="16892"/>
                <wp:lineTo x="16007" y="18971"/>
                <wp:lineTo x="16940" y="20790"/>
                <wp:lineTo x="17941" y="21440"/>
                <wp:lineTo x="18074" y="21440"/>
                <wp:lineTo x="19475" y="21440"/>
                <wp:lineTo x="19608" y="21440"/>
                <wp:lineTo x="20608" y="20790"/>
                <wp:lineTo x="21542" y="18971"/>
                <wp:lineTo x="21542" y="15982"/>
                <wp:lineTo x="21075" y="14553"/>
                <wp:lineTo x="19275" y="12474"/>
                <wp:lineTo x="18808" y="10915"/>
                <wp:lineTo x="18674" y="9485"/>
                <wp:lineTo x="16473" y="8706"/>
                <wp:lineTo x="12405" y="8316"/>
                <wp:lineTo x="12138" y="6757"/>
                <wp:lineTo x="12072" y="5587"/>
                <wp:lineTo x="10471" y="4288"/>
                <wp:lineTo x="9671" y="4158"/>
                <wp:lineTo x="6469" y="2599"/>
                <wp:lineTo x="5402" y="1689"/>
                <wp:lineTo x="4135" y="260"/>
                <wp:lineTo x="3535" y="0"/>
                <wp:lineTo x="2001" y="0"/>
              </wp:wrapPolygon>
            </wp:wrapThrough>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9660" cy="3166745"/>
                    </a:xfrm>
                    <a:prstGeom prst="rect">
                      <a:avLst/>
                    </a:prstGeom>
                    <a:noFill/>
                  </pic:spPr>
                </pic:pic>
              </a:graphicData>
            </a:graphic>
            <wp14:sizeRelH relativeFrom="margin">
              <wp14:pctWidth>0</wp14:pctWidth>
            </wp14:sizeRelH>
            <wp14:sizeRelV relativeFrom="margin">
              <wp14:pctHeight>0</wp14:pctHeight>
            </wp14:sizeRelV>
          </wp:anchor>
        </w:drawing>
      </w:r>
    </w:p>
    <w:p w14:paraId="7437914A" w14:textId="77777777" w:rsidR="00D72805" w:rsidRDefault="00D72805" w:rsidP="00DA4482">
      <w:pPr>
        <w:pStyle w:val="StyleGPNormalLeft225cm"/>
        <w:sectPr w:rsidR="00D72805" w:rsidSect="006255BB">
          <w:headerReference w:type="default" r:id="rId30"/>
          <w:footerReference w:type="default" r:id="rId31"/>
          <w:pgSz w:w="16840" w:h="11907" w:orient="landscape" w:code="9"/>
          <w:pgMar w:top="1701" w:right="1418" w:bottom="1701" w:left="1418" w:header="720" w:footer="720" w:gutter="0"/>
          <w:cols w:space="720"/>
          <w:docGrid w:linePitch="272"/>
        </w:sectPr>
      </w:pPr>
    </w:p>
    <w:p w14:paraId="12CDBA6C" w14:textId="77777777" w:rsidR="00D72805" w:rsidRDefault="00D72805" w:rsidP="00D72805"/>
    <w:p w14:paraId="7975827E" w14:textId="77777777" w:rsidR="00D72805" w:rsidRDefault="00D72805" w:rsidP="00D72805">
      <w:pPr>
        <w:pStyle w:val="Ttulo2"/>
        <w:keepNext/>
        <w:numPr>
          <w:ilvl w:val="1"/>
          <w:numId w:val="4"/>
        </w:numPr>
        <w:spacing w:before="120" w:after="120" w:line="240" w:lineRule="auto"/>
        <w:jc w:val="both"/>
      </w:pPr>
      <w:bookmarkStart w:id="114" w:name="_Toc187465816"/>
      <w:bookmarkStart w:id="115" w:name="_Toc430548012"/>
      <w:r w:rsidRPr="004D6BC4">
        <w:t>FASES DEL PROYECTO</w:t>
      </w:r>
      <w:bookmarkEnd w:id="114"/>
      <w:bookmarkEnd w:id="115"/>
    </w:p>
    <w:p w14:paraId="2C1C23FF" w14:textId="77777777" w:rsidR="00D72805" w:rsidRPr="00BA55C2" w:rsidRDefault="00D72805" w:rsidP="00D72805">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1"/>
        <w:gridCol w:w="5798"/>
      </w:tblGrid>
      <w:tr w:rsidR="00D72805" w:rsidRPr="00BA55C2" w14:paraId="2D1570F6" w14:textId="77777777" w:rsidTr="006255BB">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14:paraId="4E9DA9CE" w14:textId="77777777" w:rsidR="00D72805" w:rsidRPr="00BA55C2" w:rsidRDefault="00D72805" w:rsidP="006255BB">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14:paraId="11881835" w14:textId="77777777" w:rsidR="00D72805" w:rsidRPr="00BA55C2" w:rsidRDefault="00D72805" w:rsidP="006255BB">
            <w:pPr>
              <w:pStyle w:val="TableHeading"/>
              <w:jc w:val="center"/>
              <w:rPr>
                <w:rFonts w:cs="Arial"/>
                <w:sz w:val="20"/>
              </w:rPr>
            </w:pPr>
            <w:r w:rsidRPr="00BA55C2">
              <w:rPr>
                <w:rFonts w:cs="Arial"/>
                <w:sz w:val="20"/>
              </w:rPr>
              <w:t>Resumen</w:t>
            </w:r>
          </w:p>
        </w:tc>
      </w:tr>
      <w:tr w:rsidR="00D72805" w:rsidRPr="00AF5851" w14:paraId="14A7BA01" w14:textId="77777777" w:rsidTr="006255BB">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2A9B60B0" w14:textId="77777777" w:rsidR="00D72805" w:rsidRPr="00BA55C2" w:rsidRDefault="00D72805" w:rsidP="006255BB">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14:paraId="25D9192E" w14:textId="77777777" w:rsidR="00D72805" w:rsidRPr="00BA55C2" w:rsidRDefault="00D72805" w:rsidP="006255BB">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D72805" w:rsidRPr="00AF5851" w14:paraId="6F4AB036" w14:textId="77777777" w:rsidTr="006255BB">
        <w:trPr>
          <w:trHeight w:val="767"/>
        </w:trPr>
        <w:tc>
          <w:tcPr>
            <w:tcW w:w="1891" w:type="dxa"/>
            <w:tcBorders>
              <w:top w:val="single" w:sz="4" w:space="0" w:color="auto"/>
              <w:left w:val="single" w:sz="4" w:space="0" w:color="auto"/>
              <w:bottom w:val="single" w:sz="4" w:space="0" w:color="auto"/>
              <w:right w:val="single" w:sz="4" w:space="0" w:color="auto"/>
            </w:tcBorders>
            <w:vAlign w:val="center"/>
          </w:tcPr>
          <w:p w14:paraId="01976600" w14:textId="77777777" w:rsidR="00D72805" w:rsidRPr="00BA55C2" w:rsidRDefault="00D72805" w:rsidP="006255BB">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14:paraId="2830B2DE" w14:textId="77777777" w:rsidR="00D72805" w:rsidRPr="00BA55C2" w:rsidRDefault="00D72805" w:rsidP="006255BB">
            <w:pPr>
              <w:spacing w:before="60" w:after="60"/>
              <w:rPr>
                <w:rFonts w:cs="Arial"/>
              </w:rPr>
            </w:pPr>
            <w:r w:rsidRPr="00BA55C2">
              <w:rPr>
                <w:rFonts w:cs="Arial"/>
              </w:rPr>
              <w:t>En esta fase se analizan las necesidades del cliente y usuarios del software para determinar qué objetivos debe cubrir.</w:t>
            </w:r>
          </w:p>
        </w:tc>
      </w:tr>
      <w:tr w:rsidR="00D72805" w:rsidRPr="00AF5851" w14:paraId="7CF03A7E" w14:textId="77777777" w:rsidTr="006255BB">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1F56EA7D" w14:textId="77777777" w:rsidR="00D72805" w:rsidRPr="00BA55C2" w:rsidRDefault="00D72805" w:rsidP="006255BB">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14:paraId="646E77A1" w14:textId="77777777" w:rsidR="00D72805" w:rsidRPr="00BA55C2" w:rsidRDefault="00D72805" w:rsidP="006255BB">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D72805" w:rsidRPr="00AF5851" w14:paraId="3858641A" w14:textId="77777777" w:rsidTr="006255BB">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27010044" w14:textId="77777777" w:rsidR="00D72805" w:rsidRPr="00BA55C2" w:rsidRDefault="00D72805" w:rsidP="006255BB">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14:paraId="6C73FA5B" w14:textId="57A6896A" w:rsidR="00D72805" w:rsidRPr="00BA55C2" w:rsidRDefault="00D72805" w:rsidP="006255BB">
            <w:pPr>
              <w:spacing w:before="60" w:after="60"/>
              <w:rPr>
                <w:rFonts w:cs="Arial"/>
              </w:rPr>
            </w:pPr>
            <w:r w:rsidRPr="00BA55C2">
              <w:rPr>
                <w:rFonts w:cs="Arial"/>
              </w:rPr>
              <w:t xml:space="preserve">Es la fase en donde se implementa el código fuente, haciendo uso de </w:t>
            </w:r>
            <w:r w:rsidR="00A907F9" w:rsidRPr="00BA55C2">
              <w:rPr>
                <w:rFonts w:cs="Arial"/>
              </w:rPr>
              <w:t>prototipos,</w:t>
            </w:r>
            <w:r w:rsidRPr="00BA55C2">
              <w:rPr>
                <w:rFonts w:cs="Arial"/>
              </w:rPr>
              <w:t xml:space="preserve"> así como de pruebas y ensayos para corregir errores.</w:t>
            </w:r>
          </w:p>
        </w:tc>
      </w:tr>
      <w:tr w:rsidR="00D72805" w:rsidRPr="00AF5851" w14:paraId="3F05F342" w14:textId="77777777" w:rsidTr="006255BB">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32051AC7" w14:textId="77777777" w:rsidR="00D72805" w:rsidRPr="00BA55C2" w:rsidRDefault="00D72805" w:rsidP="006255BB">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14:paraId="08E11C43" w14:textId="77777777" w:rsidR="00D72805" w:rsidRPr="00BA55C2" w:rsidRDefault="00D72805" w:rsidP="006255BB">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D72805" w:rsidRPr="00AF5851" w14:paraId="52C88E3B" w14:textId="77777777" w:rsidTr="006255BB">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6251F84D" w14:textId="77777777" w:rsidR="00D72805" w:rsidRPr="00BA55C2" w:rsidRDefault="00D72805" w:rsidP="006255BB">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14:paraId="7DAF8D31" w14:textId="77777777" w:rsidR="00D72805" w:rsidRPr="00BA55C2" w:rsidRDefault="00D72805" w:rsidP="006255BB">
            <w:pPr>
              <w:spacing w:before="60" w:after="60"/>
              <w:rPr>
                <w:rFonts w:cs="Arial"/>
              </w:rPr>
            </w:pPr>
            <w:r w:rsidRPr="00BA55C2">
              <w:rPr>
                <w:rFonts w:cs="Arial"/>
              </w:rPr>
              <w:t>Fase final del proceso de desarrollo del software, se realiza documentación sobre manuales de uso e instalación, además de puesta en marcha y producción del producto final.</w:t>
            </w:r>
          </w:p>
        </w:tc>
      </w:tr>
    </w:tbl>
    <w:p w14:paraId="730549F8" w14:textId="77777777" w:rsidR="00D72805" w:rsidRDefault="00D72805" w:rsidP="00D72805">
      <w:bookmarkStart w:id="116" w:name="_Toc156366051"/>
    </w:p>
    <w:p w14:paraId="2CF39573" w14:textId="77777777" w:rsidR="00D72805" w:rsidRDefault="00D72805" w:rsidP="00DA4482">
      <w:pPr>
        <w:pStyle w:val="StyleGPNormalLeft225cm"/>
      </w:pPr>
    </w:p>
    <w:p w14:paraId="17B9150D" w14:textId="77777777" w:rsidR="00D72805" w:rsidRDefault="00D72805" w:rsidP="00D72805">
      <w:pPr>
        <w:sectPr w:rsidR="00D72805" w:rsidSect="006255BB">
          <w:headerReference w:type="default" r:id="rId32"/>
          <w:footerReference w:type="default" r:id="rId33"/>
          <w:pgSz w:w="11907" w:h="16840" w:code="9"/>
          <w:pgMar w:top="1418" w:right="1843" w:bottom="1418" w:left="1701" w:header="720" w:footer="720" w:gutter="0"/>
          <w:cols w:space="720"/>
          <w:docGrid w:linePitch="272"/>
        </w:sectPr>
      </w:pPr>
      <w:r>
        <w:br w:type="page"/>
      </w:r>
    </w:p>
    <w:p w14:paraId="32695702" w14:textId="77777777" w:rsidR="00D72805" w:rsidRPr="00F926F8" w:rsidRDefault="00D72805" w:rsidP="00D72805">
      <w:pPr>
        <w:rPr>
          <w:b/>
          <w:color w:val="000000" w:themeColor="text1"/>
        </w:rPr>
      </w:pPr>
    </w:p>
    <w:p w14:paraId="0E3BC5EA" w14:textId="1932FFBA" w:rsidR="00D72805" w:rsidRDefault="00D72805" w:rsidP="00DA4482">
      <w:pPr>
        <w:pStyle w:val="StyleGPNormalLeft225cm"/>
        <w:rPr>
          <w:b/>
        </w:rPr>
      </w:pPr>
      <w:r w:rsidRPr="00F926F8">
        <w:rPr>
          <w:b/>
        </w:rPr>
        <w:t>CRONOGRAMA DE ACTIVIDADES DIVIDIDO POR FASES</w:t>
      </w:r>
    </w:p>
    <w:p w14:paraId="54894FE5" w14:textId="77777777" w:rsidR="002B6EF0" w:rsidRPr="00F926F8" w:rsidRDefault="002B6EF0" w:rsidP="00DA4482">
      <w:pPr>
        <w:pStyle w:val="StyleGPNormalLeft225cm"/>
        <w:rPr>
          <w:b/>
        </w:rPr>
      </w:pPr>
    </w:p>
    <w:p w14:paraId="262461D9" w14:textId="77777777" w:rsidR="00D72805" w:rsidRDefault="00D72805" w:rsidP="00DA4482">
      <w:pPr>
        <w:pStyle w:val="StyleGPNormalLeft225cm"/>
      </w:pPr>
    </w:p>
    <w:p w14:paraId="5CCA9261" w14:textId="022C38CC" w:rsidR="00D72805" w:rsidRPr="000B3202" w:rsidRDefault="002B6EF0" w:rsidP="00DA4482">
      <w:pPr>
        <w:pStyle w:val="StyleGPNormalLeft225cm"/>
        <w:sectPr w:rsidR="00D72805" w:rsidRPr="000B3202" w:rsidSect="006255BB">
          <w:headerReference w:type="default" r:id="rId34"/>
          <w:footerReference w:type="default" r:id="rId35"/>
          <w:pgSz w:w="16840" w:h="11907" w:orient="landscape" w:code="9"/>
          <w:pgMar w:top="1701" w:right="1418" w:bottom="1843" w:left="1418" w:header="720" w:footer="720" w:gutter="0"/>
          <w:cols w:space="720"/>
          <w:docGrid w:linePitch="272"/>
        </w:sectPr>
      </w:pPr>
      <w:r>
        <w:rPr>
          <w:noProof/>
          <w:lang w:eastAsia="es-PE"/>
        </w:rPr>
        <w:drawing>
          <wp:anchor distT="0" distB="0" distL="114300" distR="114300" simplePos="0" relativeHeight="251665408" behindDoc="0" locked="0" layoutInCell="1" allowOverlap="1" wp14:anchorId="0B0096C0" wp14:editId="1ADA7A91">
            <wp:simplePos x="0" y="0"/>
            <wp:positionH relativeFrom="margin">
              <wp:posOffset>267188</wp:posOffset>
            </wp:positionH>
            <wp:positionV relativeFrom="margin">
              <wp:posOffset>1267851</wp:posOffset>
            </wp:positionV>
            <wp:extent cx="8752205" cy="1306195"/>
            <wp:effectExtent l="0" t="0" r="0" b="825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752205" cy="1306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5E7731" w14:textId="77777777" w:rsidR="00D72805" w:rsidRDefault="00D72805" w:rsidP="00D72805"/>
    <w:p w14:paraId="5D0F787A" w14:textId="77777777" w:rsidR="00D72805" w:rsidRDefault="00D72805" w:rsidP="00D72805">
      <w:pPr>
        <w:pStyle w:val="Ttulo3"/>
        <w:keepNext/>
        <w:numPr>
          <w:ilvl w:val="2"/>
          <w:numId w:val="4"/>
        </w:numPr>
        <w:tabs>
          <w:tab w:val="clear" w:pos="3556"/>
        </w:tabs>
        <w:spacing w:before="120" w:after="120" w:line="240" w:lineRule="auto"/>
        <w:ind w:left="1418" w:hanging="851"/>
        <w:jc w:val="both"/>
      </w:pPr>
      <w:bookmarkStart w:id="117" w:name="_Toc187465817"/>
      <w:bookmarkStart w:id="118" w:name="_Toc429852298"/>
      <w:bookmarkStart w:id="119" w:name="_Toc430548013"/>
      <w:r w:rsidRPr="004D6BC4">
        <w:t xml:space="preserve">FASE DE </w:t>
      </w:r>
      <w:bookmarkEnd w:id="116"/>
      <w:bookmarkEnd w:id="117"/>
      <w:bookmarkEnd w:id="118"/>
      <w:r w:rsidRPr="004D6BC4">
        <w:t>REQUERIMIENTOS</w:t>
      </w:r>
      <w:bookmarkEnd w:id="119"/>
    </w:p>
    <w:p w14:paraId="358DCCD1" w14:textId="77777777" w:rsidR="00D72805" w:rsidRPr="0093263A" w:rsidRDefault="00D72805" w:rsidP="00D72805"/>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D72805" w:rsidRPr="00650F28" w14:paraId="2C66E8E4" w14:textId="77777777" w:rsidTr="006255BB">
        <w:tc>
          <w:tcPr>
            <w:tcW w:w="1701" w:type="dxa"/>
            <w:shd w:val="clear" w:color="auto" w:fill="C0C0C0"/>
            <w:vAlign w:val="center"/>
          </w:tcPr>
          <w:p w14:paraId="1BF7485E" w14:textId="77777777" w:rsidR="00D72805" w:rsidRPr="00650F28" w:rsidRDefault="00D72805" w:rsidP="006255BB">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14:paraId="789FFAD6" w14:textId="77777777" w:rsidR="00D72805" w:rsidRPr="00650F28" w:rsidRDefault="00D72805" w:rsidP="006255BB">
            <w:pPr>
              <w:pStyle w:val="TableHeading"/>
              <w:jc w:val="center"/>
              <w:rPr>
                <w:rFonts w:cs="Arial"/>
                <w:sz w:val="20"/>
              </w:rPr>
            </w:pPr>
            <w:r w:rsidRPr="00650F28">
              <w:rPr>
                <w:rFonts w:cs="Arial"/>
                <w:sz w:val="20"/>
              </w:rPr>
              <w:t>Definición</w:t>
            </w:r>
          </w:p>
        </w:tc>
      </w:tr>
      <w:tr w:rsidR="00D72805" w:rsidRPr="00650F28" w14:paraId="16ADD69B" w14:textId="77777777" w:rsidTr="006255BB">
        <w:tc>
          <w:tcPr>
            <w:tcW w:w="1701" w:type="dxa"/>
            <w:vAlign w:val="center"/>
          </w:tcPr>
          <w:p w14:paraId="03014421" w14:textId="77777777" w:rsidR="00D72805" w:rsidRPr="00650F28" w:rsidRDefault="00D72805" w:rsidP="006255BB">
            <w:pPr>
              <w:spacing w:before="60" w:after="60"/>
              <w:jc w:val="center"/>
              <w:rPr>
                <w:rFonts w:cs="Arial"/>
                <w:b/>
              </w:rPr>
            </w:pPr>
            <w:r w:rsidRPr="00650F28">
              <w:rPr>
                <w:rFonts w:cs="Arial"/>
                <w:b/>
              </w:rPr>
              <w:t>Objetivo</w:t>
            </w:r>
          </w:p>
        </w:tc>
        <w:tc>
          <w:tcPr>
            <w:tcW w:w="5245" w:type="dxa"/>
            <w:gridSpan w:val="2"/>
            <w:vAlign w:val="center"/>
          </w:tcPr>
          <w:p w14:paraId="629F5C89" w14:textId="77777777" w:rsidR="00D72805" w:rsidRPr="00650F28" w:rsidRDefault="00D72805" w:rsidP="006255BB">
            <w:pPr>
              <w:spacing w:before="60" w:after="60"/>
              <w:rPr>
                <w:rFonts w:cs="Arial"/>
              </w:rPr>
            </w:pPr>
            <w:r w:rsidRPr="00650F28">
              <w:rPr>
                <w:rFonts w:cs="Arial"/>
              </w:rPr>
              <w:t>Definir el objetivo, alcance y especificación funcional del sistema.</w:t>
            </w:r>
          </w:p>
        </w:tc>
      </w:tr>
      <w:tr w:rsidR="00D72805" w:rsidRPr="0065663C" w14:paraId="435C1196" w14:textId="77777777" w:rsidTr="006255BB">
        <w:trPr>
          <w:trHeight w:val="301"/>
        </w:trPr>
        <w:tc>
          <w:tcPr>
            <w:tcW w:w="1701" w:type="dxa"/>
            <w:vAlign w:val="center"/>
          </w:tcPr>
          <w:p w14:paraId="260EB2D4" w14:textId="77777777" w:rsidR="00D72805" w:rsidRPr="00650F28" w:rsidRDefault="00D72805" w:rsidP="006255BB">
            <w:pPr>
              <w:spacing w:before="60" w:after="60"/>
              <w:jc w:val="center"/>
              <w:rPr>
                <w:rFonts w:cs="Arial"/>
                <w:b/>
              </w:rPr>
            </w:pPr>
            <w:r w:rsidRPr="00650F28">
              <w:rPr>
                <w:rFonts w:cs="Arial"/>
                <w:b/>
              </w:rPr>
              <w:t>Pre-condición</w:t>
            </w:r>
          </w:p>
        </w:tc>
        <w:tc>
          <w:tcPr>
            <w:tcW w:w="425" w:type="dxa"/>
            <w:vAlign w:val="center"/>
          </w:tcPr>
          <w:p w14:paraId="1CEF438A" w14:textId="77777777" w:rsidR="00D72805" w:rsidRPr="00650F28" w:rsidRDefault="00D72805" w:rsidP="006255BB">
            <w:pPr>
              <w:spacing w:before="60" w:after="60"/>
              <w:jc w:val="center"/>
              <w:rPr>
                <w:rFonts w:cs="Arial"/>
              </w:rPr>
            </w:pPr>
            <w:r w:rsidRPr="00650F28">
              <w:rPr>
                <w:rFonts w:cs="Arial"/>
              </w:rPr>
              <w:t>1</w:t>
            </w:r>
          </w:p>
        </w:tc>
        <w:tc>
          <w:tcPr>
            <w:tcW w:w="4820" w:type="dxa"/>
            <w:vAlign w:val="center"/>
          </w:tcPr>
          <w:p w14:paraId="21FEB46A" w14:textId="396CB000" w:rsidR="00D72805" w:rsidRPr="00650F28" w:rsidRDefault="00D72805" w:rsidP="00E55A14">
            <w:pPr>
              <w:spacing w:before="60" w:after="60"/>
              <w:rPr>
                <w:rFonts w:cs="Arial"/>
              </w:rPr>
            </w:pPr>
            <w:r w:rsidRPr="00650F28">
              <w:rPr>
                <w:rFonts w:cs="Arial"/>
              </w:rPr>
              <w:t>Aprobación del Plan de Proyecto por</w:t>
            </w:r>
            <w:r w:rsidR="00E55A14">
              <w:rPr>
                <w:rFonts w:cs="Arial"/>
              </w:rPr>
              <w:t xml:space="preserve"> la Universidad Tecnológica del Perú.</w:t>
            </w:r>
          </w:p>
        </w:tc>
      </w:tr>
      <w:tr w:rsidR="00D72805" w:rsidRPr="0065663C" w14:paraId="2568CAAB" w14:textId="77777777" w:rsidTr="006255BB">
        <w:trPr>
          <w:trHeight w:val="231"/>
        </w:trPr>
        <w:tc>
          <w:tcPr>
            <w:tcW w:w="1701" w:type="dxa"/>
            <w:vAlign w:val="center"/>
          </w:tcPr>
          <w:p w14:paraId="3E1B817B" w14:textId="77777777" w:rsidR="00D72805" w:rsidRPr="00650F28" w:rsidRDefault="00D72805" w:rsidP="006255BB">
            <w:pPr>
              <w:spacing w:before="60" w:after="60"/>
              <w:jc w:val="center"/>
              <w:rPr>
                <w:rFonts w:cs="Arial"/>
                <w:b/>
              </w:rPr>
            </w:pPr>
            <w:r w:rsidRPr="00650F28">
              <w:rPr>
                <w:rFonts w:cs="Arial"/>
                <w:b/>
              </w:rPr>
              <w:t>Supuestos</w:t>
            </w:r>
          </w:p>
        </w:tc>
        <w:tc>
          <w:tcPr>
            <w:tcW w:w="425" w:type="dxa"/>
          </w:tcPr>
          <w:p w14:paraId="40432B4B" w14:textId="77777777" w:rsidR="00D72805" w:rsidRPr="00650F28" w:rsidRDefault="00D72805" w:rsidP="006255BB">
            <w:pPr>
              <w:spacing w:before="60" w:after="60"/>
              <w:jc w:val="center"/>
              <w:rPr>
                <w:rFonts w:cs="Arial"/>
              </w:rPr>
            </w:pPr>
            <w:r w:rsidRPr="00650F28">
              <w:rPr>
                <w:rFonts w:cs="Arial"/>
              </w:rPr>
              <w:t>1</w:t>
            </w:r>
          </w:p>
        </w:tc>
        <w:tc>
          <w:tcPr>
            <w:tcW w:w="4820" w:type="dxa"/>
          </w:tcPr>
          <w:p w14:paraId="6BE0AD64" w14:textId="63890EC9" w:rsidR="00D72805" w:rsidRPr="00650F28" w:rsidRDefault="00D72805" w:rsidP="006255BB">
            <w:pPr>
              <w:spacing w:before="60" w:after="60"/>
              <w:rPr>
                <w:rFonts w:cs="Arial"/>
              </w:rPr>
            </w:pPr>
            <w:r w:rsidRPr="00650F28">
              <w:rPr>
                <w:rFonts w:cs="Arial"/>
              </w:rPr>
              <w:t>No identificados en esta fase</w:t>
            </w:r>
            <w:r w:rsidR="00E55A14">
              <w:rPr>
                <w:rFonts w:cs="Arial"/>
              </w:rPr>
              <w:t>.</w:t>
            </w:r>
          </w:p>
        </w:tc>
      </w:tr>
      <w:tr w:rsidR="00D72805" w:rsidRPr="001D7E88" w14:paraId="5352FEA1" w14:textId="77777777" w:rsidTr="006255BB">
        <w:trPr>
          <w:trHeight w:val="277"/>
        </w:trPr>
        <w:tc>
          <w:tcPr>
            <w:tcW w:w="1701" w:type="dxa"/>
            <w:vAlign w:val="center"/>
          </w:tcPr>
          <w:p w14:paraId="4033C6FB" w14:textId="77777777" w:rsidR="00D72805" w:rsidRPr="00650F28" w:rsidRDefault="00D72805" w:rsidP="006255BB">
            <w:pPr>
              <w:spacing w:before="60" w:after="60"/>
              <w:jc w:val="center"/>
              <w:rPr>
                <w:rFonts w:cs="Arial"/>
                <w:b/>
              </w:rPr>
            </w:pPr>
            <w:r w:rsidRPr="00650F28">
              <w:rPr>
                <w:rFonts w:cs="Arial"/>
                <w:b/>
              </w:rPr>
              <w:t>Restricciones</w:t>
            </w:r>
          </w:p>
        </w:tc>
        <w:tc>
          <w:tcPr>
            <w:tcW w:w="425" w:type="dxa"/>
            <w:vAlign w:val="center"/>
          </w:tcPr>
          <w:p w14:paraId="1D656241" w14:textId="77777777" w:rsidR="00D72805" w:rsidRPr="00650F28" w:rsidRDefault="00D72805" w:rsidP="006255BB">
            <w:pPr>
              <w:spacing w:before="60" w:after="60"/>
              <w:jc w:val="center"/>
              <w:rPr>
                <w:rFonts w:cs="Arial"/>
              </w:rPr>
            </w:pPr>
            <w:r w:rsidRPr="00650F28">
              <w:rPr>
                <w:rFonts w:cs="Arial"/>
              </w:rPr>
              <w:t>1</w:t>
            </w:r>
          </w:p>
        </w:tc>
        <w:tc>
          <w:tcPr>
            <w:tcW w:w="4820" w:type="dxa"/>
            <w:vAlign w:val="center"/>
          </w:tcPr>
          <w:p w14:paraId="55770DA3" w14:textId="77777777" w:rsidR="00D72805" w:rsidRPr="00650F28" w:rsidRDefault="00D72805" w:rsidP="006255BB">
            <w:pPr>
              <w:spacing w:before="60" w:after="60"/>
              <w:rPr>
                <w:rFonts w:cs="Arial"/>
              </w:rPr>
            </w:pPr>
            <w:r w:rsidRPr="00650F28">
              <w:rPr>
                <w:rFonts w:cs="Arial"/>
              </w:rPr>
              <w:t>Considerar todos los elementos fuera del alcance.</w:t>
            </w:r>
          </w:p>
        </w:tc>
      </w:tr>
      <w:tr w:rsidR="00D72805" w:rsidRPr="0065663C" w14:paraId="66ED001D" w14:textId="77777777" w:rsidTr="006255BB">
        <w:tc>
          <w:tcPr>
            <w:tcW w:w="1701" w:type="dxa"/>
            <w:vMerge w:val="restart"/>
            <w:vAlign w:val="center"/>
          </w:tcPr>
          <w:p w14:paraId="31FF4D37" w14:textId="77777777" w:rsidR="00D72805" w:rsidRPr="0070272B" w:rsidRDefault="00D72805" w:rsidP="006255BB">
            <w:pPr>
              <w:jc w:val="center"/>
              <w:rPr>
                <w:rFonts w:cs="Arial"/>
                <w:b/>
              </w:rPr>
            </w:pPr>
            <w:r w:rsidRPr="00650F28">
              <w:rPr>
                <w:rFonts w:cs="Arial"/>
                <w:b/>
              </w:rPr>
              <w:t>Entregables</w:t>
            </w:r>
          </w:p>
        </w:tc>
        <w:tc>
          <w:tcPr>
            <w:tcW w:w="425" w:type="dxa"/>
            <w:vAlign w:val="center"/>
          </w:tcPr>
          <w:p w14:paraId="2A4211F2" w14:textId="77777777" w:rsidR="00D72805" w:rsidRPr="00650F28" w:rsidRDefault="00D72805" w:rsidP="006255BB">
            <w:pPr>
              <w:spacing w:before="60" w:after="60"/>
              <w:jc w:val="center"/>
              <w:rPr>
                <w:rFonts w:cs="Arial"/>
              </w:rPr>
            </w:pPr>
            <w:r>
              <w:rPr>
                <w:rFonts w:cs="Arial"/>
              </w:rPr>
              <w:t>1</w:t>
            </w:r>
          </w:p>
        </w:tc>
        <w:tc>
          <w:tcPr>
            <w:tcW w:w="4820" w:type="dxa"/>
            <w:vAlign w:val="center"/>
          </w:tcPr>
          <w:p w14:paraId="43B73805" w14:textId="05007022" w:rsidR="00D72805" w:rsidRPr="00650F28" w:rsidRDefault="00D72805" w:rsidP="006255BB">
            <w:pPr>
              <w:spacing w:before="60" w:after="60"/>
              <w:rPr>
                <w:rFonts w:cs="Arial"/>
              </w:rPr>
            </w:pPr>
            <w:r w:rsidRPr="00650F28">
              <w:rPr>
                <w:rFonts w:cs="Arial"/>
              </w:rPr>
              <w:t>Matriz de Trazabilidad</w:t>
            </w:r>
            <w:r>
              <w:rPr>
                <w:rFonts w:cs="Arial"/>
              </w:rPr>
              <w:t xml:space="preserve"> de Requerimientos</w:t>
            </w:r>
            <w:r w:rsidR="00E55A14">
              <w:rPr>
                <w:rFonts w:cs="Arial"/>
              </w:rPr>
              <w:t>.</w:t>
            </w:r>
          </w:p>
        </w:tc>
      </w:tr>
      <w:tr w:rsidR="00D72805" w:rsidRPr="0065663C" w14:paraId="45428F12" w14:textId="77777777" w:rsidTr="006255BB">
        <w:tc>
          <w:tcPr>
            <w:tcW w:w="1701" w:type="dxa"/>
            <w:vMerge/>
          </w:tcPr>
          <w:p w14:paraId="2D2A52BF" w14:textId="77777777" w:rsidR="00D72805" w:rsidRPr="0070272B" w:rsidRDefault="00D72805" w:rsidP="006255BB">
            <w:pPr>
              <w:rPr>
                <w:rFonts w:cs="Arial"/>
                <w:b/>
              </w:rPr>
            </w:pPr>
          </w:p>
        </w:tc>
        <w:tc>
          <w:tcPr>
            <w:tcW w:w="425" w:type="dxa"/>
            <w:vAlign w:val="center"/>
          </w:tcPr>
          <w:p w14:paraId="4BB526AD" w14:textId="77777777" w:rsidR="00D72805" w:rsidRPr="00650F28" w:rsidRDefault="00D72805" w:rsidP="006255BB">
            <w:pPr>
              <w:spacing w:before="60" w:after="60"/>
              <w:jc w:val="center"/>
              <w:rPr>
                <w:rFonts w:cs="Arial"/>
              </w:rPr>
            </w:pPr>
            <w:r>
              <w:rPr>
                <w:rFonts w:cs="Arial"/>
              </w:rPr>
              <w:t>2</w:t>
            </w:r>
          </w:p>
        </w:tc>
        <w:tc>
          <w:tcPr>
            <w:tcW w:w="4820" w:type="dxa"/>
            <w:vAlign w:val="center"/>
          </w:tcPr>
          <w:p w14:paraId="7F99AB03" w14:textId="1447AC40" w:rsidR="00D72805" w:rsidRPr="00650F28" w:rsidRDefault="00D72805" w:rsidP="006255BB">
            <w:pPr>
              <w:spacing w:before="60" w:after="60"/>
              <w:rPr>
                <w:rFonts w:cs="Arial"/>
              </w:rPr>
            </w:pPr>
            <w:r>
              <w:rPr>
                <w:rFonts w:cs="Arial"/>
              </w:rPr>
              <w:t>Lista Maestra de requerimientos</w:t>
            </w:r>
            <w:r w:rsidR="00E55A14">
              <w:rPr>
                <w:rFonts w:cs="Arial"/>
              </w:rPr>
              <w:t>.</w:t>
            </w:r>
          </w:p>
        </w:tc>
      </w:tr>
    </w:tbl>
    <w:p w14:paraId="25777E7B" w14:textId="77777777" w:rsidR="00D72805" w:rsidRDefault="00D72805" w:rsidP="00D72805">
      <w:bookmarkStart w:id="120" w:name="_Toc187465818"/>
      <w:bookmarkStart w:id="121" w:name="_Toc429852299"/>
      <w:bookmarkStart w:id="122" w:name="_Toc430548014"/>
    </w:p>
    <w:p w14:paraId="743BFF76" w14:textId="77777777" w:rsidR="00D72805" w:rsidRDefault="00D72805" w:rsidP="00D72805">
      <w:pPr>
        <w:pStyle w:val="Ttulo3"/>
        <w:keepNext/>
        <w:numPr>
          <w:ilvl w:val="2"/>
          <w:numId w:val="4"/>
        </w:numPr>
        <w:tabs>
          <w:tab w:val="clear" w:pos="3556"/>
        </w:tabs>
        <w:spacing w:before="120" w:after="120" w:line="240" w:lineRule="auto"/>
        <w:ind w:left="1418" w:hanging="851"/>
        <w:jc w:val="both"/>
      </w:pPr>
      <w:r w:rsidRPr="004D6BC4">
        <w:t xml:space="preserve">FASE DE </w:t>
      </w:r>
      <w:bookmarkEnd w:id="120"/>
      <w:bookmarkEnd w:id="121"/>
      <w:r w:rsidRPr="004D6BC4">
        <w:t>ANÁLISIS</w:t>
      </w:r>
      <w:bookmarkEnd w:id="122"/>
    </w:p>
    <w:p w14:paraId="3CC43659" w14:textId="77777777" w:rsidR="00D72805" w:rsidRPr="0093263A" w:rsidRDefault="00D72805" w:rsidP="00D72805"/>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D72805" w:rsidRPr="00650F28" w14:paraId="0CF164D2" w14:textId="77777777" w:rsidTr="006255BB">
        <w:tc>
          <w:tcPr>
            <w:tcW w:w="1701" w:type="dxa"/>
            <w:shd w:val="clear" w:color="auto" w:fill="C0C0C0"/>
            <w:vAlign w:val="center"/>
          </w:tcPr>
          <w:p w14:paraId="4E65BE23" w14:textId="77777777" w:rsidR="00D72805" w:rsidRPr="00650F28" w:rsidRDefault="00D72805" w:rsidP="006255BB">
            <w:pPr>
              <w:pStyle w:val="TableHeading"/>
              <w:jc w:val="center"/>
              <w:rPr>
                <w:rFonts w:cs="Arial"/>
                <w:sz w:val="20"/>
              </w:rPr>
            </w:pPr>
            <w:bookmarkStart w:id="123" w:name="_Toc187465819"/>
            <w:bookmarkStart w:id="124" w:name="_Toc429852300"/>
            <w:r w:rsidRPr="00650F28">
              <w:rPr>
                <w:rFonts w:cs="Arial"/>
                <w:sz w:val="20"/>
              </w:rPr>
              <w:t>Términos</w:t>
            </w:r>
          </w:p>
        </w:tc>
        <w:tc>
          <w:tcPr>
            <w:tcW w:w="5245" w:type="dxa"/>
            <w:gridSpan w:val="2"/>
            <w:shd w:val="clear" w:color="auto" w:fill="C0C0C0"/>
            <w:vAlign w:val="center"/>
          </w:tcPr>
          <w:p w14:paraId="303C1B55" w14:textId="77777777" w:rsidR="00D72805" w:rsidRPr="00650F28" w:rsidRDefault="00D72805" w:rsidP="006255BB">
            <w:pPr>
              <w:pStyle w:val="TableHeading"/>
              <w:jc w:val="center"/>
              <w:rPr>
                <w:rFonts w:cs="Arial"/>
                <w:sz w:val="20"/>
              </w:rPr>
            </w:pPr>
            <w:r w:rsidRPr="00650F28">
              <w:rPr>
                <w:rFonts w:cs="Arial"/>
                <w:sz w:val="20"/>
              </w:rPr>
              <w:t>Definición</w:t>
            </w:r>
          </w:p>
        </w:tc>
      </w:tr>
      <w:tr w:rsidR="00D72805" w:rsidRPr="00650F28" w14:paraId="7D7035C2" w14:textId="77777777" w:rsidTr="006255BB">
        <w:tc>
          <w:tcPr>
            <w:tcW w:w="1701" w:type="dxa"/>
            <w:vAlign w:val="center"/>
          </w:tcPr>
          <w:p w14:paraId="23B59712" w14:textId="77777777" w:rsidR="00D72805" w:rsidRPr="00650F28" w:rsidRDefault="00D72805" w:rsidP="006255BB">
            <w:pPr>
              <w:spacing w:before="60" w:after="60"/>
              <w:jc w:val="center"/>
              <w:rPr>
                <w:rFonts w:cs="Arial"/>
                <w:b/>
              </w:rPr>
            </w:pPr>
            <w:r w:rsidRPr="00650F28">
              <w:rPr>
                <w:rFonts w:cs="Arial"/>
                <w:b/>
              </w:rPr>
              <w:t>Objetivo</w:t>
            </w:r>
          </w:p>
        </w:tc>
        <w:tc>
          <w:tcPr>
            <w:tcW w:w="5245" w:type="dxa"/>
            <w:gridSpan w:val="2"/>
            <w:vAlign w:val="center"/>
          </w:tcPr>
          <w:p w14:paraId="08714BA9" w14:textId="77777777" w:rsidR="00D72805" w:rsidRPr="00650F28" w:rsidRDefault="00D72805" w:rsidP="006255BB">
            <w:pPr>
              <w:spacing w:before="60" w:after="60"/>
              <w:rPr>
                <w:rFonts w:cs="Arial"/>
              </w:rPr>
            </w:pPr>
            <w:r w:rsidRPr="00650F28">
              <w:rPr>
                <w:rFonts w:cs="Arial"/>
              </w:rPr>
              <w:t>Especificación de los servicios en base a los requerimientos y la interacción del usuario con el sistema.</w:t>
            </w:r>
          </w:p>
        </w:tc>
      </w:tr>
      <w:tr w:rsidR="00D72805" w:rsidRPr="00650F28" w14:paraId="25AB9C51" w14:textId="77777777" w:rsidTr="006255BB">
        <w:trPr>
          <w:trHeight w:val="301"/>
        </w:trPr>
        <w:tc>
          <w:tcPr>
            <w:tcW w:w="1701" w:type="dxa"/>
            <w:vAlign w:val="center"/>
          </w:tcPr>
          <w:p w14:paraId="54CB497D" w14:textId="77777777" w:rsidR="00D72805" w:rsidRPr="00650F28" w:rsidRDefault="00D72805" w:rsidP="006255BB">
            <w:pPr>
              <w:spacing w:before="60" w:after="60"/>
              <w:jc w:val="center"/>
              <w:rPr>
                <w:rFonts w:cs="Arial"/>
                <w:b/>
              </w:rPr>
            </w:pPr>
            <w:r w:rsidRPr="00650F28">
              <w:rPr>
                <w:rFonts w:cs="Arial"/>
                <w:b/>
              </w:rPr>
              <w:t>Pre-condición</w:t>
            </w:r>
          </w:p>
        </w:tc>
        <w:tc>
          <w:tcPr>
            <w:tcW w:w="425" w:type="dxa"/>
            <w:vAlign w:val="center"/>
          </w:tcPr>
          <w:p w14:paraId="15CF1D8D" w14:textId="77777777" w:rsidR="00D72805" w:rsidRPr="00650F28" w:rsidRDefault="00D72805" w:rsidP="006255BB">
            <w:pPr>
              <w:spacing w:before="60" w:after="60"/>
              <w:jc w:val="center"/>
              <w:rPr>
                <w:rFonts w:cs="Arial"/>
              </w:rPr>
            </w:pPr>
            <w:r w:rsidRPr="00650F28">
              <w:rPr>
                <w:rFonts w:cs="Arial"/>
              </w:rPr>
              <w:t>1</w:t>
            </w:r>
          </w:p>
        </w:tc>
        <w:tc>
          <w:tcPr>
            <w:tcW w:w="4820" w:type="dxa"/>
            <w:vAlign w:val="center"/>
          </w:tcPr>
          <w:p w14:paraId="45AD553B" w14:textId="77777777" w:rsidR="00D72805" w:rsidRPr="00650F28" w:rsidRDefault="00D72805" w:rsidP="006255BB">
            <w:pPr>
              <w:spacing w:before="60" w:after="60"/>
              <w:rPr>
                <w:rFonts w:cs="Arial"/>
              </w:rPr>
            </w:pPr>
            <w:r w:rsidRPr="00650F28">
              <w:rPr>
                <w:rFonts w:cs="Arial"/>
              </w:rPr>
              <w:t>Fase de Requerimientos.</w:t>
            </w:r>
          </w:p>
        </w:tc>
      </w:tr>
      <w:tr w:rsidR="00D72805" w:rsidRPr="00650F28" w14:paraId="5D319F4A" w14:textId="77777777" w:rsidTr="006255BB">
        <w:trPr>
          <w:trHeight w:val="231"/>
        </w:trPr>
        <w:tc>
          <w:tcPr>
            <w:tcW w:w="1701" w:type="dxa"/>
            <w:vAlign w:val="center"/>
          </w:tcPr>
          <w:p w14:paraId="439887C6" w14:textId="77777777" w:rsidR="00D72805" w:rsidRPr="00650F28" w:rsidRDefault="00D72805" w:rsidP="006255BB">
            <w:pPr>
              <w:spacing w:before="60" w:after="60"/>
              <w:jc w:val="center"/>
              <w:rPr>
                <w:rFonts w:cs="Arial"/>
                <w:b/>
              </w:rPr>
            </w:pPr>
            <w:r w:rsidRPr="00650F28">
              <w:rPr>
                <w:rFonts w:cs="Arial"/>
                <w:b/>
              </w:rPr>
              <w:t>Supuestos</w:t>
            </w:r>
          </w:p>
        </w:tc>
        <w:tc>
          <w:tcPr>
            <w:tcW w:w="425" w:type="dxa"/>
            <w:vAlign w:val="center"/>
          </w:tcPr>
          <w:p w14:paraId="4D9D812F" w14:textId="77777777" w:rsidR="00D72805" w:rsidRPr="00650F28" w:rsidRDefault="00D72805" w:rsidP="006255BB">
            <w:pPr>
              <w:spacing w:before="60" w:after="60"/>
              <w:jc w:val="center"/>
              <w:rPr>
                <w:rFonts w:cs="Arial"/>
              </w:rPr>
            </w:pPr>
            <w:r w:rsidRPr="00650F28">
              <w:rPr>
                <w:rFonts w:cs="Arial"/>
              </w:rPr>
              <w:t>1</w:t>
            </w:r>
          </w:p>
        </w:tc>
        <w:tc>
          <w:tcPr>
            <w:tcW w:w="4820" w:type="dxa"/>
          </w:tcPr>
          <w:p w14:paraId="2E71C224" w14:textId="77777777" w:rsidR="00D72805" w:rsidRPr="00650F28" w:rsidRDefault="00D72805" w:rsidP="006255BB">
            <w:pPr>
              <w:spacing w:before="60" w:after="60"/>
              <w:rPr>
                <w:rFonts w:cs="Arial"/>
              </w:rPr>
            </w:pPr>
            <w:r w:rsidRPr="00650F28">
              <w:rPr>
                <w:rFonts w:cs="Arial"/>
              </w:rPr>
              <w:t>Los Requerimientos fueron atendidos en forma exitosa dentro del alcance.</w:t>
            </w:r>
          </w:p>
        </w:tc>
      </w:tr>
      <w:tr w:rsidR="00D72805" w:rsidRPr="00650F28" w14:paraId="77531B81" w14:textId="77777777" w:rsidTr="006255BB">
        <w:trPr>
          <w:trHeight w:val="277"/>
        </w:trPr>
        <w:tc>
          <w:tcPr>
            <w:tcW w:w="1701" w:type="dxa"/>
            <w:vAlign w:val="center"/>
          </w:tcPr>
          <w:p w14:paraId="53B8CD46" w14:textId="77777777" w:rsidR="00D72805" w:rsidRPr="00650F28" w:rsidRDefault="00D72805" w:rsidP="006255BB">
            <w:pPr>
              <w:spacing w:before="60" w:after="60"/>
              <w:jc w:val="center"/>
              <w:rPr>
                <w:rFonts w:cs="Arial"/>
                <w:b/>
              </w:rPr>
            </w:pPr>
            <w:r w:rsidRPr="00650F28">
              <w:rPr>
                <w:rFonts w:cs="Arial"/>
                <w:b/>
              </w:rPr>
              <w:t>Restricciones</w:t>
            </w:r>
          </w:p>
        </w:tc>
        <w:tc>
          <w:tcPr>
            <w:tcW w:w="425" w:type="dxa"/>
            <w:vAlign w:val="center"/>
          </w:tcPr>
          <w:p w14:paraId="73A7C5C7" w14:textId="77777777" w:rsidR="00D72805" w:rsidRPr="00650F28" w:rsidRDefault="00D72805" w:rsidP="006255BB">
            <w:pPr>
              <w:spacing w:before="60" w:after="60"/>
              <w:jc w:val="center"/>
              <w:rPr>
                <w:rFonts w:cs="Arial"/>
              </w:rPr>
            </w:pPr>
            <w:r w:rsidRPr="00650F28">
              <w:rPr>
                <w:rFonts w:cs="Arial"/>
              </w:rPr>
              <w:t>1</w:t>
            </w:r>
          </w:p>
        </w:tc>
        <w:tc>
          <w:tcPr>
            <w:tcW w:w="4820" w:type="dxa"/>
            <w:vAlign w:val="center"/>
          </w:tcPr>
          <w:p w14:paraId="065B4AD9" w14:textId="77777777" w:rsidR="00D72805" w:rsidRPr="00650F28" w:rsidRDefault="00D72805" w:rsidP="006255BB">
            <w:pPr>
              <w:spacing w:before="60" w:after="60"/>
              <w:rPr>
                <w:rFonts w:cs="Arial"/>
              </w:rPr>
            </w:pPr>
            <w:r w:rsidRPr="00650F28">
              <w:rPr>
                <w:rFonts w:cs="Arial"/>
              </w:rPr>
              <w:t>Centrado exclusivamente en los requerimientos.</w:t>
            </w:r>
          </w:p>
        </w:tc>
      </w:tr>
      <w:tr w:rsidR="00D72805" w:rsidRPr="00650F28" w14:paraId="1ABCDC08" w14:textId="77777777" w:rsidTr="006255BB">
        <w:tc>
          <w:tcPr>
            <w:tcW w:w="1701" w:type="dxa"/>
            <w:vMerge w:val="restart"/>
            <w:vAlign w:val="center"/>
          </w:tcPr>
          <w:p w14:paraId="4A53184D" w14:textId="77777777" w:rsidR="00D72805" w:rsidRPr="00650F28" w:rsidRDefault="00D72805" w:rsidP="006255BB">
            <w:pPr>
              <w:spacing w:before="60" w:after="60"/>
              <w:jc w:val="center"/>
              <w:rPr>
                <w:rFonts w:cs="Arial"/>
                <w:b/>
              </w:rPr>
            </w:pPr>
            <w:r w:rsidRPr="00650F28">
              <w:rPr>
                <w:rFonts w:cs="Arial"/>
                <w:b/>
              </w:rPr>
              <w:t>Entregables</w:t>
            </w:r>
          </w:p>
        </w:tc>
        <w:tc>
          <w:tcPr>
            <w:tcW w:w="425" w:type="dxa"/>
            <w:vAlign w:val="center"/>
          </w:tcPr>
          <w:p w14:paraId="70D8264D" w14:textId="77777777" w:rsidR="00D72805" w:rsidRPr="00650F28" w:rsidRDefault="00D72805" w:rsidP="006255BB">
            <w:pPr>
              <w:spacing w:before="60" w:after="60"/>
              <w:jc w:val="center"/>
              <w:rPr>
                <w:rFonts w:cs="Arial"/>
              </w:rPr>
            </w:pPr>
            <w:r w:rsidRPr="00650F28">
              <w:rPr>
                <w:rFonts w:cs="Arial"/>
              </w:rPr>
              <w:t>1</w:t>
            </w:r>
          </w:p>
        </w:tc>
        <w:tc>
          <w:tcPr>
            <w:tcW w:w="4820" w:type="dxa"/>
            <w:vAlign w:val="center"/>
          </w:tcPr>
          <w:p w14:paraId="2F423A21" w14:textId="77777777" w:rsidR="00D72805" w:rsidRPr="00650F28" w:rsidRDefault="00D72805" w:rsidP="006255BB">
            <w:pPr>
              <w:spacing w:before="60" w:after="60"/>
              <w:rPr>
                <w:rFonts w:cs="Arial"/>
              </w:rPr>
            </w:pPr>
            <w:r w:rsidRPr="00650F28">
              <w:rPr>
                <w:rFonts w:cs="Arial"/>
              </w:rPr>
              <w:t>Documento de Análisis</w:t>
            </w:r>
          </w:p>
        </w:tc>
      </w:tr>
      <w:tr w:rsidR="00D72805" w:rsidRPr="0065663C" w14:paraId="573183EB" w14:textId="77777777" w:rsidTr="006255BB">
        <w:tc>
          <w:tcPr>
            <w:tcW w:w="1701" w:type="dxa"/>
            <w:vMerge/>
            <w:vAlign w:val="center"/>
          </w:tcPr>
          <w:p w14:paraId="5A51E2CA" w14:textId="77777777" w:rsidR="00D72805" w:rsidRPr="0070272B" w:rsidRDefault="00D72805" w:rsidP="006255BB">
            <w:pPr>
              <w:rPr>
                <w:rFonts w:cs="Arial"/>
                <w:b/>
              </w:rPr>
            </w:pPr>
          </w:p>
        </w:tc>
        <w:tc>
          <w:tcPr>
            <w:tcW w:w="425" w:type="dxa"/>
            <w:vAlign w:val="center"/>
          </w:tcPr>
          <w:p w14:paraId="12764EF4" w14:textId="77777777" w:rsidR="00D72805" w:rsidRPr="00650F28" w:rsidRDefault="00D72805" w:rsidP="006255BB">
            <w:pPr>
              <w:spacing w:before="60" w:after="60"/>
              <w:jc w:val="center"/>
              <w:rPr>
                <w:rFonts w:cs="Arial"/>
              </w:rPr>
            </w:pPr>
            <w:r>
              <w:rPr>
                <w:rFonts w:cs="Arial"/>
              </w:rPr>
              <w:t>2</w:t>
            </w:r>
          </w:p>
        </w:tc>
        <w:tc>
          <w:tcPr>
            <w:tcW w:w="4820" w:type="dxa"/>
            <w:vAlign w:val="center"/>
          </w:tcPr>
          <w:p w14:paraId="5FBFABDF" w14:textId="77777777" w:rsidR="00D72805" w:rsidRPr="00650F28" w:rsidRDefault="00D72805" w:rsidP="006255BB">
            <w:pPr>
              <w:spacing w:before="60" w:after="60"/>
              <w:rPr>
                <w:rFonts w:cs="Arial"/>
              </w:rPr>
            </w:pPr>
            <w:r w:rsidRPr="00650F28">
              <w:rPr>
                <w:rFonts w:cs="Arial"/>
              </w:rPr>
              <w:t>Matriz de Trazabilidad</w:t>
            </w:r>
            <w:r>
              <w:rPr>
                <w:rFonts w:cs="Arial"/>
              </w:rPr>
              <w:t xml:space="preserve"> </w:t>
            </w:r>
            <w:r w:rsidRPr="00650F28">
              <w:rPr>
                <w:rFonts w:cs="Arial"/>
              </w:rPr>
              <w:t>(A</w:t>
            </w:r>
            <w:r>
              <w:rPr>
                <w:rFonts w:cs="Arial"/>
              </w:rPr>
              <w:t>ctualizada</w:t>
            </w:r>
            <w:r w:rsidRPr="00650F28">
              <w:rPr>
                <w:rFonts w:cs="Arial"/>
              </w:rPr>
              <w:t>)</w:t>
            </w:r>
          </w:p>
        </w:tc>
      </w:tr>
      <w:tr w:rsidR="00D72805" w:rsidRPr="0065663C" w14:paraId="1BFB9B9B" w14:textId="77777777" w:rsidTr="006255BB">
        <w:tc>
          <w:tcPr>
            <w:tcW w:w="1701" w:type="dxa"/>
            <w:vMerge/>
            <w:vAlign w:val="center"/>
          </w:tcPr>
          <w:p w14:paraId="219EBC85" w14:textId="77777777" w:rsidR="00D72805" w:rsidRPr="0070272B" w:rsidRDefault="00D72805" w:rsidP="006255BB">
            <w:pPr>
              <w:rPr>
                <w:rFonts w:cs="Arial"/>
                <w:b/>
              </w:rPr>
            </w:pPr>
          </w:p>
        </w:tc>
        <w:tc>
          <w:tcPr>
            <w:tcW w:w="425" w:type="dxa"/>
            <w:vAlign w:val="center"/>
          </w:tcPr>
          <w:p w14:paraId="61B2EE3D" w14:textId="77777777" w:rsidR="00D72805" w:rsidRPr="00650F28" w:rsidRDefault="00D72805" w:rsidP="006255BB">
            <w:pPr>
              <w:spacing w:before="60" w:after="60"/>
              <w:jc w:val="center"/>
              <w:rPr>
                <w:rFonts w:cs="Arial"/>
              </w:rPr>
            </w:pPr>
            <w:r>
              <w:rPr>
                <w:rFonts w:cs="Arial"/>
              </w:rPr>
              <w:t>3</w:t>
            </w:r>
          </w:p>
        </w:tc>
        <w:tc>
          <w:tcPr>
            <w:tcW w:w="4820" w:type="dxa"/>
            <w:vAlign w:val="center"/>
          </w:tcPr>
          <w:p w14:paraId="286A95A5" w14:textId="77777777" w:rsidR="00D72805" w:rsidRPr="00650F28" w:rsidRDefault="00D72805" w:rsidP="006255BB">
            <w:pPr>
              <w:spacing w:before="60" w:after="60"/>
              <w:rPr>
                <w:rFonts w:cs="Arial"/>
              </w:rPr>
            </w:pPr>
            <w:r>
              <w:rPr>
                <w:rFonts w:cs="Arial"/>
              </w:rPr>
              <w:t>Casos de Uso (Por cada Módulo)</w:t>
            </w:r>
          </w:p>
        </w:tc>
      </w:tr>
    </w:tbl>
    <w:p w14:paraId="1E8D59C9" w14:textId="77777777" w:rsidR="00D72805" w:rsidRDefault="00D72805" w:rsidP="00D72805"/>
    <w:p w14:paraId="2FBA2AA5" w14:textId="77777777" w:rsidR="00D72805" w:rsidRDefault="00D72805" w:rsidP="00D72805">
      <w:pPr>
        <w:pStyle w:val="Ttulo3"/>
        <w:keepNext/>
        <w:numPr>
          <w:ilvl w:val="2"/>
          <w:numId w:val="4"/>
        </w:numPr>
        <w:tabs>
          <w:tab w:val="clear" w:pos="3556"/>
        </w:tabs>
        <w:spacing w:before="120" w:after="120" w:line="240" w:lineRule="auto"/>
        <w:ind w:left="1418" w:hanging="851"/>
        <w:jc w:val="both"/>
      </w:pPr>
      <w:bookmarkStart w:id="125" w:name="_Toc430548015"/>
      <w:r w:rsidRPr="004D6BC4">
        <w:lastRenderedPageBreak/>
        <w:t xml:space="preserve">FASE DE </w:t>
      </w:r>
      <w:bookmarkEnd w:id="123"/>
      <w:bookmarkEnd w:id="124"/>
      <w:r w:rsidRPr="004D6BC4">
        <w:t>DISEÑO</w:t>
      </w:r>
      <w:bookmarkEnd w:id="125"/>
    </w:p>
    <w:p w14:paraId="1402BF61" w14:textId="77777777" w:rsidR="00D72805" w:rsidRPr="0093263A" w:rsidRDefault="00D72805" w:rsidP="00D72805"/>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D72805" w:rsidRPr="00C91C42" w14:paraId="2AF5FBE1" w14:textId="77777777" w:rsidTr="006255BB">
        <w:tc>
          <w:tcPr>
            <w:tcW w:w="1701" w:type="dxa"/>
            <w:shd w:val="clear" w:color="auto" w:fill="C0C0C0"/>
            <w:vAlign w:val="center"/>
          </w:tcPr>
          <w:p w14:paraId="4874B1FF" w14:textId="77777777" w:rsidR="00D72805" w:rsidRPr="00C91C42" w:rsidRDefault="00D72805" w:rsidP="006255BB">
            <w:pPr>
              <w:pStyle w:val="TableHeading"/>
              <w:jc w:val="center"/>
              <w:rPr>
                <w:rFonts w:cs="Arial"/>
                <w:sz w:val="20"/>
              </w:rPr>
            </w:pPr>
            <w:bookmarkStart w:id="126" w:name="_Toc187465820"/>
            <w:bookmarkStart w:id="127" w:name="_Toc429852301"/>
            <w:r w:rsidRPr="00C91C42">
              <w:rPr>
                <w:rFonts w:cs="Arial"/>
                <w:sz w:val="20"/>
              </w:rPr>
              <w:t>Términos</w:t>
            </w:r>
          </w:p>
        </w:tc>
        <w:tc>
          <w:tcPr>
            <w:tcW w:w="5245" w:type="dxa"/>
            <w:gridSpan w:val="2"/>
            <w:shd w:val="clear" w:color="auto" w:fill="C0C0C0"/>
            <w:vAlign w:val="center"/>
          </w:tcPr>
          <w:p w14:paraId="3FDD6199" w14:textId="77777777" w:rsidR="00D72805" w:rsidRPr="00C91C42" w:rsidRDefault="00D72805" w:rsidP="006255BB">
            <w:pPr>
              <w:pStyle w:val="TableHeading"/>
              <w:jc w:val="center"/>
              <w:rPr>
                <w:rFonts w:cs="Arial"/>
                <w:sz w:val="20"/>
              </w:rPr>
            </w:pPr>
            <w:r w:rsidRPr="00C91C42">
              <w:rPr>
                <w:rFonts w:cs="Arial"/>
                <w:sz w:val="20"/>
              </w:rPr>
              <w:t>Definición</w:t>
            </w:r>
          </w:p>
        </w:tc>
      </w:tr>
      <w:tr w:rsidR="00D72805" w:rsidRPr="0065663C" w14:paraId="1D77FA99" w14:textId="77777777" w:rsidTr="006255BB">
        <w:tc>
          <w:tcPr>
            <w:tcW w:w="1701" w:type="dxa"/>
            <w:vAlign w:val="center"/>
          </w:tcPr>
          <w:p w14:paraId="39CCC3A6" w14:textId="77777777" w:rsidR="00D72805" w:rsidRPr="00C91C42" w:rsidRDefault="00D72805" w:rsidP="006255BB">
            <w:pPr>
              <w:spacing w:before="60" w:after="60"/>
              <w:jc w:val="center"/>
              <w:rPr>
                <w:rFonts w:cs="Arial"/>
                <w:b/>
              </w:rPr>
            </w:pPr>
            <w:r w:rsidRPr="00C91C42">
              <w:rPr>
                <w:rFonts w:cs="Arial"/>
                <w:b/>
              </w:rPr>
              <w:t>Objetivo</w:t>
            </w:r>
          </w:p>
        </w:tc>
        <w:tc>
          <w:tcPr>
            <w:tcW w:w="5245" w:type="dxa"/>
            <w:gridSpan w:val="2"/>
            <w:vAlign w:val="center"/>
          </w:tcPr>
          <w:p w14:paraId="7F7A9A22" w14:textId="77777777" w:rsidR="00D72805" w:rsidRPr="00C91C42" w:rsidRDefault="00D72805" w:rsidP="006255BB">
            <w:pPr>
              <w:spacing w:before="60" w:after="60"/>
              <w:rPr>
                <w:rFonts w:cs="Arial"/>
              </w:rPr>
            </w:pPr>
            <w:r w:rsidRPr="00C91C42">
              <w:rPr>
                <w:rFonts w:cs="Arial"/>
              </w:rPr>
              <w:t>Especificación de la solución técnica definida en la etapa de análisis.</w:t>
            </w:r>
          </w:p>
        </w:tc>
      </w:tr>
      <w:tr w:rsidR="00D72805" w:rsidRPr="0065663C" w14:paraId="67197D83" w14:textId="77777777" w:rsidTr="006255BB">
        <w:trPr>
          <w:trHeight w:val="301"/>
        </w:trPr>
        <w:tc>
          <w:tcPr>
            <w:tcW w:w="1701" w:type="dxa"/>
            <w:vAlign w:val="center"/>
          </w:tcPr>
          <w:p w14:paraId="1ED576F5" w14:textId="77777777" w:rsidR="00D72805" w:rsidRPr="00C91C42" w:rsidRDefault="00D72805" w:rsidP="006255BB">
            <w:pPr>
              <w:spacing w:before="60" w:after="60"/>
              <w:jc w:val="center"/>
              <w:rPr>
                <w:rFonts w:cs="Arial"/>
                <w:b/>
              </w:rPr>
            </w:pPr>
            <w:r w:rsidRPr="00C91C42">
              <w:rPr>
                <w:rFonts w:cs="Arial"/>
                <w:b/>
              </w:rPr>
              <w:t>Pre-condición</w:t>
            </w:r>
          </w:p>
        </w:tc>
        <w:tc>
          <w:tcPr>
            <w:tcW w:w="425" w:type="dxa"/>
            <w:vAlign w:val="center"/>
          </w:tcPr>
          <w:p w14:paraId="7E415165" w14:textId="77777777" w:rsidR="00D72805" w:rsidRPr="00C91C42" w:rsidRDefault="00D72805" w:rsidP="006255BB">
            <w:pPr>
              <w:spacing w:before="60" w:after="60"/>
              <w:jc w:val="center"/>
              <w:rPr>
                <w:rFonts w:cs="Arial"/>
              </w:rPr>
            </w:pPr>
            <w:r w:rsidRPr="00C91C42">
              <w:rPr>
                <w:rFonts w:cs="Arial"/>
              </w:rPr>
              <w:t>1</w:t>
            </w:r>
          </w:p>
        </w:tc>
        <w:tc>
          <w:tcPr>
            <w:tcW w:w="4820" w:type="dxa"/>
            <w:vAlign w:val="center"/>
          </w:tcPr>
          <w:p w14:paraId="2ADC78F8" w14:textId="66BC6BFC" w:rsidR="00D72805" w:rsidRPr="00C91C42" w:rsidRDefault="00D72805" w:rsidP="006255BB">
            <w:pPr>
              <w:spacing w:before="60" w:after="60"/>
              <w:rPr>
                <w:rFonts w:cs="Arial"/>
              </w:rPr>
            </w:pPr>
            <w:r w:rsidRPr="00C91C42">
              <w:rPr>
                <w:rFonts w:cs="Arial"/>
              </w:rPr>
              <w:t>Fase de Análisis</w:t>
            </w:r>
            <w:r w:rsidR="00B6195C">
              <w:rPr>
                <w:rFonts w:cs="Arial"/>
              </w:rPr>
              <w:t>.</w:t>
            </w:r>
          </w:p>
        </w:tc>
      </w:tr>
      <w:tr w:rsidR="00D72805" w:rsidRPr="0065663C" w14:paraId="74443601" w14:textId="77777777" w:rsidTr="006255BB">
        <w:trPr>
          <w:trHeight w:val="231"/>
        </w:trPr>
        <w:tc>
          <w:tcPr>
            <w:tcW w:w="1701" w:type="dxa"/>
            <w:vAlign w:val="center"/>
          </w:tcPr>
          <w:p w14:paraId="57F0E600" w14:textId="77777777" w:rsidR="00D72805" w:rsidRPr="00C91C42" w:rsidRDefault="00D72805" w:rsidP="006255BB">
            <w:pPr>
              <w:spacing w:before="60" w:after="60"/>
              <w:jc w:val="center"/>
              <w:rPr>
                <w:rFonts w:cs="Arial"/>
                <w:b/>
              </w:rPr>
            </w:pPr>
            <w:r w:rsidRPr="00C91C42">
              <w:rPr>
                <w:rFonts w:cs="Arial"/>
                <w:b/>
              </w:rPr>
              <w:t>Supuestos</w:t>
            </w:r>
          </w:p>
        </w:tc>
        <w:tc>
          <w:tcPr>
            <w:tcW w:w="425" w:type="dxa"/>
          </w:tcPr>
          <w:p w14:paraId="4FB47EEB" w14:textId="77777777" w:rsidR="00D72805" w:rsidRPr="00C91C42" w:rsidRDefault="00D72805" w:rsidP="006255BB">
            <w:pPr>
              <w:spacing w:before="60" w:after="60"/>
              <w:jc w:val="center"/>
              <w:rPr>
                <w:rFonts w:cs="Arial"/>
              </w:rPr>
            </w:pPr>
            <w:r w:rsidRPr="00C91C42">
              <w:rPr>
                <w:rFonts w:cs="Arial"/>
              </w:rPr>
              <w:t>1</w:t>
            </w:r>
          </w:p>
        </w:tc>
        <w:tc>
          <w:tcPr>
            <w:tcW w:w="4820" w:type="dxa"/>
          </w:tcPr>
          <w:p w14:paraId="5A75CCF2" w14:textId="77777777" w:rsidR="00D72805" w:rsidRPr="00C91C42" w:rsidRDefault="00D72805" w:rsidP="006255BB">
            <w:pPr>
              <w:spacing w:before="60" w:after="60"/>
              <w:rPr>
                <w:rFonts w:cs="Arial"/>
              </w:rPr>
            </w:pPr>
            <w:r w:rsidRPr="00C91C42">
              <w:rPr>
                <w:rFonts w:cs="Arial"/>
              </w:rPr>
              <w:t>Fases anteriores completadas con éxito.</w:t>
            </w:r>
          </w:p>
        </w:tc>
      </w:tr>
      <w:tr w:rsidR="00D72805" w:rsidRPr="001D7E88" w14:paraId="647CEBAF" w14:textId="77777777" w:rsidTr="006255BB">
        <w:trPr>
          <w:trHeight w:val="277"/>
        </w:trPr>
        <w:tc>
          <w:tcPr>
            <w:tcW w:w="1701" w:type="dxa"/>
            <w:vAlign w:val="center"/>
          </w:tcPr>
          <w:p w14:paraId="77D8B940" w14:textId="77777777" w:rsidR="00D72805" w:rsidRPr="00C91C42" w:rsidRDefault="00D72805" w:rsidP="006255BB">
            <w:pPr>
              <w:spacing w:before="60" w:after="60"/>
              <w:jc w:val="center"/>
              <w:rPr>
                <w:rFonts w:cs="Arial"/>
                <w:b/>
              </w:rPr>
            </w:pPr>
            <w:r w:rsidRPr="00C91C42">
              <w:rPr>
                <w:rFonts w:cs="Arial"/>
                <w:b/>
              </w:rPr>
              <w:t>Restricciones</w:t>
            </w:r>
          </w:p>
        </w:tc>
        <w:tc>
          <w:tcPr>
            <w:tcW w:w="425" w:type="dxa"/>
            <w:vAlign w:val="center"/>
          </w:tcPr>
          <w:p w14:paraId="5047B3E0" w14:textId="77777777" w:rsidR="00D72805" w:rsidRPr="00C91C42" w:rsidRDefault="00D72805" w:rsidP="006255BB">
            <w:pPr>
              <w:spacing w:before="60" w:after="60"/>
              <w:jc w:val="center"/>
              <w:rPr>
                <w:rFonts w:cs="Arial"/>
              </w:rPr>
            </w:pPr>
            <w:r w:rsidRPr="00C91C42">
              <w:rPr>
                <w:rFonts w:cs="Arial"/>
              </w:rPr>
              <w:t>1</w:t>
            </w:r>
          </w:p>
        </w:tc>
        <w:tc>
          <w:tcPr>
            <w:tcW w:w="4820" w:type="dxa"/>
            <w:vAlign w:val="center"/>
          </w:tcPr>
          <w:p w14:paraId="69CC7A4E" w14:textId="77777777" w:rsidR="00D72805" w:rsidRPr="00C91C42" w:rsidRDefault="00D72805" w:rsidP="006255BB">
            <w:pPr>
              <w:spacing w:before="60" w:after="60"/>
              <w:rPr>
                <w:rFonts w:cs="Arial"/>
              </w:rPr>
            </w:pPr>
            <w:r w:rsidRPr="00C91C42">
              <w:rPr>
                <w:rFonts w:cs="Arial"/>
              </w:rPr>
              <w:t>Las de Metodología de Cascada.</w:t>
            </w:r>
          </w:p>
        </w:tc>
      </w:tr>
      <w:tr w:rsidR="00D72805" w:rsidRPr="0065663C" w14:paraId="17084FD2" w14:textId="77777777" w:rsidTr="006255BB">
        <w:tc>
          <w:tcPr>
            <w:tcW w:w="1701" w:type="dxa"/>
            <w:vMerge w:val="restart"/>
            <w:vAlign w:val="center"/>
          </w:tcPr>
          <w:p w14:paraId="276A8140" w14:textId="77777777" w:rsidR="00D72805" w:rsidRPr="00C91C42" w:rsidRDefault="00D72805" w:rsidP="006255BB">
            <w:pPr>
              <w:spacing w:before="60" w:after="60"/>
              <w:jc w:val="center"/>
              <w:rPr>
                <w:rFonts w:cs="Arial"/>
                <w:b/>
              </w:rPr>
            </w:pPr>
            <w:r w:rsidRPr="00C91C42">
              <w:rPr>
                <w:rFonts w:cs="Arial"/>
                <w:b/>
              </w:rPr>
              <w:t>Entregables</w:t>
            </w:r>
          </w:p>
        </w:tc>
        <w:tc>
          <w:tcPr>
            <w:tcW w:w="425" w:type="dxa"/>
            <w:vAlign w:val="center"/>
          </w:tcPr>
          <w:p w14:paraId="3BED4493" w14:textId="77777777" w:rsidR="00D72805" w:rsidRPr="00C91C42" w:rsidRDefault="00D72805" w:rsidP="006255BB">
            <w:pPr>
              <w:spacing w:before="60" w:after="60"/>
              <w:jc w:val="center"/>
              <w:rPr>
                <w:rFonts w:cs="Arial"/>
              </w:rPr>
            </w:pPr>
            <w:r w:rsidRPr="00C91C42">
              <w:rPr>
                <w:rFonts w:cs="Arial"/>
              </w:rPr>
              <w:t>1</w:t>
            </w:r>
          </w:p>
        </w:tc>
        <w:tc>
          <w:tcPr>
            <w:tcW w:w="4820" w:type="dxa"/>
            <w:vAlign w:val="center"/>
          </w:tcPr>
          <w:p w14:paraId="186C8A74" w14:textId="77777777" w:rsidR="00D72805" w:rsidRPr="00C91C42" w:rsidRDefault="00D72805" w:rsidP="006255BB">
            <w:pPr>
              <w:spacing w:before="60" w:after="60"/>
              <w:rPr>
                <w:rFonts w:cs="Arial"/>
              </w:rPr>
            </w:pPr>
            <w:r w:rsidRPr="00C91C42">
              <w:rPr>
                <w:rFonts w:cs="Arial"/>
              </w:rPr>
              <w:t>Documento de Diseño Técnico.</w:t>
            </w:r>
          </w:p>
        </w:tc>
      </w:tr>
      <w:tr w:rsidR="00D72805" w:rsidRPr="0065663C" w14:paraId="2C1A04E1" w14:textId="77777777" w:rsidTr="006255BB">
        <w:tc>
          <w:tcPr>
            <w:tcW w:w="1701" w:type="dxa"/>
            <w:vMerge/>
            <w:vAlign w:val="center"/>
          </w:tcPr>
          <w:p w14:paraId="34EAF04D" w14:textId="77777777" w:rsidR="00D72805" w:rsidRPr="0070272B" w:rsidRDefault="00D72805" w:rsidP="006255BB">
            <w:pPr>
              <w:rPr>
                <w:rFonts w:cs="Arial"/>
                <w:b/>
              </w:rPr>
            </w:pPr>
          </w:p>
        </w:tc>
        <w:tc>
          <w:tcPr>
            <w:tcW w:w="425" w:type="dxa"/>
            <w:vAlign w:val="center"/>
          </w:tcPr>
          <w:p w14:paraId="3411789D" w14:textId="77777777" w:rsidR="00D72805" w:rsidRPr="00C91C42" w:rsidRDefault="00D72805" w:rsidP="006255BB">
            <w:pPr>
              <w:spacing w:before="60" w:after="60"/>
              <w:jc w:val="center"/>
              <w:rPr>
                <w:rFonts w:cs="Arial"/>
              </w:rPr>
            </w:pPr>
            <w:r>
              <w:rPr>
                <w:rFonts w:cs="Arial"/>
              </w:rPr>
              <w:t>2</w:t>
            </w:r>
          </w:p>
        </w:tc>
        <w:tc>
          <w:tcPr>
            <w:tcW w:w="4820" w:type="dxa"/>
            <w:vAlign w:val="center"/>
          </w:tcPr>
          <w:p w14:paraId="1D4CF32F" w14:textId="0ADB4747" w:rsidR="00D72805" w:rsidRPr="00C91C42" w:rsidRDefault="00D72805" w:rsidP="006255BB">
            <w:pPr>
              <w:spacing w:before="60" w:after="60"/>
              <w:rPr>
                <w:rFonts w:cs="Arial"/>
              </w:rPr>
            </w:pPr>
            <w:r w:rsidRPr="00650F28">
              <w:rPr>
                <w:rFonts w:cs="Arial"/>
              </w:rPr>
              <w:t>Matriz de Trazabilidad</w:t>
            </w:r>
            <w:r>
              <w:rPr>
                <w:rFonts w:cs="Arial"/>
              </w:rPr>
              <w:t xml:space="preserve"> </w:t>
            </w:r>
            <w:r w:rsidRPr="00C91C42">
              <w:rPr>
                <w:rFonts w:cs="Arial"/>
              </w:rPr>
              <w:t>(A</w:t>
            </w:r>
            <w:r>
              <w:rPr>
                <w:rFonts w:cs="Arial"/>
              </w:rPr>
              <w:t>ctualizada</w:t>
            </w:r>
            <w:r w:rsidRPr="00C91C42">
              <w:rPr>
                <w:rFonts w:cs="Arial"/>
              </w:rPr>
              <w:t>)</w:t>
            </w:r>
            <w:r w:rsidR="00B6195C">
              <w:rPr>
                <w:rFonts w:cs="Arial"/>
              </w:rPr>
              <w:t>.</w:t>
            </w:r>
          </w:p>
        </w:tc>
      </w:tr>
    </w:tbl>
    <w:p w14:paraId="7D39E50E" w14:textId="77777777" w:rsidR="00D72805" w:rsidRDefault="00D72805" w:rsidP="00D72805"/>
    <w:p w14:paraId="31154891" w14:textId="77777777" w:rsidR="00D72805" w:rsidRDefault="00D72805" w:rsidP="00D72805"/>
    <w:p w14:paraId="54C44A62" w14:textId="77777777" w:rsidR="00D72805" w:rsidRDefault="00D72805" w:rsidP="00D72805"/>
    <w:p w14:paraId="096661A1" w14:textId="77777777" w:rsidR="00D72805" w:rsidRDefault="00D72805" w:rsidP="00D72805"/>
    <w:p w14:paraId="37BC10AA" w14:textId="77777777" w:rsidR="00D72805" w:rsidRDefault="00D72805" w:rsidP="00D72805">
      <w:pPr>
        <w:pStyle w:val="Ttulo3"/>
        <w:keepNext/>
        <w:numPr>
          <w:ilvl w:val="2"/>
          <w:numId w:val="4"/>
        </w:numPr>
        <w:tabs>
          <w:tab w:val="clear" w:pos="3556"/>
        </w:tabs>
        <w:spacing w:before="120" w:after="120" w:line="240" w:lineRule="auto"/>
        <w:ind w:left="1418" w:hanging="851"/>
        <w:jc w:val="both"/>
      </w:pPr>
      <w:bookmarkStart w:id="128" w:name="_Toc430548016"/>
      <w:r w:rsidRPr="004D6BC4">
        <w:t xml:space="preserve">FASE DE </w:t>
      </w:r>
      <w:bookmarkEnd w:id="126"/>
      <w:bookmarkEnd w:id="127"/>
      <w:r w:rsidRPr="004D6BC4">
        <w:t>CONSTRUCCIÓN</w:t>
      </w:r>
      <w:bookmarkEnd w:id="128"/>
    </w:p>
    <w:p w14:paraId="44D825EB" w14:textId="77777777" w:rsidR="00D72805" w:rsidRPr="0093263A" w:rsidRDefault="00D72805" w:rsidP="00D72805"/>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D72805" w:rsidRPr="007E7DCC" w14:paraId="738E2BDF" w14:textId="77777777" w:rsidTr="006255BB">
        <w:tc>
          <w:tcPr>
            <w:tcW w:w="1701" w:type="dxa"/>
            <w:shd w:val="clear" w:color="auto" w:fill="C0C0C0"/>
            <w:vAlign w:val="center"/>
          </w:tcPr>
          <w:p w14:paraId="3333923F" w14:textId="77777777" w:rsidR="00D72805" w:rsidRPr="007E7DCC" w:rsidRDefault="00D72805" w:rsidP="006255BB">
            <w:pPr>
              <w:pStyle w:val="TableHeading"/>
              <w:jc w:val="center"/>
              <w:rPr>
                <w:rFonts w:cs="Arial"/>
                <w:sz w:val="20"/>
              </w:rPr>
            </w:pPr>
            <w:bookmarkStart w:id="129" w:name="_Toc187465821"/>
            <w:bookmarkStart w:id="130" w:name="_Toc429852302"/>
            <w:r w:rsidRPr="007E7DCC">
              <w:rPr>
                <w:rFonts w:cs="Arial"/>
                <w:sz w:val="20"/>
              </w:rPr>
              <w:t>Términos</w:t>
            </w:r>
          </w:p>
        </w:tc>
        <w:tc>
          <w:tcPr>
            <w:tcW w:w="5245" w:type="dxa"/>
            <w:gridSpan w:val="2"/>
            <w:shd w:val="clear" w:color="auto" w:fill="C0C0C0"/>
            <w:vAlign w:val="center"/>
          </w:tcPr>
          <w:p w14:paraId="5C7E479D" w14:textId="77777777" w:rsidR="00D72805" w:rsidRPr="007E7DCC" w:rsidRDefault="00D72805" w:rsidP="006255BB">
            <w:pPr>
              <w:pStyle w:val="TableHeading"/>
              <w:jc w:val="center"/>
              <w:rPr>
                <w:rFonts w:cs="Arial"/>
                <w:sz w:val="20"/>
              </w:rPr>
            </w:pPr>
            <w:r w:rsidRPr="007E7DCC">
              <w:rPr>
                <w:rFonts w:cs="Arial"/>
                <w:sz w:val="20"/>
              </w:rPr>
              <w:t>Definición</w:t>
            </w:r>
          </w:p>
        </w:tc>
      </w:tr>
      <w:tr w:rsidR="00D72805" w:rsidRPr="0065663C" w14:paraId="53E0D6B7" w14:textId="77777777" w:rsidTr="006255BB">
        <w:tc>
          <w:tcPr>
            <w:tcW w:w="1701" w:type="dxa"/>
            <w:vAlign w:val="center"/>
          </w:tcPr>
          <w:p w14:paraId="3036020C" w14:textId="77777777" w:rsidR="00D72805" w:rsidRPr="007E7DCC" w:rsidRDefault="00D72805" w:rsidP="006255BB">
            <w:pPr>
              <w:spacing w:before="60" w:after="60"/>
              <w:jc w:val="center"/>
              <w:rPr>
                <w:rFonts w:cs="Arial"/>
                <w:b/>
              </w:rPr>
            </w:pPr>
            <w:r w:rsidRPr="007E7DCC">
              <w:rPr>
                <w:rFonts w:cs="Arial"/>
                <w:b/>
              </w:rPr>
              <w:t>Objetivo</w:t>
            </w:r>
          </w:p>
        </w:tc>
        <w:tc>
          <w:tcPr>
            <w:tcW w:w="5245" w:type="dxa"/>
            <w:gridSpan w:val="2"/>
            <w:vAlign w:val="center"/>
          </w:tcPr>
          <w:p w14:paraId="22F95FE7" w14:textId="77777777" w:rsidR="00D72805" w:rsidRPr="007E7DCC" w:rsidRDefault="00D72805" w:rsidP="006255BB">
            <w:pPr>
              <w:spacing w:before="60" w:after="60"/>
              <w:rPr>
                <w:rFonts w:cs="Arial"/>
              </w:rPr>
            </w:pPr>
            <w:r w:rsidRPr="007E7DCC">
              <w:rPr>
                <w:rFonts w:cs="Arial"/>
              </w:rPr>
              <w:t>Obtener todos los componentes informáticos codificados y probados.</w:t>
            </w:r>
          </w:p>
        </w:tc>
      </w:tr>
      <w:tr w:rsidR="00D72805" w:rsidRPr="0065663C" w14:paraId="14F06CAC" w14:textId="77777777" w:rsidTr="006255BB">
        <w:trPr>
          <w:trHeight w:val="301"/>
        </w:trPr>
        <w:tc>
          <w:tcPr>
            <w:tcW w:w="1701" w:type="dxa"/>
            <w:vAlign w:val="center"/>
          </w:tcPr>
          <w:p w14:paraId="739A145A" w14:textId="77777777" w:rsidR="00D72805" w:rsidRPr="007E7DCC" w:rsidRDefault="00D72805" w:rsidP="006255BB">
            <w:pPr>
              <w:spacing w:before="60" w:after="60"/>
              <w:jc w:val="center"/>
              <w:rPr>
                <w:rFonts w:cs="Arial"/>
                <w:b/>
              </w:rPr>
            </w:pPr>
            <w:r w:rsidRPr="007E7DCC">
              <w:rPr>
                <w:rFonts w:cs="Arial"/>
                <w:b/>
              </w:rPr>
              <w:t>Pre-condición</w:t>
            </w:r>
          </w:p>
        </w:tc>
        <w:tc>
          <w:tcPr>
            <w:tcW w:w="425" w:type="dxa"/>
            <w:vAlign w:val="center"/>
          </w:tcPr>
          <w:p w14:paraId="790BB3C8" w14:textId="77777777" w:rsidR="00D72805" w:rsidRPr="007E7DCC" w:rsidRDefault="00D72805" w:rsidP="006255BB">
            <w:pPr>
              <w:spacing w:before="60" w:after="60"/>
              <w:jc w:val="center"/>
              <w:rPr>
                <w:rFonts w:cs="Arial"/>
              </w:rPr>
            </w:pPr>
            <w:r w:rsidRPr="007E7DCC">
              <w:rPr>
                <w:rFonts w:cs="Arial"/>
              </w:rPr>
              <w:t>1</w:t>
            </w:r>
          </w:p>
        </w:tc>
        <w:tc>
          <w:tcPr>
            <w:tcW w:w="4820" w:type="dxa"/>
            <w:vAlign w:val="center"/>
          </w:tcPr>
          <w:p w14:paraId="50FCFFDC" w14:textId="77777777" w:rsidR="00D72805" w:rsidRPr="007E7DCC" w:rsidRDefault="00D72805" w:rsidP="006255BB">
            <w:pPr>
              <w:spacing w:before="60" w:after="60"/>
              <w:rPr>
                <w:rFonts w:cs="Arial"/>
              </w:rPr>
            </w:pPr>
            <w:r w:rsidRPr="007E7DCC">
              <w:rPr>
                <w:rFonts w:cs="Arial"/>
              </w:rPr>
              <w:t>Fase de Diseño</w:t>
            </w:r>
          </w:p>
        </w:tc>
      </w:tr>
      <w:tr w:rsidR="00D72805" w:rsidRPr="0065663C" w14:paraId="6DA33B0B" w14:textId="77777777" w:rsidTr="006255BB">
        <w:trPr>
          <w:trHeight w:val="231"/>
        </w:trPr>
        <w:tc>
          <w:tcPr>
            <w:tcW w:w="1701" w:type="dxa"/>
            <w:vAlign w:val="center"/>
          </w:tcPr>
          <w:p w14:paraId="6685BC7A" w14:textId="77777777" w:rsidR="00D72805" w:rsidRPr="007E7DCC" w:rsidRDefault="00D72805" w:rsidP="006255BB">
            <w:pPr>
              <w:spacing w:before="60" w:after="60"/>
              <w:jc w:val="center"/>
              <w:rPr>
                <w:rFonts w:cs="Arial"/>
                <w:b/>
              </w:rPr>
            </w:pPr>
            <w:r w:rsidRPr="007E7DCC">
              <w:rPr>
                <w:rFonts w:cs="Arial"/>
                <w:b/>
              </w:rPr>
              <w:t>Supuestos</w:t>
            </w:r>
          </w:p>
        </w:tc>
        <w:tc>
          <w:tcPr>
            <w:tcW w:w="425" w:type="dxa"/>
          </w:tcPr>
          <w:p w14:paraId="339C84CA" w14:textId="77777777" w:rsidR="00D72805" w:rsidRPr="007E7DCC" w:rsidRDefault="00D72805" w:rsidP="006255BB">
            <w:pPr>
              <w:spacing w:before="60" w:after="60"/>
              <w:jc w:val="center"/>
              <w:rPr>
                <w:rFonts w:cs="Arial"/>
              </w:rPr>
            </w:pPr>
            <w:r w:rsidRPr="007E7DCC">
              <w:rPr>
                <w:rFonts w:cs="Arial"/>
              </w:rPr>
              <w:t>1</w:t>
            </w:r>
          </w:p>
        </w:tc>
        <w:tc>
          <w:tcPr>
            <w:tcW w:w="4820" w:type="dxa"/>
          </w:tcPr>
          <w:p w14:paraId="169F0583" w14:textId="77777777" w:rsidR="00D72805" w:rsidRPr="007E7DCC" w:rsidRDefault="00D72805" w:rsidP="006255BB">
            <w:pPr>
              <w:spacing w:before="60" w:after="60"/>
              <w:rPr>
                <w:rFonts w:cs="Arial"/>
              </w:rPr>
            </w:pPr>
            <w:r w:rsidRPr="007E7DCC">
              <w:rPr>
                <w:rFonts w:cs="Arial"/>
              </w:rPr>
              <w:t>Fases anteriores completadas con éxito.</w:t>
            </w:r>
          </w:p>
        </w:tc>
      </w:tr>
      <w:tr w:rsidR="00D72805" w:rsidRPr="001D7E88" w14:paraId="45EF9CAD" w14:textId="77777777" w:rsidTr="006255BB">
        <w:trPr>
          <w:trHeight w:val="215"/>
        </w:trPr>
        <w:tc>
          <w:tcPr>
            <w:tcW w:w="1701" w:type="dxa"/>
            <w:vMerge w:val="restart"/>
            <w:vAlign w:val="center"/>
          </w:tcPr>
          <w:p w14:paraId="2A1D07A3" w14:textId="77777777" w:rsidR="00D72805" w:rsidRPr="007E7DCC" w:rsidRDefault="00D72805" w:rsidP="006255BB">
            <w:pPr>
              <w:spacing w:before="60" w:after="60"/>
              <w:jc w:val="center"/>
              <w:rPr>
                <w:rFonts w:cs="Arial"/>
                <w:b/>
              </w:rPr>
            </w:pPr>
            <w:r w:rsidRPr="007E7DCC">
              <w:rPr>
                <w:rFonts w:cs="Arial"/>
                <w:b/>
              </w:rPr>
              <w:t>Restricciones</w:t>
            </w:r>
          </w:p>
        </w:tc>
        <w:tc>
          <w:tcPr>
            <w:tcW w:w="425" w:type="dxa"/>
            <w:vAlign w:val="center"/>
          </w:tcPr>
          <w:p w14:paraId="36BACEC2" w14:textId="77777777" w:rsidR="00D72805" w:rsidRPr="007E7DCC" w:rsidRDefault="00D72805" w:rsidP="006255BB">
            <w:pPr>
              <w:spacing w:before="60" w:after="60"/>
              <w:jc w:val="center"/>
              <w:rPr>
                <w:rFonts w:cs="Arial"/>
              </w:rPr>
            </w:pPr>
            <w:r w:rsidRPr="007E7DCC">
              <w:rPr>
                <w:rFonts w:cs="Arial"/>
              </w:rPr>
              <w:t>1</w:t>
            </w:r>
          </w:p>
        </w:tc>
        <w:tc>
          <w:tcPr>
            <w:tcW w:w="4820" w:type="dxa"/>
            <w:vAlign w:val="center"/>
          </w:tcPr>
          <w:p w14:paraId="379ABA73" w14:textId="77777777" w:rsidR="00D72805" w:rsidRPr="007E7DCC" w:rsidRDefault="00D72805" w:rsidP="006255BB">
            <w:pPr>
              <w:spacing w:before="60" w:after="60"/>
              <w:rPr>
                <w:rFonts w:cs="Arial"/>
              </w:rPr>
            </w:pPr>
            <w:r w:rsidRPr="007E7DCC">
              <w:rPr>
                <w:rFonts w:cs="Arial"/>
              </w:rPr>
              <w:t>Las del Entorno de Desarrollo</w:t>
            </w:r>
          </w:p>
        </w:tc>
      </w:tr>
      <w:tr w:rsidR="00D72805" w:rsidRPr="001D7E88" w14:paraId="7071E4F7" w14:textId="77777777" w:rsidTr="006255BB">
        <w:trPr>
          <w:trHeight w:val="277"/>
        </w:trPr>
        <w:tc>
          <w:tcPr>
            <w:tcW w:w="1701" w:type="dxa"/>
            <w:vMerge/>
            <w:vAlign w:val="center"/>
          </w:tcPr>
          <w:p w14:paraId="145A7CF4" w14:textId="77777777" w:rsidR="00D72805" w:rsidRPr="007E7DCC" w:rsidRDefault="00D72805" w:rsidP="006255BB">
            <w:pPr>
              <w:spacing w:before="60" w:after="60"/>
              <w:jc w:val="center"/>
              <w:rPr>
                <w:rFonts w:cs="Arial"/>
                <w:b/>
              </w:rPr>
            </w:pPr>
          </w:p>
        </w:tc>
        <w:tc>
          <w:tcPr>
            <w:tcW w:w="425" w:type="dxa"/>
            <w:vAlign w:val="center"/>
          </w:tcPr>
          <w:p w14:paraId="6E7869E4" w14:textId="77777777" w:rsidR="00D72805" w:rsidRPr="007E7DCC" w:rsidRDefault="00D72805" w:rsidP="006255BB">
            <w:pPr>
              <w:spacing w:before="60" w:after="60"/>
              <w:jc w:val="center"/>
              <w:rPr>
                <w:rFonts w:cs="Arial"/>
              </w:rPr>
            </w:pPr>
            <w:r w:rsidRPr="007E7DCC">
              <w:rPr>
                <w:rFonts w:cs="Arial"/>
              </w:rPr>
              <w:t>2</w:t>
            </w:r>
          </w:p>
        </w:tc>
        <w:tc>
          <w:tcPr>
            <w:tcW w:w="4820" w:type="dxa"/>
            <w:vAlign w:val="center"/>
          </w:tcPr>
          <w:p w14:paraId="1C833416" w14:textId="77777777" w:rsidR="00D72805" w:rsidRPr="007E7DCC" w:rsidRDefault="00D72805" w:rsidP="006255BB">
            <w:pPr>
              <w:spacing w:before="60" w:after="60"/>
              <w:rPr>
                <w:rFonts w:cs="Arial"/>
              </w:rPr>
            </w:pPr>
            <w:r w:rsidRPr="007E7DCC">
              <w:rPr>
                <w:rFonts w:cs="Arial"/>
              </w:rPr>
              <w:t>El Hardware disponible para el Desarrollo.</w:t>
            </w:r>
          </w:p>
        </w:tc>
      </w:tr>
      <w:tr w:rsidR="00D72805" w:rsidRPr="0065663C" w14:paraId="0BF1F2D5" w14:textId="77777777" w:rsidTr="006255BB">
        <w:tc>
          <w:tcPr>
            <w:tcW w:w="1701" w:type="dxa"/>
            <w:vMerge w:val="restart"/>
            <w:vAlign w:val="center"/>
          </w:tcPr>
          <w:p w14:paraId="5C69C1AD" w14:textId="77777777" w:rsidR="00D72805" w:rsidRPr="007E7DCC" w:rsidRDefault="00D72805" w:rsidP="006255BB">
            <w:pPr>
              <w:spacing w:before="60" w:after="60"/>
              <w:jc w:val="center"/>
              <w:rPr>
                <w:rFonts w:cs="Arial"/>
                <w:b/>
              </w:rPr>
            </w:pPr>
            <w:r w:rsidRPr="007E7DCC">
              <w:rPr>
                <w:rFonts w:cs="Arial"/>
                <w:b/>
              </w:rPr>
              <w:t>Entregables</w:t>
            </w:r>
          </w:p>
        </w:tc>
        <w:tc>
          <w:tcPr>
            <w:tcW w:w="425" w:type="dxa"/>
            <w:vAlign w:val="center"/>
          </w:tcPr>
          <w:p w14:paraId="6038040E" w14:textId="77777777" w:rsidR="00D72805" w:rsidRPr="007E7DCC" w:rsidRDefault="00D72805" w:rsidP="006255BB">
            <w:pPr>
              <w:spacing w:before="60" w:after="60"/>
              <w:jc w:val="center"/>
              <w:rPr>
                <w:rFonts w:cs="Arial"/>
              </w:rPr>
            </w:pPr>
            <w:r w:rsidRPr="007E7DCC">
              <w:rPr>
                <w:rFonts w:cs="Arial"/>
              </w:rPr>
              <w:t>1</w:t>
            </w:r>
          </w:p>
        </w:tc>
        <w:tc>
          <w:tcPr>
            <w:tcW w:w="4820" w:type="dxa"/>
            <w:vAlign w:val="center"/>
          </w:tcPr>
          <w:p w14:paraId="600070BD" w14:textId="77777777" w:rsidR="00D72805" w:rsidRPr="007E7DCC" w:rsidRDefault="00D72805" w:rsidP="006255BB">
            <w:pPr>
              <w:spacing w:before="60" w:after="60"/>
              <w:rPr>
                <w:rFonts w:cs="Arial"/>
              </w:rPr>
            </w:pPr>
            <w:r w:rsidRPr="007E7DCC">
              <w:rPr>
                <w:rFonts w:cs="Arial"/>
              </w:rPr>
              <w:t>Software Producido (Para pruebas)</w:t>
            </w:r>
          </w:p>
        </w:tc>
      </w:tr>
      <w:tr w:rsidR="00D72805" w:rsidRPr="0065663C" w14:paraId="37BB8729" w14:textId="77777777" w:rsidTr="006255BB">
        <w:tc>
          <w:tcPr>
            <w:tcW w:w="1701" w:type="dxa"/>
            <w:vMerge/>
            <w:vAlign w:val="center"/>
          </w:tcPr>
          <w:p w14:paraId="5BFD85A2" w14:textId="77777777" w:rsidR="00D72805" w:rsidRPr="0070272B" w:rsidRDefault="00D72805" w:rsidP="006255BB">
            <w:pPr>
              <w:rPr>
                <w:rFonts w:cs="Arial"/>
                <w:b/>
              </w:rPr>
            </w:pPr>
          </w:p>
        </w:tc>
        <w:tc>
          <w:tcPr>
            <w:tcW w:w="425" w:type="dxa"/>
            <w:vAlign w:val="center"/>
          </w:tcPr>
          <w:p w14:paraId="27FC70CB" w14:textId="77777777" w:rsidR="00D72805" w:rsidRPr="007E7DCC" w:rsidRDefault="00D72805" w:rsidP="006255BB">
            <w:pPr>
              <w:spacing w:before="60" w:after="60"/>
              <w:jc w:val="center"/>
              <w:rPr>
                <w:rFonts w:cs="Arial"/>
              </w:rPr>
            </w:pPr>
            <w:r>
              <w:rPr>
                <w:rFonts w:cs="Arial"/>
              </w:rPr>
              <w:t>2</w:t>
            </w:r>
          </w:p>
        </w:tc>
        <w:tc>
          <w:tcPr>
            <w:tcW w:w="4820" w:type="dxa"/>
            <w:vAlign w:val="center"/>
          </w:tcPr>
          <w:p w14:paraId="1A7FE687" w14:textId="77777777" w:rsidR="00D72805" w:rsidRPr="007E7DCC" w:rsidRDefault="00D72805" w:rsidP="006255BB">
            <w:pPr>
              <w:spacing w:before="60" w:after="60"/>
              <w:rPr>
                <w:rFonts w:cs="Arial"/>
              </w:rPr>
            </w:pPr>
            <w:r w:rsidRPr="00650F28">
              <w:rPr>
                <w:rFonts w:cs="Arial"/>
              </w:rPr>
              <w:t>Matriz de Trazabilidad</w:t>
            </w:r>
            <w:r>
              <w:rPr>
                <w:rFonts w:cs="Arial"/>
              </w:rPr>
              <w:t xml:space="preserve"> </w:t>
            </w:r>
            <w:r w:rsidRPr="007E7DCC">
              <w:rPr>
                <w:rFonts w:cs="Arial"/>
              </w:rPr>
              <w:t>(A</w:t>
            </w:r>
            <w:r>
              <w:rPr>
                <w:rFonts w:cs="Arial"/>
              </w:rPr>
              <w:t>ctualizada</w:t>
            </w:r>
            <w:r w:rsidRPr="007E7DCC">
              <w:rPr>
                <w:rFonts w:cs="Arial"/>
              </w:rPr>
              <w:t>)</w:t>
            </w:r>
          </w:p>
        </w:tc>
      </w:tr>
    </w:tbl>
    <w:p w14:paraId="303CF9A0" w14:textId="77777777" w:rsidR="00D72805" w:rsidRDefault="00D72805" w:rsidP="00D72805"/>
    <w:p w14:paraId="2E413EC6" w14:textId="77777777" w:rsidR="00D72805" w:rsidRDefault="00D72805" w:rsidP="00D72805">
      <w:pPr>
        <w:pStyle w:val="Ttulo3"/>
        <w:keepNext/>
        <w:numPr>
          <w:ilvl w:val="2"/>
          <w:numId w:val="4"/>
        </w:numPr>
        <w:tabs>
          <w:tab w:val="clear" w:pos="3556"/>
        </w:tabs>
        <w:spacing w:before="120" w:after="120" w:line="240" w:lineRule="auto"/>
        <w:ind w:left="1418" w:hanging="851"/>
        <w:jc w:val="both"/>
      </w:pPr>
      <w:bookmarkStart w:id="131" w:name="_Toc430548017"/>
      <w:r w:rsidRPr="004D6BC4">
        <w:lastRenderedPageBreak/>
        <w:t xml:space="preserve">FASE DE </w:t>
      </w:r>
      <w:bookmarkEnd w:id="129"/>
      <w:bookmarkEnd w:id="130"/>
      <w:r w:rsidRPr="004D6BC4">
        <w:t>PRUEBAS</w:t>
      </w:r>
      <w:bookmarkEnd w:id="131"/>
    </w:p>
    <w:p w14:paraId="18120EFE" w14:textId="77777777" w:rsidR="00D72805" w:rsidRPr="0093263A" w:rsidRDefault="00D72805" w:rsidP="00D72805"/>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D72805" w:rsidRPr="00E60CC7" w14:paraId="64E9D72A" w14:textId="77777777" w:rsidTr="006255BB">
        <w:tc>
          <w:tcPr>
            <w:tcW w:w="1701" w:type="dxa"/>
            <w:shd w:val="clear" w:color="auto" w:fill="C0C0C0"/>
            <w:vAlign w:val="center"/>
          </w:tcPr>
          <w:p w14:paraId="07D5F0AE" w14:textId="77777777" w:rsidR="00D72805" w:rsidRPr="00E60CC7" w:rsidRDefault="00D72805" w:rsidP="006255BB">
            <w:pPr>
              <w:pStyle w:val="TableHeading"/>
              <w:jc w:val="center"/>
              <w:rPr>
                <w:rFonts w:cs="Arial"/>
                <w:sz w:val="20"/>
              </w:rPr>
            </w:pPr>
            <w:bookmarkStart w:id="132" w:name="_Toc187465823"/>
            <w:r w:rsidRPr="00E60CC7">
              <w:rPr>
                <w:rFonts w:cs="Arial"/>
                <w:sz w:val="20"/>
              </w:rPr>
              <w:t>Términos</w:t>
            </w:r>
          </w:p>
        </w:tc>
        <w:tc>
          <w:tcPr>
            <w:tcW w:w="5245" w:type="dxa"/>
            <w:gridSpan w:val="2"/>
            <w:shd w:val="clear" w:color="auto" w:fill="C0C0C0"/>
            <w:vAlign w:val="center"/>
          </w:tcPr>
          <w:p w14:paraId="357F04D9" w14:textId="77777777" w:rsidR="00D72805" w:rsidRPr="00E60CC7" w:rsidRDefault="00D72805" w:rsidP="006255BB">
            <w:pPr>
              <w:pStyle w:val="TableHeading"/>
              <w:jc w:val="center"/>
              <w:rPr>
                <w:rFonts w:cs="Arial"/>
                <w:sz w:val="20"/>
              </w:rPr>
            </w:pPr>
            <w:r w:rsidRPr="00E60CC7">
              <w:rPr>
                <w:rFonts w:cs="Arial"/>
                <w:sz w:val="20"/>
              </w:rPr>
              <w:t>Definición</w:t>
            </w:r>
          </w:p>
        </w:tc>
      </w:tr>
      <w:tr w:rsidR="00D72805" w:rsidRPr="0065663C" w14:paraId="74FB8533" w14:textId="77777777" w:rsidTr="006255BB">
        <w:tc>
          <w:tcPr>
            <w:tcW w:w="1701" w:type="dxa"/>
            <w:vAlign w:val="center"/>
          </w:tcPr>
          <w:p w14:paraId="79F05A65" w14:textId="77777777" w:rsidR="00D72805" w:rsidRPr="00E60CC7" w:rsidRDefault="00D72805" w:rsidP="006255BB">
            <w:pPr>
              <w:spacing w:before="60" w:after="60"/>
              <w:jc w:val="center"/>
              <w:rPr>
                <w:rFonts w:cs="Arial"/>
                <w:b/>
              </w:rPr>
            </w:pPr>
            <w:r w:rsidRPr="00E60CC7">
              <w:rPr>
                <w:rFonts w:cs="Arial"/>
                <w:b/>
              </w:rPr>
              <w:t>Objetivo</w:t>
            </w:r>
          </w:p>
        </w:tc>
        <w:tc>
          <w:tcPr>
            <w:tcW w:w="5245" w:type="dxa"/>
            <w:gridSpan w:val="2"/>
            <w:vAlign w:val="center"/>
          </w:tcPr>
          <w:p w14:paraId="14C8C35D" w14:textId="77777777" w:rsidR="00D72805" w:rsidRPr="00E60CC7" w:rsidRDefault="00D72805" w:rsidP="006255BB">
            <w:pPr>
              <w:spacing w:before="60" w:after="60"/>
              <w:rPr>
                <w:rFonts w:cs="Arial"/>
              </w:rPr>
            </w:pPr>
            <w:r w:rsidRPr="00E60CC7">
              <w:rPr>
                <w:rFonts w:cs="Arial"/>
              </w:rPr>
              <w:t>Asegurar el nivel de Calidad de la Solución de Software producido, por medio de testeo y corrección de Errores.</w:t>
            </w:r>
          </w:p>
        </w:tc>
      </w:tr>
      <w:tr w:rsidR="00D72805" w:rsidRPr="0065663C" w14:paraId="4971C824" w14:textId="77777777" w:rsidTr="006255BB">
        <w:trPr>
          <w:trHeight w:val="301"/>
        </w:trPr>
        <w:tc>
          <w:tcPr>
            <w:tcW w:w="1701" w:type="dxa"/>
            <w:vAlign w:val="center"/>
          </w:tcPr>
          <w:p w14:paraId="7031DB21" w14:textId="77777777" w:rsidR="00D72805" w:rsidRPr="00E60CC7" w:rsidRDefault="00D72805" w:rsidP="006255BB">
            <w:pPr>
              <w:spacing w:before="60" w:after="60"/>
              <w:jc w:val="center"/>
              <w:rPr>
                <w:rFonts w:cs="Arial"/>
                <w:b/>
              </w:rPr>
            </w:pPr>
            <w:r w:rsidRPr="00E60CC7">
              <w:rPr>
                <w:rFonts w:cs="Arial"/>
                <w:b/>
              </w:rPr>
              <w:t>Pre-condición</w:t>
            </w:r>
          </w:p>
        </w:tc>
        <w:tc>
          <w:tcPr>
            <w:tcW w:w="425" w:type="dxa"/>
            <w:vAlign w:val="center"/>
          </w:tcPr>
          <w:p w14:paraId="43B06684" w14:textId="77777777" w:rsidR="00D72805" w:rsidRPr="00E60CC7" w:rsidRDefault="00D72805" w:rsidP="006255BB">
            <w:pPr>
              <w:spacing w:before="60" w:after="60"/>
              <w:jc w:val="center"/>
              <w:rPr>
                <w:rFonts w:cs="Arial"/>
              </w:rPr>
            </w:pPr>
            <w:r w:rsidRPr="00E60CC7">
              <w:rPr>
                <w:rFonts w:cs="Arial"/>
              </w:rPr>
              <w:t>1</w:t>
            </w:r>
          </w:p>
        </w:tc>
        <w:tc>
          <w:tcPr>
            <w:tcW w:w="4820" w:type="dxa"/>
            <w:vAlign w:val="center"/>
          </w:tcPr>
          <w:p w14:paraId="6159B496" w14:textId="77777777" w:rsidR="00D72805" w:rsidRPr="00E60CC7" w:rsidRDefault="00D72805" w:rsidP="006255BB">
            <w:pPr>
              <w:spacing w:before="60" w:after="60"/>
              <w:rPr>
                <w:rFonts w:cs="Arial"/>
              </w:rPr>
            </w:pPr>
            <w:r w:rsidRPr="00E60CC7">
              <w:rPr>
                <w:rFonts w:cs="Arial"/>
              </w:rPr>
              <w:t>Fase de Construcción</w:t>
            </w:r>
          </w:p>
        </w:tc>
      </w:tr>
      <w:tr w:rsidR="00D72805" w:rsidRPr="0065663C" w14:paraId="7B0781F2" w14:textId="77777777" w:rsidTr="006255BB">
        <w:trPr>
          <w:trHeight w:val="231"/>
        </w:trPr>
        <w:tc>
          <w:tcPr>
            <w:tcW w:w="1701" w:type="dxa"/>
            <w:vAlign w:val="center"/>
          </w:tcPr>
          <w:p w14:paraId="2D17EB44" w14:textId="77777777" w:rsidR="00D72805" w:rsidRPr="00E60CC7" w:rsidRDefault="00D72805" w:rsidP="006255BB">
            <w:pPr>
              <w:spacing w:before="60" w:after="60"/>
              <w:jc w:val="center"/>
              <w:rPr>
                <w:rFonts w:cs="Arial"/>
                <w:b/>
              </w:rPr>
            </w:pPr>
            <w:r w:rsidRPr="00E60CC7">
              <w:rPr>
                <w:rFonts w:cs="Arial"/>
                <w:b/>
              </w:rPr>
              <w:t>Supuestos</w:t>
            </w:r>
          </w:p>
        </w:tc>
        <w:tc>
          <w:tcPr>
            <w:tcW w:w="425" w:type="dxa"/>
          </w:tcPr>
          <w:p w14:paraId="09A94F8C" w14:textId="77777777" w:rsidR="00D72805" w:rsidRPr="00E60CC7" w:rsidRDefault="00D72805" w:rsidP="006255BB">
            <w:pPr>
              <w:spacing w:before="60" w:after="60"/>
              <w:jc w:val="center"/>
              <w:rPr>
                <w:rFonts w:cs="Arial"/>
              </w:rPr>
            </w:pPr>
            <w:r w:rsidRPr="00E60CC7">
              <w:rPr>
                <w:rFonts w:cs="Arial"/>
              </w:rPr>
              <w:t>1</w:t>
            </w:r>
          </w:p>
        </w:tc>
        <w:tc>
          <w:tcPr>
            <w:tcW w:w="4820" w:type="dxa"/>
          </w:tcPr>
          <w:p w14:paraId="3F5D580B" w14:textId="77777777" w:rsidR="00D72805" w:rsidRPr="00E60CC7" w:rsidRDefault="00D72805" w:rsidP="006255BB">
            <w:pPr>
              <w:spacing w:before="60" w:after="60"/>
              <w:rPr>
                <w:rFonts w:cs="Arial"/>
              </w:rPr>
            </w:pPr>
            <w:r w:rsidRPr="00E60CC7">
              <w:rPr>
                <w:rFonts w:cs="Arial"/>
              </w:rPr>
              <w:t>Fases anteriores completadas con éxito.</w:t>
            </w:r>
          </w:p>
        </w:tc>
      </w:tr>
      <w:tr w:rsidR="00D72805" w:rsidRPr="001D7E88" w14:paraId="757C3B1C" w14:textId="77777777" w:rsidTr="006255BB">
        <w:trPr>
          <w:trHeight w:val="215"/>
        </w:trPr>
        <w:tc>
          <w:tcPr>
            <w:tcW w:w="1701" w:type="dxa"/>
            <w:vAlign w:val="center"/>
          </w:tcPr>
          <w:p w14:paraId="6A112CF4" w14:textId="77777777" w:rsidR="00D72805" w:rsidRPr="00E60CC7" w:rsidRDefault="00D72805" w:rsidP="006255BB">
            <w:pPr>
              <w:spacing w:before="60" w:after="60"/>
              <w:jc w:val="center"/>
              <w:rPr>
                <w:rFonts w:cs="Arial"/>
                <w:b/>
              </w:rPr>
            </w:pPr>
            <w:r w:rsidRPr="00E60CC7">
              <w:rPr>
                <w:rFonts w:cs="Arial"/>
                <w:b/>
              </w:rPr>
              <w:t>Restricciones</w:t>
            </w:r>
          </w:p>
        </w:tc>
        <w:tc>
          <w:tcPr>
            <w:tcW w:w="425" w:type="dxa"/>
            <w:vAlign w:val="center"/>
          </w:tcPr>
          <w:p w14:paraId="2FF67937" w14:textId="77777777" w:rsidR="00D72805" w:rsidRPr="00E60CC7" w:rsidRDefault="00D72805" w:rsidP="006255BB">
            <w:pPr>
              <w:spacing w:before="60" w:after="60"/>
              <w:jc w:val="center"/>
              <w:rPr>
                <w:rFonts w:cs="Arial"/>
              </w:rPr>
            </w:pPr>
            <w:r w:rsidRPr="00E60CC7">
              <w:rPr>
                <w:rFonts w:cs="Arial"/>
              </w:rPr>
              <w:t>1</w:t>
            </w:r>
          </w:p>
        </w:tc>
        <w:tc>
          <w:tcPr>
            <w:tcW w:w="4820" w:type="dxa"/>
            <w:vAlign w:val="center"/>
          </w:tcPr>
          <w:p w14:paraId="1D94EE07" w14:textId="77777777" w:rsidR="00D72805" w:rsidRPr="00E60CC7" w:rsidRDefault="00D72805" w:rsidP="006255BB">
            <w:pPr>
              <w:spacing w:before="60" w:after="60"/>
              <w:rPr>
                <w:rFonts w:cs="Arial"/>
              </w:rPr>
            </w:pPr>
            <w:r w:rsidRPr="00E60CC7">
              <w:rPr>
                <w:rFonts w:cs="Arial"/>
              </w:rPr>
              <w:t>Fecha de Entrega final</w:t>
            </w:r>
          </w:p>
        </w:tc>
      </w:tr>
      <w:tr w:rsidR="00D72805" w:rsidRPr="0065663C" w14:paraId="5EDE74CD" w14:textId="77777777" w:rsidTr="006255BB">
        <w:tc>
          <w:tcPr>
            <w:tcW w:w="1701" w:type="dxa"/>
            <w:vMerge w:val="restart"/>
            <w:vAlign w:val="center"/>
          </w:tcPr>
          <w:p w14:paraId="39F4A6B2" w14:textId="77777777" w:rsidR="00D72805" w:rsidRPr="00E60CC7" w:rsidRDefault="00D72805" w:rsidP="006255BB">
            <w:pPr>
              <w:spacing w:before="60" w:after="60"/>
              <w:jc w:val="center"/>
              <w:rPr>
                <w:rFonts w:cs="Arial"/>
                <w:b/>
              </w:rPr>
            </w:pPr>
            <w:r w:rsidRPr="00E60CC7">
              <w:rPr>
                <w:rFonts w:cs="Arial"/>
                <w:b/>
              </w:rPr>
              <w:t>Entregables</w:t>
            </w:r>
          </w:p>
        </w:tc>
        <w:tc>
          <w:tcPr>
            <w:tcW w:w="425" w:type="dxa"/>
            <w:vAlign w:val="center"/>
          </w:tcPr>
          <w:p w14:paraId="79ABC883" w14:textId="77777777" w:rsidR="00D72805" w:rsidRPr="00E60CC7" w:rsidRDefault="00D72805" w:rsidP="006255BB">
            <w:pPr>
              <w:spacing w:before="60" w:after="60"/>
              <w:jc w:val="center"/>
              <w:rPr>
                <w:rFonts w:cs="Arial"/>
              </w:rPr>
            </w:pPr>
            <w:r w:rsidRPr="00E60CC7">
              <w:rPr>
                <w:rFonts w:cs="Arial"/>
              </w:rPr>
              <w:t>1</w:t>
            </w:r>
          </w:p>
        </w:tc>
        <w:tc>
          <w:tcPr>
            <w:tcW w:w="4820" w:type="dxa"/>
            <w:vAlign w:val="center"/>
          </w:tcPr>
          <w:p w14:paraId="4E383F3A" w14:textId="77777777" w:rsidR="00D72805" w:rsidRPr="00E60CC7" w:rsidRDefault="00D72805" w:rsidP="006255BB">
            <w:pPr>
              <w:spacing w:before="60" w:after="60"/>
              <w:rPr>
                <w:rFonts w:cs="Arial"/>
              </w:rPr>
            </w:pPr>
            <w:r w:rsidRPr="00E60CC7">
              <w:rPr>
                <w:rFonts w:cs="Arial"/>
              </w:rPr>
              <w:t>Informe de Pruebas</w:t>
            </w:r>
            <w:r>
              <w:rPr>
                <w:rFonts w:cs="Arial"/>
              </w:rPr>
              <w:t xml:space="preserve"> Interna</w:t>
            </w:r>
          </w:p>
        </w:tc>
      </w:tr>
      <w:tr w:rsidR="00D72805" w:rsidRPr="0065663C" w14:paraId="7D922EDD" w14:textId="77777777" w:rsidTr="006255BB">
        <w:tc>
          <w:tcPr>
            <w:tcW w:w="1701" w:type="dxa"/>
            <w:vMerge/>
            <w:vAlign w:val="center"/>
          </w:tcPr>
          <w:p w14:paraId="1733C96C" w14:textId="77777777" w:rsidR="00D72805" w:rsidRPr="0070272B" w:rsidRDefault="00D72805" w:rsidP="006255BB">
            <w:pPr>
              <w:rPr>
                <w:rFonts w:cs="Arial"/>
                <w:b/>
              </w:rPr>
            </w:pPr>
          </w:p>
        </w:tc>
        <w:tc>
          <w:tcPr>
            <w:tcW w:w="425" w:type="dxa"/>
            <w:vAlign w:val="center"/>
          </w:tcPr>
          <w:p w14:paraId="38C2EBC2" w14:textId="77777777" w:rsidR="00D72805" w:rsidRPr="00E60CC7" w:rsidRDefault="00D72805" w:rsidP="006255BB">
            <w:pPr>
              <w:spacing w:before="60" w:after="60"/>
              <w:jc w:val="center"/>
              <w:rPr>
                <w:rFonts w:cs="Arial"/>
              </w:rPr>
            </w:pPr>
            <w:r w:rsidRPr="00E60CC7">
              <w:rPr>
                <w:rFonts w:cs="Arial"/>
              </w:rPr>
              <w:t>2</w:t>
            </w:r>
          </w:p>
        </w:tc>
        <w:tc>
          <w:tcPr>
            <w:tcW w:w="4820" w:type="dxa"/>
            <w:vAlign w:val="center"/>
          </w:tcPr>
          <w:p w14:paraId="28DB3BCF" w14:textId="77777777" w:rsidR="00D72805" w:rsidRPr="00E60CC7" w:rsidRDefault="00D72805" w:rsidP="006255BB">
            <w:pPr>
              <w:spacing w:before="60" w:after="60"/>
              <w:rPr>
                <w:rFonts w:cs="Arial"/>
              </w:rPr>
            </w:pPr>
            <w:r w:rsidRPr="00E60CC7">
              <w:rPr>
                <w:rFonts w:cs="Arial"/>
              </w:rPr>
              <w:t>Informe de Pruebas</w:t>
            </w:r>
            <w:r>
              <w:rPr>
                <w:rFonts w:cs="Arial"/>
              </w:rPr>
              <w:t xml:space="preserve"> Externa</w:t>
            </w:r>
          </w:p>
        </w:tc>
      </w:tr>
      <w:tr w:rsidR="00D72805" w:rsidRPr="0065663C" w14:paraId="4F9DC503" w14:textId="77777777" w:rsidTr="006255BB">
        <w:tc>
          <w:tcPr>
            <w:tcW w:w="1701" w:type="dxa"/>
            <w:vMerge/>
            <w:vAlign w:val="center"/>
          </w:tcPr>
          <w:p w14:paraId="6C1CDD1A" w14:textId="77777777" w:rsidR="00D72805" w:rsidRPr="0070272B" w:rsidRDefault="00D72805" w:rsidP="006255BB">
            <w:pPr>
              <w:rPr>
                <w:rFonts w:cs="Arial"/>
                <w:b/>
              </w:rPr>
            </w:pPr>
          </w:p>
        </w:tc>
        <w:tc>
          <w:tcPr>
            <w:tcW w:w="425" w:type="dxa"/>
            <w:vAlign w:val="center"/>
          </w:tcPr>
          <w:p w14:paraId="2A5B225C" w14:textId="77777777" w:rsidR="00D72805" w:rsidRPr="00E60CC7" w:rsidRDefault="00D72805" w:rsidP="006255BB">
            <w:pPr>
              <w:spacing w:before="60" w:after="60"/>
              <w:jc w:val="center"/>
              <w:rPr>
                <w:rFonts w:cs="Arial"/>
              </w:rPr>
            </w:pPr>
            <w:r w:rsidRPr="00E60CC7">
              <w:rPr>
                <w:rFonts w:cs="Arial"/>
              </w:rPr>
              <w:t>3</w:t>
            </w:r>
          </w:p>
        </w:tc>
        <w:tc>
          <w:tcPr>
            <w:tcW w:w="4820" w:type="dxa"/>
            <w:vAlign w:val="center"/>
          </w:tcPr>
          <w:p w14:paraId="0541FD44" w14:textId="77777777" w:rsidR="00D72805" w:rsidRPr="00E60CC7" w:rsidRDefault="00D72805" w:rsidP="006255BB">
            <w:pPr>
              <w:spacing w:before="60" w:after="60"/>
              <w:rPr>
                <w:rFonts w:cs="Arial"/>
              </w:rPr>
            </w:pPr>
            <w:r w:rsidRPr="00650F28">
              <w:rPr>
                <w:rFonts w:cs="Arial"/>
              </w:rPr>
              <w:t>Matriz de Trazabilidad</w:t>
            </w:r>
            <w:r>
              <w:rPr>
                <w:rFonts w:cs="Arial"/>
              </w:rPr>
              <w:t xml:space="preserve"> </w:t>
            </w:r>
            <w:r w:rsidRPr="00E60CC7">
              <w:rPr>
                <w:rFonts w:cs="Arial"/>
              </w:rPr>
              <w:t>(Final)</w:t>
            </w:r>
          </w:p>
        </w:tc>
      </w:tr>
    </w:tbl>
    <w:p w14:paraId="729BDD7A" w14:textId="77777777" w:rsidR="00D72805" w:rsidRDefault="00D72805" w:rsidP="00D72805"/>
    <w:p w14:paraId="608C85E8" w14:textId="77777777" w:rsidR="00D72805" w:rsidRDefault="00D72805" w:rsidP="00D72805"/>
    <w:p w14:paraId="09FA0767" w14:textId="77777777" w:rsidR="00D72805" w:rsidRDefault="00D72805" w:rsidP="00D72805">
      <w:pPr>
        <w:pStyle w:val="Ttulo3"/>
        <w:keepNext/>
        <w:numPr>
          <w:ilvl w:val="2"/>
          <w:numId w:val="4"/>
        </w:numPr>
        <w:tabs>
          <w:tab w:val="clear" w:pos="3556"/>
        </w:tabs>
        <w:spacing w:before="120" w:after="120" w:line="240" w:lineRule="auto"/>
        <w:ind w:left="1418" w:hanging="851"/>
        <w:jc w:val="both"/>
      </w:pPr>
      <w:bookmarkStart w:id="133" w:name="_Toc430548018"/>
      <w:r w:rsidRPr="004D6BC4">
        <w:t>FASE DE IMPLEMENTACIÓN</w:t>
      </w:r>
      <w:bookmarkEnd w:id="133"/>
    </w:p>
    <w:p w14:paraId="57FAA008" w14:textId="77777777" w:rsidR="00D72805" w:rsidRPr="0093263A" w:rsidRDefault="00D72805" w:rsidP="00D72805"/>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14"/>
        <w:gridCol w:w="312"/>
        <w:gridCol w:w="4820"/>
      </w:tblGrid>
      <w:tr w:rsidR="00D72805" w:rsidRPr="00E11B9B" w14:paraId="13869390" w14:textId="77777777" w:rsidTr="00170853">
        <w:tc>
          <w:tcPr>
            <w:tcW w:w="1814" w:type="dxa"/>
            <w:shd w:val="clear" w:color="auto" w:fill="C0C0C0"/>
            <w:vAlign w:val="center"/>
          </w:tcPr>
          <w:p w14:paraId="44DA33CA" w14:textId="77777777" w:rsidR="00D72805" w:rsidRPr="00E11B9B" w:rsidRDefault="00D72805" w:rsidP="006255BB">
            <w:pPr>
              <w:pStyle w:val="TableHeading"/>
              <w:jc w:val="center"/>
              <w:rPr>
                <w:rFonts w:cs="Arial"/>
                <w:sz w:val="20"/>
              </w:rPr>
            </w:pPr>
            <w:r w:rsidRPr="00E11B9B">
              <w:rPr>
                <w:rFonts w:cs="Arial"/>
                <w:sz w:val="20"/>
              </w:rPr>
              <w:t>Términos</w:t>
            </w:r>
          </w:p>
        </w:tc>
        <w:tc>
          <w:tcPr>
            <w:tcW w:w="5132" w:type="dxa"/>
            <w:gridSpan w:val="2"/>
            <w:shd w:val="clear" w:color="auto" w:fill="C0C0C0"/>
            <w:vAlign w:val="center"/>
          </w:tcPr>
          <w:p w14:paraId="0201A0E8" w14:textId="77777777" w:rsidR="00D72805" w:rsidRPr="00E11B9B" w:rsidRDefault="00D72805" w:rsidP="006255BB">
            <w:pPr>
              <w:pStyle w:val="TableHeading"/>
              <w:jc w:val="center"/>
              <w:rPr>
                <w:rFonts w:cs="Arial"/>
                <w:sz w:val="20"/>
              </w:rPr>
            </w:pPr>
            <w:r w:rsidRPr="00E11B9B">
              <w:rPr>
                <w:rFonts w:cs="Arial"/>
                <w:sz w:val="20"/>
              </w:rPr>
              <w:t>Definición</w:t>
            </w:r>
          </w:p>
        </w:tc>
      </w:tr>
      <w:tr w:rsidR="00D72805" w:rsidRPr="0065663C" w14:paraId="5604AF55" w14:textId="77777777" w:rsidTr="00170853">
        <w:tc>
          <w:tcPr>
            <w:tcW w:w="1814" w:type="dxa"/>
            <w:vAlign w:val="center"/>
          </w:tcPr>
          <w:p w14:paraId="2CD7C665" w14:textId="77777777" w:rsidR="00D72805" w:rsidRPr="00E11B9B" w:rsidRDefault="00D72805" w:rsidP="006255BB">
            <w:pPr>
              <w:spacing w:before="60" w:after="60"/>
              <w:jc w:val="center"/>
              <w:rPr>
                <w:rFonts w:cs="Arial"/>
                <w:b/>
              </w:rPr>
            </w:pPr>
            <w:r w:rsidRPr="00E11B9B">
              <w:rPr>
                <w:rFonts w:cs="Arial"/>
                <w:b/>
              </w:rPr>
              <w:t>Objetivo</w:t>
            </w:r>
          </w:p>
        </w:tc>
        <w:tc>
          <w:tcPr>
            <w:tcW w:w="5132" w:type="dxa"/>
            <w:gridSpan w:val="2"/>
            <w:vAlign w:val="center"/>
          </w:tcPr>
          <w:p w14:paraId="6CE2DB51" w14:textId="77777777" w:rsidR="00D72805" w:rsidRPr="00E11B9B" w:rsidRDefault="00D72805" w:rsidP="006255BB">
            <w:pPr>
              <w:spacing w:before="60" w:after="60"/>
              <w:rPr>
                <w:rFonts w:cs="Arial"/>
              </w:rPr>
            </w:pPr>
            <w:r w:rsidRPr="00E11B9B">
              <w:rPr>
                <w:rFonts w:cs="Arial"/>
              </w:rPr>
              <w:t>Asegurar el nivel de Calidad de la Solución de Software producido, por medio de testeo y corrección de Errores.</w:t>
            </w:r>
          </w:p>
        </w:tc>
      </w:tr>
      <w:tr w:rsidR="00D72805" w:rsidRPr="0065663C" w14:paraId="5A50371B" w14:textId="77777777" w:rsidTr="00170853">
        <w:trPr>
          <w:trHeight w:val="301"/>
        </w:trPr>
        <w:tc>
          <w:tcPr>
            <w:tcW w:w="1814" w:type="dxa"/>
            <w:vAlign w:val="center"/>
          </w:tcPr>
          <w:p w14:paraId="0CC721EE" w14:textId="77777777" w:rsidR="00D72805" w:rsidRPr="00E11B9B" w:rsidRDefault="00D72805" w:rsidP="006255BB">
            <w:pPr>
              <w:spacing w:before="60" w:after="60"/>
              <w:jc w:val="center"/>
              <w:rPr>
                <w:rFonts w:cs="Arial"/>
                <w:b/>
              </w:rPr>
            </w:pPr>
            <w:r w:rsidRPr="00E11B9B">
              <w:rPr>
                <w:rFonts w:cs="Arial"/>
                <w:b/>
              </w:rPr>
              <w:t>Pre-condición</w:t>
            </w:r>
          </w:p>
        </w:tc>
        <w:tc>
          <w:tcPr>
            <w:tcW w:w="312" w:type="dxa"/>
            <w:vAlign w:val="center"/>
          </w:tcPr>
          <w:p w14:paraId="4E6D56F7" w14:textId="77777777" w:rsidR="00D72805" w:rsidRPr="00E11B9B" w:rsidRDefault="00D72805" w:rsidP="006255BB">
            <w:pPr>
              <w:spacing w:before="60" w:after="60"/>
              <w:jc w:val="center"/>
              <w:rPr>
                <w:rFonts w:cs="Arial"/>
              </w:rPr>
            </w:pPr>
            <w:r w:rsidRPr="00E11B9B">
              <w:rPr>
                <w:rFonts w:cs="Arial"/>
              </w:rPr>
              <w:t>1</w:t>
            </w:r>
          </w:p>
        </w:tc>
        <w:tc>
          <w:tcPr>
            <w:tcW w:w="4820" w:type="dxa"/>
            <w:vAlign w:val="center"/>
          </w:tcPr>
          <w:p w14:paraId="53AE21B6" w14:textId="77777777" w:rsidR="00D72805" w:rsidRPr="00E11B9B" w:rsidRDefault="00D72805" w:rsidP="006255BB">
            <w:pPr>
              <w:spacing w:before="60" w:after="60"/>
              <w:rPr>
                <w:rFonts w:cs="Arial"/>
              </w:rPr>
            </w:pPr>
            <w:r w:rsidRPr="00E11B9B">
              <w:rPr>
                <w:rFonts w:cs="Arial"/>
              </w:rPr>
              <w:t>Fase de Construcción</w:t>
            </w:r>
          </w:p>
        </w:tc>
      </w:tr>
      <w:tr w:rsidR="00D72805" w:rsidRPr="0065663C" w14:paraId="31C8217F" w14:textId="77777777" w:rsidTr="00170853">
        <w:trPr>
          <w:trHeight w:val="231"/>
        </w:trPr>
        <w:tc>
          <w:tcPr>
            <w:tcW w:w="1814" w:type="dxa"/>
            <w:vAlign w:val="center"/>
          </w:tcPr>
          <w:p w14:paraId="525EE78A" w14:textId="77777777" w:rsidR="00D72805" w:rsidRPr="00E11B9B" w:rsidRDefault="00D72805" w:rsidP="006255BB">
            <w:pPr>
              <w:spacing w:before="60" w:after="60"/>
              <w:jc w:val="center"/>
              <w:rPr>
                <w:rFonts w:cs="Arial"/>
                <w:b/>
              </w:rPr>
            </w:pPr>
            <w:r w:rsidRPr="00E11B9B">
              <w:rPr>
                <w:rFonts w:cs="Arial"/>
                <w:b/>
              </w:rPr>
              <w:t>Supuestos</w:t>
            </w:r>
          </w:p>
        </w:tc>
        <w:tc>
          <w:tcPr>
            <w:tcW w:w="312" w:type="dxa"/>
          </w:tcPr>
          <w:p w14:paraId="1DE58615" w14:textId="77777777" w:rsidR="00D72805" w:rsidRPr="00E11B9B" w:rsidRDefault="00D72805" w:rsidP="006255BB">
            <w:pPr>
              <w:spacing w:before="60" w:after="60"/>
              <w:jc w:val="center"/>
              <w:rPr>
                <w:rFonts w:cs="Arial"/>
              </w:rPr>
            </w:pPr>
            <w:r w:rsidRPr="00E11B9B">
              <w:rPr>
                <w:rFonts w:cs="Arial"/>
              </w:rPr>
              <w:t>1</w:t>
            </w:r>
          </w:p>
        </w:tc>
        <w:tc>
          <w:tcPr>
            <w:tcW w:w="4820" w:type="dxa"/>
          </w:tcPr>
          <w:p w14:paraId="09558B28" w14:textId="77777777" w:rsidR="00D72805" w:rsidRPr="00E11B9B" w:rsidRDefault="00D72805" w:rsidP="006255BB">
            <w:pPr>
              <w:spacing w:before="60" w:after="60"/>
              <w:rPr>
                <w:rFonts w:cs="Arial"/>
              </w:rPr>
            </w:pPr>
            <w:r w:rsidRPr="00E11B9B">
              <w:rPr>
                <w:rFonts w:cs="Arial"/>
              </w:rPr>
              <w:t>Fases anteriores completadas con éxito.</w:t>
            </w:r>
          </w:p>
        </w:tc>
      </w:tr>
      <w:tr w:rsidR="00D72805" w:rsidRPr="001D7E88" w14:paraId="45ADF9F3" w14:textId="77777777" w:rsidTr="00170853">
        <w:trPr>
          <w:trHeight w:val="215"/>
        </w:trPr>
        <w:tc>
          <w:tcPr>
            <w:tcW w:w="1814" w:type="dxa"/>
            <w:vAlign w:val="center"/>
          </w:tcPr>
          <w:p w14:paraId="65B9E62B" w14:textId="77777777" w:rsidR="00D72805" w:rsidRPr="00E11B9B" w:rsidRDefault="00D72805" w:rsidP="006255BB">
            <w:pPr>
              <w:spacing w:before="60" w:after="60"/>
              <w:jc w:val="center"/>
              <w:rPr>
                <w:rFonts w:cs="Arial"/>
                <w:b/>
              </w:rPr>
            </w:pPr>
            <w:r w:rsidRPr="00E11B9B">
              <w:rPr>
                <w:rFonts w:cs="Arial"/>
                <w:b/>
              </w:rPr>
              <w:t>Restricciones</w:t>
            </w:r>
          </w:p>
        </w:tc>
        <w:tc>
          <w:tcPr>
            <w:tcW w:w="312" w:type="dxa"/>
            <w:vAlign w:val="center"/>
          </w:tcPr>
          <w:p w14:paraId="27BFE214" w14:textId="77777777" w:rsidR="00D72805" w:rsidRPr="00E11B9B" w:rsidRDefault="00D72805" w:rsidP="006255BB">
            <w:pPr>
              <w:spacing w:before="60" w:after="60"/>
              <w:jc w:val="center"/>
              <w:rPr>
                <w:rFonts w:cs="Arial"/>
              </w:rPr>
            </w:pPr>
            <w:r w:rsidRPr="00E11B9B">
              <w:rPr>
                <w:rFonts w:cs="Arial"/>
              </w:rPr>
              <w:t>1</w:t>
            </w:r>
          </w:p>
        </w:tc>
        <w:tc>
          <w:tcPr>
            <w:tcW w:w="4820" w:type="dxa"/>
            <w:vAlign w:val="center"/>
          </w:tcPr>
          <w:p w14:paraId="0750E6AC" w14:textId="77777777" w:rsidR="00D72805" w:rsidRPr="00E11B9B" w:rsidRDefault="00D72805" w:rsidP="006255BB">
            <w:pPr>
              <w:spacing w:before="60" w:after="60"/>
              <w:rPr>
                <w:rFonts w:cs="Arial"/>
              </w:rPr>
            </w:pPr>
            <w:r w:rsidRPr="00E11B9B">
              <w:rPr>
                <w:rFonts w:cs="Arial"/>
              </w:rPr>
              <w:t>Fecha de Entrega final</w:t>
            </w:r>
          </w:p>
        </w:tc>
      </w:tr>
      <w:tr w:rsidR="00D72805" w:rsidRPr="0065663C" w14:paraId="3ADF7688" w14:textId="77777777" w:rsidTr="00170853">
        <w:tc>
          <w:tcPr>
            <w:tcW w:w="1814" w:type="dxa"/>
            <w:vMerge w:val="restart"/>
            <w:vAlign w:val="center"/>
          </w:tcPr>
          <w:p w14:paraId="3E5AB239" w14:textId="77777777" w:rsidR="00D72805" w:rsidRPr="00E11B9B" w:rsidRDefault="00D72805" w:rsidP="006255BB">
            <w:pPr>
              <w:spacing w:before="60" w:after="60"/>
              <w:jc w:val="center"/>
              <w:rPr>
                <w:rFonts w:cs="Arial"/>
                <w:b/>
              </w:rPr>
            </w:pPr>
            <w:r w:rsidRPr="00E11B9B">
              <w:rPr>
                <w:rFonts w:cs="Arial"/>
                <w:b/>
              </w:rPr>
              <w:t>Entregables</w:t>
            </w:r>
          </w:p>
        </w:tc>
        <w:tc>
          <w:tcPr>
            <w:tcW w:w="312" w:type="dxa"/>
            <w:vAlign w:val="center"/>
          </w:tcPr>
          <w:p w14:paraId="38741178" w14:textId="77777777" w:rsidR="00D72805" w:rsidRPr="00E11B9B" w:rsidRDefault="00D72805" w:rsidP="006255BB">
            <w:pPr>
              <w:spacing w:before="60" w:after="60"/>
              <w:jc w:val="center"/>
              <w:rPr>
                <w:rFonts w:cs="Arial"/>
              </w:rPr>
            </w:pPr>
            <w:r w:rsidRPr="00E11B9B">
              <w:rPr>
                <w:rFonts w:cs="Arial"/>
              </w:rPr>
              <w:t>1</w:t>
            </w:r>
          </w:p>
        </w:tc>
        <w:tc>
          <w:tcPr>
            <w:tcW w:w="4820" w:type="dxa"/>
            <w:vAlign w:val="center"/>
          </w:tcPr>
          <w:p w14:paraId="57CEFD7D" w14:textId="77777777" w:rsidR="00D72805" w:rsidRPr="00E11B9B" w:rsidRDefault="00D72805" w:rsidP="006255BB">
            <w:pPr>
              <w:spacing w:before="60" w:after="60"/>
              <w:rPr>
                <w:rFonts w:cs="Arial"/>
              </w:rPr>
            </w:pPr>
            <w:r w:rsidRPr="00E11B9B">
              <w:rPr>
                <w:rFonts w:cs="Arial"/>
              </w:rPr>
              <w:t>Guía de Instalación.</w:t>
            </w:r>
          </w:p>
        </w:tc>
      </w:tr>
      <w:tr w:rsidR="00D72805" w:rsidRPr="0065663C" w14:paraId="59DF79F1" w14:textId="77777777" w:rsidTr="00170853">
        <w:tc>
          <w:tcPr>
            <w:tcW w:w="1814" w:type="dxa"/>
            <w:vMerge/>
            <w:vAlign w:val="center"/>
          </w:tcPr>
          <w:p w14:paraId="29D31C3E" w14:textId="77777777" w:rsidR="00D72805" w:rsidRPr="0070272B" w:rsidRDefault="00D72805" w:rsidP="006255BB">
            <w:pPr>
              <w:rPr>
                <w:rFonts w:cs="Arial"/>
                <w:b/>
              </w:rPr>
            </w:pPr>
          </w:p>
        </w:tc>
        <w:tc>
          <w:tcPr>
            <w:tcW w:w="312" w:type="dxa"/>
            <w:vAlign w:val="center"/>
          </w:tcPr>
          <w:p w14:paraId="22EF5263" w14:textId="77777777" w:rsidR="00D72805" w:rsidRPr="00E11B9B" w:rsidRDefault="00D72805" w:rsidP="006255BB">
            <w:pPr>
              <w:spacing w:before="60" w:after="60"/>
              <w:jc w:val="center"/>
              <w:rPr>
                <w:rFonts w:cs="Arial"/>
              </w:rPr>
            </w:pPr>
            <w:r w:rsidRPr="00E11B9B">
              <w:rPr>
                <w:rFonts w:cs="Arial"/>
              </w:rPr>
              <w:t>2</w:t>
            </w:r>
          </w:p>
        </w:tc>
        <w:tc>
          <w:tcPr>
            <w:tcW w:w="4820" w:type="dxa"/>
            <w:vAlign w:val="center"/>
          </w:tcPr>
          <w:p w14:paraId="52386DF7" w14:textId="77777777" w:rsidR="00D72805" w:rsidRPr="00E11B9B" w:rsidRDefault="00D72805" w:rsidP="006255BB">
            <w:pPr>
              <w:spacing w:before="60" w:after="60"/>
              <w:rPr>
                <w:rFonts w:cs="Arial"/>
              </w:rPr>
            </w:pPr>
            <w:r w:rsidRPr="00E11B9B">
              <w:rPr>
                <w:rFonts w:cs="Arial"/>
              </w:rPr>
              <w:t>Manual de Usuario (Final y Actualizado).</w:t>
            </w:r>
          </w:p>
        </w:tc>
      </w:tr>
      <w:tr w:rsidR="00D72805" w:rsidRPr="0065663C" w14:paraId="5E04753D" w14:textId="77777777" w:rsidTr="00170853">
        <w:tc>
          <w:tcPr>
            <w:tcW w:w="1814" w:type="dxa"/>
            <w:vMerge/>
            <w:vAlign w:val="center"/>
          </w:tcPr>
          <w:p w14:paraId="6D55EAE4" w14:textId="77777777" w:rsidR="00D72805" w:rsidRPr="0070272B" w:rsidRDefault="00D72805" w:rsidP="006255BB">
            <w:pPr>
              <w:rPr>
                <w:rFonts w:cs="Arial"/>
                <w:b/>
              </w:rPr>
            </w:pPr>
          </w:p>
        </w:tc>
        <w:tc>
          <w:tcPr>
            <w:tcW w:w="312" w:type="dxa"/>
            <w:vAlign w:val="center"/>
          </w:tcPr>
          <w:p w14:paraId="14210C97" w14:textId="77777777" w:rsidR="00D72805" w:rsidRPr="00E11B9B" w:rsidRDefault="00D72805" w:rsidP="006255BB">
            <w:pPr>
              <w:spacing w:before="60" w:after="60"/>
              <w:jc w:val="center"/>
              <w:rPr>
                <w:rFonts w:cs="Arial"/>
              </w:rPr>
            </w:pPr>
            <w:r w:rsidRPr="00E11B9B">
              <w:rPr>
                <w:rFonts w:cs="Arial"/>
              </w:rPr>
              <w:t>3</w:t>
            </w:r>
          </w:p>
        </w:tc>
        <w:tc>
          <w:tcPr>
            <w:tcW w:w="4820" w:type="dxa"/>
            <w:vAlign w:val="center"/>
          </w:tcPr>
          <w:p w14:paraId="52ECB5BA" w14:textId="77777777" w:rsidR="00D72805" w:rsidRPr="00E11B9B" w:rsidRDefault="00D72805" w:rsidP="006255BB">
            <w:pPr>
              <w:spacing w:before="60" w:after="60"/>
              <w:rPr>
                <w:rFonts w:cs="Arial"/>
              </w:rPr>
            </w:pPr>
            <w:r w:rsidRPr="00E11B9B">
              <w:rPr>
                <w:rFonts w:cs="Arial"/>
              </w:rPr>
              <w:t>Software Producido (Versión Final)</w:t>
            </w:r>
          </w:p>
        </w:tc>
      </w:tr>
    </w:tbl>
    <w:p w14:paraId="6C1288BD" w14:textId="77777777" w:rsidR="00D72805" w:rsidRDefault="00D72805" w:rsidP="00D72805">
      <w:pPr>
        <w:sectPr w:rsidR="00D72805" w:rsidSect="006255BB">
          <w:headerReference w:type="default" r:id="rId37"/>
          <w:footerReference w:type="default" r:id="rId38"/>
          <w:pgSz w:w="11907" w:h="16840" w:code="9"/>
          <w:pgMar w:top="1418" w:right="1843" w:bottom="1560" w:left="1701" w:header="720" w:footer="720" w:gutter="0"/>
          <w:cols w:space="720"/>
          <w:docGrid w:linePitch="272"/>
        </w:sectPr>
      </w:pPr>
    </w:p>
    <w:p w14:paraId="1E14A3DD" w14:textId="77777777" w:rsidR="00D72805" w:rsidRPr="00F22A55" w:rsidRDefault="00D72805" w:rsidP="00D72805">
      <w:pPr>
        <w:pStyle w:val="Ttulo2"/>
        <w:keepNext/>
        <w:numPr>
          <w:ilvl w:val="1"/>
          <w:numId w:val="4"/>
        </w:numPr>
        <w:spacing w:before="120" w:after="120" w:line="240" w:lineRule="auto"/>
        <w:jc w:val="both"/>
      </w:pPr>
      <w:bookmarkStart w:id="134" w:name="_Toc430548019"/>
      <w:bookmarkEnd w:id="132"/>
      <w:r w:rsidRPr="00807F4A">
        <w:lastRenderedPageBreak/>
        <w:t>ESTRUCTURA DETALLADA DE TRABAJO (WBS</w:t>
      </w:r>
      <w:bookmarkEnd w:id="134"/>
      <w:r w:rsidRPr="00807F4A">
        <w:t>)</w:t>
      </w:r>
    </w:p>
    <w:p w14:paraId="18DF09AA" w14:textId="0FFA2226" w:rsidR="00D72805" w:rsidRDefault="00D72805" w:rsidP="00D72805">
      <w:pPr>
        <w:ind w:left="567"/>
        <w:rPr>
          <w:b/>
        </w:rPr>
      </w:pPr>
    </w:p>
    <w:p w14:paraId="3F8270F6" w14:textId="24F44369" w:rsidR="00D72805" w:rsidRPr="00807F4A" w:rsidRDefault="006360F4" w:rsidP="00D72805">
      <w:pPr>
        <w:ind w:left="567"/>
        <w:rPr>
          <w:highlight w:val="yellow"/>
        </w:rPr>
        <w:sectPr w:rsidR="00D72805" w:rsidRPr="00807F4A" w:rsidSect="006255BB">
          <w:headerReference w:type="default" r:id="rId39"/>
          <w:footerReference w:type="default" r:id="rId40"/>
          <w:pgSz w:w="16840" w:h="11907" w:orient="landscape" w:code="9"/>
          <w:pgMar w:top="1843" w:right="1560" w:bottom="1701" w:left="1418" w:header="720" w:footer="720" w:gutter="0"/>
          <w:cols w:space="720"/>
          <w:docGrid w:linePitch="272"/>
        </w:sectPr>
      </w:pPr>
      <w:r>
        <w:rPr>
          <w:noProof/>
          <w:lang w:val="es-PE" w:eastAsia="es-PE"/>
        </w:rPr>
        <w:drawing>
          <wp:anchor distT="0" distB="0" distL="114300" distR="114300" simplePos="0" relativeHeight="251658240" behindDoc="0" locked="0" layoutInCell="1" allowOverlap="1" wp14:anchorId="592EFCB4" wp14:editId="4A9CBAFB">
            <wp:simplePos x="0" y="0"/>
            <wp:positionH relativeFrom="margin">
              <wp:posOffset>0</wp:posOffset>
            </wp:positionH>
            <wp:positionV relativeFrom="paragraph">
              <wp:posOffset>381244</wp:posOffset>
            </wp:positionV>
            <wp:extent cx="8858250" cy="4552950"/>
            <wp:effectExtent l="0" t="19050" r="0" b="0"/>
            <wp:wrapSquare wrapText="bothSides"/>
            <wp:docPr id="36" name="Diagrama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14:sizeRelH relativeFrom="margin">
              <wp14:pctWidth>0</wp14:pctWidth>
            </wp14:sizeRelH>
            <wp14:sizeRelV relativeFrom="margin">
              <wp14:pctHeight>0</wp14:pctHeight>
            </wp14:sizeRelV>
          </wp:anchor>
        </w:drawing>
      </w:r>
      <w:r w:rsidR="00D72805" w:rsidRPr="00807F4A">
        <w:rPr>
          <w:b/>
        </w:rPr>
        <w:t>Procesos de Gestió</w:t>
      </w:r>
      <w:r w:rsidR="00D72805">
        <w:rPr>
          <w:b/>
        </w:rPr>
        <w:t>n</w:t>
      </w:r>
    </w:p>
    <w:p w14:paraId="0A345BAC" w14:textId="77777777" w:rsidR="00D72805" w:rsidRDefault="00D72805" w:rsidP="00D72805">
      <w:pPr>
        <w:rPr>
          <w:b/>
        </w:rPr>
      </w:pPr>
    </w:p>
    <w:p w14:paraId="15AD81D8" w14:textId="77777777" w:rsidR="00D72805" w:rsidRDefault="00D72805" w:rsidP="00D72805">
      <w:pPr>
        <w:ind w:left="709"/>
        <w:rPr>
          <w:b/>
        </w:rPr>
      </w:pPr>
      <w:r w:rsidRPr="00807F4A">
        <w:rPr>
          <w:b/>
        </w:rPr>
        <w:t>Procesos de Ingen</w:t>
      </w:r>
      <w:r>
        <w:rPr>
          <w:b/>
        </w:rPr>
        <w:t>iería</w:t>
      </w:r>
    </w:p>
    <w:p w14:paraId="3C5B0353" w14:textId="16C1DE41" w:rsidR="00D72805" w:rsidRPr="000F3AD5" w:rsidRDefault="000E4DBE" w:rsidP="00D72805">
      <w:pPr>
        <w:ind w:left="709"/>
        <w:rPr>
          <w:b/>
        </w:rPr>
      </w:pPr>
      <w:r>
        <w:rPr>
          <w:b/>
          <w:noProof/>
          <w:lang w:val="es-PE" w:eastAsia="es-PE"/>
        </w:rPr>
        <w:drawing>
          <wp:inline distT="0" distB="0" distL="0" distR="0" wp14:anchorId="26782FAB" wp14:editId="79BE12C3">
            <wp:extent cx="8459381" cy="4029637"/>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png"/>
                    <pic:cNvPicPr/>
                  </pic:nvPicPr>
                  <pic:blipFill>
                    <a:blip r:embed="rId46">
                      <a:extLst>
                        <a:ext uri="{28A0092B-C50C-407E-A947-70E740481C1C}">
                          <a14:useLocalDpi xmlns:a14="http://schemas.microsoft.com/office/drawing/2010/main" val="0"/>
                        </a:ext>
                      </a:extLst>
                    </a:blip>
                    <a:stretch>
                      <a:fillRect/>
                    </a:stretch>
                  </pic:blipFill>
                  <pic:spPr>
                    <a:xfrm>
                      <a:off x="0" y="0"/>
                      <a:ext cx="8459381" cy="4029637"/>
                    </a:xfrm>
                    <a:prstGeom prst="rect">
                      <a:avLst/>
                    </a:prstGeom>
                  </pic:spPr>
                </pic:pic>
              </a:graphicData>
            </a:graphic>
          </wp:inline>
        </w:drawing>
      </w:r>
    </w:p>
    <w:p w14:paraId="0A9B686A" w14:textId="77777777" w:rsidR="00D72805" w:rsidRDefault="00D72805" w:rsidP="00D72805">
      <w:pPr>
        <w:sectPr w:rsidR="00D72805" w:rsidSect="006255BB">
          <w:pgSz w:w="16840" w:h="11907" w:orient="landscape" w:code="9"/>
          <w:pgMar w:top="1701" w:right="1418" w:bottom="1843" w:left="1418" w:header="720" w:footer="720" w:gutter="0"/>
          <w:cols w:space="720"/>
          <w:docGrid w:linePitch="272"/>
        </w:sectPr>
      </w:pPr>
    </w:p>
    <w:p w14:paraId="07015525" w14:textId="77777777" w:rsidR="00D72805" w:rsidRPr="000F3AD5" w:rsidRDefault="00D72805" w:rsidP="00D72805"/>
    <w:p w14:paraId="592C2D7A" w14:textId="77777777" w:rsidR="00D72805" w:rsidRDefault="00D72805" w:rsidP="00D72805">
      <w:pPr>
        <w:pStyle w:val="Ttulo2"/>
        <w:keepNext/>
        <w:numPr>
          <w:ilvl w:val="1"/>
          <w:numId w:val="4"/>
        </w:numPr>
        <w:spacing w:before="120" w:after="120" w:line="240" w:lineRule="auto"/>
        <w:jc w:val="both"/>
      </w:pPr>
      <w:bookmarkStart w:id="135" w:name="_Toc430548020"/>
      <w:bookmarkStart w:id="136" w:name="_Toc187465824"/>
      <w:r w:rsidRPr="00807F4A">
        <w:t>MATRIZ DE ENTREGABLES DE INGENIERIA</w:t>
      </w:r>
      <w:bookmarkEnd w:id="135"/>
      <w:r w:rsidRPr="00807F4A">
        <w:t xml:space="preserve"> </w:t>
      </w:r>
      <w:bookmarkEnd w:id="136"/>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D72805" w:rsidRPr="00D9112B" w14:paraId="58CA3057" w14:textId="77777777" w:rsidTr="006255BB">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0ED994A3" w14:textId="77777777" w:rsidR="00D72805" w:rsidRPr="000A3F79" w:rsidRDefault="00D72805" w:rsidP="006255BB">
            <w:pPr>
              <w:pStyle w:val="TableHeading"/>
              <w:jc w:val="center"/>
              <w:rPr>
                <w:sz w:val="20"/>
              </w:rPr>
            </w:pPr>
            <w:r w:rsidRPr="000A3F79">
              <w:rPr>
                <w:sz w:val="20"/>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4C27F998" w14:textId="77777777" w:rsidR="00D72805" w:rsidRPr="000A3F79" w:rsidRDefault="00D72805" w:rsidP="006255BB">
            <w:pPr>
              <w:pStyle w:val="TableHeading"/>
              <w:jc w:val="center"/>
              <w:rPr>
                <w:sz w:val="20"/>
              </w:rPr>
            </w:pPr>
            <w:r w:rsidRPr="000A3F79">
              <w:rPr>
                <w:sz w:val="20"/>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14:paraId="349F27E4" w14:textId="77777777" w:rsidR="00D72805" w:rsidRPr="000A3F79" w:rsidRDefault="00D72805" w:rsidP="006255BB">
            <w:pPr>
              <w:pStyle w:val="TableHeading"/>
              <w:jc w:val="center"/>
              <w:rPr>
                <w:sz w:val="20"/>
              </w:rPr>
            </w:pPr>
            <w:r w:rsidRPr="000A3F79">
              <w:rPr>
                <w:sz w:val="20"/>
              </w:rPr>
              <w:t>Responsable</w:t>
            </w:r>
          </w:p>
        </w:tc>
      </w:tr>
      <w:tr w:rsidR="00D72805" w:rsidRPr="00D9112B" w14:paraId="6348EFBD" w14:textId="77777777" w:rsidTr="006255BB">
        <w:tc>
          <w:tcPr>
            <w:tcW w:w="426" w:type="dxa"/>
            <w:vMerge w:val="restart"/>
            <w:tcBorders>
              <w:top w:val="single" w:sz="4" w:space="0" w:color="auto"/>
              <w:left w:val="single" w:sz="4" w:space="0" w:color="auto"/>
              <w:right w:val="single" w:sz="4" w:space="0" w:color="auto"/>
            </w:tcBorders>
            <w:vAlign w:val="center"/>
          </w:tcPr>
          <w:p w14:paraId="5FAD63A1" w14:textId="77777777" w:rsidR="00D72805" w:rsidRPr="00D9112B" w:rsidRDefault="00D72805" w:rsidP="006255BB">
            <w:pPr>
              <w:spacing w:before="60" w:after="60"/>
              <w:jc w:val="center"/>
              <w:rPr>
                <w:b/>
              </w:rPr>
            </w:pPr>
          </w:p>
          <w:p w14:paraId="19D3F227" w14:textId="77777777" w:rsidR="00D72805" w:rsidRPr="00D9112B" w:rsidRDefault="00D72805" w:rsidP="006255BB">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14:paraId="72FD93C3" w14:textId="77777777" w:rsidR="00D72805" w:rsidRPr="00D9112B" w:rsidRDefault="00D72805" w:rsidP="006255BB">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051A98A1" w14:textId="77777777" w:rsidR="00D72805" w:rsidRPr="00EF1CF4" w:rsidRDefault="00D72805" w:rsidP="006255BB">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685E0478" w14:textId="77777777" w:rsidR="00D72805" w:rsidRPr="00D9112B" w:rsidRDefault="00D72805" w:rsidP="006255BB">
            <w:pPr>
              <w:spacing w:before="60" w:after="60"/>
              <w:jc w:val="center"/>
            </w:pPr>
            <w: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79DE6155" w14:textId="77777777" w:rsidR="00D72805" w:rsidRPr="00D9112B" w:rsidRDefault="00D72805" w:rsidP="006255BB">
            <w:pPr>
              <w:spacing w:before="60" w:after="60"/>
              <w:jc w:val="center"/>
            </w:pPr>
            <w:r w:rsidRPr="00D9112B">
              <w:t>Analista Funcional</w:t>
            </w:r>
          </w:p>
        </w:tc>
      </w:tr>
      <w:tr w:rsidR="00D72805" w:rsidRPr="00DC32E6" w14:paraId="76139CE4" w14:textId="77777777" w:rsidTr="006255BB">
        <w:trPr>
          <w:trHeight w:val="249"/>
        </w:trPr>
        <w:tc>
          <w:tcPr>
            <w:tcW w:w="426" w:type="dxa"/>
            <w:vMerge/>
            <w:tcBorders>
              <w:left w:val="single" w:sz="4" w:space="0" w:color="auto"/>
              <w:bottom w:val="single" w:sz="4" w:space="0" w:color="auto"/>
              <w:right w:val="single" w:sz="4" w:space="0" w:color="auto"/>
            </w:tcBorders>
            <w:vAlign w:val="center"/>
          </w:tcPr>
          <w:p w14:paraId="00221B3A" w14:textId="77777777" w:rsidR="00D72805" w:rsidRPr="00DC32E6" w:rsidRDefault="00D72805" w:rsidP="006255BB">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14:paraId="377B3352" w14:textId="77777777" w:rsidR="00D72805" w:rsidRPr="00DC32E6" w:rsidRDefault="00D72805" w:rsidP="006255BB">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0C6CB3ED" w14:textId="77777777" w:rsidR="00D72805" w:rsidRPr="00EF1CF4" w:rsidRDefault="00D72805" w:rsidP="006255BB">
            <w:pPr>
              <w:spacing w:before="60" w:after="60"/>
              <w:jc w:val="center"/>
              <w:rPr>
                <w:b/>
              </w:rPr>
            </w:pPr>
            <w:r>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413F3283" w14:textId="77777777" w:rsidR="00D72805" w:rsidRPr="00D9112B" w:rsidRDefault="00D72805" w:rsidP="006255BB">
            <w:pPr>
              <w:spacing w:before="60" w:after="60"/>
              <w:jc w:val="center"/>
            </w:pPr>
            <w:r>
              <w:t>Matriz de Trazabilidad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308193E6" w14:textId="77777777" w:rsidR="00D72805" w:rsidRPr="00D9112B" w:rsidRDefault="00D72805" w:rsidP="006255BB">
            <w:pPr>
              <w:spacing w:before="60" w:after="60"/>
              <w:jc w:val="center"/>
            </w:pPr>
            <w:r>
              <w:t>Analista Funcional</w:t>
            </w:r>
          </w:p>
        </w:tc>
      </w:tr>
      <w:tr w:rsidR="00D72805" w:rsidRPr="00D9112B" w14:paraId="15EC78CC" w14:textId="77777777" w:rsidTr="006255BB">
        <w:tc>
          <w:tcPr>
            <w:tcW w:w="426" w:type="dxa"/>
            <w:vMerge w:val="restart"/>
            <w:tcBorders>
              <w:top w:val="single" w:sz="4" w:space="0" w:color="auto"/>
              <w:left w:val="single" w:sz="4" w:space="0" w:color="auto"/>
              <w:right w:val="single" w:sz="4" w:space="0" w:color="auto"/>
            </w:tcBorders>
            <w:vAlign w:val="center"/>
          </w:tcPr>
          <w:p w14:paraId="6976DBD3" w14:textId="77777777" w:rsidR="00D72805" w:rsidRPr="00D9112B" w:rsidRDefault="00D72805" w:rsidP="006255BB">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14:paraId="0FDC1761" w14:textId="77777777" w:rsidR="00D72805" w:rsidRPr="00D9112B" w:rsidRDefault="00D72805" w:rsidP="006255BB">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0979A308" w14:textId="77777777" w:rsidR="00D72805" w:rsidRPr="00EF1CF4" w:rsidRDefault="00D72805" w:rsidP="006255BB">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1A7025A0" w14:textId="77777777" w:rsidR="00D72805" w:rsidRPr="00D9112B" w:rsidRDefault="00D72805" w:rsidP="006255BB">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5B603C0C" w14:textId="77777777" w:rsidR="00D72805" w:rsidRPr="00D9112B" w:rsidRDefault="00D72805" w:rsidP="006255BB">
            <w:pPr>
              <w:spacing w:before="60" w:after="60"/>
              <w:jc w:val="center"/>
            </w:pPr>
            <w:r w:rsidRPr="00D9112B">
              <w:t>Analista Funcional</w:t>
            </w:r>
          </w:p>
        </w:tc>
      </w:tr>
      <w:tr w:rsidR="00D72805" w:rsidRPr="00D9112B" w14:paraId="3454ACD2" w14:textId="77777777" w:rsidTr="006255BB">
        <w:trPr>
          <w:trHeight w:val="359"/>
        </w:trPr>
        <w:tc>
          <w:tcPr>
            <w:tcW w:w="426" w:type="dxa"/>
            <w:vMerge/>
            <w:tcBorders>
              <w:top w:val="single" w:sz="4" w:space="0" w:color="auto"/>
              <w:left w:val="single" w:sz="4" w:space="0" w:color="auto"/>
              <w:right w:val="single" w:sz="4" w:space="0" w:color="auto"/>
            </w:tcBorders>
            <w:vAlign w:val="center"/>
          </w:tcPr>
          <w:p w14:paraId="2BE2D4D2" w14:textId="77777777" w:rsidR="00D72805" w:rsidRPr="00D9112B" w:rsidRDefault="00D72805" w:rsidP="006255BB">
            <w:pPr>
              <w:spacing w:before="60" w:after="60"/>
              <w:jc w:val="center"/>
              <w:rPr>
                <w:b/>
              </w:rPr>
            </w:pPr>
          </w:p>
        </w:tc>
        <w:tc>
          <w:tcPr>
            <w:tcW w:w="1842" w:type="dxa"/>
            <w:vMerge/>
            <w:tcBorders>
              <w:top w:val="single" w:sz="4" w:space="0" w:color="auto"/>
              <w:left w:val="single" w:sz="4" w:space="0" w:color="auto"/>
              <w:right w:val="single" w:sz="4" w:space="0" w:color="auto"/>
            </w:tcBorders>
            <w:vAlign w:val="center"/>
          </w:tcPr>
          <w:p w14:paraId="380B444C" w14:textId="77777777" w:rsidR="00D72805" w:rsidRPr="00D9112B" w:rsidRDefault="00D72805" w:rsidP="006255BB">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347E071" w14:textId="77777777" w:rsidR="00D72805" w:rsidRPr="00EF1CF4" w:rsidRDefault="00D72805" w:rsidP="006255BB">
            <w:pPr>
              <w:spacing w:before="60" w:after="60"/>
              <w:jc w:val="center"/>
              <w:rPr>
                <w:b/>
              </w:rPr>
            </w:pPr>
            <w:r>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177A17CF" w14:textId="77777777" w:rsidR="00D72805" w:rsidRPr="00D9112B" w:rsidRDefault="00D72805" w:rsidP="006255BB">
            <w:pPr>
              <w:spacing w:before="60" w:after="60"/>
              <w:jc w:val="center"/>
            </w:pPr>
            <w: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41F021FD" w14:textId="77777777" w:rsidR="00D72805" w:rsidRPr="00D9112B" w:rsidRDefault="00D72805" w:rsidP="006255BB">
            <w:pPr>
              <w:spacing w:before="60" w:after="60"/>
              <w:jc w:val="center"/>
            </w:pPr>
            <w:r w:rsidRPr="00D9112B">
              <w:t>Analista Funcional</w:t>
            </w:r>
          </w:p>
        </w:tc>
      </w:tr>
      <w:tr w:rsidR="00D72805" w:rsidRPr="00D9112B" w14:paraId="417305B1" w14:textId="77777777" w:rsidTr="006255BB">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14:paraId="2F76B9D3" w14:textId="77777777" w:rsidR="00D72805" w:rsidRPr="00D9112B" w:rsidRDefault="00D72805" w:rsidP="006255BB">
            <w:pPr>
              <w:spacing w:before="60" w:after="60"/>
              <w:jc w:val="center"/>
              <w:rPr>
                <w:b/>
              </w:rPr>
            </w:pPr>
          </w:p>
        </w:tc>
        <w:tc>
          <w:tcPr>
            <w:tcW w:w="1842" w:type="dxa"/>
            <w:vMerge/>
            <w:tcBorders>
              <w:top w:val="single" w:sz="4" w:space="0" w:color="auto"/>
              <w:left w:val="single" w:sz="4" w:space="0" w:color="auto"/>
              <w:bottom w:val="single" w:sz="4" w:space="0" w:color="auto"/>
              <w:right w:val="single" w:sz="4" w:space="0" w:color="auto"/>
            </w:tcBorders>
            <w:vAlign w:val="center"/>
          </w:tcPr>
          <w:p w14:paraId="78C39CB4" w14:textId="77777777" w:rsidR="00D72805" w:rsidRPr="00D9112B" w:rsidRDefault="00D72805" w:rsidP="006255BB">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035FA96B" w14:textId="77777777" w:rsidR="00D72805" w:rsidRPr="00EF1CF4" w:rsidRDefault="00D72805" w:rsidP="006255BB">
            <w:pPr>
              <w:spacing w:before="60" w:after="60"/>
              <w:jc w:val="center"/>
              <w:rPr>
                <w:b/>
              </w:rPr>
            </w:pPr>
            <w:r>
              <w:rPr>
                <w:b/>
              </w:rPr>
              <w:t>2.03</w:t>
            </w:r>
          </w:p>
        </w:tc>
        <w:tc>
          <w:tcPr>
            <w:tcW w:w="2693" w:type="dxa"/>
            <w:tcBorders>
              <w:top w:val="single" w:sz="4" w:space="0" w:color="auto"/>
              <w:left w:val="single" w:sz="4" w:space="0" w:color="auto"/>
              <w:bottom w:val="single" w:sz="4" w:space="0" w:color="auto"/>
              <w:right w:val="single" w:sz="4" w:space="0" w:color="auto"/>
            </w:tcBorders>
            <w:vAlign w:val="center"/>
          </w:tcPr>
          <w:p w14:paraId="07F32373" w14:textId="77777777" w:rsidR="00D72805" w:rsidRDefault="00D72805" w:rsidP="006255BB">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15A3A163" w14:textId="77777777" w:rsidR="00D72805" w:rsidRPr="00D9112B" w:rsidRDefault="00D72805" w:rsidP="006255BB">
            <w:pPr>
              <w:spacing w:before="60" w:after="60"/>
              <w:jc w:val="center"/>
            </w:pPr>
            <w:r>
              <w:t>Analista Funcional</w:t>
            </w:r>
          </w:p>
        </w:tc>
      </w:tr>
      <w:tr w:rsidR="00D72805" w:rsidRPr="00D9112B" w14:paraId="1E8207AF" w14:textId="77777777" w:rsidTr="006255BB">
        <w:tc>
          <w:tcPr>
            <w:tcW w:w="426" w:type="dxa"/>
            <w:vMerge w:val="restart"/>
            <w:tcBorders>
              <w:top w:val="single" w:sz="4" w:space="0" w:color="auto"/>
              <w:left w:val="single" w:sz="4" w:space="0" w:color="auto"/>
              <w:right w:val="single" w:sz="4" w:space="0" w:color="auto"/>
            </w:tcBorders>
            <w:vAlign w:val="center"/>
          </w:tcPr>
          <w:p w14:paraId="74AE3003" w14:textId="77777777" w:rsidR="00D72805" w:rsidRPr="00D9112B" w:rsidRDefault="00D72805" w:rsidP="006255BB">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14:paraId="5974E5B0" w14:textId="77777777" w:rsidR="00D72805" w:rsidRPr="00D9112B" w:rsidRDefault="00D72805" w:rsidP="006255BB">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749C81DA" w14:textId="77777777" w:rsidR="00D72805" w:rsidRPr="00EF1CF4" w:rsidRDefault="00D72805" w:rsidP="006255BB">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332E7E22" w14:textId="77777777" w:rsidR="00D72805" w:rsidRPr="00D9112B" w:rsidRDefault="00D72805" w:rsidP="006255BB">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19A9B499" w14:textId="77777777" w:rsidR="00D72805" w:rsidRPr="00D9112B" w:rsidRDefault="00D72805" w:rsidP="006255BB">
            <w:pPr>
              <w:spacing w:before="60" w:after="60"/>
              <w:jc w:val="center"/>
            </w:pPr>
            <w:r w:rsidRPr="00D9112B">
              <w:t>Analista Programador</w:t>
            </w:r>
          </w:p>
        </w:tc>
      </w:tr>
      <w:tr w:rsidR="00D72805" w:rsidRPr="00D9112B" w14:paraId="21896602" w14:textId="77777777" w:rsidTr="006255BB">
        <w:tc>
          <w:tcPr>
            <w:tcW w:w="426" w:type="dxa"/>
            <w:vMerge/>
            <w:tcBorders>
              <w:left w:val="single" w:sz="4" w:space="0" w:color="auto"/>
              <w:bottom w:val="single" w:sz="4" w:space="0" w:color="auto"/>
              <w:right w:val="single" w:sz="4" w:space="0" w:color="auto"/>
            </w:tcBorders>
            <w:vAlign w:val="center"/>
          </w:tcPr>
          <w:p w14:paraId="7D6D7D97" w14:textId="77777777" w:rsidR="00D72805" w:rsidRPr="00D9112B" w:rsidRDefault="00D72805" w:rsidP="006255BB">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6C7812D2" w14:textId="77777777" w:rsidR="00D72805" w:rsidRPr="00D9112B" w:rsidRDefault="00D72805" w:rsidP="006255BB">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557703FD" w14:textId="77777777" w:rsidR="00D72805" w:rsidRPr="00EF1CF4" w:rsidRDefault="00D72805" w:rsidP="006255BB">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51E0EAEF" w14:textId="77777777" w:rsidR="00D72805" w:rsidRPr="00D9112B" w:rsidRDefault="00D72805" w:rsidP="006255BB">
            <w:pPr>
              <w:spacing w:before="60" w:after="60"/>
              <w:jc w:val="center"/>
            </w:pPr>
            <w: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3CA1AD7D" w14:textId="77777777" w:rsidR="00D72805" w:rsidRPr="00D9112B" w:rsidRDefault="00D72805" w:rsidP="006255BB">
            <w:pPr>
              <w:spacing w:before="60" w:after="60"/>
              <w:jc w:val="center"/>
            </w:pPr>
            <w:r w:rsidRPr="00D9112B">
              <w:t>Analista Funcional</w:t>
            </w:r>
          </w:p>
        </w:tc>
      </w:tr>
      <w:tr w:rsidR="00D72805" w:rsidRPr="00D9112B" w14:paraId="00283B82" w14:textId="77777777" w:rsidTr="006255BB">
        <w:trPr>
          <w:trHeight w:val="171"/>
        </w:trPr>
        <w:tc>
          <w:tcPr>
            <w:tcW w:w="426" w:type="dxa"/>
            <w:vMerge w:val="restart"/>
            <w:tcBorders>
              <w:top w:val="single" w:sz="4" w:space="0" w:color="auto"/>
              <w:left w:val="single" w:sz="4" w:space="0" w:color="auto"/>
              <w:right w:val="single" w:sz="4" w:space="0" w:color="auto"/>
            </w:tcBorders>
            <w:vAlign w:val="center"/>
          </w:tcPr>
          <w:p w14:paraId="2F1B2D26" w14:textId="77777777" w:rsidR="00D72805" w:rsidRPr="00D9112B" w:rsidRDefault="00D72805" w:rsidP="006255BB">
            <w:pPr>
              <w:spacing w:before="60" w:after="60"/>
              <w:jc w:val="center"/>
              <w:rPr>
                <w:b/>
              </w:rPr>
            </w:pPr>
            <w:r>
              <w:rPr>
                <w:b/>
              </w:rPr>
              <w:t>4</w:t>
            </w:r>
          </w:p>
        </w:tc>
        <w:tc>
          <w:tcPr>
            <w:tcW w:w="1842" w:type="dxa"/>
            <w:vMerge w:val="restart"/>
            <w:tcBorders>
              <w:top w:val="single" w:sz="4" w:space="0" w:color="auto"/>
              <w:left w:val="single" w:sz="4" w:space="0" w:color="auto"/>
              <w:right w:val="single" w:sz="4" w:space="0" w:color="auto"/>
            </w:tcBorders>
            <w:vAlign w:val="center"/>
          </w:tcPr>
          <w:p w14:paraId="409FDD27" w14:textId="77777777" w:rsidR="00D72805" w:rsidRPr="00D9112B" w:rsidRDefault="00D72805" w:rsidP="006255BB">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4FF3EC8C" w14:textId="77777777" w:rsidR="00D72805" w:rsidRPr="00EF1CF4" w:rsidRDefault="00D72805" w:rsidP="006255BB">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5BC6865B" w14:textId="77777777" w:rsidR="00D72805" w:rsidRPr="00D9112B" w:rsidRDefault="00D72805" w:rsidP="006255BB">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14:paraId="6A1D468B" w14:textId="77777777" w:rsidR="00D72805" w:rsidRPr="00D9112B" w:rsidRDefault="00D72805" w:rsidP="006255BB">
            <w:pPr>
              <w:spacing w:before="60" w:after="60"/>
              <w:jc w:val="center"/>
            </w:pPr>
            <w:r w:rsidRPr="00D9112B">
              <w:t>Analista Programador</w:t>
            </w:r>
          </w:p>
        </w:tc>
      </w:tr>
      <w:tr w:rsidR="00D72805" w:rsidRPr="00D9112B" w14:paraId="0268F3C7" w14:textId="77777777" w:rsidTr="006255BB">
        <w:trPr>
          <w:trHeight w:val="171"/>
        </w:trPr>
        <w:tc>
          <w:tcPr>
            <w:tcW w:w="426" w:type="dxa"/>
            <w:vMerge/>
            <w:tcBorders>
              <w:left w:val="single" w:sz="4" w:space="0" w:color="auto"/>
              <w:bottom w:val="single" w:sz="4" w:space="0" w:color="auto"/>
              <w:right w:val="single" w:sz="4" w:space="0" w:color="auto"/>
            </w:tcBorders>
            <w:vAlign w:val="center"/>
          </w:tcPr>
          <w:p w14:paraId="227FAB1E" w14:textId="77777777" w:rsidR="00D72805" w:rsidRPr="00D9112B" w:rsidRDefault="00D72805" w:rsidP="006255BB">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16D45CEB" w14:textId="77777777" w:rsidR="00D72805" w:rsidRPr="00D9112B" w:rsidRDefault="00D72805" w:rsidP="006255BB">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6BFD5C04" w14:textId="77777777" w:rsidR="00D72805" w:rsidRPr="00EF1CF4" w:rsidRDefault="00D72805" w:rsidP="006255BB">
            <w:pPr>
              <w:spacing w:before="60" w:after="60"/>
              <w:jc w:val="center"/>
              <w:rPr>
                <w:b/>
              </w:rPr>
            </w:pPr>
            <w:r>
              <w:rPr>
                <w:b/>
              </w:rPr>
              <w:t>4.02</w:t>
            </w:r>
          </w:p>
        </w:tc>
        <w:tc>
          <w:tcPr>
            <w:tcW w:w="2693" w:type="dxa"/>
            <w:tcBorders>
              <w:top w:val="single" w:sz="4" w:space="0" w:color="auto"/>
              <w:left w:val="single" w:sz="4" w:space="0" w:color="auto"/>
              <w:bottom w:val="single" w:sz="4" w:space="0" w:color="auto"/>
              <w:right w:val="single" w:sz="4" w:space="0" w:color="auto"/>
            </w:tcBorders>
            <w:vAlign w:val="center"/>
          </w:tcPr>
          <w:p w14:paraId="71BFEB94" w14:textId="77777777" w:rsidR="00D72805" w:rsidRPr="00D9112B" w:rsidRDefault="00D72805" w:rsidP="006255BB">
            <w:pPr>
              <w:spacing w:before="60" w:after="60"/>
              <w:jc w:val="center"/>
            </w:pPr>
            <w: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6ABD7CC8" w14:textId="77777777" w:rsidR="00D72805" w:rsidRPr="00D9112B" w:rsidRDefault="00D72805" w:rsidP="006255BB">
            <w:pPr>
              <w:spacing w:before="60" w:after="60"/>
              <w:jc w:val="center"/>
            </w:pPr>
            <w:r w:rsidRPr="00D9112B">
              <w:t>Analista Funcional</w:t>
            </w:r>
          </w:p>
        </w:tc>
      </w:tr>
      <w:tr w:rsidR="00D72805" w:rsidRPr="00D9112B" w14:paraId="56A2B6A7" w14:textId="77777777" w:rsidTr="006255BB">
        <w:trPr>
          <w:trHeight w:val="309"/>
        </w:trPr>
        <w:tc>
          <w:tcPr>
            <w:tcW w:w="426" w:type="dxa"/>
            <w:vMerge w:val="restart"/>
            <w:tcBorders>
              <w:top w:val="single" w:sz="4" w:space="0" w:color="auto"/>
              <w:left w:val="single" w:sz="4" w:space="0" w:color="auto"/>
              <w:right w:val="single" w:sz="4" w:space="0" w:color="auto"/>
            </w:tcBorders>
            <w:vAlign w:val="center"/>
          </w:tcPr>
          <w:p w14:paraId="0F5CDB15" w14:textId="77777777" w:rsidR="00D72805" w:rsidRPr="00D9112B" w:rsidRDefault="00D72805" w:rsidP="006255BB">
            <w:pPr>
              <w:spacing w:before="60" w:after="60"/>
              <w:jc w:val="center"/>
              <w:rPr>
                <w:b/>
              </w:rPr>
            </w:pPr>
            <w:r>
              <w:rPr>
                <w:b/>
              </w:rPr>
              <w:t>5</w:t>
            </w:r>
          </w:p>
        </w:tc>
        <w:tc>
          <w:tcPr>
            <w:tcW w:w="1842" w:type="dxa"/>
            <w:vMerge w:val="restart"/>
            <w:tcBorders>
              <w:top w:val="single" w:sz="4" w:space="0" w:color="auto"/>
              <w:left w:val="single" w:sz="4" w:space="0" w:color="auto"/>
              <w:right w:val="single" w:sz="4" w:space="0" w:color="auto"/>
            </w:tcBorders>
            <w:vAlign w:val="center"/>
          </w:tcPr>
          <w:p w14:paraId="784D7A89" w14:textId="77777777" w:rsidR="00D72805" w:rsidRPr="00D9112B" w:rsidRDefault="00D72805" w:rsidP="006255BB">
            <w:pPr>
              <w:spacing w:before="60" w:after="60"/>
              <w:jc w:val="center"/>
              <w:rPr>
                <w:b/>
              </w:rPr>
            </w:pPr>
            <w:r>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4F62DCAB" w14:textId="77777777" w:rsidR="00D72805" w:rsidRPr="00EF1CF4" w:rsidRDefault="00D72805" w:rsidP="006255BB">
            <w:pPr>
              <w:spacing w:before="60" w:after="60"/>
              <w:jc w:val="center"/>
              <w:rPr>
                <w:b/>
              </w:rPr>
            </w:pPr>
            <w:r w:rsidRPr="00EF1CF4">
              <w:rPr>
                <w:b/>
              </w:rPr>
              <w:t>5.0</w:t>
            </w:r>
            <w:r>
              <w:rPr>
                <w:b/>
              </w:rPr>
              <w:t>1</w:t>
            </w:r>
          </w:p>
        </w:tc>
        <w:tc>
          <w:tcPr>
            <w:tcW w:w="2693" w:type="dxa"/>
            <w:tcBorders>
              <w:top w:val="single" w:sz="4" w:space="0" w:color="auto"/>
              <w:left w:val="single" w:sz="4" w:space="0" w:color="auto"/>
              <w:bottom w:val="single" w:sz="4" w:space="0" w:color="auto"/>
              <w:right w:val="single" w:sz="4" w:space="0" w:color="auto"/>
            </w:tcBorders>
            <w:vAlign w:val="center"/>
          </w:tcPr>
          <w:p w14:paraId="1EB8728D" w14:textId="77777777" w:rsidR="00D72805" w:rsidRPr="00B03966" w:rsidRDefault="00D72805" w:rsidP="006255BB">
            <w:pPr>
              <w:spacing w:before="60" w:after="60"/>
              <w:jc w:val="center"/>
            </w:pPr>
            <w:r w:rsidRPr="00B03966">
              <w:t>Informe de pruebas Interna</w:t>
            </w:r>
          </w:p>
        </w:tc>
        <w:tc>
          <w:tcPr>
            <w:tcW w:w="2127" w:type="dxa"/>
            <w:tcBorders>
              <w:top w:val="single" w:sz="4" w:space="0" w:color="auto"/>
              <w:left w:val="single" w:sz="4" w:space="0" w:color="auto"/>
              <w:bottom w:val="single" w:sz="4" w:space="0" w:color="auto"/>
              <w:right w:val="single" w:sz="4" w:space="0" w:color="auto"/>
            </w:tcBorders>
            <w:vAlign w:val="center"/>
          </w:tcPr>
          <w:p w14:paraId="250F4A50" w14:textId="77777777" w:rsidR="00D72805" w:rsidRPr="00D9112B" w:rsidRDefault="00D72805" w:rsidP="006255BB">
            <w:pPr>
              <w:spacing w:before="60" w:after="60"/>
              <w:jc w:val="center"/>
            </w:pPr>
            <w:r w:rsidRPr="00D9112B">
              <w:t>Analista Programador</w:t>
            </w:r>
          </w:p>
        </w:tc>
      </w:tr>
      <w:tr w:rsidR="00D72805" w:rsidRPr="00D9112B" w14:paraId="0F8A220B" w14:textId="77777777" w:rsidTr="006255BB">
        <w:trPr>
          <w:trHeight w:val="309"/>
        </w:trPr>
        <w:tc>
          <w:tcPr>
            <w:tcW w:w="426" w:type="dxa"/>
            <w:vMerge/>
            <w:tcBorders>
              <w:left w:val="single" w:sz="4" w:space="0" w:color="auto"/>
              <w:right w:val="single" w:sz="4" w:space="0" w:color="auto"/>
            </w:tcBorders>
          </w:tcPr>
          <w:p w14:paraId="3B460B78" w14:textId="77777777" w:rsidR="00D72805" w:rsidRPr="00D9112B" w:rsidRDefault="00D72805" w:rsidP="006255BB">
            <w:pPr>
              <w:spacing w:before="60" w:after="60"/>
              <w:jc w:val="center"/>
              <w:rPr>
                <w:b/>
              </w:rPr>
            </w:pPr>
          </w:p>
        </w:tc>
        <w:tc>
          <w:tcPr>
            <w:tcW w:w="1842" w:type="dxa"/>
            <w:vMerge/>
            <w:tcBorders>
              <w:left w:val="single" w:sz="4" w:space="0" w:color="auto"/>
              <w:right w:val="single" w:sz="4" w:space="0" w:color="auto"/>
            </w:tcBorders>
          </w:tcPr>
          <w:p w14:paraId="0932DC87" w14:textId="77777777" w:rsidR="00D72805" w:rsidRPr="00D9112B" w:rsidRDefault="00D72805" w:rsidP="006255BB">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7F42EA06" w14:textId="77777777" w:rsidR="00D72805" w:rsidRPr="00EF1CF4" w:rsidRDefault="00D72805" w:rsidP="006255BB">
            <w:pPr>
              <w:spacing w:before="60" w:after="60"/>
              <w:jc w:val="center"/>
              <w:rPr>
                <w:b/>
              </w:rPr>
            </w:pPr>
            <w:r w:rsidRPr="00EF1CF4">
              <w:rPr>
                <w:b/>
              </w:rPr>
              <w:t>5.0</w:t>
            </w:r>
            <w:r>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4518F738" w14:textId="77777777" w:rsidR="00D72805" w:rsidRPr="00B03966" w:rsidRDefault="00D72805" w:rsidP="006255BB">
            <w:pPr>
              <w:spacing w:before="60" w:after="60"/>
              <w:jc w:val="center"/>
            </w:pPr>
            <w:r w:rsidRPr="00B03966">
              <w:t>Informe de pruebas Externa</w:t>
            </w:r>
          </w:p>
        </w:tc>
        <w:tc>
          <w:tcPr>
            <w:tcW w:w="2127" w:type="dxa"/>
            <w:tcBorders>
              <w:top w:val="single" w:sz="4" w:space="0" w:color="auto"/>
              <w:left w:val="single" w:sz="4" w:space="0" w:color="auto"/>
              <w:bottom w:val="single" w:sz="4" w:space="0" w:color="auto"/>
              <w:right w:val="single" w:sz="4" w:space="0" w:color="auto"/>
            </w:tcBorders>
            <w:vAlign w:val="center"/>
          </w:tcPr>
          <w:p w14:paraId="69D0EFBD" w14:textId="77777777" w:rsidR="00D72805" w:rsidRPr="00D9112B" w:rsidRDefault="00D72805" w:rsidP="006255BB">
            <w:pPr>
              <w:spacing w:before="60" w:after="60"/>
              <w:jc w:val="center"/>
            </w:pPr>
            <w:r w:rsidRPr="00D9112B">
              <w:t>Analista Programador</w:t>
            </w:r>
          </w:p>
        </w:tc>
      </w:tr>
      <w:tr w:rsidR="00D72805" w:rsidRPr="00D9112B" w14:paraId="2157E854" w14:textId="77777777" w:rsidTr="006255BB">
        <w:trPr>
          <w:trHeight w:val="309"/>
        </w:trPr>
        <w:tc>
          <w:tcPr>
            <w:tcW w:w="426" w:type="dxa"/>
            <w:vMerge/>
            <w:tcBorders>
              <w:left w:val="single" w:sz="4" w:space="0" w:color="auto"/>
              <w:bottom w:val="single" w:sz="4" w:space="0" w:color="000000"/>
              <w:right w:val="single" w:sz="4" w:space="0" w:color="auto"/>
            </w:tcBorders>
          </w:tcPr>
          <w:p w14:paraId="4148C78E" w14:textId="77777777" w:rsidR="00D72805" w:rsidRPr="00D9112B" w:rsidRDefault="00D72805" w:rsidP="006255BB">
            <w:pPr>
              <w:spacing w:before="60" w:after="60"/>
              <w:jc w:val="center"/>
              <w:rPr>
                <w:b/>
              </w:rPr>
            </w:pPr>
          </w:p>
        </w:tc>
        <w:tc>
          <w:tcPr>
            <w:tcW w:w="1842" w:type="dxa"/>
            <w:vMerge/>
            <w:tcBorders>
              <w:left w:val="single" w:sz="4" w:space="0" w:color="auto"/>
              <w:bottom w:val="single" w:sz="4" w:space="0" w:color="000000"/>
              <w:right w:val="single" w:sz="4" w:space="0" w:color="auto"/>
            </w:tcBorders>
          </w:tcPr>
          <w:p w14:paraId="201C57F9" w14:textId="77777777" w:rsidR="00D72805" w:rsidRPr="00D9112B" w:rsidRDefault="00D72805" w:rsidP="006255BB">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7A67A692" w14:textId="77777777" w:rsidR="00D72805" w:rsidRPr="00EF1CF4" w:rsidRDefault="00D72805" w:rsidP="006255BB">
            <w:pPr>
              <w:spacing w:before="60" w:after="60"/>
              <w:jc w:val="center"/>
              <w:rPr>
                <w:b/>
              </w:rPr>
            </w:pPr>
            <w:r>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756E3B4D" w14:textId="77777777" w:rsidR="00D72805" w:rsidRDefault="00D72805" w:rsidP="006255BB">
            <w:pPr>
              <w:spacing w:before="60" w:after="60"/>
              <w:jc w:val="center"/>
              <w:rPr>
                <w:sz w:val="18"/>
              </w:rPr>
            </w:pPr>
            <w:r>
              <w:t>Matriz de Trazabilidad de Requerimientos</w:t>
            </w:r>
            <w:r w:rsidRPr="00D63350">
              <w:rPr>
                <w:sz w:val="18"/>
              </w:rPr>
              <w:t xml:space="preserve"> </w:t>
            </w:r>
          </w:p>
          <w:p w14:paraId="20E5FA60" w14:textId="77777777" w:rsidR="00D72805" w:rsidRPr="00D63350" w:rsidRDefault="00D72805" w:rsidP="006255BB">
            <w:pPr>
              <w:spacing w:before="60" w:after="60"/>
              <w:jc w:val="center"/>
              <w:rPr>
                <w:sz w:val="18"/>
              </w:rPr>
            </w:pPr>
            <w:r w:rsidRPr="00D63350">
              <w:rPr>
                <w:sz w:val="18"/>
              </w:rPr>
              <w:t>(Final)</w:t>
            </w:r>
          </w:p>
        </w:tc>
        <w:tc>
          <w:tcPr>
            <w:tcW w:w="2127" w:type="dxa"/>
            <w:tcBorders>
              <w:top w:val="single" w:sz="4" w:space="0" w:color="auto"/>
              <w:left w:val="single" w:sz="4" w:space="0" w:color="auto"/>
              <w:bottom w:val="single" w:sz="4" w:space="0" w:color="auto"/>
              <w:right w:val="single" w:sz="4" w:space="0" w:color="auto"/>
            </w:tcBorders>
            <w:vAlign w:val="center"/>
          </w:tcPr>
          <w:p w14:paraId="31C30307" w14:textId="77777777" w:rsidR="00D72805" w:rsidRPr="00D9112B" w:rsidRDefault="00D72805" w:rsidP="006255BB">
            <w:pPr>
              <w:spacing w:before="60" w:after="60"/>
              <w:jc w:val="center"/>
            </w:pPr>
            <w:r w:rsidRPr="00D9112B">
              <w:t>Analista Funcional</w:t>
            </w:r>
          </w:p>
        </w:tc>
      </w:tr>
      <w:tr w:rsidR="00D72805" w:rsidRPr="00D9112B" w14:paraId="0D6D7B6B" w14:textId="77777777" w:rsidTr="006255BB">
        <w:trPr>
          <w:trHeight w:val="309"/>
        </w:trPr>
        <w:tc>
          <w:tcPr>
            <w:tcW w:w="426" w:type="dxa"/>
            <w:vMerge w:val="restart"/>
            <w:tcBorders>
              <w:top w:val="single" w:sz="4" w:space="0" w:color="000000"/>
              <w:left w:val="single" w:sz="4" w:space="0" w:color="auto"/>
              <w:right w:val="single" w:sz="4" w:space="0" w:color="000000"/>
            </w:tcBorders>
            <w:vAlign w:val="center"/>
          </w:tcPr>
          <w:p w14:paraId="4478AE9D" w14:textId="77777777" w:rsidR="00D72805" w:rsidRPr="00D9112B" w:rsidRDefault="00D72805" w:rsidP="006255BB">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14:paraId="64CF9D8A" w14:textId="77777777" w:rsidR="00D72805" w:rsidRPr="00D9112B" w:rsidRDefault="00D72805" w:rsidP="006255BB">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0BDBB58A" w14:textId="77777777" w:rsidR="00D72805" w:rsidRPr="00EF1CF4" w:rsidRDefault="00D72805" w:rsidP="006255BB">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06D03306" w14:textId="77777777" w:rsidR="00D72805" w:rsidRDefault="00D72805" w:rsidP="006255BB">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7C421005" w14:textId="77777777" w:rsidR="00D72805" w:rsidRPr="00D9112B" w:rsidRDefault="00D72805" w:rsidP="006255BB">
            <w:pPr>
              <w:spacing w:before="60" w:after="60"/>
              <w:jc w:val="center"/>
            </w:pPr>
            <w:r w:rsidRPr="00D9112B">
              <w:t>Analista Programador</w:t>
            </w:r>
          </w:p>
        </w:tc>
      </w:tr>
      <w:tr w:rsidR="00D72805" w:rsidRPr="00D9112B" w14:paraId="17D8BE43" w14:textId="77777777" w:rsidTr="006255BB">
        <w:trPr>
          <w:trHeight w:val="309"/>
        </w:trPr>
        <w:tc>
          <w:tcPr>
            <w:tcW w:w="426" w:type="dxa"/>
            <w:vMerge/>
            <w:tcBorders>
              <w:left w:val="single" w:sz="4" w:space="0" w:color="auto"/>
              <w:right w:val="single" w:sz="4" w:space="0" w:color="000000"/>
            </w:tcBorders>
          </w:tcPr>
          <w:p w14:paraId="3C24650E" w14:textId="77777777" w:rsidR="00D72805" w:rsidRDefault="00D72805" w:rsidP="006255BB">
            <w:pPr>
              <w:spacing w:before="60" w:after="60"/>
              <w:jc w:val="center"/>
              <w:rPr>
                <w:b/>
              </w:rPr>
            </w:pPr>
          </w:p>
        </w:tc>
        <w:tc>
          <w:tcPr>
            <w:tcW w:w="1842" w:type="dxa"/>
            <w:vMerge/>
            <w:tcBorders>
              <w:left w:val="single" w:sz="4" w:space="0" w:color="000000"/>
              <w:right w:val="single" w:sz="4" w:space="0" w:color="auto"/>
            </w:tcBorders>
          </w:tcPr>
          <w:p w14:paraId="5B4591DE" w14:textId="77777777" w:rsidR="00D72805" w:rsidRDefault="00D72805" w:rsidP="006255BB">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16F9CBF1" w14:textId="77777777" w:rsidR="00D72805" w:rsidRPr="00EF1CF4" w:rsidRDefault="00D72805" w:rsidP="006255BB">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08118B4F" w14:textId="77777777" w:rsidR="00D72805" w:rsidRDefault="00D72805" w:rsidP="006255BB">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241A165D" w14:textId="77777777" w:rsidR="00D72805" w:rsidRPr="00D9112B" w:rsidRDefault="00D72805" w:rsidP="006255BB">
            <w:pPr>
              <w:spacing w:before="60" w:after="60"/>
              <w:jc w:val="center"/>
            </w:pPr>
            <w:r w:rsidRPr="00D9112B">
              <w:t>Analista Programador</w:t>
            </w:r>
          </w:p>
        </w:tc>
      </w:tr>
      <w:tr w:rsidR="00D72805" w:rsidRPr="00D9112B" w14:paraId="3F2EB390" w14:textId="77777777" w:rsidTr="006255BB">
        <w:trPr>
          <w:trHeight w:val="309"/>
        </w:trPr>
        <w:tc>
          <w:tcPr>
            <w:tcW w:w="426" w:type="dxa"/>
            <w:vMerge/>
            <w:tcBorders>
              <w:left w:val="single" w:sz="4" w:space="0" w:color="auto"/>
              <w:bottom w:val="single" w:sz="4" w:space="0" w:color="000000"/>
              <w:right w:val="single" w:sz="4" w:space="0" w:color="000000"/>
            </w:tcBorders>
          </w:tcPr>
          <w:p w14:paraId="7107C6F6" w14:textId="77777777" w:rsidR="00D72805" w:rsidRDefault="00D72805" w:rsidP="006255BB">
            <w:pPr>
              <w:spacing w:before="60" w:after="60"/>
              <w:jc w:val="center"/>
              <w:rPr>
                <w:b/>
              </w:rPr>
            </w:pPr>
          </w:p>
        </w:tc>
        <w:tc>
          <w:tcPr>
            <w:tcW w:w="1842" w:type="dxa"/>
            <w:vMerge/>
            <w:tcBorders>
              <w:left w:val="single" w:sz="4" w:space="0" w:color="000000"/>
              <w:bottom w:val="single" w:sz="4" w:space="0" w:color="000000"/>
              <w:right w:val="single" w:sz="4" w:space="0" w:color="auto"/>
            </w:tcBorders>
          </w:tcPr>
          <w:p w14:paraId="5268B52A" w14:textId="77777777" w:rsidR="00D72805" w:rsidRDefault="00D72805" w:rsidP="006255BB">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15FAF862" w14:textId="77777777" w:rsidR="00D72805" w:rsidRPr="00EF1CF4" w:rsidRDefault="00D72805" w:rsidP="006255BB">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58177F32" w14:textId="77777777" w:rsidR="00D72805" w:rsidRDefault="00D72805" w:rsidP="006255BB">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187798D4" w14:textId="77777777" w:rsidR="00D72805" w:rsidRPr="00D9112B" w:rsidRDefault="00D72805" w:rsidP="006255BB">
            <w:pPr>
              <w:spacing w:before="60" w:after="60"/>
              <w:jc w:val="center"/>
            </w:pPr>
            <w:r w:rsidRPr="00D9112B">
              <w:t>Analista Programador</w:t>
            </w:r>
          </w:p>
        </w:tc>
      </w:tr>
    </w:tbl>
    <w:p w14:paraId="7DAB7E24" w14:textId="77777777" w:rsidR="00D72805" w:rsidRDefault="00D72805" w:rsidP="00D72805"/>
    <w:p w14:paraId="37131B52" w14:textId="77777777" w:rsidR="00D72805" w:rsidRDefault="00D72805" w:rsidP="00D72805"/>
    <w:p w14:paraId="730BF686" w14:textId="77777777" w:rsidR="00D72805" w:rsidRDefault="00D72805" w:rsidP="00D72805"/>
    <w:p w14:paraId="2CFD5570" w14:textId="77777777" w:rsidR="00D72805" w:rsidRDefault="00D72805" w:rsidP="00D72805"/>
    <w:p w14:paraId="0DC36CC0" w14:textId="77777777" w:rsidR="00D72805" w:rsidRDefault="00D72805" w:rsidP="00D72805"/>
    <w:p w14:paraId="1D2FCB08" w14:textId="77777777" w:rsidR="00D72805" w:rsidRDefault="00D72805" w:rsidP="00D72805"/>
    <w:p w14:paraId="4D8CBE1C" w14:textId="77777777" w:rsidR="00D72805" w:rsidRDefault="00D72805" w:rsidP="00D72805"/>
    <w:p w14:paraId="2B660799" w14:textId="77777777" w:rsidR="00D72805" w:rsidRDefault="00D72805" w:rsidP="00D72805"/>
    <w:p w14:paraId="043E40BE" w14:textId="77777777" w:rsidR="00D72805" w:rsidRPr="0021722A" w:rsidRDefault="00D72805" w:rsidP="00D72805">
      <w:pPr>
        <w:pStyle w:val="Ttulo2"/>
        <w:keepNext/>
        <w:numPr>
          <w:ilvl w:val="1"/>
          <w:numId w:val="4"/>
        </w:numPr>
        <w:spacing w:before="120" w:after="120" w:line="240" w:lineRule="auto"/>
        <w:jc w:val="both"/>
      </w:pPr>
      <w:bookmarkStart w:id="137" w:name="_Toc187465825"/>
      <w:bookmarkStart w:id="138" w:name="_Toc430548021"/>
      <w:r w:rsidRPr="0021722A">
        <w:t>LISTA DE PROCESOS UTILIZADOS Y GUÍAS DE ADECUACIÓN</w:t>
      </w:r>
      <w:bookmarkEnd w:id="137"/>
      <w:bookmarkEnd w:id="138"/>
    </w:p>
    <w:p w14:paraId="6346696D" w14:textId="77777777" w:rsidR="00D72805" w:rsidRPr="004B5CC9" w:rsidRDefault="00D72805" w:rsidP="00D72805">
      <w:pPr>
        <w:spacing w:before="120" w:after="120" w:line="360" w:lineRule="auto"/>
        <w:ind w:left="576"/>
        <w:rPr>
          <w:rFonts w:cs="Arial"/>
          <w:color w:val="000000"/>
        </w:rPr>
      </w:pPr>
      <w:r w:rsidRPr="004B5CC9">
        <w:rPr>
          <w:rFonts w:cs="Arial"/>
          <w:color w:val="000000"/>
        </w:rPr>
        <w:t xml:space="preserve">A continuación, detallamos los diferentes Procesos, y Guías de Adecuación involucrados en el presente </w:t>
      </w:r>
      <w:r w:rsidRPr="004B5CC9">
        <w:rPr>
          <w:rFonts w:cs="Arial"/>
          <w:b/>
          <w:color w:val="000000"/>
        </w:rPr>
        <w:t>Plan de Proyecto:</w:t>
      </w:r>
      <w:r>
        <w:rPr>
          <w:rFonts w:cs="Arial"/>
          <w:b/>
          <w:color w:val="000000"/>
        </w:rPr>
        <w:t xml:space="preserve">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D72805" w:rsidRPr="000A3F79" w14:paraId="23DBB058" w14:textId="77777777" w:rsidTr="006255BB">
        <w:tc>
          <w:tcPr>
            <w:tcW w:w="704" w:type="dxa"/>
            <w:shd w:val="clear" w:color="auto" w:fill="BFBFBF"/>
            <w:vAlign w:val="center"/>
          </w:tcPr>
          <w:p w14:paraId="1F47617A" w14:textId="77777777" w:rsidR="00D72805" w:rsidRPr="000A3F79" w:rsidRDefault="00D72805" w:rsidP="006255BB">
            <w:pPr>
              <w:pStyle w:val="TableHeading"/>
              <w:jc w:val="center"/>
              <w:rPr>
                <w:sz w:val="20"/>
              </w:rPr>
            </w:pPr>
            <w:r w:rsidRPr="000A3F79">
              <w:rPr>
                <w:sz w:val="20"/>
              </w:rPr>
              <w:t>Ítem</w:t>
            </w:r>
          </w:p>
        </w:tc>
        <w:tc>
          <w:tcPr>
            <w:tcW w:w="3985" w:type="dxa"/>
            <w:shd w:val="clear" w:color="auto" w:fill="BFBFBF"/>
            <w:vAlign w:val="center"/>
          </w:tcPr>
          <w:p w14:paraId="107347DC" w14:textId="77777777" w:rsidR="00D72805" w:rsidRPr="000A3F79" w:rsidRDefault="00D72805" w:rsidP="006255BB">
            <w:pPr>
              <w:pStyle w:val="TableHeading"/>
              <w:jc w:val="center"/>
              <w:rPr>
                <w:sz w:val="20"/>
              </w:rPr>
            </w:pPr>
            <w:r w:rsidRPr="000A3F79">
              <w:rPr>
                <w:sz w:val="20"/>
              </w:rPr>
              <w:t>Documento</w:t>
            </w:r>
          </w:p>
        </w:tc>
        <w:tc>
          <w:tcPr>
            <w:tcW w:w="1543" w:type="dxa"/>
            <w:shd w:val="clear" w:color="auto" w:fill="BFBFBF"/>
            <w:vAlign w:val="center"/>
          </w:tcPr>
          <w:p w14:paraId="319881CA" w14:textId="77777777" w:rsidR="00D72805" w:rsidRPr="000A3F79" w:rsidRDefault="00D72805" w:rsidP="006255BB">
            <w:pPr>
              <w:pStyle w:val="TableHeading"/>
              <w:jc w:val="center"/>
              <w:rPr>
                <w:sz w:val="20"/>
              </w:rPr>
            </w:pPr>
            <w:r w:rsidRPr="000A3F79">
              <w:rPr>
                <w:sz w:val="20"/>
              </w:rPr>
              <w:t>Versión</w:t>
            </w:r>
          </w:p>
        </w:tc>
        <w:tc>
          <w:tcPr>
            <w:tcW w:w="1560" w:type="dxa"/>
            <w:shd w:val="clear" w:color="auto" w:fill="BFBFBF"/>
            <w:vAlign w:val="center"/>
          </w:tcPr>
          <w:p w14:paraId="42B7E512" w14:textId="77777777" w:rsidR="00D72805" w:rsidRPr="000A3F79" w:rsidRDefault="00D72805" w:rsidP="006255BB">
            <w:pPr>
              <w:pStyle w:val="TableHeading"/>
              <w:jc w:val="center"/>
              <w:rPr>
                <w:sz w:val="20"/>
              </w:rPr>
            </w:pPr>
            <w:r w:rsidRPr="000A3F79">
              <w:rPr>
                <w:sz w:val="20"/>
              </w:rPr>
              <w:t>Fecha</w:t>
            </w:r>
          </w:p>
        </w:tc>
      </w:tr>
      <w:tr w:rsidR="00D72805" w:rsidRPr="000A3F79" w14:paraId="124FC9D4" w14:textId="77777777" w:rsidTr="006255BB">
        <w:trPr>
          <w:trHeight w:val="360"/>
        </w:trPr>
        <w:tc>
          <w:tcPr>
            <w:tcW w:w="704" w:type="dxa"/>
            <w:vAlign w:val="center"/>
          </w:tcPr>
          <w:p w14:paraId="3E08DA6A" w14:textId="4A054DF7" w:rsidR="00D72805" w:rsidRPr="000A3F79" w:rsidRDefault="00B03966" w:rsidP="006255BB">
            <w:pPr>
              <w:spacing w:before="60" w:after="60"/>
              <w:jc w:val="center"/>
            </w:pPr>
            <w:r>
              <w:t>1</w:t>
            </w:r>
          </w:p>
        </w:tc>
        <w:tc>
          <w:tcPr>
            <w:tcW w:w="3985" w:type="dxa"/>
            <w:vAlign w:val="center"/>
          </w:tcPr>
          <w:p w14:paraId="74AFE20E" w14:textId="77777777" w:rsidR="00D72805" w:rsidRPr="00B03966" w:rsidRDefault="00D72805" w:rsidP="006255BB">
            <w:pPr>
              <w:spacing w:before="60" w:after="60"/>
              <w:jc w:val="center"/>
            </w:pPr>
            <w:r w:rsidRPr="00B03966">
              <w:t>Proceso Gestión Proyecto PP_PMC</w:t>
            </w:r>
          </w:p>
        </w:tc>
        <w:tc>
          <w:tcPr>
            <w:tcW w:w="1543" w:type="dxa"/>
            <w:vAlign w:val="center"/>
          </w:tcPr>
          <w:p w14:paraId="1A803337" w14:textId="3DB2329D" w:rsidR="00D72805" w:rsidRPr="00B03966" w:rsidRDefault="00B03966" w:rsidP="006255BB">
            <w:pPr>
              <w:spacing w:before="60" w:after="60"/>
              <w:jc w:val="center"/>
            </w:pPr>
            <w:r>
              <w:t>0.1</w:t>
            </w:r>
          </w:p>
        </w:tc>
        <w:tc>
          <w:tcPr>
            <w:tcW w:w="1560" w:type="dxa"/>
            <w:vAlign w:val="center"/>
          </w:tcPr>
          <w:p w14:paraId="43398FD5" w14:textId="66FF29FA" w:rsidR="00D72805" w:rsidRPr="00B03966" w:rsidRDefault="00B03966" w:rsidP="006255BB">
            <w:pPr>
              <w:spacing w:before="60" w:after="60"/>
              <w:jc w:val="center"/>
            </w:pPr>
            <w:r>
              <w:t>23/05/2016</w:t>
            </w:r>
          </w:p>
        </w:tc>
      </w:tr>
      <w:tr w:rsidR="00D72805" w:rsidRPr="000A3F79" w14:paraId="40620C03" w14:textId="77777777" w:rsidTr="006255BB">
        <w:trPr>
          <w:trHeight w:val="360"/>
        </w:trPr>
        <w:tc>
          <w:tcPr>
            <w:tcW w:w="704" w:type="dxa"/>
            <w:vAlign w:val="center"/>
          </w:tcPr>
          <w:p w14:paraId="19FE8FA0" w14:textId="652A457A" w:rsidR="00D72805" w:rsidRPr="00B03966" w:rsidRDefault="00B03966" w:rsidP="006255BB">
            <w:pPr>
              <w:spacing w:before="60" w:after="60"/>
              <w:jc w:val="center"/>
            </w:pPr>
            <w:r>
              <w:t>2</w:t>
            </w:r>
          </w:p>
        </w:tc>
        <w:tc>
          <w:tcPr>
            <w:tcW w:w="3985" w:type="dxa"/>
            <w:vAlign w:val="center"/>
          </w:tcPr>
          <w:p w14:paraId="55D8BD26" w14:textId="77777777" w:rsidR="00D72805" w:rsidRPr="00B03966" w:rsidRDefault="00D72805" w:rsidP="006255BB">
            <w:pPr>
              <w:spacing w:before="60" w:after="60"/>
              <w:jc w:val="center"/>
            </w:pPr>
            <w:r w:rsidRPr="00B03966">
              <w:t>Proceso de Gestión de Requerimientos REQM</w:t>
            </w:r>
          </w:p>
        </w:tc>
        <w:tc>
          <w:tcPr>
            <w:tcW w:w="1543" w:type="dxa"/>
            <w:vAlign w:val="center"/>
          </w:tcPr>
          <w:p w14:paraId="76DD3457" w14:textId="77777777" w:rsidR="00D72805" w:rsidRPr="00B03966" w:rsidRDefault="00D72805" w:rsidP="006255BB">
            <w:pPr>
              <w:spacing w:before="60" w:after="60"/>
              <w:jc w:val="center"/>
            </w:pPr>
            <w:r w:rsidRPr="00B03966">
              <w:t>Por realizar</w:t>
            </w:r>
          </w:p>
        </w:tc>
        <w:tc>
          <w:tcPr>
            <w:tcW w:w="1560" w:type="dxa"/>
            <w:vAlign w:val="center"/>
          </w:tcPr>
          <w:p w14:paraId="1F2DF022" w14:textId="77777777" w:rsidR="00D72805" w:rsidRPr="00B03966" w:rsidRDefault="00D72805" w:rsidP="006255BB">
            <w:pPr>
              <w:spacing w:before="60" w:after="60"/>
              <w:jc w:val="center"/>
            </w:pPr>
            <w:r w:rsidRPr="00B03966">
              <w:t>Por realizar</w:t>
            </w:r>
          </w:p>
        </w:tc>
      </w:tr>
      <w:tr w:rsidR="00D72805" w:rsidRPr="000A3F79" w14:paraId="01623C24" w14:textId="77777777" w:rsidTr="006255BB">
        <w:trPr>
          <w:trHeight w:val="360"/>
        </w:trPr>
        <w:tc>
          <w:tcPr>
            <w:tcW w:w="704" w:type="dxa"/>
            <w:vAlign w:val="center"/>
          </w:tcPr>
          <w:p w14:paraId="0C73A9C2" w14:textId="1310C30F" w:rsidR="00D72805" w:rsidRPr="00B03966" w:rsidRDefault="00B03966" w:rsidP="006255BB">
            <w:pPr>
              <w:spacing w:before="60" w:after="60"/>
              <w:jc w:val="center"/>
            </w:pPr>
            <w:r>
              <w:t>3</w:t>
            </w:r>
          </w:p>
        </w:tc>
        <w:tc>
          <w:tcPr>
            <w:tcW w:w="3985" w:type="dxa"/>
            <w:vAlign w:val="center"/>
          </w:tcPr>
          <w:p w14:paraId="4C4422B6" w14:textId="77777777" w:rsidR="00D72805" w:rsidRPr="00B03966" w:rsidRDefault="00D72805" w:rsidP="006255BB">
            <w:pPr>
              <w:spacing w:before="60" w:after="60"/>
              <w:jc w:val="center"/>
            </w:pPr>
            <w:r w:rsidRPr="00B03966">
              <w:t>Proceso de Gestión de Configuración-CM</w:t>
            </w:r>
          </w:p>
        </w:tc>
        <w:tc>
          <w:tcPr>
            <w:tcW w:w="1543" w:type="dxa"/>
            <w:vAlign w:val="center"/>
          </w:tcPr>
          <w:p w14:paraId="6CF47289" w14:textId="77777777" w:rsidR="00D72805" w:rsidRPr="00B03966" w:rsidRDefault="00D72805" w:rsidP="006255BB">
            <w:pPr>
              <w:spacing w:before="60" w:after="60"/>
              <w:jc w:val="center"/>
            </w:pPr>
            <w:r w:rsidRPr="00B03966">
              <w:t>Por realizar</w:t>
            </w:r>
          </w:p>
        </w:tc>
        <w:tc>
          <w:tcPr>
            <w:tcW w:w="1560" w:type="dxa"/>
            <w:vAlign w:val="center"/>
          </w:tcPr>
          <w:p w14:paraId="78DAEA7A" w14:textId="77777777" w:rsidR="00D72805" w:rsidRPr="00B03966" w:rsidRDefault="00D72805" w:rsidP="006255BB">
            <w:pPr>
              <w:spacing w:before="60" w:after="60"/>
              <w:jc w:val="center"/>
            </w:pPr>
            <w:r w:rsidRPr="00B03966">
              <w:t>Por realizar</w:t>
            </w:r>
          </w:p>
        </w:tc>
      </w:tr>
      <w:tr w:rsidR="00D72805" w:rsidRPr="000A3F79" w14:paraId="5A5090F5" w14:textId="77777777" w:rsidTr="006255BB">
        <w:trPr>
          <w:trHeight w:val="360"/>
        </w:trPr>
        <w:tc>
          <w:tcPr>
            <w:tcW w:w="704" w:type="dxa"/>
            <w:vAlign w:val="center"/>
          </w:tcPr>
          <w:p w14:paraId="30A9E142" w14:textId="378214C4" w:rsidR="00D72805" w:rsidRPr="00B03966" w:rsidRDefault="00B03966" w:rsidP="006255BB">
            <w:pPr>
              <w:spacing w:before="60" w:after="60"/>
              <w:jc w:val="center"/>
            </w:pPr>
            <w:r>
              <w:t>4</w:t>
            </w:r>
          </w:p>
        </w:tc>
        <w:tc>
          <w:tcPr>
            <w:tcW w:w="3985" w:type="dxa"/>
            <w:vAlign w:val="center"/>
          </w:tcPr>
          <w:p w14:paraId="003372F4" w14:textId="5747C592" w:rsidR="00D72805" w:rsidRPr="00B03966" w:rsidRDefault="00D72805" w:rsidP="006255BB">
            <w:pPr>
              <w:spacing w:before="60" w:after="60"/>
              <w:jc w:val="center"/>
            </w:pPr>
            <w:r w:rsidRPr="00B03966">
              <w:t xml:space="preserve">Proceso de </w:t>
            </w:r>
            <w:r w:rsidR="00A83451" w:rsidRPr="00B03966">
              <w:t>Medición</w:t>
            </w:r>
            <w:r w:rsidRPr="00B03966">
              <w:t xml:space="preserve"> MA</w:t>
            </w:r>
          </w:p>
        </w:tc>
        <w:tc>
          <w:tcPr>
            <w:tcW w:w="1543" w:type="dxa"/>
            <w:vAlign w:val="center"/>
          </w:tcPr>
          <w:p w14:paraId="50CDAEAD" w14:textId="77777777" w:rsidR="00D72805" w:rsidRPr="00B03966" w:rsidRDefault="00D72805" w:rsidP="006255BB">
            <w:pPr>
              <w:spacing w:before="60" w:after="60"/>
              <w:jc w:val="center"/>
            </w:pPr>
            <w:r w:rsidRPr="00B03966">
              <w:t>Por realizar</w:t>
            </w:r>
          </w:p>
        </w:tc>
        <w:tc>
          <w:tcPr>
            <w:tcW w:w="1560" w:type="dxa"/>
            <w:vAlign w:val="center"/>
          </w:tcPr>
          <w:p w14:paraId="7DB31599" w14:textId="77777777" w:rsidR="00D72805" w:rsidRPr="00B03966" w:rsidRDefault="00D72805" w:rsidP="006255BB">
            <w:pPr>
              <w:spacing w:before="60" w:after="60"/>
              <w:jc w:val="center"/>
            </w:pPr>
            <w:r w:rsidRPr="00B03966">
              <w:t>Por realizar</w:t>
            </w:r>
          </w:p>
        </w:tc>
      </w:tr>
      <w:tr w:rsidR="00D72805" w:rsidRPr="000A3F79" w14:paraId="6BFF555F" w14:textId="77777777" w:rsidTr="006255BB">
        <w:trPr>
          <w:trHeight w:val="360"/>
        </w:trPr>
        <w:tc>
          <w:tcPr>
            <w:tcW w:w="704" w:type="dxa"/>
            <w:vAlign w:val="center"/>
          </w:tcPr>
          <w:p w14:paraId="5FD5E2F0" w14:textId="0F9AD9F5" w:rsidR="00D72805" w:rsidRPr="00B03966" w:rsidRDefault="00B03966" w:rsidP="006255BB">
            <w:pPr>
              <w:spacing w:before="60" w:after="60"/>
              <w:jc w:val="center"/>
            </w:pPr>
            <w:r>
              <w:t>5</w:t>
            </w:r>
          </w:p>
        </w:tc>
        <w:tc>
          <w:tcPr>
            <w:tcW w:w="3985" w:type="dxa"/>
            <w:vAlign w:val="center"/>
          </w:tcPr>
          <w:p w14:paraId="2B700C85" w14:textId="77777777" w:rsidR="00D72805" w:rsidRPr="00B03966" w:rsidRDefault="00D72805" w:rsidP="006255BB">
            <w:pPr>
              <w:spacing w:before="60" w:after="60"/>
              <w:jc w:val="center"/>
            </w:pPr>
            <w:r w:rsidRPr="00B03966">
              <w:t>Procesos de Aseguramiento de la Calidad PPQA</w:t>
            </w:r>
          </w:p>
        </w:tc>
        <w:tc>
          <w:tcPr>
            <w:tcW w:w="1543" w:type="dxa"/>
            <w:vAlign w:val="center"/>
          </w:tcPr>
          <w:p w14:paraId="049D2369" w14:textId="77777777" w:rsidR="00D72805" w:rsidRPr="00B03966" w:rsidRDefault="00D72805" w:rsidP="006255BB">
            <w:pPr>
              <w:spacing w:before="60" w:after="60"/>
              <w:jc w:val="center"/>
            </w:pPr>
            <w:r w:rsidRPr="00B03966">
              <w:t>Por realizar</w:t>
            </w:r>
          </w:p>
        </w:tc>
        <w:tc>
          <w:tcPr>
            <w:tcW w:w="1560" w:type="dxa"/>
            <w:vAlign w:val="center"/>
          </w:tcPr>
          <w:p w14:paraId="1B642580" w14:textId="77777777" w:rsidR="00D72805" w:rsidRPr="00B03966" w:rsidRDefault="00D72805" w:rsidP="006255BB">
            <w:pPr>
              <w:spacing w:before="60" w:after="60"/>
              <w:jc w:val="center"/>
            </w:pPr>
            <w:r w:rsidRPr="00B03966">
              <w:t>Por realizar</w:t>
            </w:r>
          </w:p>
        </w:tc>
      </w:tr>
    </w:tbl>
    <w:p w14:paraId="3D7B0E5B" w14:textId="77777777" w:rsidR="00D72805" w:rsidRDefault="00D72805" w:rsidP="00DA4482">
      <w:pPr>
        <w:pStyle w:val="StyleGPNormalLeft225cm"/>
      </w:pPr>
    </w:p>
    <w:p w14:paraId="34E281D1" w14:textId="77777777" w:rsidR="00D72805" w:rsidRDefault="00D72805" w:rsidP="00D72805">
      <w:pPr>
        <w:rPr>
          <w:highlight w:val="yellow"/>
        </w:rPr>
      </w:pPr>
      <w:bookmarkStart w:id="139" w:name="_Toc187465826"/>
      <w:bookmarkStart w:id="140" w:name="_Toc430548022"/>
    </w:p>
    <w:p w14:paraId="709AF0B6" w14:textId="77777777" w:rsidR="00D72805" w:rsidRDefault="00D72805" w:rsidP="00D72805">
      <w:pPr>
        <w:rPr>
          <w:highlight w:val="yellow"/>
        </w:rPr>
      </w:pPr>
    </w:p>
    <w:p w14:paraId="03116265" w14:textId="77777777" w:rsidR="00D72805" w:rsidRDefault="00D72805" w:rsidP="00D72805">
      <w:pPr>
        <w:rPr>
          <w:highlight w:val="yellow"/>
        </w:rPr>
      </w:pPr>
    </w:p>
    <w:p w14:paraId="4CF85BF0" w14:textId="77777777" w:rsidR="00D72805" w:rsidRDefault="00D72805" w:rsidP="00D72805">
      <w:pPr>
        <w:rPr>
          <w:highlight w:val="yellow"/>
        </w:rPr>
      </w:pPr>
    </w:p>
    <w:p w14:paraId="6EEBD636" w14:textId="77777777" w:rsidR="00D72805" w:rsidRDefault="00D72805" w:rsidP="00D72805">
      <w:pPr>
        <w:rPr>
          <w:highlight w:val="yellow"/>
        </w:rPr>
      </w:pPr>
    </w:p>
    <w:p w14:paraId="6885C628" w14:textId="77777777" w:rsidR="00D72805" w:rsidRDefault="00D72805" w:rsidP="00D72805">
      <w:pPr>
        <w:rPr>
          <w:highlight w:val="yellow"/>
        </w:rPr>
      </w:pPr>
    </w:p>
    <w:p w14:paraId="6F0FE623" w14:textId="77777777" w:rsidR="00D72805" w:rsidRDefault="00D72805" w:rsidP="00D72805">
      <w:pPr>
        <w:rPr>
          <w:highlight w:val="yellow"/>
        </w:rPr>
      </w:pPr>
    </w:p>
    <w:p w14:paraId="4FFCC559" w14:textId="77777777" w:rsidR="00D72805" w:rsidRDefault="00D72805" w:rsidP="00D72805">
      <w:pPr>
        <w:rPr>
          <w:highlight w:val="yellow"/>
        </w:rPr>
      </w:pPr>
    </w:p>
    <w:p w14:paraId="2F2BD242" w14:textId="77777777" w:rsidR="00D72805" w:rsidRDefault="00D72805" w:rsidP="00D72805">
      <w:pPr>
        <w:rPr>
          <w:highlight w:val="yellow"/>
        </w:rPr>
      </w:pPr>
    </w:p>
    <w:p w14:paraId="3F2DE92C" w14:textId="77777777" w:rsidR="00D72805" w:rsidRDefault="00D72805" w:rsidP="00D72805">
      <w:pPr>
        <w:rPr>
          <w:highlight w:val="yellow"/>
        </w:rPr>
      </w:pPr>
    </w:p>
    <w:p w14:paraId="5F57037E" w14:textId="77777777" w:rsidR="00D72805" w:rsidRPr="00BF2591" w:rsidRDefault="00D72805" w:rsidP="00D72805">
      <w:pPr>
        <w:rPr>
          <w:highlight w:val="yellow"/>
        </w:rPr>
      </w:pPr>
    </w:p>
    <w:p w14:paraId="282DCFB1" w14:textId="77777777" w:rsidR="00D72805" w:rsidRPr="00807F4A" w:rsidRDefault="00D72805" w:rsidP="00D72805">
      <w:pPr>
        <w:pStyle w:val="Ttulo3"/>
        <w:keepNext/>
        <w:numPr>
          <w:ilvl w:val="2"/>
          <w:numId w:val="4"/>
        </w:numPr>
        <w:tabs>
          <w:tab w:val="clear" w:pos="3556"/>
        </w:tabs>
        <w:spacing w:before="120" w:after="120" w:line="240" w:lineRule="auto"/>
        <w:ind w:left="1418" w:hanging="851"/>
        <w:jc w:val="both"/>
        <w:rPr>
          <w:rFonts w:cs="Times New Roman"/>
          <w:color w:val="000000" w:themeColor="text1"/>
        </w:rPr>
      </w:pPr>
      <w:r w:rsidRPr="00807F4A">
        <w:lastRenderedPageBreak/>
        <w:t>PROCESOS</w:t>
      </w:r>
      <w:bookmarkEnd w:id="139"/>
      <w:bookmarkEnd w:id="140"/>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D72805" w:rsidRPr="000A3F79" w14:paraId="3519A7FC" w14:textId="77777777" w:rsidTr="006255BB">
        <w:tc>
          <w:tcPr>
            <w:tcW w:w="1843" w:type="dxa"/>
            <w:shd w:val="clear" w:color="auto" w:fill="BFBFBF"/>
          </w:tcPr>
          <w:p w14:paraId="008587C1" w14:textId="77777777" w:rsidR="00D72805" w:rsidRPr="000A3F79" w:rsidRDefault="00D72805" w:rsidP="006255BB">
            <w:pPr>
              <w:pStyle w:val="TableHeading"/>
              <w:jc w:val="center"/>
              <w:rPr>
                <w:sz w:val="20"/>
              </w:rPr>
            </w:pPr>
            <w:bookmarkStart w:id="141" w:name="_Toc127716390"/>
            <w:bookmarkStart w:id="142" w:name="_Toc135200684"/>
            <w:bookmarkStart w:id="143" w:name="_Toc187465828"/>
            <w:bookmarkEnd w:id="109"/>
            <w:bookmarkEnd w:id="110"/>
          </w:p>
        </w:tc>
        <w:tc>
          <w:tcPr>
            <w:tcW w:w="1842" w:type="dxa"/>
            <w:shd w:val="clear" w:color="auto" w:fill="BFBFBF"/>
          </w:tcPr>
          <w:p w14:paraId="1DB5B169" w14:textId="77777777" w:rsidR="00D72805" w:rsidRPr="000A3F79" w:rsidRDefault="00D72805" w:rsidP="006255BB">
            <w:pPr>
              <w:pStyle w:val="TableHeading"/>
              <w:jc w:val="center"/>
              <w:rPr>
                <w:sz w:val="20"/>
              </w:rPr>
            </w:pPr>
            <w:r w:rsidRPr="000A3F79">
              <w:rPr>
                <w:sz w:val="20"/>
              </w:rPr>
              <w:t>Proceso</w:t>
            </w:r>
          </w:p>
        </w:tc>
        <w:tc>
          <w:tcPr>
            <w:tcW w:w="3261" w:type="dxa"/>
            <w:shd w:val="clear" w:color="auto" w:fill="BFBFBF"/>
          </w:tcPr>
          <w:p w14:paraId="5E63C8C2" w14:textId="77777777" w:rsidR="00D72805" w:rsidRPr="000A3F79" w:rsidRDefault="00D72805" w:rsidP="006255BB">
            <w:pPr>
              <w:pStyle w:val="TableHeading"/>
              <w:jc w:val="center"/>
              <w:rPr>
                <w:sz w:val="20"/>
              </w:rPr>
            </w:pPr>
            <w:r w:rsidRPr="000A3F79">
              <w:rPr>
                <w:sz w:val="20"/>
              </w:rPr>
              <w:t>Artefacto</w:t>
            </w:r>
          </w:p>
        </w:tc>
      </w:tr>
      <w:tr w:rsidR="00D72805" w:rsidRPr="000A3F79" w14:paraId="3556C74A" w14:textId="77777777" w:rsidTr="006255BB">
        <w:tc>
          <w:tcPr>
            <w:tcW w:w="1843" w:type="dxa"/>
            <w:vMerge w:val="restart"/>
            <w:vAlign w:val="center"/>
          </w:tcPr>
          <w:p w14:paraId="344E471D" w14:textId="77777777" w:rsidR="00D72805" w:rsidRPr="00DD28D6" w:rsidRDefault="00D72805" w:rsidP="006255BB">
            <w:pPr>
              <w:spacing w:before="60" w:after="60"/>
              <w:jc w:val="center"/>
              <w:rPr>
                <w:b/>
              </w:rPr>
            </w:pPr>
          </w:p>
          <w:p w14:paraId="3A0AF1D6" w14:textId="77777777" w:rsidR="00D72805" w:rsidRPr="00DD28D6" w:rsidRDefault="00D72805" w:rsidP="006255BB">
            <w:pPr>
              <w:spacing w:before="60" w:after="60"/>
              <w:jc w:val="center"/>
              <w:rPr>
                <w:b/>
              </w:rPr>
            </w:pPr>
          </w:p>
          <w:p w14:paraId="50EC7176" w14:textId="77777777" w:rsidR="00D72805" w:rsidRPr="00DD28D6" w:rsidRDefault="00D72805" w:rsidP="006255BB">
            <w:pPr>
              <w:spacing w:before="60" w:after="60"/>
              <w:jc w:val="center"/>
              <w:rPr>
                <w:b/>
              </w:rPr>
            </w:pPr>
            <w:r w:rsidRPr="00DD28D6">
              <w:rPr>
                <w:b/>
              </w:rPr>
              <w:t>Capa Gestión</w:t>
            </w:r>
          </w:p>
        </w:tc>
        <w:tc>
          <w:tcPr>
            <w:tcW w:w="1842" w:type="dxa"/>
            <w:vAlign w:val="center"/>
          </w:tcPr>
          <w:p w14:paraId="19C9AA17" w14:textId="77777777" w:rsidR="00D72805" w:rsidRPr="000A3F79" w:rsidRDefault="00D72805" w:rsidP="006255BB">
            <w:pPr>
              <w:spacing w:before="60" w:after="60"/>
              <w:jc w:val="center"/>
            </w:pPr>
            <w:r>
              <w:t xml:space="preserve">Inicio y </w:t>
            </w:r>
            <w:r w:rsidRPr="000A3F79">
              <w:t>Planificación</w:t>
            </w:r>
          </w:p>
        </w:tc>
        <w:tc>
          <w:tcPr>
            <w:tcW w:w="3261" w:type="dxa"/>
          </w:tcPr>
          <w:p w14:paraId="688EEF3F" w14:textId="77777777" w:rsidR="00D72805" w:rsidRDefault="00D72805" w:rsidP="006255BB">
            <w:pPr>
              <w:spacing w:before="60" w:after="60"/>
              <w:jc w:val="center"/>
            </w:pPr>
            <w:r>
              <w:t>Cronograma del Proyecto</w:t>
            </w:r>
          </w:p>
          <w:p w14:paraId="4E7D3B3F" w14:textId="77777777" w:rsidR="00D72805" w:rsidRPr="000A3F79" w:rsidRDefault="00D72805" w:rsidP="006255BB">
            <w:pPr>
              <w:spacing w:before="60" w:after="60"/>
              <w:jc w:val="center"/>
            </w:pPr>
            <w:r>
              <w:t>Proceso de Gestión de Proyectos PP-PMC</w:t>
            </w:r>
          </w:p>
        </w:tc>
      </w:tr>
      <w:tr w:rsidR="00D72805" w:rsidRPr="000A3F79" w14:paraId="42A3068C" w14:textId="77777777" w:rsidTr="006255BB">
        <w:trPr>
          <w:trHeight w:val="830"/>
        </w:trPr>
        <w:tc>
          <w:tcPr>
            <w:tcW w:w="1843" w:type="dxa"/>
            <w:vMerge/>
          </w:tcPr>
          <w:p w14:paraId="5D282ED5" w14:textId="77777777" w:rsidR="00D72805" w:rsidRPr="00DD28D6" w:rsidRDefault="00D72805" w:rsidP="006255BB">
            <w:pPr>
              <w:spacing w:before="60" w:after="60"/>
              <w:jc w:val="center"/>
              <w:rPr>
                <w:b/>
              </w:rPr>
            </w:pPr>
          </w:p>
        </w:tc>
        <w:tc>
          <w:tcPr>
            <w:tcW w:w="1842" w:type="dxa"/>
            <w:vAlign w:val="center"/>
          </w:tcPr>
          <w:p w14:paraId="6999901F" w14:textId="77777777" w:rsidR="00D72805" w:rsidRPr="000A3F79" w:rsidRDefault="00D72805" w:rsidP="006255BB">
            <w:pPr>
              <w:spacing w:before="60" w:after="60"/>
              <w:jc w:val="center"/>
            </w:pPr>
            <w:r w:rsidRPr="000A3F79">
              <w:t>Ejecución</w:t>
            </w:r>
          </w:p>
        </w:tc>
        <w:tc>
          <w:tcPr>
            <w:tcW w:w="3261" w:type="dxa"/>
            <w:vMerge w:val="restart"/>
          </w:tcPr>
          <w:p w14:paraId="433AE0EF" w14:textId="77777777" w:rsidR="00D72805" w:rsidRDefault="00D72805" w:rsidP="006255BB">
            <w:pPr>
              <w:spacing w:before="60" w:after="60"/>
              <w:jc w:val="center"/>
            </w:pPr>
            <w:r>
              <w:t>Cronograma del Proyecto</w:t>
            </w:r>
          </w:p>
          <w:p w14:paraId="44D40B56" w14:textId="77777777" w:rsidR="00D72805" w:rsidRDefault="00D72805" w:rsidP="006255BB">
            <w:pPr>
              <w:spacing w:before="60" w:after="60"/>
              <w:jc w:val="center"/>
            </w:pPr>
            <w:r>
              <w:t>Proceso de Gestión de Proyectos PP-PMC</w:t>
            </w:r>
          </w:p>
          <w:p w14:paraId="15C3CC45" w14:textId="77777777" w:rsidR="00D72805" w:rsidRDefault="00D72805" w:rsidP="006255BB">
            <w:pPr>
              <w:spacing w:before="60" w:after="60"/>
              <w:jc w:val="center"/>
            </w:pPr>
            <w:r>
              <w:t>Proceso de Gestión de Requerimientos REQM</w:t>
            </w:r>
          </w:p>
          <w:p w14:paraId="1380275F" w14:textId="77777777" w:rsidR="00D72805" w:rsidRDefault="00D72805" w:rsidP="006255BB">
            <w:pPr>
              <w:spacing w:before="60" w:after="60"/>
              <w:jc w:val="center"/>
            </w:pPr>
            <w:r>
              <w:t>Proceso de Gestión de Configuración-CM</w:t>
            </w:r>
          </w:p>
          <w:p w14:paraId="367312BF" w14:textId="77777777" w:rsidR="00D72805" w:rsidRPr="000A3F79" w:rsidRDefault="00D72805" w:rsidP="006255BB">
            <w:pPr>
              <w:spacing w:before="60" w:after="60"/>
              <w:jc w:val="center"/>
            </w:pPr>
            <w:r>
              <w:t>Proceso de Medición MA</w:t>
            </w:r>
          </w:p>
          <w:p w14:paraId="77A2FBCE" w14:textId="77777777" w:rsidR="00D72805" w:rsidRPr="000A3F79" w:rsidRDefault="00D72805" w:rsidP="006255BB">
            <w:pPr>
              <w:spacing w:before="60" w:after="60"/>
              <w:jc w:val="center"/>
            </w:pPr>
            <w:r>
              <w:t>Procesos de Aseguramiento de la Calidad PPQA</w:t>
            </w:r>
          </w:p>
        </w:tc>
      </w:tr>
      <w:tr w:rsidR="00D72805" w:rsidRPr="000A3F79" w14:paraId="44D1112B" w14:textId="77777777" w:rsidTr="006255BB">
        <w:trPr>
          <w:trHeight w:val="829"/>
        </w:trPr>
        <w:tc>
          <w:tcPr>
            <w:tcW w:w="1843" w:type="dxa"/>
            <w:vMerge/>
          </w:tcPr>
          <w:p w14:paraId="033EF451" w14:textId="77777777" w:rsidR="00D72805" w:rsidRPr="00DD28D6" w:rsidRDefault="00D72805" w:rsidP="006255BB">
            <w:pPr>
              <w:spacing w:before="60" w:after="60"/>
              <w:jc w:val="center"/>
              <w:rPr>
                <w:b/>
              </w:rPr>
            </w:pPr>
          </w:p>
        </w:tc>
        <w:tc>
          <w:tcPr>
            <w:tcW w:w="1842" w:type="dxa"/>
            <w:vAlign w:val="center"/>
          </w:tcPr>
          <w:p w14:paraId="212F7788" w14:textId="77777777" w:rsidR="00D72805" w:rsidRPr="000A3F79" w:rsidRDefault="00D72805" w:rsidP="006255BB">
            <w:pPr>
              <w:spacing w:before="60" w:after="60"/>
              <w:jc w:val="center"/>
            </w:pPr>
            <w:r w:rsidRPr="000A3F79">
              <w:t>Seguimiento</w:t>
            </w:r>
          </w:p>
        </w:tc>
        <w:tc>
          <w:tcPr>
            <w:tcW w:w="3261" w:type="dxa"/>
            <w:vMerge/>
          </w:tcPr>
          <w:p w14:paraId="3509676A" w14:textId="77777777" w:rsidR="00D72805" w:rsidRPr="000A3F79" w:rsidRDefault="00D72805" w:rsidP="006255BB">
            <w:pPr>
              <w:spacing w:before="60" w:after="60"/>
              <w:jc w:val="center"/>
            </w:pPr>
          </w:p>
        </w:tc>
      </w:tr>
      <w:tr w:rsidR="00D72805" w:rsidRPr="000A3F79" w14:paraId="3B913823" w14:textId="77777777" w:rsidTr="006255BB">
        <w:tc>
          <w:tcPr>
            <w:tcW w:w="1843" w:type="dxa"/>
            <w:vMerge/>
          </w:tcPr>
          <w:p w14:paraId="238C7949" w14:textId="77777777" w:rsidR="00D72805" w:rsidRPr="00DD28D6" w:rsidRDefault="00D72805" w:rsidP="006255BB">
            <w:pPr>
              <w:spacing w:before="60" w:after="60"/>
              <w:jc w:val="center"/>
              <w:rPr>
                <w:b/>
              </w:rPr>
            </w:pPr>
          </w:p>
        </w:tc>
        <w:tc>
          <w:tcPr>
            <w:tcW w:w="1842" w:type="dxa"/>
            <w:vAlign w:val="center"/>
          </w:tcPr>
          <w:p w14:paraId="5F15B71D" w14:textId="77777777" w:rsidR="00D72805" w:rsidRPr="000A3F79" w:rsidRDefault="00D72805" w:rsidP="006255BB">
            <w:pPr>
              <w:spacing w:before="60" w:after="60"/>
              <w:jc w:val="center"/>
            </w:pPr>
            <w:r w:rsidRPr="000A3F79">
              <w:t>Control</w:t>
            </w:r>
          </w:p>
        </w:tc>
        <w:tc>
          <w:tcPr>
            <w:tcW w:w="3261" w:type="dxa"/>
            <w:vMerge/>
          </w:tcPr>
          <w:p w14:paraId="5F1ECC51" w14:textId="77777777" w:rsidR="00D72805" w:rsidRPr="000A3F79" w:rsidRDefault="00D72805" w:rsidP="006255BB">
            <w:pPr>
              <w:spacing w:before="60" w:after="60"/>
              <w:jc w:val="center"/>
            </w:pPr>
          </w:p>
        </w:tc>
      </w:tr>
      <w:tr w:rsidR="00D72805" w:rsidRPr="000A3F79" w14:paraId="0609F66A" w14:textId="77777777" w:rsidTr="006255BB">
        <w:tc>
          <w:tcPr>
            <w:tcW w:w="1843" w:type="dxa"/>
            <w:vMerge/>
            <w:tcBorders>
              <w:bottom w:val="single" w:sz="4" w:space="0" w:color="000000"/>
            </w:tcBorders>
          </w:tcPr>
          <w:p w14:paraId="4D236218" w14:textId="77777777" w:rsidR="00D72805" w:rsidRPr="00DD28D6" w:rsidRDefault="00D72805" w:rsidP="006255BB">
            <w:pPr>
              <w:spacing w:before="60" w:after="60"/>
              <w:jc w:val="center"/>
              <w:rPr>
                <w:b/>
              </w:rPr>
            </w:pPr>
          </w:p>
        </w:tc>
        <w:tc>
          <w:tcPr>
            <w:tcW w:w="1842" w:type="dxa"/>
            <w:tcBorders>
              <w:bottom w:val="single" w:sz="4" w:space="0" w:color="000000"/>
            </w:tcBorders>
            <w:vAlign w:val="center"/>
          </w:tcPr>
          <w:p w14:paraId="61770237" w14:textId="77777777" w:rsidR="00D72805" w:rsidRPr="000A3F79" w:rsidRDefault="00D72805" w:rsidP="006255BB">
            <w:pPr>
              <w:spacing w:before="60" w:after="60"/>
              <w:jc w:val="center"/>
            </w:pPr>
            <w:r w:rsidRPr="000A3F79">
              <w:t>Cierre</w:t>
            </w:r>
          </w:p>
        </w:tc>
        <w:tc>
          <w:tcPr>
            <w:tcW w:w="3261" w:type="dxa"/>
            <w:tcBorders>
              <w:bottom w:val="single" w:sz="4" w:space="0" w:color="000000"/>
            </w:tcBorders>
          </w:tcPr>
          <w:p w14:paraId="2D9CED78" w14:textId="77777777" w:rsidR="00D72805" w:rsidRDefault="00D72805" w:rsidP="006255BB">
            <w:pPr>
              <w:spacing w:before="60" w:after="60"/>
              <w:jc w:val="center"/>
            </w:pPr>
            <w:r>
              <w:t>Cronograma del Proyecto</w:t>
            </w:r>
          </w:p>
          <w:p w14:paraId="784EE73D" w14:textId="77777777" w:rsidR="00D72805" w:rsidRPr="000A3F79" w:rsidRDefault="00D72805" w:rsidP="006255BB">
            <w:pPr>
              <w:spacing w:before="60" w:after="60"/>
              <w:jc w:val="center"/>
            </w:pPr>
            <w:r>
              <w:t>Proceso de Gestión de Proyectos PP-PMC</w:t>
            </w:r>
          </w:p>
        </w:tc>
      </w:tr>
      <w:tr w:rsidR="00D72805" w:rsidRPr="000A3F79" w14:paraId="59C6B3F3" w14:textId="77777777" w:rsidTr="006255BB">
        <w:tc>
          <w:tcPr>
            <w:tcW w:w="1843" w:type="dxa"/>
            <w:vMerge w:val="restart"/>
            <w:tcBorders>
              <w:bottom w:val="nil"/>
            </w:tcBorders>
          </w:tcPr>
          <w:p w14:paraId="473EFFAC" w14:textId="77777777" w:rsidR="00D72805" w:rsidRPr="00DD28D6" w:rsidRDefault="00D72805" w:rsidP="006255BB">
            <w:pPr>
              <w:spacing w:before="60" w:after="60"/>
              <w:jc w:val="center"/>
              <w:rPr>
                <w:b/>
              </w:rPr>
            </w:pPr>
          </w:p>
          <w:p w14:paraId="56E3480B" w14:textId="77777777" w:rsidR="00D72805" w:rsidRPr="00DD28D6" w:rsidRDefault="00D72805" w:rsidP="006255BB">
            <w:pPr>
              <w:spacing w:before="60" w:after="60"/>
              <w:jc w:val="center"/>
              <w:rPr>
                <w:b/>
              </w:rPr>
            </w:pPr>
          </w:p>
          <w:p w14:paraId="684FB0AD" w14:textId="77777777" w:rsidR="00D72805" w:rsidRPr="00DD28D6" w:rsidRDefault="00D72805" w:rsidP="006255BB">
            <w:pPr>
              <w:spacing w:before="60" w:after="60"/>
              <w:jc w:val="center"/>
              <w:rPr>
                <w:b/>
              </w:rPr>
            </w:pPr>
            <w:r w:rsidRPr="00DD28D6">
              <w:rPr>
                <w:b/>
              </w:rPr>
              <w:t>Capa Ingeniería</w:t>
            </w:r>
          </w:p>
        </w:tc>
        <w:tc>
          <w:tcPr>
            <w:tcW w:w="1842" w:type="dxa"/>
            <w:tcBorders>
              <w:bottom w:val="nil"/>
            </w:tcBorders>
          </w:tcPr>
          <w:p w14:paraId="5439BF27" w14:textId="77777777" w:rsidR="00D72805" w:rsidRPr="000A3F79" w:rsidRDefault="00D72805" w:rsidP="006255BB">
            <w:pPr>
              <w:spacing w:before="60" w:after="60"/>
              <w:jc w:val="center"/>
            </w:pPr>
            <w:r w:rsidRPr="000A3F79">
              <w:t>Requerimientos</w:t>
            </w:r>
          </w:p>
        </w:tc>
        <w:tc>
          <w:tcPr>
            <w:tcW w:w="3261" w:type="dxa"/>
            <w:vMerge w:val="restart"/>
            <w:tcBorders>
              <w:bottom w:val="nil"/>
            </w:tcBorders>
            <w:vAlign w:val="center"/>
          </w:tcPr>
          <w:p w14:paraId="466720FF" w14:textId="77777777" w:rsidR="00D72805" w:rsidRDefault="00D72805" w:rsidP="006255BB">
            <w:pPr>
              <w:spacing w:before="60" w:after="60"/>
              <w:jc w:val="center"/>
            </w:pPr>
            <w:r>
              <w:t>Cronograma del Proyecto</w:t>
            </w:r>
          </w:p>
          <w:p w14:paraId="7D69AAB4" w14:textId="77777777" w:rsidR="00D72805" w:rsidRPr="000A7450" w:rsidRDefault="00D72805" w:rsidP="006255BB">
            <w:pPr>
              <w:spacing w:before="60" w:after="60"/>
              <w:jc w:val="center"/>
              <w:rPr>
                <w:highlight w:val="red"/>
              </w:rPr>
            </w:pPr>
            <w:r w:rsidRPr="000A7450">
              <w:t>Metodología de Desarrollo de Software en CASCADA</w:t>
            </w:r>
          </w:p>
        </w:tc>
      </w:tr>
      <w:tr w:rsidR="00D72805" w:rsidRPr="000A3F79" w14:paraId="3F441E5B" w14:textId="77777777" w:rsidTr="006255BB">
        <w:tc>
          <w:tcPr>
            <w:tcW w:w="1843" w:type="dxa"/>
            <w:vMerge/>
            <w:tcBorders>
              <w:top w:val="nil"/>
            </w:tcBorders>
          </w:tcPr>
          <w:p w14:paraId="36F25528" w14:textId="77777777" w:rsidR="00D72805" w:rsidRPr="000A3F79" w:rsidRDefault="00D72805" w:rsidP="006255BB">
            <w:pPr>
              <w:spacing w:before="60" w:after="60"/>
              <w:jc w:val="center"/>
            </w:pPr>
          </w:p>
        </w:tc>
        <w:tc>
          <w:tcPr>
            <w:tcW w:w="1842" w:type="dxa"/>
            <w:tcBorders>
              <w:top w:val="nil"/>
            </w:tcBorders>
          </w:tcPr>
          <w:p w14:paraId="09B9BE3F" w14:textId="77777777" w:rsidR="00D72805" w:rsidRPr="000A3F79" w:rsidRDefault="00D72805" w:rsidP="006255BB">
            <w:pPr>
              <w:spacing w:before="60" w:after="60"/>
              <w:jc w:val="center"/>
            </w:pPr>
            <w:r w:rsidRPr="000A3F79">
              <w:t>Análisis</w:t>
            </w:r>
          </w:p>
        </w:tc>
        <w:tc>
          <w:tcPr>
            <w:tcW w:w="3261" w:type="dxa"/>
            <w:vMerge/>
            <w:tcBorders>
              <w:top w:val="nil"/>
            </w:tcBorders>
          </w:tcPr>
          <w:p w14:paraId="35C41AC7" w14:textId="77777777" w:rsidR="00D72805" w:rsidRPr="000A7450" w:rsidRDefault="00D72805" w:rsidP="006255BB">
            <w:pPr>
              <w:spacing w:before="60" w:after="60"/>
              <w:jc w:val="center"/>
              <w:rPr>
                <w:highlight w:val="red"/>
              </w:rPr>
            </w:pPr>
          </w:p>
        </w:tc>
      </w:tr>
      <w:tr w:rsidR="00D72805" w:rsidRPr="000A3F79" w14:paraId="48331C90" w14:textId="77777777" w:rsidTr="006255BB">
        <w:tc>
          <w:tcPr>
            <w:tcW w:w="1843" w:type="dxa"/>
            <w:vMerge/>
          </w:tcPr>
          <w:p w14:paraId="334D6FA3" w14:textId="77777777" w:rsidR="00D72805" w:rsidRPr="000A3F79" w:rsidRDefault="00D72805" w:rsidP="006255BB">
            <w:pPr>
              <w:spacing w:before="60" w:after="60"/>
              <w:jc w:val="center"/>
            </w:pPr>
          </w:p>
        </w:tc>
        <w:tc>
          <w:tcPr>
            <w:tcW w:w="1842" w:type="dxa"/>
          </w:tcPr>
          <w:p w14:paraId="3CC08D3E" w14:textId="77777777" w:rsidR="00D72805" w:rsidRPr="000A3F79" w:rsidRDefault="00D72805" w:rsidP="006255BB">
            <w:pPr>
              <w:spacing w:before="60" w:after="60"/>
              <w:jc w:val="center"/>
            </w:pPr>
            <w:r w:rsidRPr="000A3F79">
              <w:t>Diseño</w:t>
            </w:r>
          </w:p>
        </w:tc>
        <w:tc>
          <w:tcPr>
            <w:tcW w:w="3261" w:type="dxa"/>
            <w:vMerge/>
          </w:tcPr>
          <w:p w14:paraId="41F752DF" w14:textId="77777777" w:rsidR="00D72805" w:rsidRPr="000A7450" w:rsidRDefault="00D72805" w:rsidP="006255BB">
            <w:pPr>
              <w:spacing w:before="60" w:after="60"/>
              <w:jc w:val="center"/>
              <w:rPr>
                <w:highlight w:val="red"/>
              </w:rPr>
            </w:pPr>
          </w:p>
        </w:tc>
      </w:tr>
      <w:tr w:rsidR="00D72805" w:rsidRPr="000A3F79" w14:paraId="12371934" w14:textId="77777777" w:rsidTr="006255BB">
        <w:tc>
          <w:tcPr>
            <w:tcW w:w="1843" w:type="dxa"/>
            <w:vMerge/>
          </w:tcPr>
          <w:p w14:paraId="6BDB9B33" w14:textId="77777777" w:rsidR="00D72805" w:rsidRPr="000A3F79" w:rsidRDefault="00D72805" w:rsidP="006255BB">
            <w:pPr>
              <w:spacing w:before="60" w:after="60"/>
              <w:jc w:val="center"/>
            </w:pPr>
          </w:p>
        </w:tc>
        <w:tc>
          <w:tcPr>
            <w:tcW w:w="1842" w:type="dxa"/>
          </w:tcPr>
          <w:p w14:paraId="62DDDA07" w14:textId="77777777" w:rsidR="00D72805" w:rsidRPr="000A3F79" w:rsidRDefault="00D72805" w:rsidP="006255BB">
            <w:pPr>
              <w:spacing w:before="60" w:after="60"/>
              <w:jc w:val="center"/>
            </w:pPr>
            <w:r w:rsidRPr="000A3F79">
              <w:t>Construcción</w:t>
            </w:r>
          </w:p>
        </w:tc>
        <w:tc>
          <w:tcPr>
            <w:tcW w:w="3261" w:type="dxa"/>
            <w:vMerge/>
          </w:tcPr>
          <w:p w14:paraId="74022AF6" w14:textId="77777777" w:rsidR="00D72805" w:rsidRPr="000A7450" w:rsidRDefault="00D72805" w:rsidP="006255BB">
            <w:pPr>
              <w:spacing w:before="60" w:after="60"/>
              <w:jc w:val="center"/>
              <w:rPr>
                <w:highlight w:val="red"/>
              </w:rPr>
            </w:pPr>
          </w:p>
        </w:tc>
      </w:tr>
      <w:tr w:rsidR="00D72805" w:rsidRPr="000A3F79" w14:paraId="6B79F0EF" w14:textId="77777777" w:rsidTr="006255BB">
        <w:tc>
          <w:tcPr>
            <w:tcW w:w="1843" w:type="dxa"/>
            <w:vMerge/>
          </w:tcPr>
          <w:p w14:paraId="66CEA0DA" w14:textId="77777777" w:rsidR="00D72805" w:rsidRPr="000A3F79" w:rsidRDefault="00D72805" w:rsidP="006255BB">
            <w:pPr>
              <w:spacing w:before="60" w:after="60"/>
              <w:jc w:val="center"/>
            </w:pPr>
          </w:p>
        </w:tc>
        <w:tc>
          <w:tcPr>
            <w:tcW w:w="1842" w:type="dxa"/>
          </w:tcPr>
          <w:p w14:paraId="1FFDB78B" w14:textId="77777777" w:rsidR="00D72805" w:rsidRPr="000A3F79" w:rsidRDefault="00D72805" w:rsidP="006255BB">
            <w:pPr>
              <w:spacing w:before="60" w:after="60"/>
              <w:jc w:val="center"/>
            </w:pPr>
            <w:r>
              <w:t>Pruebas</w:t>
            </w:r>
          </w:p>
        </w:tc>
        <w:tc>
          <w:tcPr>
            <w:tcW w:w="3261" w:type="dxa"/>
            <w:vMerge/>
          </w:tcPr>
          <w:p w14:paraId="63771BFF" w14:textId="77777777" w:rsidR="00D72805" w:rsidRPr="000A7450" w:rsidRDefault="00D72805" w:rsidP="006255BB">
            <w:pPr>
              <w:spacing w:before="60" w:after="60"/>
              <w:jc w:val="center"/>
              <w:rPr>
                <w:highlight w:val="red"/>
              </w:rPr>
            </w:pPr>
          </w:p>
        </w:tc>
      </w:tr>
      <w:tr w:rsidR="00D72805" w:rsidRPr="000A3F79" w14:paraId="7AA8462A" w14:textId="77777777" w:rsidTr="006255BB">
        <w:tc>
          <w:tcPr>
            <w:tcW w:w="1843" w:type="dxa"/>
            <w:vMerge/>
          </w:tcPr>
          <w:p w14:paraId="401CDEDC" w14:textId="77777777" w:rsidR="00D72805" w:rsidRPr="000A3F79" w:rsidRDefault="00D72805" w:rsidP="006255BB">
            <w:pPr>
              <w:spacing w:before="60" w:after="60"/>
              <w:jc w:val="center"/>
            </w:pPr>
          </w:p>
        </w:tc>
        <w:tc>
          <w:tcPr>
            <w:tcW w:w="1842" w:type="dxa"/>
            <w:tcBorders>
              <w:bottom w:val="single" w:sz="4" w:space="0" w:color="auto"/>
            </w:tcBorders>
          </w:tcPr>
          <w:p w14:paraId="2E9E7644" w14:textId="77777777" w:rsidR="00D72805" w:rsidRDefault="00D72805" w:rsidP="006255BB">
            <w:pPr>
              <w:spacing w:before="60" w:after="60"/>
              <w:jc w:val="center"/>
            </w:pPr>
            <w:r>
              <w:t>Implementación</w:t>
            </w:r>
          </w:p>
        </w:tc>
        <w:tc>
          <w:tcPr>
            <w:tcW w:w="3261" w:type="dxa"/>
            <w:vMerge/>
          </w:tcPr>
          <w:p w14:paraId="102BC81A" w14:textId="77777777" w:rsidR="00D72805" w:rsidRPr="000A7450" w:rsidRDefault="00D72805" w:rsidP="006255BB">
            <w:pPr>
              <w:spacing w:before="60" w:after="60"/>
              <w:jc w:val="center"/>
              <w:rPr>
                <w:highlight w:val="red"/>
              </w:rPr>
            </w:pPr>
          </w:p>
        </w:tc>
      </w:tr>
    </w:tbl>
    <w:p w14:paraId="2498A65B" w14:textId="77777777" w:rsidR="00D72805" w:rsidRDefault="00D72805" w:rsidP="00D72805">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14:paraId="0F32B685" w14:textId="77777777" w:rsidR="00D72805" w:rsidRDefault="00D72805" w:rsidP="00D72805">
      <w:pPr>
        <w:ind w:left="720" w:firstLine="720"/>
        <w:jc w:val="center"/>
        <w:rPr>
          <w:b/>
          <w:sz w:val="18"/>
        </w:rPr>
      </w:pPr>
    </w:p>
    <w:p w14:paraId="5196B9AD" w14:textId="77777777" w:rsidR="00F337B5" w:rsidRDefault="00F337B5" w:rsidP="00D72805">
      <w:pPr>
        <w:ind w:left="720" w:firstLine="720"/>
        <w:jc w:val="center"/>
        <w:rPr>
          <w:b/>
          <w:sz w:val="18"/>
        </w:rPr>
      </w:pPr>
    </w:p>
    <w:p w14:paraId="608BB3AE" w14:textId="77777777" w:rsidR="00F337B5" w:rsidRDefault="00F337B5" w:rsidP="00D72805">
      <w:pPr>
        <w:ind w:left="720" w:firstLine="720"/>
        <w:jc w:val="center"/>
        <w:rPr>
          <w:b/>
          <w:sz w:val="18"/>
        </w:rPr>
      </w:pPr>
    </w:p>
    <w:p w14:paraId="6A791431" w14:textId="77777777" w:rsidR="00F337B5" w:rsidRDefault="00F337B5" w:rsidP="00D72805">
      <w:pPr>
        <w:ind w:left="720" w:firstLine="720"/>
        <w:jc w:val="center"/>
        <w:rPr>
          <w:b/>
          <w:sz w:val="18"/>
        </w:rPr>
      </w:pPr>
    </w:p>
    <w:p w14:paraId="420890EA" w14:textId="77777777" w:rsidR="00F337B5" w:rsidRDefault="00F337B5" w:rsidP="00D72805">
      <w:pPr>
        <w:ind w:left="720" w:firstLine="720"/>
        <w:jc w:val="center"/>
        <w:rPr>
          <w:b/>
          <w:sz w:val="18"/>
        </w:rPr>
      </w:pPr>
    </w:p>
    <w:p w14:paraId="5DAC372D" w14:textId="77777777" w:rsidR="00F337B5" w:rsidRDefault="00F337B5" w:rsidP="00D72805">
      <w:pPr>
        <w:ind w:left="720" w:firstLine="720"/>
        <w:jc w:val="center"/>
        <w:rPr>
          <w:b/>
          <w:sz w:val="18"/>
        </w:rPr>
      </w:pPr>
    </w:p>
    <w:p w14:paraId="32CD8ED8" w14:textId="77777777" w:rsidR="00F337B5" w:rsidRDefault="00F337B5" w:rsidP="00D72805">
      <w:pPr>
        <w:ind w:left="720" w:firstLine="720"/>
        <w:jc w:val="center"/>
        <w:rPr>
          <w:b/>
          <w:sz w:val="18"/>
        </w:rPr>
      </w:pPr>
    </w:p>
    <w:p w14:paraId="12EDB19D" w14:textId="77777777" w:rsidR="00F337B5" w:rsidRDefault="00F337B5" w:rsidP="00D72805">
      <w:pPr>
        <w:ind w:left="720" w:firstLine="720"/>
        <w:jc w:val="center"/>
        <w:rPr>
          <w:b/>
          <w:sz w:val="18"/>
        </w:rPr>
      </w:pPr>
    </w:p>
    <w:p w14:paraId="43C38FE7" w14:textId="77777777" w:rsidR="00F337B5" w:rsidRDefault="00F337B5" w:rsidP="00D72805">
      <w:pPr>
        <w:ind w:left="720" w:firstLine="720"/>
        <w:jc w:val="center"/>
        <w:rPr>
          <w:b/>
          <w:sz w:val="18"/>
        </w:rPr>
      </w:pPr>
    </w:p>
    <w:p w14:paraId="40746FC7" w14:textId="77777777" w:rsidR="00F337B5" w:rsidRDefault="00F337B5" w:rsidP="00D72805">
      <w:pPr>
        <w:ind w:left="720" w:firstLine="720"/>
        <w:jc w:val="center"/>
        <w:rPr>
          <w:b/>
          <w:sz w:val="18"/>
        </w:rPr>
      </w:pPr>
    </w:p>
    <w:p w14:paraId="4DF0FD7C" w14:textId="77777777" w:rsidR="00F337B5" w:rsidRDefault="00F337B5" w:rsidP="00D72805">
      <w:pPr>
        <w:ind w:left="720" w:firstLine="720"/>
        <w:jc w:val="center"/>
        <w:rPr>
          <w:b/>
          <w:sz w:val="18"/>
        </w:rPr>
      </w:pPr>
    </w:p>
    <w:p w14:paraId="2790CE68" w14:textId="77777777" w:rsidR="00D72805" w:rsidRPr="00A83451" w:rsidRDefault="00D72805" w:rsidP="00D72805">
      <w:pPr>
        <w:pStyle w:val="Ttulo1"/>
        <w:keepNext/>
        <w:numPr>
          <w:ilvl w:val="0"/>
          <w:numId w:val="4"/>
        </w:numPr>
        <w:spacing w:before="120" w:after="120" w:line="240" w:lineRule="auto"/>
        <w:jc w:val="both"/>
        <w:rPr>
          <w:sz w:val="36"/>
          <w:szCs w:val="36"/>
        </w:rPr>
      </w:pPr>
      <w:bookmarkStart w:id="144" w:name="_Toc430548023"/>
      <w:r w:rsidRPr="00A83451">
        <w:rPr>
          <w:sz w:val="36"/>
          <w:szCs w:val="36"/>
        </w:rPr>
        <w:lastRenderedPageBreak/>
        <w:t>ORGANIZACIÓN DEL PROYECTO</w:t>
      </w:r>
      <w:bookmarkEnd w:id="141"/>
      <w:bookmarkEnd w:id="142"/>
      <w:bookmarkEnd w:id="143"/>
      <w:bookmarkEnd w:id="144"/>
    </w:p>
    <w:p w14:paraId="794B2732" w14:textId="77777777" w:rsidR="00D72805" w:rsidRDefault="00D72805" w:rsidP="00D72805">
      <w:pPr>
        <w:spacing w:before="120" w:after="120" w:line="360" w:lineRule="auto"/>
        <w:ind w:left="426"/>
        <w:rPr>
          <w:rFonts w:cs="Arial"/>
          <w:color w:val="000000"/>
        </w:rPr>
      </w:pPr>
      <w:r w:rsidRPr="004B5CC9">
        <w:rPr>
          <w:rFonts w:cs="Arial"/>
          <w:color w:val="000000"/>
        </w:rPr>
        <w:t>A continuación, se detalla el esquema jerárquico y organizacional que tendrá el proyecto durante su desarrollo.</w:t>
      </w:r>
    </w:p>
    <w:p w14:paraId="532BAAF0" w14:textId="77777777" w:rsidR="00D72805" w:rsidRPr="004B5CC9" w:rsidRDefault="00D72805" w:rsidP="00D72805"/>
    <w:p w14:paraId="4D49AA1B" w14:textId="77777777" w:rsidR="00D72805" w:rsidRPr="00DD28D6" w:rsidRDefault="00D72805" w:rsidP="00D72805">
      <w:pPr>
        <w:pStyle w:val="Ttulo2"/>
        <w:keepNext/>
        <w:numPr>
          <w:ilvl w:val="1"/>
          <w:numId w:val="4"/>
        </w:numPr>
        <w:spacing w:before="120" w:after="120" w:line="240" w:lineRule="auto"/>
        <w:jc w:val="both"/>
      </w:pPr>
      <w:bookmarkStart w:id="145" w:name="_Toc187465829"/>
      <w:bookmarkStart w:id="146" w:name="_Toc430548024"/>
      <w:r w:rsidRPr="00807F4A">
        <w:t>ORGANIGRAMA</w:t>
      </w:r>
      <w:bookmarkEnd w:id="145"/>
      <w:bookmarkEnd w:id="146"/>
      <w:r w:rsidRPr="00807F4A">
        <w:t xml:space="preserve"> </w:t>
      </w:r>
    </w:p>
    <w:p w14:paraId="1E0F9D63" w14:textId="77777777" w:rsidR="00D72805" w:rsidRDefault="00D72805" w:rsidP="00D72805">
      <w:pPr>
        <w:pStyle w:val="Ttulo2"/>
        <w:ind w:left="567"/>
      </w:pPr>
      <w:r>
        <w:rPr>
          <w:noProof/>
          <w:lang w:val="es-PE" w:eastAsia="es-PE"/>
        </w:rPr>
        <w:drawing>
          <wp:inline distT="0" distB="0" distL="0" distR="0" wp14:anchorId="18EC3942" wp14:editId="0BE2AC0B">
            <wp:extent cx="5023263" cy="2731324"/>
            <wp:effectExtent l="19050" t="0" r="25400" b="0"/>
            <wp:docPr id="177" name="Diagrama 17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58158EB1" w14:textId="77777777" w:rsidR="00D72805" w:rsidRDefault="00D72805" w:rsidP="00365955">
      <w:pPr>
        <w:pStyle w:val="StyleStyleGP1Left222cm"/>
      </w:pPr>
    </w:p>
    <w:p w14:paraId="4E101130" w14:textId="4AB68025" w:rsidR="00D72805" w:rsidRPr="000A3F79" w:rsidRDefault="00D72805" w:rsidP="00D72805">
      <w:pPr>
        <w:spacing w:before="120" w:after="120" w:line="360" w:lineRule="auto"/>
        <w:ind w:left="576"/>
        <w:rPr>
          <w:rFonts w:cs="Arial"/>
          <w:color w:val="000000"/>
        </w:rPr>
      </w:pPr>
      <w:r w:rsidRPr="000A3F79">
        <w:rPr>
          <w:rFonts w:cs="Arial"/>
          <w:color w:val="000000"/>
        </w:rPr>
        <w:t>Considerando que para la adecuada ejecución del proyecto se considerará un com</w:t>
      </w:r>
      <w:r w:rsidR="003E2051">
        <w:rPr>
          <w:rFonts w:cs="Arial"/>
          <w:color w:val="000000"/>
        </w:rPr>
        <w:t xml:space="preserve">ité integrado conformado por la Universidad Tecnológica del Perú </w:t>
      </w:r>
      <w:r w:rsidRPr="000A3F79">
        <w:rPr>
          <w:rFonts w:cs="Arial"/>
          <w:color w:val="000000"/>
        </w:rPr>
        <w:t xml:space="preserve">y </w:t>
      </w:r>
      <w:r w:rsidR="00443AB5" w:rsidRPr="00443AB5">
        <w:rPr>
          <w:rFonts w:cs="Arial"/>
          <w:color w:val="000000"/>
        </w:rPr>
        <w:t>MNSV SOFT</w:t>
      </w:r>
      <w:r w:rsidRPr="000A3F79">
        <w:rPr>
          <w:rFonts w:cs="Arial"/>
          <w:color w:val="000000"/>
        </w:rPr>
        <w:t>, distribuido de la siguiente manera:</w:t>
      </w:r>
    </w:p>
    <w:p w14:paraId="59704610" w14:textId="2066DB0F" w:rsidR="00D72805" w:rsidRPr="00706C9F" w:rsidRDefault="003E2051" w:rsidP="00D72805">
      <w:pPr>
        <w:pStyle w:val="Prrafodelista"/>
        <w:numPr>
          <w:ilvl w:val="0"/>
          <w:numId w:val="11"/>
        </w:numPr>
        <w:spacing w:before="120" w:after="120" w:line="360" w:lineRule="auto"/>
        <w:contextualSpacing/>
        <w:jc w:val="both"/>
        <w:rPr>
          <w:rFonts w:cs="Arial"/>
          <w:color w:val="000000"/>
          <w:sz w:val="24"/>
          <w:szCs w:val="24"/>
        </w:rPr>
      </w:pPr>
      <w:r w:rsidRPr="00706C9F">
        <w:rPr>
          <w:rFonts w:cs="Arial"/>
          <w:color w:val="000000"/>
          <w:sz w:val="24"/>
          <w:szCs w:val="24"/>
        </w:rPr>
        <w:t>Universidad Tecnológica del Perú</w:t>
      </w:r>
      <w:r w:rsidR="00D72805" w:rsidRPr="00706C9F">
        <w:rPr>
          <w:rFonts w:cs="Arial"/>
          <w:color w:val="000000"/>
          <w:sz w:val="24"/>
          <w:szCs w:val="24"/>
        </w:rPr>
        <w:t>:</w:t>
      </w:r>
    </w:p>
    <w:p w14:paraId="433CB5AB" w14:textId="77777777" w:rsidR="00D72805" w:rsidRPr="00706C9F" w:rsidRDefault="00D72805" w:rsidP="00D72805">
      <w:pPr>
        <w:pStyle w:val="Prrafodelista"/>
        <w:numPr>
          <w:ilvl w:val="1"/>
          <w:numId w:val="11"/>
        </w:numPr>
        <w:spacing w:before="120" w:after="120" w:line="360" w:lineRule="auto"/>
        <w:contextualSpacing/>
        <w:jc w:val="both"/>
        <w:rPr>
          <w:rFonts w:cs="Arial"/>
          <w:color w:val="000000"/>
          <w:sz w:val="24"/>
          <w:szCs w:val="24"/>
        </w:rPr>
      </w:pPr>
      <w:r w:rsidRPr="00706C9F">
        <w:rPr>
          <w:rFonts w:cs="Arial"/>
          <w:color w:val="000000"/>
          <w:sz w:val="24"/>
          <w:szCs w:val="24"/>
        </w:rPr>
        <w:t>Coordinador de Proyectos</w:t>
      </w:r>
    </w:p>
    <w:p w14:paraId="0B124381" w14:textId="6BC6B678" w:rsidR="00D72805" w:rsidRPr="00706C9F" w:rsidRDefault="00443AB5" w:rsidP="00443AB5">
      <w:pPr>
        <w:pStyle w:val="Prrafodelista"/>
        <w:numPr>
          <w:ilvl w:val="0"/>
          <w:numId w:val="11"/>
        </w:numPr>
        <w:spacing w:before="120" w:after="120" w:line="360" w:lineRule="auto"/>
        <w:contextualSpacing/>
        <w:jc w:val="both"/>
        <w:rPr>
          <w:rFonts w:cs="Arial"/>
          <w:color w:val="000000"/>
          <w:sz w:val="24"/>
          <w:szCs w:val="24"/>
        </w:rPr>
      </w:pPr>
      <w:r w:rsidRPr="00706C9F">
        <w:rPr>
          <w:rFonts w:cs="Arial"/>
          <w:color w:val="000000"/>
          <w:sz w:val="24"/>
          <w:szCs w:val="24"/>
        </w:rPr>
        <w:t>MNSV SOFT</w:t>
      </w:r>
      <w:r w:rsidR="00D72805" w:rsidRPr="00706C9F">
        <w:rPr>
          <w:rFonts w:cs="Arial"/>
          <w:color w:val="000000"/>
          <w:sz w:val="24"/>
          <w:szCs w:val="24"/>
        </w:rPr>
        <w:t>:</w:t>
      </w:r>
    </w:p>
    <w:p w14:paraId="56B4724B" w14:textId="77777777" w:rsidR="00D72805" w:rsidRPr="00706C9F" w:rsidRDefault="00D72805" w:rsidP="00D72805">
      <w:pPr>
        <w:pStyle w:val="Prrafodelista"/>
        <w:numPr>
          <w:ilvl w:val="1"/>
          <w:numId w:val="11"/>
        </w:numPr>
        <w:spacing w:before="120" w:after="120" w:line="360" w:lineRule="auto"/>
        <w:contextualSpacing/>
        <w:jc w:val="both"/>
        <w:rPr>
          <w:rFonts w:cs="Arial"/>
          <w:color w:val="000000"/>
          <w:sz w:val="24"/>
          <w:szCs w:val="24"/>
        </w:rPr>
      </w:pPr>
      <w:r w:rsidRPr="00706C9F">
        <w:rPr>
          <w:rFonts w:cs="Arial"/>
          <w:color w:val="000000"/>
          <w:sz w:val="24"/>
          <w:szCs w:val="24"/>
        </w:rPr>
        <w:t>Jefe de Proyecto</w:t>
      </w:r>
    </w:p>
    <w:p w14:paraId="63919D8E" w14:textId="6DFC7A91" w:rsidR="00D72805" w:rsidRDefault="00D72805" w:rsidP="00D72805"/>
    <w:p w14:paraId="09F710DA" w14:textId="77777777" w:rsidR="003E2051" w:rsidRPr="000478F1" w:rsidRDefault="003E2051" w:rsidP="00D72805"/>
    <w:p w14:paraId="64564985" w14:textId="233AC198" w:rsidR="00D72805" w:rsidRPr="00807F4A" w:rsidRDefault="00D72805" w:rsidP="00D72805">
      <w:pPr>
        <w:pStyle w:val="Ttulo2"/>
        <w:keepNext/>
        <w:numPr>
          <w:ilvl w:val="1"/>
          <w:numId w:val="4"/>
        </w:numPr>
        <w:spacing w:before="120" w:after="120" w:line="240" w:lineRule="auto"/>
        <w:jc w:val="both"/>
      </w:pPr>
      <w:bookmarkStart w:id="147" w:name="_Toc187465830"/>
      <w:bookmarkStart w:id="148" w:name="_Toc430548025"/>
      <w:bookmarkStart w:id="149" w:name="_Toc127716395"/>
      <w:bookmarkStart w:id="150" w:name="_Toc135200689"/>
      <w:r w:rsidRPr="00807F4A">
        <w:lastRenderedPageBreak/>
        <w:t>RESPONSABILIDAD DE</w:t>
      </w:r>
      <w:bookmarkEnd w:id="147"/>
      <w:bookmarkEnd w:id="148"/>
      <w:r>
        <w:t xml:space="preserve"> </w:t>
      </w:r>
      <w:r w:rsidR="003E2051">
        <w:t>LA UNIVERSIDAD TECNOLOGICA DEL PERU</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5"/>
        <w:gridCol w:w="7363"/>
      </w:tblGrid>
      <w:tr w:rsidR="00D72805" w:rsidRPr="004B5CC9" w14:paraId="098E3BE1" w14:textId="77777777" w:rsidTr="006255BB">
        <w:tc>
          <w:tcPr>
            <w:tcW w:w="403" w:type="pct"/>
            <w:tcBorders>
              <w:bottom w:val="single" w:sz="4" w:space="0" w:color="auto"/>
            </w:tcBorders>
            <w:shd w:val="clear" w:color="auto" w:fill="C0C0C0"/>
            <w:vAlign w:val="center"/>
          </w:tcPr>
          <w:p w14:paraId="5D4F5399" w14:textId="77777777" w:rsidR="00D72805" w:rsidRPr="004B5CC9" w:rsidRDefault="00D72805" w:rsidP="006255BB">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14:paraId="4746FE15" w14:textId="77777777" w:rsidR="00D72805" w:rsidRPr="004B5CC9" w:rsidRDefault="00D72805" w:rsidP="006255BB">
            <w:pPr>
              <w:pStyle w:val="TableHeading"/>
              <w:jc w:val="center"/>
              <w:rPr>
                <w:rFonts w:cs="Arial"/>
                <w:sz w:val="20"/>
              </w:rPr>
            </w:pPr>
            <w:r w:rsidRPr="004B5CC9">
              <w:rPr>
                <w:rFonts w:cs="Arial"/>
                <w:sz w:val="20"/>
              </w:rPr>
              <w:t>Responsabilidad</w:t>
            </w:r>
          </w:p>
        </w:tc>
      </w:tr>
      <w:tr w:rsidR="00D72805" w:rsidRPr="00DC6443" w14:paraId="67FA3CFD" w14:textId="77777777" w:rsidTr="006255BB">
        <w:trPr>
          <w:trHeight w:val="580"/>
        </w:trPr>
        <w:tc>
          <w:tcPr>
            <w:tcW w:w="403" w:type="pct"/>
            <w:shd w:val="clear" w:color="auto" w:fill="FFFFFF"/>
            <w:vAlign w:val="center"/>
          </w:tcPr>
          <w:p w14:paraId="309BEED2" w14:textId="77777777" w:rsidR="00D72805" w:rsidRPr="00DC6443" w:rsidRDefault="00D72805" w:rsidP="006255BB">
            <w:pPr>
              <w:spacing w:before="60" w:after="60"/>
              <w:jc w:val="center"/>
            </w:pPr>
            <w:r w:rsidRPr="00DC6443">
              <w:t>1</w:t>
            </w:r>
          </w:p>
        </w:tc>
        <w:tc>
          <w:tcPr>
            <w:tcW w:w="4597" w:type="pct"/>
            <w:shd w:val="clear" w:color="auto" w:fill="FFFFFF"/>
          </w:tcPr>
          <w:p w14:paraId="6925BE16" w14:textId="4FC99224" w:rsidR="00D72805" w:rsidRPr="00DC6443" w:rsidRDefault="00D72805" w:rsidP="006255BB">
            <w:pPr>
              <w:spacing w:before="60" w:after="60"/>
            </w:pPr>
            <w:r w:rsidRPr="00DC6443">
              <w:t xml:space="preserve">Informar a </w:t>
            </w:r>
            <w:r w:rsidR="00531A2E" w:rsidRPr="00531A2E">
              <w:t>MNSV SOFT</w:t>
            </w:r>
            <w:r w:rsidR="00531A2E">
              <w:t xml:space="preserve"> </w:t>
            </w:r>
            <w:r w:rsidRPr="00DC6443">
              <w:t>todos los requerimientos para un adecuado levantamiento de información y desarrollo del proyecto.</w:t>
            </w:r>
          </w:p>
        </w:tc>
      </w:tr>
      <w:tr w:rsidR="00D72805" w:rsidRPr="00DC6443" w14:paraId="60213D31" w14:textId="77777777" w:rsidTr="006255BB">
        <w:tc>
          <w:tcPr>
            <w:tcW w:w="403" w:type="pct"/>
            <w:vAlign w:val="center"/>
          </w:tcPr>
          <w:p w14:paraId="06029E70" w14:textId="77777777" w:rsidR="00D72805" w:rsidRPr="00DC6443" w:rsidRDefault="00D72805" w:rsidP="006255BB">
            <w:pPr>
              <w:spacing w:before="60" w:after="60"/>
              <w:jc w:val="center"/>
            </w:pPr>
            <w:r w:rsidRPr="00DC6443">
              <w:t>2</w:t>
            </w:r>
          </w:p>
        </w:tc>
        <w:tc>
          <w:tcPr>
            <w:tcW w:w="4597" w:type="pct"/>
          </w:tcPr>
          <w:p w14:paraId="2D84F113" w14:textId="77777777" w:rsidR="00D72805" w:rsidRPr="00DC6443" w:rsidRDefault="00D72805" w:rsidP="006255BB">
            <w:pPr>
              <w:spacing w:before="60" w:after="60"/>
            </w:pPr>
            <w:r w:rsidRPr="00DC6443">
              <w:t>Revisar y Aprobar los entregables del Proyecto.</w:t>
            </w:r>
          </w:p>
        </w:tc>
      </w:tr>
      <w:tr w:rsidR="00D72805" w:rsidRPr="00DC6443" w14:paraId="3217437E" w14:textId="77777777" w:rsidTr="006255BB">
        <w:tc>
          <w:tcPr>
            <w:tcW w:w="403" w:type="pct"/>
            <w:vAlign w:val="center"/>
          </w:tcPr>
          <w:p w14:paraId="76357217" w14:textId="77777777" w:rsidR="00D72805" w:rsidRPr="00DC6443" w:rsidRDefault="00D72805" w:rsidP="006255BB">
            <w:pPr>
              <w:spacing w:before="60" w:after="60"/>
              <w:jc w:val="center"/>
            </w:pPr>
            <w:r w:rsidRPr="00DC6443">
              <w:t>3</w:t>
            </w:r>
          </w:p>
        </w:tc>
        <w:tc>
          <w:tcPr>
            <w:tcW w:w="4597" w:type="pct"/>
          </w:tcPr>
          <w:p w14:paraId="7B66CEC5" w14:textId="77777777" w:rsidR="00D72805" w:rsidRPr="00DC6443" w:rsidRDefault="00D72805" w:rsidP="006255BB">
            <w:pPr>
              <w:spacing w:before="60" w:after="60"/>
            </w:pPr>
            <w:r w:rsidRPr="00DC6443">
              <w:t>Respetar cada uno de los acuerdos fijados</w:t>
            </w:r>
            <w:r>
              <w:t>.</w:t>
            </w:r>
          </w:p>
        </w:tc>
      </w:tr>
      <w:tr w:rsidR="00D72805" w:rsidRPr="00DC6443" w14:paraId="3163D6A5" w14:textId="77777777" w:rsidTr="006255BB">
        <w:tc>
          <w:tcPr>
            <w:tcW w:w="403" w:type="pct"/>
            <w:vAlign w:val="center"/>
          </w:tcPr>
          <w:p w14:paraId="41851037" w14:textId="77777777" w:rsidR="00D72805" w:rsidRPr="00DC6443" w:rsidRDefault="00D72805" w:rsidP="006255BB">
            <w:pPr>
              <w:spacing w:before="60" w:after="60"/>
              <w:jc w:val="center"/>
            </w:pPr>
            <w:r w:rsidRPr="00DC6443">
              <w:t>4</w:t>
            </w:r>
          </w:p>
        </w:tc>
        <w:tc>
          <w:tcPr>
            <w:tcW w:w="4597" w:type="pct"/>
          </w:tcPr>
          <w:p w14:paraId="28CBE6D9" w14:textId="2BA46A50" w:rsidR="00D72805" w:rsidRPr="00DC6443" w:rsidRDefault="00D72805" w:rsidP="006255BB">
            <w:pPr>
              <w:spacing w:before="60" w:after="60"/>
            </w:pPr>
            <w:r w:rsidRPr="00DC6443">
              <w:t xml:space="preserve">Revisar y Aprobar la documentación técnica presentada por </w:t>
            </w:r>
            <w:r w:rsidR="00531A2E" w:rsidRPr="00531A2E">
              <w:t>MNSV SOFT</w:t>
            </w:r>
            <w:r w:rsidR="003E2051">
              <w:t>.</w:t>
            </w:r>
          </w:p>
        </w:tc>
      </w:tr>
    </w:tbl>
    <w:p w14:paraId="15EA64A3" w14:textId="6126A313" w:rsidR="00D72805" w:rsidRDefault="00D72805" w:rsidP="00D72805">
      <w:pPr>
        <w:rPr>
          <w:sz w:val="18"/>
        </w:rPr>
      </w:pPr>
    </w:p>
    <w:p w14:paraId="5C2389BE" w14:textId="77777777" w:rsidR="00D72805" w:rsidRPr="00EA70D4" w:rsidRDefault="00D72805" w:rsidP="00D72805">
      <w:pPr>
        <w:rPr>
          <w:sz w:val="18"/>
        </w:rPr>
      </w:pPr>
    </w:p>
    <w:p w14:paraId="5A6837A1" w14:textId="7E146469" w:rsidR="00D72805" w:rsidRPr="00807F4A" w:rsidRDefault="00D72805" w:rsidP="00D72805">
      <w:pPr>
        <w:pStyle w:val="Ttulo2"/>
        <w:keepNext/>
        <w:numPr>
          <w:ilvl w:val="1"/>
          <w:numId w:val="4"/>
        </w:numPr>
        <w:spacing w:before="120" w:after="120" w:line="240" w:lineRule="auto"/>
        <w:jc w:val="both"/>
      </w:pPr>
      <w:bookmarkStart w:id="151" w:name="_Toc187465831"/>
      <w:bookmarkStart w:id="152" w:name="_Toc430548026"/>
      <w:r w:rsidRPr="00807F4A">
        <w:t>ROLES Y FUNCIONES DE</w:t>
      </w:r>
      <w:bookmarkEnd w:id="151"/>
      <w:bookmarkEnd w:id="152"/>
      <w:r>
        <w:t xml:space="preserve"> </w:t>
      </w:r>
      <w:r w:rsidR="003E2051">
        <w:t>LA UNIVERSIDAD TECNOLOGICA DEL PERU</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452"/>
        <w:gridCol w:w="4791"/>
        <w:gridCol w:w="1554"/>
      </w:tblGrid>
      <w:tr w:rsidR="00D72805" w:rsidRPr="00DC6443" w14:paraId="6D714985" w14:textId="77777777" w:rsidTr="006255BB">
        <w:trPr>
          <w:trHeight w:val="555"/>
          <w:tblHeader/>
        </w:trPr>
        <w:tc>
          <w:tcPr>
            <w:tcW w:w="1276" w:type="dxa"/>
            <w:shd w:val="clear" w:color="auto" w:fill="CCCCCC"/>
            <w:vAlign w:val="center"/>
          </w:tcPr>
          <w:p w14:paraId="6B2B141F" w14:textId="77777777" w:rsidR="00D72805" w:rsidRPr="00DC6443" w:rsidRDefault="00D72805" w:rsidP="006255BB">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14:paraId="6EAFD408" w14:textId="77777777" w:rsidR="00D72805" w:rsidRPr="00DC6443" w:rsidRDefault="00D72805" w:rsidP="006255BB">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14:paraId="6A6630F6" w14:textId="77777777" w:rsidR="00D72805" w:rsidRPr="00DC6443" w:rsidRDefault="00D72805" w:rsidP="006255BB">
            <w:pPr>
              <w:pStyle w:val="Textoindependiente"/>
              <w:spacing w:beforeLines="20" w:before="48" w:afterLines="20" w:after="48"/>
              <w:ind w:left="180"/>
              <w:jc w:val="center"/>
              <w:rPr>
                <w:rFonts w:cs="Arial"/>
                <w:b/>
              </w:rPr>
            </w:pPr>
            <w:r w:rsidRPr="00DC6443">
              <w:rPr>
                <w:rFonts w:cs="Arial"/>
                <w:b/>
              </w:rPr>
              <w:t>Nombre</w:t>
            </w:r>
          </w:p>
        </w:tc>
      </w:tr>
      <w:tr w:rsidR="00D72805" w:rsidRPr="00DC6443" w14:paraId="298B1852" w14:textId="77777777" w:rsidTr="006255BB">
        <w:trPr>
          <w:trHeight w:val="2318"/>
        </w:trPr>
        <w:tc>
          <w:tcPr>
            <w:tcW w:w="1276" w:type="dxa"/>
            <w:vAlign w:val="center"/>
          </w:tcPr>
          <w:p w14:paraId="2E1E72B2" w14:textId="77777777" w:rsidR="00D72805" w:rsidRPr="004B5CC9" w:rsidRDefault="00D72805" w:rsidP="006255BB">
            <w:pPr>
              <w:spacing w:before="60" w:after="60"/>
              <w:jc w:val="center"/>
            </w:pPr>
            <w:r w:rsidRPr="004B5CC9">
              <w:t>Coordinador de Proyectos</w:t>
            </w:r>
          </w:p>
        </w:tc>
        <w:tc>
          <w:tcPr>
            <w:tcW w:w="4961" w:type="dxa"/>
            <w:vAlign w:val="center"/>
          </w:tcPr>
          <w:p w14:paraId="6122E869" w14:textId="77777777" w:rsidR="00D72805" w:rsidRPr="00F3210D" w:rsidRDefault="00D72805" w:rsidP="00D72805">
            <w:pPr>
              <w:pStyle w:val="Prrafodelista"/>
              <w:numPr>
                <w:ilvl w:val="0"/>
                <w:numId w:val="12"/>
              </w:numPr>
              <w:spacing w:before="60" w:after="60"/>
              <w:ind w:left="355" w:hanging="218"/>
              <w:contextualSpacing/>
              <w:rPr>
                <w:sz w:val="22"/>
              </w:rPr>
            </w:pPr>
            <w:r w:rsidRPr="00F3210D">
              <w:rPr>
                <w:sz w:val="22"/>
              </w:rPr>
              <w:t>Aprobar el Plan de proyecto</w:t>
            </w:r>
          </w:p>
          <w:p w14:paraId="133AE481" w14:textId="77777777" w:rsidR="00D72805" w:rsidRPr="00F3210D" w:rsidRDefault="00D72805" w:rsidP="00D72805">
            <w:pPr>
              <w:pStyle w:val="Prrafodelista"/>
              <w:numPr>
                <w:ilvl w:val="0"/>
                <w:numId w:val="12"/>
              </w:numPr>
              <w:spacing w:before="60" w:after="60"/>
              <w:ind w:left="355" w:hanging="218"/>
              <w:contextualSpacing/>
              <w:rPr>
                <w:sz w:val="22"/>
              </w:rPr>
            </w:pPr>
            <w:r w:rsidRPr="00F3210D">
              <w:rPr>
                <w:sz w:val="22"/>
              </w:rPr>
              <w:t>Gestionar requerimientos.</w:t>
            </w:r>
          </w:p>
          <w:p w14:paraId="555CF2F7" w14:textId="0FE0F203" w:rsidR="00D72805" w:rsidRPr="00F3210D" w:rsidRDefault="00D72805" w:rsidP="00D72805">
            <w:pPr>
              <w:pStyle w:val="Prrafodelista"/>
              <w:numPr>
                <w:ilvl w:val="0"/>
                <w:numId w:val="12"/>
              </w:numPr>
              <w:spacing w:before="60" w:after="60"/>
              <w:ind w:left="355" w:hanging="218"/>
              <w:contextualSpacing/>
              <w:rPr>
                <w:sz w:val="22"/>
              </w:rPr>
            </w:pPr>
            <w:r w:rsidRPr="00F3210D">
              <w:rPr>
                <w:sz w:val="22"/>
              </w:rPr>
              <w:t>Revisar el avance de proyecto.</w:t>
            </w:r>
          </w:p>
          <w:p w14:paraId="43B104BA" w14:textId="7CAE4595" w:rsidR="003E2051" w:rsidRPr="00F3210D" w:rsidRDefault="003E2051" w:rsidP="00D72805">
            <w:pPr>
              <w:pStyle w:val="Prrafodelista"/>
              <w:numPr>
                <w:ilvl w:val="0"/>
                <w:numId w:val="12"/>
              </w:numPr>
              <w:spacing w:before="60" w:after="60"/>
              <w:ind w:left="355" w:hanging="218"/>
              <w:contextualSpacing/>
              <w:rPr>
                <w:sz w:val="22"/>
              </w:rPr>
            </w:pPr>
            <w:r w:rsidRPr="00F3210D">
              <w:rPr>
                <w:sz w:val="22"/>
              </w:rPr>
              <w:t>Revisar la documentación presentada por MNSV SOFT.</w:t>
            </w:r>
          </w:p>
          <w:p w14:paraId="1963B32A" w14:textId="77777777" w:rsidR="00D72805" w:rsidRPr="00F3210D" w:rsidRDefault="00D72805" w:rsidP="00D72805">
            <w:pPr>
              <w:pStyle w:val="Prrafodelista"/>
              <w:numPr>
                <w:ilvl w:val="0"/>
                <w:numId w:val="12"/>
              </w:numPr>
              <w:spacing w:before="60" w:after="60"/>
              <w:ind w:left="355" w:hanging="218"/>
              <w:contextualSpacing/>
              <w:rPr>
                <w:sz w:val="22"/>
              </w:rPr>
            </w:pPr>
            <w:r w:rsidRPr="00F3210D">
              <w:rPr>
                <w:sz w:val="22"/>
              </w:rPr>
              <w:t>Revisar y Aprobar los entregables del Proyecto.</w:t>
            </w:r>
          </w:p>
          <w:p w14:paraId="20DD1E89" w14:textId="27599041" w:rsidR="00D72805" w:rsidRPr="00F3210D" w:rsidRDefault="00D72805" w:rsidP="00D72805">
            <w:pPr>
              <w:pStyle w:val="Prrafodelista"/>
              <w:numPr>
                <w:ilvl w:val="0"/>
                <w:numId w:val="12"/>
              </w:numPr>
              <w:spacing w:before="60" w:after="60"/>
              <w:ind w:left="355" w:hanging="218"/>
              <w:contextualSpacing/>
              <w:rPr>
                <w:sz w:val="22"/>
              </w:rPr>
            </w:pPr>
            <w:r w:rsidRPr="00F3210D">
              <w:rPr>
                <w:sz w:val="22"/>
              </w:rPr>
              <w:t>Aceptación Previa y Final de la Aplicación</w:t>
            </w:r>
            <w:r w:rsidR="00F3210D" w:rsidRPr="00F3210D">
              <w:rPr>
                <w:sz w:val="22"/>
              </w:rPr>
              <w:t>.</w:t>
            </w:r>
          </w:p>
          <w:p w14:paraId="5DE94429" w14:textId="621B6381" w:rsidR="00D72805" w:rsidRPr="00F3210D" w:rsidRDefault="00D72805" w:rsidP="00D72805">
            <w:pPr>
              <w:pStyle w:val="Prrafodelista"/>
              <w:numPr>
                <w:ilvl w:val="0"/>
                <w:numId w:val="12"/>
              </w:numPr>
              <w:spacing w:before="60" w:after="60"/>
              <w:ind w:left="355" w:hanging="218"/>
              <w:contextualSpacing/>
              <w:rPr>
                <w:sz w:val="22"/>
              </w:rPr>
            </w:pPr>
            <w:r w:rsidRPr="00F3210D">
              <w:rPr>
                <w:sz w:val="22"/>
              </w:rPr>
              <w:t>Brindar Requerimientos</w:t>
            </w:r>
            <w:r w:rsidR="00F3210D" w:rsidRPr="00F3210D">
              <w:rPr>
                <w:sz w:val="22"/>
              </w:rPr>
              <w:t>.</w:t>
            </w:r>
          </w:p>
          <w:p w14:paraId="58E8C34B" w14:textId="5929A364" w:rsidR="00D72805" w:rsidRPr="004B5CC9" w:rsidRDefault="00D72805" w:rsidP="00D72805">
            <w:pPr>
              <w:pStyle w:val="Prrafodelista"/>
              <w:numPr>
                <w:ilvl w:val="0"/>
                <w:numId w:val="12"/>
              </w:numPr>
              <w:spacing w:before="60" w:after="60"/>
              <w:ind w:left="355" w:hanging="218"/>
              <w:contextualSpacing/>
            </w:pPr>
            <w:r w:rsidRPr="00F3210D">
              <w:rPr>
                <w:sz w:val="22"/>
              </w:rPr>
              <w:t>Pruebas de Aplicación Previa y Final</w:t>
            </w:r>
            <w:r w:rsidR="00F3210D" w:rsidRPr="00F3210D">
              <w:rPr>
                <w:sz w:val="22"/>
              </w:rPr>
              <w:t>.</w:t>
            </w:r>
          </w:p>
        </w:tc>
        <w:tc>
          <w:tcPr>
            <w:tcW w:w="1560" w:type="dxa"/>
            <w:vAlign w:val="center"/>
          </w:tcPr>
          <w:p w14:paraId="7498EB63" w14:textId="351DACDD" w:rsidR="00D72805" w:rsidRPr="004B5CC9" w:rsidRDefault="00D72805" w:rsidP="00F3210D">
            <w:pPr>
              <w:spacing w:before="60" w:after="60"/>
              <w:jc w:val="center"/>
            </w:pPr>
            <w:r w:rsidRPr="004B5CC9">
              <w:t>Manuel Sáenz</w:t>
            </w:r>
            <w:r>
              <w:t xml:space="preserve"> (</w:t>
            </w:r>
            <w:r w:rsidR="00F3210D">
              <w:t>Universidad Tecnológica del Perú</w:t>
            </w:r>
            <w:r>
              <w:t>)</w:t>
            </w:r>
          </w:p>
        </w:tc>
      </w:tr>
    </w:tbl>
    <w:p w14:paraId="5830D63B" w14:textId="6269D732" w:rsidR="00D72805" w:rsidRDefault="00D72805" w:rsidP="00D72805"/>
    <w:p w14:paraId="11718728" w14:textId="0C171604" w:rsidR="00F3210D" w:rsidRDefault="00F3210D" w:rsidP="00D72805"/>
    <w:p w14:paraId="6CB44349" w14:textId="1DCE0392" w:rsidR="00F3210D" w:rsidRDefault="00F3210D" w:rsidP="00D72805"/>
    <w:p w14:paraId="036BC9A4" w14:textId="57D11D29" w:rsidR="00F3210D" w:rsidRDefault="00F3210D" w:rsidP="00D72805"/>
    <w:p w14:paraId="0C588A96" w14:textId="5A53510A" w:rsidR="00F3210D" w:rsidRDefault="00F3210D" w:rsidP="00D72805"/>
    <w:p w14:paraId="2349433D" w14:textId="2437704A" w:rsidR="00F3210D" w:rsidRPr="00C260B7" w:rsidRDefault="00F3210D" w:rsidP="00D72805"/>
    <w:p w14:paraId="64978A78" w14:textId="210F219D" w:rsidR="00D72805" w:rsidRPr="00807F4A" w:rsidRDefault="00D72805" w:rsidP="00A855A4">
      <w:pPr>
        <w:pStyle w:val="Ttulo2"/>
        <w:keepNext/>
        <w:numPr>
          <w:ilvl w:val="1"/>
          <w:numId w:val="4"/>
        </w:numPr>
        <w:spacing w:before="120" w:after="120" w:line="240" w:lineRule="auto"/>
        <w:jc w:val="both"/>
      </w:pPr>
      <w:bookmarkStart w:id="153" w:name="_Toc187465832"/>
      <w:bookmarkStart w:id="154" w:name="_Toc430548027"/>
      <w:r w:rsidRPr="00807F4A">
        <w:lastRenderedPageBreak/>
        <w:t xml:space="preserve">RESPONSABILIDAD DE </w:t>
      </w:r>
      <w:bookmarkEnd w:id="153"/>
      <w:bookmarkEnd w:id="154"/>
      <w:r w:rsidR="00A855A4" w:rsidRPr="00A855A4">
        <w:t>MNSV SOFT</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D72805" w:rsidRPr="004B5CC9" w14:paraId="47F8D192" w14:textId="77777777" w:rsidTr="006255BB">
        <w:tc>
          <w:tcPr>
            <w:tcW w:w="851" w:type="dxa"/>
            <w:tcBorders>
              <w:bottom w:val="single" w:sz="4" w:space="0" w:color="auto"/>
            </w:tcBorders>
            <w:shd w:val="clear" w:color="auto" w:fill="C0C0C0"/>
          </w:tcPr>
          <w:p w14:paraId="24A81329" w14:textId="77777777" w:rsidR="00D72805" w:rsidRPr="004B5CC9" w:rsidRDefault="00D72805" w:rsidP="006255BB">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14:paraId="5EF3BF25" w14:textId="77777777" w:rsidR="00D72805" w:rsidRPr="004B5CC9" w:rsidRDefault="00D72805" w:rsidP="006255BB">
            <w:pPr>
              <w:pStyle w:val="Textoindependiente"/>
              <w:spacing w:beforeLines="20" w:before="48" w:afterLines="20" w:after="48"/>
              <w:ind w:left="0"/>
              <w:jc w:val="center"/>
              <w:rPr>
                <w:rFonts w:cs="Arial"/>
                <w:b/>
              </w:rPr>
            </w:pPr>
            <w:r w:rsidRPr="004B5CC9">
              <w:rPr>
                <w:rFonts w:cs="Arial"/>
                <w:b/>
              </w:rPr>
              <w:t>Responsabilidad</w:t>
            </w:r>
          </w:p>
        </w:tc>
      </w:tr>
      <w:tr w:rsidR="00D72805" w14:paraId="26D03E27" w14:textId="77777777" w:rsidTr="006255BB">
        <w:tc>
          <w:tcPr>
            <w:tcW w:w="851" w:type="dxa"/>
            <w:shd w:val="clear" w:color="auto" w:fill="FFFFFF"/>
            <w:vAlign w:val="center"/>
          </w:tcPr>
          <w:p w14:paraId="2F8CB3CB" w14:textId="77777777" w:rsidR="00D72805" w:rsidRPr="00DC6443" w:rsidRDefault="00D72805" w:rsidP="006255BB">
            <w:pPr>
              <w:spacing w:before="60" w:after="60"/>
              <w:jc w:val="center"/>
            </w:pPr>
            <w:r w:rsidRPr="00DC6443">
              <w:t>1</w:t>
            </w:r>
          </w:p>
        </w:tc>
        <w:tc>
          <w:tcPr>
            <w:tcW w:w="6946" w:type="dxa"/>
            <w:shd w:val="clear" w:color="auto" w:fill="FFFFFF"/>
            <w:vAlign w:val="center"/>
          </w:tcPr>
          <w:p w14:paraId="43DA3FD9" w14:textId="34D5D0BA" w:rsidR="00D72805" w:rsidRPr="00DC6443" w:rsidRDefault="00D72805" w:rsidP="006255BB">
            <w:pPr>
              <w:spacing w:before="60" w:after="60"/>
            </w:pPr>
            <w:r w:rsidRPr="00DC6443">
              <w:t>Cumplir con los Entregables en las Fechas Acordadas</w:t>
            </w:r>
            <w:r w:rsidR="00F3210D">
              <w:t>.</w:t>
            </w:r>
          </w:p>
        </w:tc>
      </w:tr>
      <w:tr w:rsidR="00D72805" w14:paraId="614E2A6E" w14:textId="77777777" w:rsidTr="006255BB">
        <w:tc>
          <w:tcPr>
            <w:tcW w:w="851" w:type="dxa"/>
            <w:vAlign w:val="center"/>
          </w:tcPr>
          <w:p w14:paraId="1DED1B3D" w14:textId="77777777" w:rsidR="00D72805" w:rsidRPr="00DC6443" w:rsidRDefault="00D72805" w:rsidP="006255BB">
            <w:pPr>
              <w:spacing w:before="60" w:after="60"/>
              <w:jc w:val="center"/>
            </w:pPr>
            <w:r w:rsidRPr="00DC6443">
              <w:t>2</w:t>
            </w:r>
          </w:p>
        </w:tc>
        <w:tc>
          <w:tcPr>
            <w:tcW w:w="6946" w:type="dxa"/>
            <w:vAlign w:val="center"/>
          </w:tcPr>
          <w:p w14:paraId="2C3AA810" w14:textId="77777777" w:rsidR="00D72805" w:rsidRPr="00DC6443" w:rsidRDefault="00D72805" w:rsidP="006255BB">
            <w:pPr>
              <w:spacing w:before="60" w:after="60"/>
            </w:pPr>
            <w:r w:rsidRPr="00DC6443">
              <w:t>Ejecución del ciclo de vida de desarrollo del producto.</w:t>
            </w:r>
          </w:p>
        </w:tc>
      </w:tr>
      <w:tr w:rsidR="00D72805" w14:paraId="4111EAC9" w14:textId="77777777" w:rsidTr="006255BB">
        <w:tc>
          <w:tcPr>
            <w:tcW w:w="851" w:type="dxa"/>
            <w:vAlign w:val="center"/>
          </w:tcPr>
          <w:p w14:paraId="0EBE95C8" w14:textId="77777777" w:rsidR="00D72805" w:rsidRPr="00DC6443" w:rsidRDefault="00D72805" w:rsidP="006255BB">
            <w:pPr>
              <w:spacing w:before="60" w:after="60"/>
              <w:jc w:val="center"/>
            </w:pPr>
            <w:r w:rsidRPr="00DC6443">
              <w:t>3</w:t>
            </w:r>
          </w:p>
        </w:tc>
        <w:tc>
          <w:tcPr>
            <w:tcW w:w="6946" w:type="dxa"/>
            <w:vAlign w:val="center"/>
          </w:tcPr>
          <w:p w14:paraId="4084C8A3" w14:textId="77777777" w:rsidR="00D72805" w:rsidRPr="00DC6443" w:rsidRDefault="00D72805" w:rsidP="006255BB">
            <w:pPr>
              <w:spacing w:before="60" w:after="60"/>
            </w:pPr>
            <w:r w:rsidRPr="00DC6443">
              <w:t>Tomar las medidas preventivas y correctivas necesarias, para corregir los riesgos, retrasos y problemas que hubiese en el Proyecto.</w:t>
            </w:r>
          </w:p>
        </w:tc>
      </w:tr>
      <w:tr w:rsidR="00D72805" w14:paraId="12D5FB52" w14:textId="77777777" w:rsidTr="006255BB">
        <w:tc>
          <w:tcPr>
            <w:tcW w:w="851" w:type="dxa"/>
          </w:tcPr>
          <w:p w14:paraId="6768E521" w14:textId="77777777" w:rsidR="00D72805" w:rsidRPr="00DC6443" w:rsidRDefault="00D72805" w:rsidP="006255BB">
            <w:pPr>
              <w:spacing w:before="60" w:after="60"/>
              <w:jc w:val="center"/>
            </w:pPr>
            <w:r w:rsidRPr="00DC6443">
              <w:t>4</w:t>
            </w:r>
          </w:p>
        </w:tc>
        <w:tc>
          <w:tcPr>
            <w:tcW w:w="6946" w:type="dxa"/>
            <w:vAlign w:val="center"/>
          </w:tcPr>
          <w:p w14:paraId="3E2B0119" w14:textId="001DA4C6" w:rsidR="00D72805" w:rsidRPr="00DC6443" w:rsidRDefault="00D72805" w:rsidP="006255BB">
            <w:pPr>
              <w:spacing w:before="60" w:after="60"/>
            </w:pPr>
            <w:r w:rsidRPr="00DC6443">
              <w:t>Brindar, con el Producto final, la solución al problema propuesto</w:t>
            </w:r>
            <w:r w:rsidR="00F3210D">
              <w:t>.</w:t>
            </w:r>
          </w:p>
        </w:tc>
      </w:tr>
      <w:tr w:rsidR="00D72805" w14:paraId="0B75F7D0" w14:textId="77777777" w:rsidTr="006255BB">
        <w:tc>
          <w:tcPr>
            <w:tcW w:w="851" w:type="dxa"/>
          </w:tcPr>
          <w:p w14:paraId="36172718" w14:textId="77777777" w:rsidR="00D72805" w:rsidRPr="00DC6443" w:rsidRDefault="00D72805" w:rsidP="006255BB">
            <w:pPr>
              <w:spacing w:before="60" w:after="60"/>
              <w:jc w:val="center"/>
            </w:pPr>
            <w:r w:rsidRPr="00DC6443">
              <w:t>5</w:t>
            </w:r>
          </w:p>
        </w:tc>
        <w:tc>
          <w:tcPr>
            <w:tcW w:w="6946" w:type="dxa"/>
            <w:vAlign w:val="center"/>
          </w:tcPr>
          <w:p w14:paraId="3143A74D" w14:textId="77777777" w:rsidR="00D72805" w:rsidRPr="00DC6443" w:rsidRDefault="00D72805" w:rsidP="006255BB">
            <w:pPr>
              <w:spacing w:before="60" w:after="60"/>
            </w:pPr>
            <w:r w:rsidRPr="00DC6443">
              <w:t>Discernir las discrepancias y dudas que surjan durante el desarrollo del proyecto e informar su decisión al equipo de trabajo.</w:t>
            </w:r>
          </w:p>
        </w:tc>
      </w:tr>
    </w:tbl>
    <w:p w14:paraId="47B09AF0" w14:textId="77777777" w:rsidR="00D72805" w:rsidRPr="00C260B7" w:rsidRDefault="00D72805" w:rsidP="00D72805"/>
    <w:p w14:paraId="5D34C1C0" w14:textId="535CADEB" w:rsidR="00D72805" w:rsidRPr="00807F4A" w:rsidRDefault="00D72805" w:rsidP="00836897">
      <w:pPr>
        <w:pStyle w:val="Ttulo2"/>
        <w:keepNext/>
        <w:numPr>
          <w:ilvl w:val="1"/>
          <w:numId w:val="4"/>
        </w:numPr>
        <w:spacing w:before="120" w:after="120" w:line="240" w:lineRule="auto"/>
        <w:jc w:val="both"/>
      </w:pPr>
      <w:bookmarkStart w:id="155" w:name="_Toc187465833"/>
      <w:bookmarkStart w:id="156" w:name="_Toc430548028"/>
      <w:r w:rsidRPr="00807F4A">
        <w:t xml:space="preserve">ROLES Y FUNCIONES DE </w:t>
      </w:r>
      <w:bookmarkEnd w:id="155"/>
      <w:bookmarkEnd w:id="156"/>
      <w:r w:rsidR="00836897" w:rsidRPr="00836897">
        <w:t>MNSV SOFT</w:t>
      </w:r>
    </w:p>
    <w:tbl>
      <w:tblPr>
        <w:tblW w:w="815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776"/>
        <w:gridCol w:w="3894"/>
        <w:gridCol w:w="1493"/>
        <w:gridCol w:w="992"/>
      </w:tblGrid>
      <w:tr w:rsidR="00D72805" w:rsidRPr="006A3AB9" w14:paraId="6D653513" w14:textId="77777777" w:rsidTr="00D321FE">
        <w:trPr>
          <w:tblHeader/>
        </w:trPr>
        <w:tc>
          <w:tcPr>
            <w:tcW w:w="1776" w:type="dxa"/>
            <w:shd w:val="clear" w:color="auto" w:fill="CCCCCC"/>
            <w:vAlign w:val="center"/>
          </w:tcPr>
          <w:p w14:paraId="4BF9D76A" w14:textId="77777777" w:rsidR="00D72805" w:rsidRPr="006A3AB9" w:rsidRDefault="00D72805" w:rsidP="006255BB">
            <w:pPr>
              <w:pStyle w:val="Textoindependiente"/>
              <w:spacing w:beforeLines="20" w:before="48" w:afterLines="20" w:after="48"/>
              <w:ind w:left="0"/>
              <w:jc w:val="center"/>
              <w:rPr>
                <w:rFonts w:cs="Arial"/>
                <w:b/>
              </w:rPr>
            </w:pPr>
            <w:r w:rsidRPr="006A3AB9">
              <w:rPr>
                <w:rFonts w:cs="Arial"/>
                <w:b/>
              </w:rPr>
              <w:t>Cargo / Rol</w:t>
            </w:r>
          </w:p>
        </w:tc>
        <w:tc>
          <w:tcPr>
            <w:tcW w:w="3894" w:type="dxa"/>
            <w:shd w:val="clear" w:color="auto" w:fill="CCCCCC"/>
            <w:vAlign w:val="center"/>
          </w:tcPr>
          <w:p w14:paraId="4AC9D03A" w14:textId="77777777" w:rsidR="00D72805" w:rsidRPr="006A3AB9" w:rsidRDefault="00D72805" w:rsidP="006255BB">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493" w:type="dxa"/>
            <w:shd w:val="clear" w:color="auto" w:fill="CCCCCC"/>
            <w:vAlign w:val="center"/>
          </w:tcPr>
          <w:p w14:paraId="3B462F4A" w14:textId="77777777" w:rsidR="00D72805" w:rsidRPr="006A3AB9" w:rsidRDefault="00D72805" w:rsidP="006255BB">
            <w:pPr>
              <w:pStyle w:val="Textoindependiente"/>
              <w:spacing w:beforeLines="20" w:before="48" w:afterLines="20" w:after="48"/>
              <w:ind w:left="180"/>
              <w:jc w:val="center"/>
              <w:rPr>
                <w:rFonts w:cs="Arial"/>
                <w:b/>
              </w:rPr>
            </w:pPr>
            <w:r w:rsidRPr="006A3AB9">
              <w:rPr>
                <w:rFonts w:cs="Arial"/>
                <w:b/>
              </w:rPr>
              <w:t>Nombre</w:t>
            </w:r>
          </w:p>
        </w:tc>
        <w:tc>
          <w:tcPr>
            <w:tcW w:w="992" w:type="dxa"/>
            <w:shd w:val="clear" w:color="auto" w:fill="CCCCCC"/>
            <w:vAlign w:val="center"/>
          </w:tcPr>
          <w:p w14:paraId="0E910B25" w14:textId="77777777" w:rsidR="00D72805" w:rsidRPr="006A3AB9" w:rsidRDefault="00D72805" w:rsidP="006255BB">
            <w:pPr>
              <w:pStyle w:val="Textoindependiente"/>
              <w:spacing w:beforeLines="20" w:before="48" w:afterLines="20" w:after="48"/>
              <w:ind w:left="0"/>
              <w:jc w:val="center"/>
              <w:rPr>
                <w:rFonts w:cs="Arial"/>
                <w:b/>
              </w:rPr>
            </w:pPr>
            <w:r>
              <w:rPr>
                <w:rFonts w:cs="Arial"/>
                <w:b/>
              </w:rPr>
              <w:t xml:space="preserve">% </w:t>
            </w:r>
            <w:proofErr w:type="spellStart"/>
            <w:r>
              <w:rPr>
                <w:rFonts w:cs="Arial"/>
                <w:b/>
              </w:rPr>
              <w:t>Part</w:t>
            </w:r>
            <w:proofErr w:type="spellEnd"/>
            <w:r>
              <w:rPr>
                <w:rFonts w:cs="Arial"/>
                <w:b/>
              </w:rPr>
              <w:t>.</w:t>
            </w:r>
          </w:p>
        </w:tc>
      </w:tr>
      <w:tr w:rsidR="00D72805" w:rsidRPr="006A3AB9" w14:paraId="2B265E23" w14:textId="77777777" w:rsidTr="00D321FE">
        <w:trPr>
          <w:trHeight w:val="2108"/>
        </w:trPr>
        <w:tc>
          <w:tcPr>
            <w:tcW w:w="1776" w:type="dxa"/>
            <w:vAlign w:val="center"/>
          </w:tcPr>
          <w:p w14:paraId="5EB2014D" w14:textId="77777777" w:rsidR="00D72805" w:rsidRPr="000570D7" w:rsidRDefault="00D72805" w:rsidP="006255BB">
            <w:pPr>
              <w:spacing w:before="60" w:after="60"/>
              <w:jc w:val="center"/>
              <w:rPr>
                <w:b/>
              </w:rPr>
            </w:pPr>
            <w:r w:rsidRPr="000570D7">
              <w:rPr>
                <w:b/>
              </w:rPr>
              <w:t>Jefe de Proyecto</w:t>
            </w:r>
          </w:p>
        </w:tc>
        <w:tc>
          <w:tcPr>
            <w:tcW w:w="3894" w:type="dxa"/>
            <w:vAlign w:val="center"/>
          </w:tcPr>
          <w:p w14:paraId="6DE8DA49" w14:textId="332883B8" w:rsidR="00D72805" w:rsidRPr="00F3210D" w:rsidRDefault="007F5DEA" w:rsidP="00D72805">
            <w:pPr>
              <w:pStyle w:val="Prrafodelista"/>
              <w:numPr>
                <w:ilvl w:val="0"/>
                <w:numId w:val="12"/>
              </w:numPr>
              <w:spacing w:before="60" w:after="60"/>
              <w:ind w:left="355" w:hanging="218"/>
              <w:contextualSpacing/>
              <w:rPr>
                <w:sz w:val="22"/>
              </w:rPr>
            </w:pPr>
            <w:r>
              <w:rPr>
                <w:sz w:val="22"/>
              </w:rPr>
              <w:t>Supervisa</w:t>
            </w:r>
            <w:r w:rsidR="00D72805" w:rsidRPr="00F3210D">
              <w:rPr>
                <w:sz w:val="22"/>
              </w:rPr>
              <w:t xml:space="preserve"> en forma directa</w:t>
            </w:r>
            <w:r>
              <w:rPr>
                <w:sz w:val="22"/>
              </w:rPr>
              <w:t xml:space="preserve"> y detallada</w:t>
            </w:r>
            <w:r w:rsidR="00D72805" w:rsidRPr="00F3210D">
              <w:rPr>
                <w:sz w:val="22"/>
              </w:rPr>
              <w:t xml:space="preserve"> la ejecución de</w:t>
            </w:r>
            <w:r>
              <w:rPr>
                <w:sz w:val="22"/>
              </w:rPr>
              <w:t>l</w:t>
            </w:r>
            <w:r w:rsidR="00D72805" w:rsidRPr="00F3210D">
              <w:rPr>
                <w:sz w:val="22"/>
              </w:rPr>
              <w:t xml:space="preserve"> Plan del Proyecto.</w:t>
            </w:r>
          </w:p>
          <w:p w14:paraId="190B1144" w14:textId="77777777" w:rsidR="00D72805" w:rsidRPr="00F3210D" w:rsidRDefault="00D72805" w:rsidP="00D72805">
            <w:pPr>
              <w:pStyle w:val="Prrafodelista"/>
              <w:numPr>
                <w:ilvl w:val="0"/>
                <w:numId w:val="12"/>
              </w:numPr>
              <w:spacing w:before="60" w:after="60"/>
              <w:ind w:left="355" w:hanging="218"/>
              <w:contextualSpacing/>
              <w:rPr>
                <w:sz w:val="22"/>
              </w:rPr>
            </w:pPr>
            <w:r w:rsidRPr="00F3210D">
              <w:rPr>
                <w:sz w:val="22"/>
              </w:rPr>
              <w:t>Asignar los recursos al Proyecto.</w:t>
            </w:r>
          </w:p>
          <w:p w14:paraId="58A22329" w14:textId="77777777" w:rsidR="00D72805" w:rsidRPr="00F3210D" w:rsidRDefault="00D72805" w:rsidP="00D72805">
            <w:pPr>
              <w:pStyle w:val="Prrafodelista"/>
              <w:numPr>
                <w:ilvl w:val="0"/>
                <w:numId w:val="12"/>
              </w:numPr>
              <w:spacing w:before="60" w:after="60"/>
              <w:ind w:left="355" w:hanging="218"/>
              <w:contextualSpacing/>
              <w:rPr>
                <w:sz w:val="22"/>
              </w:rPr>
            </w:pPr>
            <w:r w:rsidRPr="00F3210D">
              <w:rPr>
                <w:sz w:val="22"/>
              </w:rPr>
              <w:t>Controlar que el Proyecto se lleve a cabo en los plazos previstos y con la calidad adecuada (que cumpla todas las revisiones internas y externas de calidad).</w:t>
            </w:r>
          </w:p>
          <w:p w14:paraId="5F2BC458" w14:textId="7931EAE9" w:rsidR="00D72805" w:rsidRPr="00F3210D" w:rsidRDefault="000A4010" w:rsidP="00D72805">
            <w:pPr>
              <w:pStyle w:val="Prrafodelista"/>
              <w:numPr>
                <w:ilvl w:val="0"/>
                <w:numId w:val="12"/>
              </w:numPr>
              <w:spacing w:before="60" w:after="60"/>
              <w:ind w:left="355" w:hanging="218"/>
              <w:contextualSpacing/>
              <w:rPr>
                <w:sz w:val="22"/>
              </w:rPr>
            </w:pPr>
            <w:r>
              <w:rPr>
                <w:sz w:val="22"/>
              </w:rPr>
              <w:t>Revisar</w:t>
            </w:r>
            <w:r w:rsidR="00D72805" w:rsidRPr="00F3210D">
              <w:rPr>
                <w:sz w:val="22"/>
              </w:rPr>
              <w:t xml:space="preserve"> y aprobar el Plan de Proyecto.</w:t>
            </w:r>
          </w:p>
          <w:p w14:paraId="2D1845C0" w14:textId="4026CBEF" w:rsidR="00D72805" w:rsidRPr="004B5CC9" w:rsidRDefault="00D72805" w:rsidP="00D72805">
            <w:pPr>
              <w:pStyle w:val="Prrafodelista"/>
              <w:numPr>
                <w:ilvl w:val="0"/>
                <w:numId w:val="12"/>
              </w:numPr>
              <w:spacing w:before="60" w:after="60"/>
              <w:ind w:left="355" w:hanging="218"/>
              <w:contextualSpacing/>
            </w:pPr>
            <w:r w:rsidRPr="00F3210D">
              <w:rPr>
                <w:sz w:val="22"/>
              </w:rPr>
              <w:t>Identificar problemas, riesgos y tomar acciones de forma preventiva.</w:t>
            </w:r>
          </w:p>
        </w:tc>
        <w:tc>
          <w:tcPr>
            <w:tcW w:w="1493" w:type="dxa"/>
            <w:vAlign w:val="center"/>
          </w:tcPr>
          <w:p w14:paraId="1738B22A" w14:textId="0F5D3D0E" w:rsidR="00D72805" w:rsidRPr="004B5CC9" w:rsidRDefault="00F3210D" w:rsidP="006255BB">
            <w:pPr>
              <w:spacing w:before="60" w:after="60"/>
              <w:jc w:val="center"/>
            </w:pPr>
            <w:proofErr w:type="spellStart"/>
            <w:r>
              <w:t>Jhonnatan</w:t>
            </w:r>
            <w:proofErr w:type="spellEnd"/>
            <w:r>
              <w:t xml:space="preserve"> Salvatierra</w:t>
            </w:r>
          </w:p>
        </w:tc>
        <w:tc>
          <w:tcPr>
            <w:tcW w:w="992" w:type="dxa"/>
            <w:vAlign w:val="center"/>
          </w:tcPr>
          <w:p w14:paraId="7517BFCF" w14:textId="77777777" w:rsidR="00D72805" w:rsidRPr="004B5CC9" w:rsidRDefault="00D72805" w:rsidP="006255BB">
            <w:pPr>
              <w:spacing w:before="60" w:after="60"/>
              <w:jc w:val="center"/>
            </w:pPr>
            <w:r>
              <w:t>5</w:t>
            </w:r>
            <w:r w:rsidRPr="004B5CC9">
              <w:t>0%</w:t>
            </w:r>
          </w:p>
        </w:tc>
      </w:tr>
      <w:tr w:rsidR="00D72805" w:rsidRPr="006A3AB9" w14:paraId="61EE11ED" w14:textId="77777777" w:rsidTr="00D321FE">
        <w:tc>
          <w:tcPr>
            <w:tcW w:w="1776" w:type="dxa"/>
            <w:vAlign w:val="center"/>
          </w:tcPr>
          <w:p w14:paraId="79F63AF4" w14:textId="77777777" w:rsidR="00D72805" w:rsidRPr="000570D7" w:rsidRDefault="00D72805" w:rsidP="006255BB">
            <w:pPr>
              <w:spacing w:before="60" w:after="60"/>
              <w:jc w:val="center"/>
              <w:rPr>
                <w:b/>
              </w:rPr>
            </w:pPr>
            <w:r w:rsidRPr="000570D7">
              <w:rPr>
                <w:b/>
              </w:rPr>
              <w:t>Analista de Calidad</w:t>
            </w:r>
          </w:p>
        </w:tc>
        <w:tc>
          <w:tcPr>
            <w:tcW w:w="3894" w:type="dxa"/>
            <w:vAlign w:val="center"/>
          </w:tcPr>
          <w:p w14:paraId="7640A576" w14:textId="56556511" w:rsidR="00D72805" w:rsidRPr="00FB14CA" w:rsidRDefault="00D72805" w:rsidP="00D72805">
            <w:pPr>
              <w:pStyle w:val="Prrafodelista"/>
              <w:numPr>
                <w:ilvl w:val="0"/>
                <w:numId w:val="12"/>
              </w:numPr>
              <w:spacing w:before="60" w:after="60"/>
              <w:ind w:left="355" w:hanging="218"/>
              <w:contextualSpacing/>
              <w:rPr>
                <w:sz w:val="22"/>
              </w:rPr>
            </w:pPr>
            <w:r w:rsidRPr="00FB14CA">
              <w:rPr>
                <w:sz w:val="22"/>
              </w:rPr>
              <w:t>Analizar el control de calidad del desarrollo de la aplicación</w:t>
            </w:r>
            <w:r w:rsidR="00FB14CA">
              <w:rPr>
                <w:sz w:val="22"/>
              </w:rPr>
              <w:t>.</w:t>
            </w:r>
          </w:p>
          <w:p w14:paraId="2918A5C4" w14:textId="4B6741F9" w:rsidR="00D72805" w:rsidRPr="00FB14CA" w:rsidRDefault="00D72805" w:rsidP="00D72805">
            <w:pPr>
              <w:pStyle w:val="Prrafodelista"/>
              <w:numPr>
                <w:ilvl w:val="0"/>
                <w:numId w:val="12"/>
              </w:numPr>
              <w:spacing w:before="60" w:after="60"/>
              <w:ind w:left="355" w:hanging="218"/>
              <w:contextualSpacing/>
              <w:rPr>
                <w:sz w:val="22"/>
              </w:rPr>
            </w:pPr>
            <w:r w:rsidRPr="00FB14CA">
              <w:rPr>
                <w:sz w:val="22"/>
              </w:rPr>
              <w:t>Proponer y optimizar puntos de control en el desarrollo de la Aplicación</w:t>
            </w:r>
            <w:r w:rsidR="00FB14CA">
              <w:rPr>
                <w:sz w:val="22"/>
              </w:rPr>
              <w:t>.</w:t>
            </w:r>
          </w:p>
          <w:p w14:paraId="319C1A75" w14:textId="77777777" w:rsidR="00D72805" w:rsidRPr="00FB14CA" w:rsidRDefault="00D72805" w:rsidP="00D72805">
            <w:pPr>
              <w:pStyle w:val="Prrafodelista"/>
              <w:numPr>
                <w:ilvl w:val="0"/>
                <w:numId w:val="12"/>
              </w:numPr>
              <w:spacing w:before="60" w:after="60"/>
              <w:ind w:left="355" w:hanging="218"/>
              <w:contextualSpacing/>
              <w:rPr>
                <w:sz w:val="22"/>
              </w:rPr>
            </w:pPr>
            <w:r w:rsidRPr="00FB14CA">
              <w:rPr>
                <w:sz w:val="22"/>
              </w:rPr>
              <w:t>Garantizar el cumplimiento de las normas y estándares de calidad pertinentes con el fin de garantizar la eficacia del desarrollo de la aplicación.</w:t>
            </w:r>
          </w:p>
          <w:p w14:paraId="4CAFD491" w14:textId="77777777" w:rsidR="00D72805" w:rsidRPr="004B5CC9" w:rsidRDefault="00D72805" w:rsidP="00D72805">
            <w:pPr>
              <w:pStyle w:val="Prrafodelista"/>
              <w:numPr>
                <w:ilvl w:val="0"/>
                <w:numId w:val="12"/>
              </w:numPr>
              <w:spacing w:before="60" w:after="60"/>
              <w:ind w:left="355" w:hanging="218"/>
              <w:contextualSpacing/>
            </w:pPr>
            <w:r w:rsidRPr="00FB14CA">
              <w:rPr>
                <w:sz w:val="22"/>
              </w:rPr>
              <w:t xml:space="preserve">Realizar auditorías de calidad </w:t>
            </w:r>
            <w:r w:rsidRPr="00FB14CA">
              <w:rPr>
                <w:sz w:val="22"/>
              </w:rPr>
              <w:lastRenderedPageBreak/>
              <w:t>durante el desarrollo de la aplicación.</w:t>
            </w:r>
          </w:p>
        </w:tc>
        <w:tc>
          <w:tcPr>
            <w:tcW w:w="1493" w:type="dxa"/>
            <w:vAlign w:val="center"/>
          </w:tcPr>
          <w:p w14:paraId="107AA541" w14:textId="3569F401" w:rsidR="00D72805" w:rsidRPr="004B5CC9" w:rsidRDefault="00FB14CA" w:rsidP="006255BB">
            <w:pPr>
              <w:spacing w:before="60" w:after="60"/>
              <w:jc w:val="center"/>
            </w:pPr>
            <w:r>
              <w:lastRenderedPageBreak/>
              <w:t>Carlos Vílchez</w:t>
            </w:r>
          </w:p>
        </w:tc>
        <w:tc>
          <w:tcPr>
            <w:tcW w:w="992" w:type="dxa"/>
            <w:vAlign w:val="center"/>
          </w:tcPr>
          <w:p w14:paraId="4C227BA4" w14:textId="77777777" w:rsidR="00D72805" w:rsidRPr="004B5CC9" w:rsidRDefault="00D72805" w:rsidP="006255BB">
            <w:pPr>
              <w:spacing w:before="60" w:after="60"/>
              <w:jc w:val="center"/>
            </w:pPr>
            <w:r w:rsidRPr="004B5CC9">
              <w:t>20%</w:t>
            </w:r>
          </w:p>
        </w:tc>
      </w:tr>
      <w:tr w:rsidR="00D72805" w:rsidRPr="006A3AB9" w14:paraId="68C62F1E" w14:textId="77777777" w:rsidTr="00D321FE">
        <w:tc>
          <w:tcPr>
            <w:tcW w:w="1776" w:type="dxa"/>
            <w:vAlign w:val="center"/>
          </w:tcPr>
          <w:p w14:paraId="053298A7" w14:textId="77777777" w:rsidR="00D72805" w:rsidRPr="000570D7" w:rsidRDefault="00D72805" w:rsidP="006255BB">
            <w:pPr>
              <w:spacing w:before="60" w:after="60"/>
              <w:jc w:val="center"/>
              <w:rPr>
                <w:b/>
              </w:rPr>
            </w:pPr>
            <w:r w:rsidRPr="000570D7">
              <w:rPr>
                <w:b/>
              </w:rPr>
              <w:t>Analista Funcional</w:t>
            </w:r>
          </w:p>
        </w:tc>
        <w:tc>
          <w:tcPr>
            <w:tcW w:w="3894" w:type="dxa"/>
            <w:vAlign w:val="center"/>
          </w:tcPr>
          <w:p w14:paraId="0116F332" w14:textId="77777777" w:rsidR="00D72805" w:rsidRPr="00FB14CA" w:rsidRDefault="00D72805" w:rsidP="00D72805">
            <w:pPr>
              <w:pStyle w:val="Prrafodelista"/>
              <w:numPr>
                <w:ilvl w:val="0"/>
                <w:numId w:val="12"/>
              </w:numPr>
              <w:spacing w:before="60" w:after="60"/>
              <w:ind w:left="355" w:hanging="218"/>
              <w:contextualSpacing/>
              <w:rPr>
                <w:sz w:val="22"/>
              </w:rPr>
            </w:pPr>
            <w:r w:rsidRPr="00FB14CA">
              <w:rPr>
                <w:sz w:val="22"/>
              </w:rPr>
              <w:t>Tomar requerimientos de cliente y poder bajar a un mayor nivel de detalle a efectos de elaborar la aplicación a la medida.</w:t>
            </w:r>
          </w:p>
          <w:p w14:paraId="687C854D" w14:textId="77777777" w:rsidR="00D72805" w:rsidRPr="00FB14CA" w:rsidRDefault="00D72805" w:rsidP="00D72805">
            <w:pPr>
              <w:pStyle w:val="Prrafodelista"/>
              <w:numPr>
                <w:ilvl w:val="0"/>
                <w:numId w:val="12"/>
              </w:numPr>
              <w:spacing w:before="60" w:after="60"/>
              <w:ind w:left="355" w:hanging="218"/>
              <w:contextualSpacing/>
              <w:rPr>
                <w:sz w:val="22"/>
              </w:rPr>
            </w:pPr>
            <w:r w:rsidRPr="00FB14CA">
              <w:rPr>
                <w:sz w:val="22"/>
              </w:rPr>
              <w:t>Saber detectar, en la medida de lo posible, eventuales omisiones en los requerimientos del cliente.</w:t>
            </w:r>
          </w:p>
          <w:p w14:paraId="0C12C766" w14:textId="77777777" w:rsidR="00D72805" w:rsidRPr="00FB14CA" w:rsidRDefault="00D72805" w:rsidP="00D72805">
            <w:pPr>
              <w:pStyle w:val="Prrafodelista"/>
              <w:numPr>
                <w:ilvl w:val="0"/>
                <w:numId w:val="12"/>
              </w:numPr>
              <w:spacing w:before="60" w:after="60"/>
              <w:ind w:left="355" w:hanging="218"/>
              <w:contextualSpacing/>
              <w:rPr>
                <w:sz w:val="22"/>
              </w:rPr>
            </w:pPr>
            <w:r w:rsidRPr="00FB14CA">
              <w:rPr>
                <w:sz w:val="22"/>
              </w:rPr>
              <w:t>Validar/Obtener la aprobación de las definiciones del usuario.</w:t>
            </w:r>
          </w:p>
          <w:p w14:paraId="47784CA0" w14:textId="6B073CE9" w:rsidR="00D72805" w:rsidRPr="004B5CC9" w:rsidRDefault="00D72805" w:rsidP="00D72805">
            <w:pPr>
              <w:pStyle w:val="Prrafodelista"/>
              <w:numPr>
                <w:ilvl w:val="0"/>
                <w:numId w:val="12"/>
              </w:numPr>
              <w:spacing w:before="60" w:after="60"/>
              <w:ind w:left="355" w:hanging="218"/>
              <w:contextualSpacing/>
            </w:pPr>
            <w:r w:rsidRPr="00FB14CA">
              <w:rPr>
                <w:sz w:val="22"/>
              </w:rPr>
              <w:t>Verificar el cumplimiento de los requerimientos desde el punto de vista del usuario.</w:t>
            </w:r>
          </w:p>
        </w:tc>
        <w:tc>
          <w:tcPr>
            <w:tcW w:w="1493" w:type="dxa"/>
            <w:vAlign w:val="center"/>
          </w:tcPr>
          <w:p w14:paraId="6D207548" w14:textId="51E71204" w:rsidR="00D72805" w:rsidRPr="004B5CC9" w:rsidRDefault="00FB14CA" w:rsidP="006255BB">
            <w:pPr>
              <w:spacing w:before="60" w:after="60"/>
              <w:jc w:val="center"/>
            </w:pPr>
            <w:proofErr w:type="spellStart"/>
            <w:r>
              <w:t>Jhonnatan</w:t>
            </w:r>
            <w:proofErr w:type="spellEnd"/>
            <w:r>
              <w:t xml:space="preserve"> Salvatierra</w:t>
            </w:r>
          </w:p>
        </w:tc>
        <w:tc>
          <w:tcPr>
            <w:tcW w:w="992" w:type="dxa"/>
            <w:vAlign w:val="center"/>
          </w:tcPr>
          <w:p w14:paraId="11403F39" w14:textId="77777777" w:rsidR="00D72805" w:rsidRPr="004B5CC9" w:rsidRDefault="00D72805" w:rsidP="006255BB">
            <w:pPr>
              <w:spacing w:before="60" w:after="60"/>
              <w:jc w:val="center"/>
            </w:pPr>
            <w:r w:rsidRPr="004B5CC9">
              <w:t>30%</w:t>
            </w:r>
          </w:p>
        </w:tc>
      </w:tr>
      <w:tr w:rsidR="00C20D16" w:rsidRPr="006A3AB9" w14:paraId="3DCE7668" w14:textId="77777777" w:rsidTr="00C20D16">
        <w:trPr>
          <w:trHeight w:val="1734"/>
        </w:trPr>
        <w:tc>
          <w:tcPr>
            <w:tcW w:w="1776" w:type="dxa"/>
            <w:vMerge w:val="restart"/>
            <w:vAlign w:val="center"/>
          </w:tcPr>
          <w:p w14:paraId="160A81B2" w14:textId="77777777" w:rsidR="00C20D16" w:rsidRPr="000570D7" w:rsidRDefault="00C20D16" w:rsidP="006255BB">
            <w:pPr>
              <w:spacing w:before="60" w:after="60"/>
              <w:jc w:val="center"/>
              <w:rPr>
                <w:b/>
              </w:rPr>
            </w:pPr>
            <w:r w:rsidRPr="000570D7">
              <w:rPr>
                <w:b/>
              </w:rPr>
              <w:t>Analista Programador</w:t>
            </w:r>
            <w:r w:rsidRPr="000570D7" w:rsidDel="00D6794B">
              <w:rPr>
                <w:b/>
              </w:rPr>
              <w:t xml:space="preserve"> </w:t>
            </w:r>
          </w:p>
        </w:tc>
        <w:tc>
          <w:tcPr>
            <w:tcW w:w="3894" w:type="dxa"/>
            <w:vMerge w:val="restart"/>
            <w:vAlign w:val="center"/>
          </w:tcPr>
          <w:p w14:paraId="2C1E3D71" w14:textId="77777777" w:rsidR="00C20D16" w:rsidRPr="00786CBE" w:rsidRDefault="00C20D16" w:rsidP="00D72805">
            <w:pPr>
              <w:pStyle w:val="Prrafodelista"/>
              <w:numPr>
                <w:ilvl w:val="0"/>
                <w:numId w:val="12"/>
              </w:numPr>
              <w:spacing w:before="60" w:after="60"/>
              <w:ind w:left="355" w:hanging="218"/>
              <w:contextualSpacing/>
              <w:rPr>
                <w:sz w:val="22"/>
              </w:rPr>
            </w:pPr>
            <w:r w:rsidRPr="00786CBE">
              <w:rPr>
                <w:sz w:val="22"/>
              </w:rPr>
              <w:t>Participar en el diseño técnico del sistema.</w:t>
            </w:r>
          </w:p>
          <w:p w14:paraId="1F27DF3C" w14:textId="77777777" w:rsidR="00C20D16" w:rsidRPr="00786CBE" w:rsidRDefault="00C20D16" w:rsidP="00D72805">
            <w:pPr>
              <w:pStyle w:val="Prrafodelista"/>
              <w:numPr>
                <w:ilvl w:val="0"/>
                <w:numId w:val="12"/>
              </w:numPr>
              <w:spacing w:before="60" w:after="60"/>
              <w:ind w:left="355" w:hanging="218"/>
              <w:contextualSpacing/>
              <w:rPr>
                <w:sz w:val="22"/>
              </w:rPr>
            </w:pPr>
            <w:r w:rsidRPr="00786CBE">
              <w:rPr>
                <w:sz w:val="22"/>
              </w:rPr>
              <w:t>Efectuar la programación cumpliendo con los estándares.</w:t>
            </w:r>
          </w:p>
          <w:p w14:paraId="57ABC9B3" w14:textId="77777777" w:rsidR="00C20D16" w:rsidRPr="00786CBE" w:rsidRDefault="00C20D16" w:rsidP="00D72805">
            <w:pPr>
              <w:pStyle w:val="Prrafodelista"/>
              <w:numPr>
                <w:ilvl w:val="0"/>
                <w:numId w:val="12"/>
              </w:numPr>
              <w:spacing w:before="60" w:after="60"/>
              <w:ind w:left="355" w:hanging="218"/>
              <w:contextualSpacing/>
              <w:rPr>
                <w:sz w:val="22"/>
              </w:rPr>
            </w:pPr>
            <w:r w:rsidRPr="00786CBE">
              <w:rPr>
                <w:sz w:val="22"/>
              </w:rPr>
              <w:t>Elaborar la documentación técnica del sistema.</w:t>
            </w:r>
          </w:p>
          <w:p w14:paraId="7465CE1D" w14:textId="77777777" w:rsidR="00C20D16" w:rsidRPr="00786CBE" w:rsidRDefault="00C20D16" w:rsidP="00D72805">
            <w:pPr>
              <w:pStyle w:val="Prrafodelista"/>
              <w:numPr>
                <w:ilvl w:val="0"/>
                <w:numId w:val="12"/>
              </w:numPr>
              <w:spacing w:before="60" w:after="60"/>
              <w:ind w:left="355" w:hanging="218"/>
              <w:contextualSpacing/>
              <w:rPr>
                <w:sz w:val="22"/>
              </w:rPr>
            </w:pPr>
            <w:r w:rsidRPr="00786CBE">
              <w:rPr>
                <w:sz w:val="22"/>
              </w:rPr>
              <w:t>Participar en la definición del Documento Prototipo del sistema.</w:t>
            </w:r>
          </w:p>
          <w:p w14:paraId="00A11292" w14:textId="77777777" w:rsidR="00C20D16" w:rsidRPr="000F5628" w:rsidRDefault="00C20D16" w:rsidP="00D72805">
            <w:pPr>
              <w:pStyle w:val="Prrafodelista"/>
              <w:numPr>
                <w:ilvl w:val="0"/>
                <w:numId w:val="12"/>
              </w:numPr>
              <w:spacing w:before="60" w:after="60"/>
              <w:ind w:left="355" w:hanging="218"/>
              <w:contextualSpacing/>
            </w:pPr>
            <w:r w:rsidRPr="00786CBE">
              <w:rPr>
                <w:sz w:val="22"/>
              </w:rPr>
              <w:t>Otras actividades que el jefe de proyecto le asigne.</w:t>
            </w:r>
          </w:p>
        </w:tc>
        <w:tc>
          <w:tcPr>
            <w:tcW w:w="1493" w:type="dxa"/>
            <w:vAlign w:val="center"/>
          </w:tcPr>
          <w:p w14:paraId="3E520B09" w14:textId="52936AC8" w:rsidR="00C20D16" w:rsidRPr="004B5CC9" w:rsidRDefault="00C20D16" w:rsidP="006255BB">
            <w:pPr>
              <w:spacing w:before="60" w:after="60"/>
              <w:jc w:val="center"/>
            </w:pPr>
            <w:proofErr w:type="spellStart"/>
            <w:r>
              <w:t>Jhonnatan</w:t>
            </w:r>
            <w:proofErr w:type="spellEnd"/>
            <w:r>
              <w:t xml:space="preserve"> Salvatierra</w:t>
            </w:r>
          </w:p>
        </w:tc>
        <w:tc>
          <w:tcPr>
            <w:tcW w:w="992" w:type="dxa"/>
            <w:vAlign w:val="center"/>
          </w:tcPr>
          <w:p w14:paraId="6C7E2140" w14:textId="0E1F89DC" w:rsidR="00C20D16" w:rsidRPr="004B5CC9" w:rsidRDefault="00C20D16" w:rsidP="006255BB">
            <w:pPr>
              <w:spacing w:before="60" w:after="60"/>
              <w:jc w:val="center"/>
            </w:pPr>
            <w:r>
              <w:t>30%</w:t>
            </w:r>
          </w:p>
        </w:tc>
      </w:tr>
      <w:tr w:rsidR="00C20D16" w:rsidRPr="006A3AB9" w14:paraId="347BE638" w14:textId="77777777" w:rsidTr="00D321FE">
        <w:trPr>
          <w:trHeight w:val="1733"/>
        </w:trPr>
        <w:tc>
          <w:tcPr>
            <w:tcW w:w="1776" w:type="dxa"/>
            <w:vMerge/>
            <w:vAlign w:val="center"/>
          </w:tcPr>
          <w:p w14:paraId="478972A0" w14:textId="77777777" w:rsidR="00C20D16" w:rsidRPr="000570D7" w:rsidRDefault="00C20D16" w:rsidP="006255BB">
            <w:pPr>
              <w:spacing w:before="60" w:after="60"/>
              <w:jc w:val="center"/>
              <w:rPr>
                <w:b/>
              </w:rPr>
            </w:pPr>
          </w:p>
        </w:tc>
        <w:tc>
          <w:tcPr>
            <w:tcW w:w="3894" w:type="dxa"/>
            <w:vMerge/>
            <w:vAlign w:val="center"/>
          </w:tcPr>
          <w:p w14:paraId="7EFF489A" w14:textId="77777777" w:rsidR="00C20D16" w:rsidRPr="00786CBE" w:rsidRDefault="00C20D16" w:rsidP="00D72805">
            <w:pPr>
              <w:pStyle w:val="Prrafodelista"/>
              <w:numPr>
                <w:ilvl w:val="0"/>
                <w:numId w:val="12"/>
              </w:numPr>
              <w:spacing w:before="60" w:after="60"/>
              <w:ind w:left="355" w:hanging="218"/>
              <w:contextualSpacing/>
              <w:rPr>
                <w:sz w:val="22"/>
              </w:rPr>
            </w:pPr>
          </w:p>
        </w:tc>
        <w:tc>
          <w:tcPr>
            <w:tcW w:w="1493" w:type="dxa"/>
            <w:vAlign w:val="center"/>
          </w:tcPr>
          <w:p w14:paraId="22912C0A" w14:textId="352F4AC6" w:rsidR="00C20D16" w:rsidRDefault="00C20D16" w:rsidP="006255BB">
            <w:pPr>
              <w:spacing w:before="60" w:after="60"/>
              <w:jc w:val="center"/>
            </w:pPr>
            <w:r>
              <w:t>Carlos Vílchez</w:t>
            </w:r>
          </w:p>
        </w:tc>
        <w:tc>
          <w:tcPr>
            <w:tcW w:w="992" w:type="dxa"/>
            <w:vAlign w:val="center"/>
          </w:tcPr>
          <w:p w14:paraId="36534B48" w14:textId="52B8A279" w:rsidR="00C20D16" w:rsidRDefault="00C20D16" w:rsidP="006255BB">
            <w:pPr>
              <w:spacing w:before="60" w:after="60"/>
              <w:jc w:val="center"/>
            </w:pPr>
            <w:r>
              <w:t>20%</w:t>
            </w:r>
          </w:p>
        </w:tc>
      </w:tr>
      <w:tr w:rsidR="00D72805" w:rsidRPr="006A3AB9" w14:paraId="632D4F73" w14:textId="77777777" w:rsidTr="00D321FE">
        <w:trPr>
          <w:trHeight w:val="746"/>
        </w:trPr>
        <w:tc>
          <w:tcPr>
            <w:tcW w:w="1776" w:type="dxa"/>
            <w:vMerge w:val="restart"/>
            <w:vAlign w:val="center"/>
          </w:tcPr>
          <w:p w14:paraId="34A14BD3" w14:textId="77777777" w:rsidR="00D72805" w:rsidRPr="000570D7" w:rsidRDefault="00D72805" w:rsidP="006255BB">
            <w:pPr>
              <w:spacing w:before="60" w:after="60"/>
              <w:jc w:val="center"/>
              <w:rPr>
                <w:b/>
              </w:rPr>
            </w:pPr>
            <w:r w:rsidRPr="000570D7">
              <w:rPr>
                <w:b/>
              </w:rPr>
              <w:t>Programador</w:t>
            </w:r>
          </w:p>
        </w:tc>
        <w:tc>
          <w:tcPr>
            <w:tcW w:w="3894" w:type="dxa"/>
            <w:vMerge w:val="restart"/>
            <w:vAlign w:val="center"/>
          </w:tcPr>
          <w:p w14:paraId="2AE6A18A" w14:textId="77777777" w:rsidR="00D72805" w:rsidRPr="00D321FE" w:rsidRDefault="00D72805" w:rsidP="00D72805">
            <w:pPr>
              <w:pStyle w:val="Prrafodelista"/>
              <w:numPr>
                <w:ilvl w:val="0"/>
                <w:numId w:val="12"/>
              </w:numPr>
              <w:spacing w:before="60" w:after="60"/>
              <w:ind w:left="355" w:hanging="218"/>
              <w:contextualSpacing/>
              <w:rPr>
                <w:sz w:val="22"/>
              </w:rPr>
            </w:pPr>
            <w:r w:rsidRPr="00D321FE">
              <w:rPr>
                <w:sz w:val="22"/>
              </w:rPr>
              <w:t>Codificar los algoritmos recibidos del Analista Programador, con comentarios y según metodologías propuestas.</w:t>
            </w:r>
          </w:p>
          <w:p w14:paraId="6CCFF456" w14:textId="610A5953" w:rsidR="00D72805" w:rsidRPr="000F5628" w:rsidRDefault="00D72805" w:rsidP="00D72805">
            <w:pPr>
              <w:pStyle w:val="Prrafodelista"/>
              <w:numPr>
                <w:ilvl w:val="0"/>
                <w:numId w:val="12"/>
              </w:numPr>
              <w:spacing w:before="60" w:after="60"/>
              <w:ind w:left="355" w:hanging="218"/>
              <w:contextualSpacing/>
            </w:pPr>
            <w:r w:rsidRPr="00D321FE">
              <w:rPr>
                <w:sz w:val="22"/>
              </w:rPr>
              <w:t>Informar</w:t>
            </w:r>
            <w:r w:rsidR="00D321FE">
              <w:rPr>
                <w:sz w:val="22"/>
              </w:rPr>
              <w:t xml:space="preserve"> de cualquier </w:t>
            </w:r>
            <w:r w:rsidRPr="00D321FE">
              <w:rPr>
                <w:sz w:val="22"/>
              </w:rPr>
              <w:t>inconveniente en el proceso de construcción que pueda surgir.</w:t>
            </w:r>
          </w:p>
        </w:tc>
        <w:tc>
          <w:tcPr>
            <w:tcW w:w="1493" w:type="dxa"/>
            <w:vAlign w:val="center"/>
          </w:tcPr>
          <w:p w14:paraId="00DD72D8" w14:textId="2A3FAE3E" w:rsidR="00D72805" w:rsidRPr="004B5CC9" w:rsidRDefault="00C20D16" w:rsidP="006255BB">
            <w:pPr>
              <w:spacing w:before="60" w:after="60"/>
              <w:jc w:val="center"/>
            </w:pPr>
            <w:r>
              <w:t xml:space="preserve">Gerson </w:t>
            </w:r>
            <w:proofErr w:type="spellStart"/>
            <w:r>
              <w:t>Moghtader</w:t>
            </w:r>
            <w:proofErr w:type="spellEnd"/>
          </w:p>
        </w:tc>
        <w:tc>
          <w:tcPr>
            <w:tcW w:w="992" w:type="dxa"/>
            <w:vAlign w:val="center"/>
          </w:tcPr>
          <w:p w14:paraId="4A8B75A6" w14:textId="77777777" w:rsidR="00D72805" w:rsidRPr="004B5CC9" w:rsidRDefault="00D72805" w:rsidP="006255BB">
            <w:pPr>
              <w:spacing w:before="60" w:after="60"/>
              <w:jc w:val="center"/>
            </w:pPr>
            <w:r w:rsidRPr="004B5CC9">
              <w:t>50%</w:t>
            </w:r>
          </w:p>
        </w:tc>
      </w:tr>
      <w:tr w:rsidR="00D72805" w:rsidRPr="006A3AB9" w14:paraId="18326D70" w14:textId="77777777" w:rsidTr="00D321FE">
        <w:trPr>
          <w:trHeight w:val="765"/>
        </w:trPr>
        <w:tc>
          <w:tcPr>
            <w:tcW w:w="1776" w:type="dxa"/>
            <w:vMerge/>
            <w:vAlign w:val="center"/>
          </w:tcPr>
          <w:p w14:paraId="5C4DD487" w14:textId="77777777" w:rsidR="00D72805" w:rsidRPr="000570D7" w:rsidRDefault="00D72805" w:rsidP="006255BB">
            <w:pPr>
              <w:spacing w:before="60" w:after="60"/>
              <w:jc w:val="center"/>
              <w:rPr>
                <w:b/>
              </w:rPr>
            </w:pPr>
          </w:p>
        </w:tc>
        <w:tc>
          <w:tcPr>
            <w:tcW w:w="3894" w:type="dxa"/>
            <w:vMerge/>
            <w:vAlign w:val="center"/>
          </w:tcPr>
          <w:p w14:paraId="30DF3282" w14:textId="77777777" w:rsidR="00D72805" w:rsidRPr="000F5628" w:rsidRDefault="00D72805" w:rsidP="00D72805">
            <w:pPr>
              <w:pStyle w:val="Prrafodelista"/>
              <w:numPr>
                <w:ilvl w:val="0"/>
                <w:numId w:val="12"/>
              </w:numPr>
              <w:spacing w:before="60" w:after="60"/>
              <w:ind w:left="355" w:hanging="218"/>
              <w:contextualSpacing/>
            </w:pPr>
          </w:p>
        </w:tc>
        <w:tc>
          <w:tcPr>
            <w:tcW w:w="1493" w:type="dxa"/>
            <w:vAlign w:val="center"/>
          </w:tcPr>
          <w:p w14:paraId="7DA17B8A" w14:textId="2ACA1ED4" w:rsidR="00D72805" w:rsidRDefault="00C450E5" w:rsidP="006255BB">
            <w:pPr>
              <w:spacing w:before="60" w:after="60"/>
              <w:jc w:val="center"/>
            </w:pPr>
            <w:r>
              <w:t>Paolo Novoa</w:t>
            </w:r>
          </w:p>
        </w:tc>
        <w:tc>
          <w:tcPr>
            <w:tcW w:w="992" w:type="dxa"/>
            <w:vAlign w:val="center"/>
          </w:tcPr>
          <w:p w14:paraId="370D66ED" w14:textId="77777777" w:rsidR="00D72805" w:rsidRPr="004B5CC9" w:rsidRDefault="00D72805" w:rsidP="006255BB">
            <w:pPr>
              <w:spacing w:before="60" w:after="60"/>
              <w:jc w:val="center"/>
            </w:pPr>
            <w:r>
              <w:t>20%</w:t>
            </w:r>
          </w:p>
        </w:tc>
      </w:tr>
      <w:tr w:rsidR="00BD7F6A" w:rsidRPr="006A3AB9" w14:paraId="2A9B9A8F" w14:textId="77777777" w:rsidTr="00BD7F6A">
        <w:trPr>
          <w:trHeight w:val="2576"/>
        </w:trPr>
        <w:tc>
          <w:tcPr>
            <w:tcW w:w="1776" w:type="dxa"/>
            <w:vMerge w:val="restart"/>
            <w:vAlign w:val="center"/>
          </w:tcPr>
          <w:p w14:paraId="619D2545" w14:textId="77777777" w:rsidR="00BD7F6A" w:rsidRPr="000570D7" w:rsidRDefault="00BD7F6A" w:rsidP="006255BB">
            <w:pPr>
              <w:spacing w:before="60" w:after="60"/>
              <w:jc w:val="center"/>
              <w:rPr>
                <w:b/>
              </w:rPr>
            </w:pPr>
            <w:r w:rsidRPr="000570D7">
              <w:rPr>
                <w:b/>
              </w:rPr>
              <w:t>Documentador</w:t>
            </w:r>
          </w:p>
        </w:tc>
        <w:tc>
          <w:tcPr>
            <w:tcW w:w="3894" w:type="dxa"/>
            <w:vMerge w:val="restart"/>
            <w:vAlign w:val="center"/>
          </w:tcPr>
          <w:p w14:paraId="64ABC21F" w14:textId="32A01BCD" w:rsidR="00BD7F6A" w:rsidRPr="00D321FE" w:rsidRDefault="00BD7F6A" w:rsidP="00D72805">
            <w:pPr>
              <w:pStyle w:val="Prrafodelista"/>
              <w:numPr>
                <w:ilvl w:val="0"/>
                <w:numId w:val="12"/>
              </w:numPr>
              <w:spacing w:before="60" w:after="60"/>
              <w:ind w:left="355" w:hanging="218"/>
              <w:contextualSpacing/>
              <w:rPr>
                <w:sz w:val="22"/>
              </w:rPr>
            </w:pPr>
            <w:r w:rsidRPr="00D321FE">
              <w:rPr>
                <w:sz w:val="22"/>
              </w:rPr>
              <w:t xml:space="preserve">Elaborar y/o actualizar los manuales y otros documentos relacionados con la aplicación teniendo en cuenta los estándares establecidos por </w:t>
            </w:r>
            <w:r>
              <w:rPr>
                <w:sz w:val="22"/>
              </w:rPr>
              <w:t>la Universidad Tecnológica del Perú</w:t>
            </w:r>
            <w:r w:rsidRPr="00D321FE">
              <w:rPr>
                <w:sz w:val="22"/>
              </w:rPr>
              <w:t>.</w:t>
            </w:r>
          </w:p>
          <w:p w14:paraId="2C431B58" w14:textId="77777777" w:rsidR="00BD7F6A" w:rsidRPr="00D321FE" w:rsidRDefault="00BD7F6A" w:rsidP="00D72805">
            <w:pPr>
              <w:pStyle w:val="Prrafodelista"/>
              <w:numPr>
                <w:ilvl w:val="0"/>
                <w:numId w:val="12"/>
              </w:numPr>
              <w:spacing w:before="60" w:after="60"/>
              <w:ind w:left="355" w:hanging="218"/>
              <w:contextualSpacing/>
              <w:rPr>
                <w:sz w:val="22"/>
              </w:rPr>
            </w:pPr>
            <w:r w:rsidRPr="00D321FE">
              <w:rPr>
                <w:sz w:val="22"/>
              </w:rPr>
              <w:t xml:space="preserve">Informar al Jefe de Proyecto sobre el avance de las </w:t>
            </w:r>
            <w:r w:rsidRPr="00D321FE">
              <w:rPr>
                <w:sz w:val="22"/>
              </w:rPr>
              <w:lastRenderedPageBreak/>
              <w:t>actividades de actualización de manuales y sobre problemas funcionales encontrados durante la actualización de la documentación del aplicativo.</w:t>
            </w:r>
          </w:p>
          <w:p w14:paraId="257CD104" w14:textId="77777777" w:rsidR="00BD7F6A" w:rsidRPr="004B5CC9" w:rsidRDefault="00BD7F6A" w:rsidP="00D72805">
            <w:pPr>
              <w:pStyle w:val="Prrafodelista"/>
              <w:numPr>
                <w:ilvl w:val="0"/>
                <w:numId w:val="12"/>
              </w:numPr>
              <w:spacing w:before="60" w:after="60"/>
              <w:ind w:left="355" w:hanging="218"/>
              <w:contextualSpacing/>
            </w:pPr>
            <w:r w:rsidRPr="00D321FE">
              <w:rPr>
                <w:sz w:val="22"/>
              </w:rPr>
              <w:t>Brindar soporte en las tareas de documentación que el Jefe de Proyectos le asigne.</w:t>
            </w:r>
          </w:p>
        </w:tc>
        <w:tc>
          <w:tcPr>
            <w:tcW w:w="1493" w:type="dxa"/>
            <w:vAlign w:val="center"/>
          </w:tcPr>
          <w:p w14:paraId="406B5C52" w14:textId="26B79989" w:rsidR="00BD7F6A" w:rsidRPr="004B5CC9" w:rsidRDefault="00BD7F6A" w:rsidP="006255BB">
            <w:pPr>
              <w:spacing w:before="60" w:after="60"/>
              <w:jc w:val="center"/>
            </w:pPr>
            <w:r>
              <w:lastRenderedPageBreak/>
              <w:t xml:space="preserve">Gerson </w:t>
            </w:r>
            <w:proofErr w:type="spellStart"/>
            <w:r>
              <w:t>Moghtader</w:t>
            </w:r>
            <w:proofErr w:type="spellEnd"/>
          </w:p>
        </w:tc>
        <w:tc>
          <w:tcPr>
            <w:tcW w:w="992" w:type="dxa"/>
            <w:vAlign w:val="center"/>
          </w:tcPr>
          <w:p w14:paraId="71C195C5" w14:textId="3A0595D6" w:rsidR="00BD7F6A" w:rsidRPr="004B5CC9" w:rsidRDefault="00BD7F6A" w:rsidP="006255BB">
            <w:pPr>
              <w:spacing w:before="60" w:after="60"/>
              <w:jc w:val="center"/>
            </w:pPr>
            <w:r>
              <w:t>25</w:t>
            </w:r>
            <w:r w:rsidRPr="004B5CC9">
              <w:t>%</w:t>
            </w:r>
          </w:p>
        </w:tc>
      </w:tr>
      <w:tr w:rsidR="00BD7F6A" w:rsidRPr="006A3AB9" w14:paraId="43FC44A6" w14:textId="77777777" w:rsidTr="00D321FE">
        <w:trPr>
          <w:trHeight w:val="2575"/>
        </w:trPr>
        <w:tc>
          <w:tcPr>
            <w:tcW w:w="1776" w:type="dxa"/>
            <w:vMerge/>
            <w:vAlign w:val="center"/>
          </w:tcPr>
          <w:p w14:paraId="2DB3245E" w14:textId="77777777" w:rsidR="00BD7F6A" w:rsidRPr="000570D7" w:rsidRDefault="00BD7F6A" w:rsidP="006255BB">
            <w:pPr>
              <w:spacing w:before="60" w:after="60"/>
              <w:jc w:val="center"/>
              <w:rPr>
                <w:b/>
              </w:rPr>
            </w:pPr>
          </w:p>
        </w:tc>
        <w:tc>
          <w:tcPr>
            <w:tcW w:w="3894" w:type="dxa"/>
            <w:vMerge/>
            <w:vAlign w:val="center"/>
          </w:tcPr>
          <w:p w14:paraId="4C8702DD" w14:textId="77777777" w:rsidR="00BD7F6A" w:rsidRPr="00D321FE" w:rsidRDefault="00BD7F6A" w:rsidP="00D72805">
            <w:pPr>
              <w:pStyle w:val="Prrafodelista"/>
              <w:numPr>
                <w:ilvl w:val="0"/>
                <w:numId w:val="12"/>
              </w:numPr>
              <w:spacing w:before="60" w:after="60"/>
              <w:ind w:left="355" w:hanging="218"/>
              <w:contextualSpacing/>
              <w:rPr>
                <w:sz w:val="22"/>
              </w:rPr>
            </w:pPr>
          </w:p>
        </w:tc>
        <w:tc>
          <w:tcPr>
            <w:tcW w:w="1493" w:type="dxa"/>
            <w:vAlign w:val="center"/>
          </w:tcPr>
          <w:p w14:paraId="7285B485" w14:textId="0EA87C10" w:rsidR="00BD7F6A" w:rsidRDefault="00BD7F6A" w:rsidP="006255BB">
            <w:pPr>
              <w:spacing w:before="60" w:after="60"/>
              <w:jc w:val="center"/>
            </w:pPr>
            <w:r>
              <w:t>Carlos Vílchez</w:t>
            </w:r>
          </w:p>
        </w:tc>
        <w:tc>
          <w:tcPr>
            <w:tcW w:w="992" w:type="dxa"/>
            <w:vAlign w:val="center"/>
          </w:tcPr>
          <w:p w14:paraId="0E6B4329" w14:textId="6D463ED3" w:rsidR="00BD7F6A" w:rsidRPr="004B5CC9" w:rsidRDefault="00BD7F6A" w:rsidP="006255BB">
            <w:pPr>
              <w:spacing w:before="60" w:after="60"/>
              <w:jc w:val="center"/>
            </w:pPr>
            <w:r>
              <w:t>25%</w:t>
            </w:r>
          </w:p>
        </w:tc>
      </w:tr>
      <w:tr w:rsidR="00D72805" w:rsidRPr="006A3AB9" w14:paraId="0EA90850" w14:textId="77777777" w:rsidTr="00D321FE">
        <w:tc>
          <w:tcPr>
            <w:tcW w:w="1776" w:type="dxa"/>
            <w:vAlign w:val="center"/>
          </w:tcPr>
          <w:p w14:paraId="2E851A52" w14:textId="77777777" w:rsidR="00D72805" w:rsidRPr="000570D7" w:rsidRDefault="00D72805" w:rsidP="006255BB">
            <w:pPr>
              <w:spacing w:before="60" w:after="60"/>
              <w:jc w:val="center"/>
              <w:rPr>
                <w:b/>
              </w:rPr>
            </w:pPr>
            <w:r w:rsidRPr="000570D7">
              <w:rPr>
                <w:b/>
              </w:rPr>
              <w:t>Gestor de la Configuración</w:t>
            </w:r>
          </w:p>
        </w:tc>
        <w:tc>
          <w:tcPr>
            <w:tcW w:w="3894" w:type="dxa"/>
            <w:vAlign w:val="center"/>
          </w:tcPr>
          <w:p w14:paraId="434F825F" w14:textId="77777777" w:rsidR="00D72805" w:rsidRPr="00C450E5" w:rsidRDefault="00D72805" w:rsidP="00D72805">
            <w:pPr>
              <w:pStyle w:val="Prrafodelista"/>
              <w:numPr>
                <w:ilvl w:val="0"/>
                <w:numId w:val="12"/>
              </w:numPr>
              <w:spacing w:before="60" w:after="60"/>
              <w:ind w:left="355" w:hanging="218"/>
              <w:contextualSpacing/>
              <w:rPr>
                <w:sz w:val="22"/>
              </w:rPr>
            </w:pPr>
            <w:r w:rsidRPr="00C450E5">
              <w:rPr>
                <w:sz w:val="22"/>
              </w:rPr>
              <w:t>Realizar Seguimiento de las Fases de Desarrollo de Software según la metodología de CASCADA.</w:t>
            </w:r>
          </w:p>
          <w:p w14:paraId="5C495465" w14:textId="77777777" w:rsidR="00D72805" w:rsidRPr="00C450E5" w:rsidRDefault="00D72805" w:rsidP="00D72805">
            <w:pPr>
              <w:pStyle w:val="Prrafodelista"/>
              <w:numPr>
                <w:ilvl w:val="0"/>
                <w:numId w:val="12"/>
              </w:numPr>
              <w:spacing w:before="60" w:after="60"/>
              <w:ind w:left="355" w:hanging="218"/>
              <w:contextualSpacing/>
              <w:rPr>
                <w:sz w:val="22"/>
              </w:rPr>
            </w:pPr>
            <w:r w:rsidRPr="00C450E5">
              <w:rPr>
                <w:sz w:val="22"/>
              </w:rPr>
              <w:t>Elección de Entorno de Desarrollo y Verificación de la funcionalidad y rendimiento del Hardware Disponible.</w:t>
            </w:r>
          </w:p>
        </w:tc>
        <w:tc>
          <w:tcPr>
            <w:tcW w:w="1493" w:type="dxa"/>
            <w:vAlign w:val="center"/>
          </w:tcPr>
          <w:p w14:paraId="04379763" w14:textId="5C0D3B22" w:rsidR="00D72805" w:rsidRPr="004B5CC9" w:rsidRDefault="00CD1014" w:rsidP="006255BB">
            <w:pPr>
              <w:spacing w:before="60" w:after="60"/>
              <w:jc w:val="center"/>
            </w:pPr>
            <w:r>
              <w:t>Carlos Vílchez</w:t>
            </w:r>
          </w:p>
        </w:tc>
        <w:tc>
          <w:tcPr>
            <w:tcW w:w="992" w:type="dxa"/>
            <w:vAlign w:val="center"/>
          </w:tcPr>
          <w:p w14:paraId="63B76BA2" w14:textId="77777777" w:rsidR="00D72805" w:rsidRPr="004B5CC9" w:rsidRDefault="00D72805" w:rsidP="006255BB">
            <w:pPr>
              <w:spacing w:before="60" w:after="60"/>
              <w:jc w:val="center"/>
            </w:pPr>
            <w:r>
              <w:t>3</w:t>
            </w:r>
            <w:r w:rsidRPr="004B5CC9">
              <w:t>0%</w:t>
            </w:r>
          </w:p>
        </w:tc>
      </w:tr>
    </w:tbl>
    <w:p w14:paraId="05B08C1B" w14:textId="77777777" w:rsidR="00D72805" w:rsidRDefault="00D72805" w:rsidP="00D72805"/>
    <w:p w14:paraId="60FB8D45" w14:textId="77777777" w:rsidR="00D72805" w:rsidRDefault="00D72805" w:rsidP="00D72805"/>
    <w:p w14:paraId="2D678960" w14:textId="77777777" w:rsidR="00D72805" w:rsidRDefault="00D72805" w:rsidP="00D72805"/>
    <w:p w14:paraId="780E04A2" w14:textId="77777777" w:rsidR="00D72805" w:rsidRDefault="00D72805" w:rsidP="00D72805">
      <w:pPr>
        <w:pStyle w:val="Ttulo2"/>
        <w:keepNext/>
        <w:numPr>
          <w:ilvl w:val="1"/>
          <w:numId w:val="4"/>
        </w:numPr>
        <w:spacing w:before="120" w:after="120" w:line="240" w:lineRule="auto"/>
        <w:jc w:val="both"/>
      </w:pPr>
      <w:bookmarkStart w:id="157" w:name="_Toc164740284"/>
      <w:bookmarkStart w:id="158" w:name="_Toc187465834"/>
      <w:bookmarkStart w:id="159" w:name="_Toc430548029"/>
      <w:r>
        <w:t>ESTANDARES DEL ENTORNO DE TRABAJO</w:t>
      </w:r>
      <w:bookmarkEnd w:id="157"/>
      <w:bookmarkEnd w:id="158"/>
      <w:bookmarkEnd w:id="159"/>
    </w:p>
    <w:p w14:paraId="4CD4B61C" w14:textId="77777777" w:rsidR="00D72805" w:rsidRDefault="00D72805" w:rsidP="00D7280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 xml:space="preserve">zarán los estándares del modelo CMMI v1.3 Nivel II, </w:t>
      </w:r>
      <w:r w:rsidRPr="00422F86">
        <w:rPr>
          <w:rFonts w:cs="Arial"/>
          <w:color w:val="000000"/>
        </w:rPr>
        <w:t>no siendo necesaria ninguna personalización al mismo.</w:t>
      </w:r>
    </w:p>
    <w:p w14:paraId="175B225F" w14:textId="77777777" w:rsidR="00D72805" w:rsidRDefault="00D72805" w:rsidP="00D72805"/>
    <w:p w14:paraId="1E4253F5" w14:textId="77777777" w:rsidR="00D72805" w:rsidRPr="004D5A62" w:rsidRDefault="00D72805" w:rsidP="00D72805">
      <w:pPr>
        <w:pStyle w:val="Ttulo1"/>
        <w:keepNext/>
        <w:numPr>
          <w:ilvl w:val="0"/>
          <w:numId w:val="4"/>
        </w:numPr>
        <w:spacing w:before="120" w:after="120" w:line="240" w:lineRule="auto"/>
        <w:jc w:val="both"/>
        <w:rPr>
          <w:sz w:val="36"/>
          <w:szCs w:val="36"/>
        </w:rPr>
      </w:pPr>
      <w:bookmarkStart w:id="160" w:name="_Toc430548030"/>
      <w:bookmarkStart w:id="161" w:name="_Toc127716399"/>
      <w:bookmarkEnd w:id="149"/>
      <w:bookmarkEnd w:id="150"/>
      <w:r w:rsidRPr="004D5A62">
        <w:rPr>
          <w:sz w:val="36"/>
          <w:szCs w:val="36"/>
        </w:rPr>
        <w:t>CRONOGRAMA DE ACTIVIDADES</w:t>
      </w:r>
      <w:bookmarkEnd w:id="160"/>
    </w:p>
    <w:p w14:paraId="719B8F61" w14:textId="107248B1" w:rsidR="00D72805" w:rsidRDefault="00D72805" w:rsidP="00D72805">
      <w:pPr>
        <w:spacing w:before="120" w:after="120" w:line="360" w:lineRule="auto"/>
        <w:ind w:left="426"/>
        <w:rPr>
          <w:rFonts w:cs="Arial"/>
          <w:color w:val="000000"/>
        </w:rPr>
      </w:pPr>
      <w:r w:rsidRPr="00807F4A">
        <w:rPr>
          <w:rFonts w:cs="Arial"/>
          <w:color w:val="000000"/>
        </w:rPr>
        <w:t xml:space="preserve">Para seguir cada una de las actividades planificadas para el desarrollo del proyecto, se ha elaborado un cronograma de actividades, y, para efectos del caso, se ha optado por subirlo al repositorio de trabajo en </w:t>
      </w:r>
      <w:r w:rsidR="004D5A62">
        <w:rPr>
          <w:rFonts w:cs="Arial"/>
          <w:color w:val="000000"/>
        </w:rPr>
        <w:t>Google Drive</w:t>
      </w:r>
      <w:r w:rsidRPr="00807F4A">
        <w:rPr>
          <w:rFonts w:cs="Arial"/>
          <w:color w:val="000000"/>
        </w:rPr>
        <w:t>, que está disponible para su descarga en:</w:t>
      </w:r>
      <w:r w:rsidR="004D5A62">
        <w:rPr>
          <w:rFonts w:cs="Arial"/>
          <w:color w:val="000000"/>
        </w:rPr>
        <w:br/>
      </w:r>
      <w:hyperlink r:id="rId52" w:history="1">
        <w:r w:rsidR="004D5A62" w:rsidRPr="009D09DE">
          <w:rPr>
            <w:rStyle w:val="Hipervnculo"/>
            <w:rFonts w:cs="Arial"/>
          </w:rPr>
          <w:t>https://drive.google.com/drive/folders/0B_4ir59mJStlWURLVzZzSkw5OW8</w:t>
        </w:r>
      </w:hyperlink>
      <w:r w:rsidR="004D5A62">
        <w:rPr>
          <w:rFonts w:cs="Arial"/>
          <w:color w:val="000000"/>
        </w:rPr>
        <w:br/>
        <w:t>y como Back-Up, se utilizará GitHub, y también está disponible en:</w:t>
      </w:r>
    </w:p>
    <w:p w14:paraId="0B5B7AF5" w14:textId="2F7D7D73" w:rsidR="004D5A62" w:rsidRDefault="00271402" w:rsidP="00D72805">
      <w:pPr>
        <w:spacing w:before="120" w:after="120" w:line="360" w:lineRule="auto"/>
        <w:ind w:left="426"/>
        <w:rPr>
          <w:rFonts w:cs="Arial"/>
          <w:color w:val="000000"/>
        </w:rPr>
      </w:pPr>
      <w:hyperlink r:id="rId53" w:history="1">
        <w:r w:rsidR="004D5A62" w:rsidRPr="009D09DE">
          <w:rPr>
            <w:rStyle w:val="Hipervnculo"/>
            <w:rFonts w:cs="Arial"/>
          </w:rPr>
          <w:t>https://github.com/CarlosVilchezMalasquez/UTP-CONTROLL-SYSTEM-ASSISTANCE-GPS-BACKUP</w:t>
        </w:r>
      </w:hyperlink>
    </w:p>
    <w:p w14:paraId="72160253" w14:textId="77777777" w:rsidR="004D5A62" w:rsidRDefault="004D5A62" w:rsidP="00D72805">
      <w:pPr>
        <w:spacing w:before="120" w:after="120" w:line="360" w:lineRule="auto"/>
        <w:ind w:left="426"/>
        <w:rPr>
          <w:rFonts w:cs="Arial"/>
          <w:color w:val="000000"/>
        </w:rPr>
      </w:pPr>
    </w:p>
    <w:p w14:paraId="108DD5EB" w14:textId="77777777" w:rsidR="004D5A62" w:rsidRDefault="004D5A62" w:rsidP="00D72805">
      <w:pPr>
        <w:spacing w:before="120" w:after="120" w:line="360" w:lineRule="auto"/>
        <w:ind w:left="426"/>
        <w:rPr>
          <w:rFonts w:cs="Arial"/>
          <w:color w:val="000000"/>
        </w:rPr>
      </w:pPr>
    </w:p>
    <w:p w14:paraId="63742A03" w14:textId="77777777" w:rsidR="004D5A62" w:rsidRPr="00807F4A" w:rsidRDefault="004D5A62" w:rsidP="00D72805">
      <w:pPr>
        <w:spacing w:before="120" w:after="120" w:line="360" w:lineRule="auto"/>
        <w:ind w:left="426"/>
        <w:rPr>
          <w:rFonts w:cs="Arial"/>
          <w:color w:val="000000"/>
        </w:rPr>
      </w:pPr>
    </w:p>
    <w:p w14:paraId="457300A9" w14:textId="77777777" w:rsidR="00D72805" w:rsidRPr="00807F4A" w:rsidRDefault="00D72805" w:rsidP="00D72805"/>
    <w:p w14:paraId="67ED2524" w14:textId="77777777" w:rsidR="00D72805" w:rsidRPr="00807F4A" w:rsidRDefault="00D72805" w:rsidP="00D72805">
      <w:pPr>
        <w:pStyle w:val="Ttulo2"/>
        <w:keepNext/>
        <w:numPr>
          <w:ilvl w:val="1"/>
          <w:numId w:val="4"/>
        </w:numPr>
        <w:spacing w:before="120" w:after="120" w:line="240" w:lineRule="auto"/>
        <w:jc w:val="both"/>
      </w:pPr>
      <w:bookmarkStart w:id="162" w:name="_Toc127716396"/>
      <w:bookmarkStart w:id="163" w:name="_Toc132437840"/>
      <w:bookmarkStart w:id="164" w:name="_Toc187465837"/>
      <w:bookmarkStart w:id="165" w:name="_Toc430548031"/>
      <w:bookmarkStart w:id="166" w:name="_Toc127716401"/>
      <w:bookmarkStart w:id="167" w:name="_Toc132437842"/>
      <w:bookmarkStart w:id="168" w:name="_Toc127716407"/>
      <w:bookmarkStart w:id="169" w:name="_Toc135200702"/>
      <w:bookmarkEnd w:id="161"/>
      <w:r w:rsidRPr="00807F4A">
        <w:t>GESTION DE RIESGOS</w:t>
      </w:r>
      <w:bookmarkEnd w:id="162"/>
      <w:bookmarkEnd w:id="163"/>
      <w:bookmarkEnd w:id="164"/>
      <w:bookmarkEnd w:id="165"/>
    </w:p>
    <w:p w14:paraId="78FF44C3" w14:textId="77777777" w:rsidR="004D5A62" w:rsidRPr="00807F4A" w:rsidRDefault="00D72805" w:rsidP="004D5A62">
      <w:pPr>
        <w:spacing w:before="120" w:after="120" w:line="360" w:lineRule="auto"/>
        <w:ind w:left="567"/>
        <w:rPr>
          <w:rFonts w:cs="Arial"/>
          <w:color w:val="000000"/>
        </w:rPr>
      </w:pPr>
      <w:r w:rsidRPr="00807F4A">
        <w:rPr>
          <w:rFonts w:cs="Arial"/>
          <w:color w:val="000000"/>
        </w:rPr>
        <w:t xml:space="preserve">Al igual que el cronograma de actividades, la gestión de riesgos, contemplada en </w:t>
      </w:r>
      <w:r w:rsidR="004D5A62" w:rsidRPr="004D5A62">
        <w:rPr>
          <w:rFonts w:cs="Arial"/>
          <w:color w:val="000000"/>
        </w:rPr>
        <w:t>Registro de Riesgos PP-PMC v0.1.xls</w:t>
      </w:r>
    </w:p>
    <w:p w14:paraId="0FB6B670" w14:textId="03263E18" w:rsidR="00D72805" w:rsidRDefault="00D72805" w:rsidP="00D72805">
      <w:pPr>
        <w:spacing w:before="120" w:after="120" w:line="360" w:lineRule="auto"/>
        <w:ind w:left="567"/>
        <w:rPr>
          <w:rFonts w:cs="Arial"/>
          <w:color w:val="000000"/>
        </w:rPr>
      </w:pPr>
      <w:r w:rsidRPr="00807F4A">
        <w:rPr>
          <w:rFonts w:cs="Arial"/>
          <w:color w:val="000000"/>
        </w:rPr>
        <w:t xml:space="preserve">está disponible para descarga en el repositorio de </w:t>
      </w:r>
      <w:r w:rsidR="004D5A62">
        <w:rPr>
          <w:rFonts w:cs="Arial"/>
          <w:color w:val="000000"/>
        </w:rPr>
        <w:t xml:space="preserve">Google Drive y </w:t>
      </w:r>
      <w:proofErr w:type="spellStart"/>
      <w:r w:rsidR="004D5A62">
        <w:rPr>
          <w:rFonts w:cs="Arial"/>
          <w:color w:val="000000"/>
        </w:rPr>
        <w:t>Github</w:t>
      </w:r>
      <w:proofErr w:type="spellEnd"/>
      <w:r w:rsidRPr="00807F4A">
        <w:rPr>
          <w:rFonts w:cs="Arial"/>
          <w:color w:val="000000"/>
        </w:rPr>
        <w:t>:</w:t>
      </w:r>
    </w:p>
    <w:p w14:paraId="6D28DE68" w14:textId="772C5E86" w:rsidR="004D5A62" w:rsidRDefault="004D5A62" w:rsidP="00D72805">
      <w:pPr>
        <w:spacing w:before="120" w:after="120" w:line="360" w:lineRule="auto"/>
        <w:ind w:left="567"/>
        <w:rPr>
          <w:rFonts w:cs="Arial"/>
          <w:color w:val="000000"/>
          <w:lang w:val="en-US"/>
        </w:rPr>
      </w:pPr>
      <w:r w:rsidRPr="004D5A62">
        <w:rPr>
          <w:rFonts w:cs="Arial"/>
          <w:color w:val="000000"/>
          <w:lang w:val="en-US"/>
        </w:rPr>
        <w:t>Google Drive:</w:t>
      </w:r>
      <w:r w:rsidRPr="004D5A62">
        <w:rPr>
          <w:rFonts w:cs="Arial"/>
          <w:color w:val="000000"/>
          <w:lang w:val="en-US"/>
        </w:rPr>
        <w:br/>
      </w:r>
      <w:hyperlink r:id="rId54" w:history="1">
        <w:r w:rsidRPr="009D09DE">
          <w:rPr>
            <w:rStyle w:val="Hipervnculo"/>
            <w:rFonts w:cs="Arial"/>
            <w:lang w:val="en-US"/>
          </w:rPr>
          <w:t>https://drive.google.com/drive/folders/0B_4ir59mJStlSURjVTZLcnFSbk0</w:t>
        </w:r>
      </w:hyperlink>
    </w:p>
    <w:p w14:paraId="0608A40B" w14:textId="120C6228" w:rsidR="004D5A62" w:rsidRDefault="004D5A62" w:rsidP="00D72805">
      <w:pPr>
        <w:spacing w:before="120" w:after="120" w:line="360" w:lineRule="auto"/>
        <w:ind w:left="567"/>
        <w:rPr>
          <w:rFonts w:cs="Arial"/>
          <w:color w:val="000000"/>
          <w:lang w:val="en-US"/>
        </w:rPr>
      </w:pPr>
      <w:proofErr w:type="spellStart"/>
      <w:r>
        <w:rPr>
          <w:rFonts w:cs="Arial"/>
          <w:color w:val="000000"/>
          <w:lang w:val="en-US"/>
        </w:rPr>
        <w:t>Github</w:t>
      </w:r>
      <w:proofErr w:type="spellEnd"/>
      <w:r>
        <w:rPr>
          <w:rFonts w:cs="Arial"/>
          <w:color w:val="000000"/>
          <w:lang w:val="en-US"/>
        </w:rPr>
        <w:t>:</w:t>
      </w:r>
      <w:r>
        <w:rPr>
          <w:rFonts w:cs="Arial"/>
          <w:color w:val="000000"/>
          <w:lang w:val="en-US"/>
        </w:rPr>
        <w:br/>
      </w:r>
      <w:hyperlink r:id="rId55" w:history="1">
        <w:r w:rsidRPr="009D09DE">
          <w:rPr>
            <w:rStyle w:val="Hipervnculo"/>
            <w:rFonts w:cs="Arial"/>
            <w:lang w:val="en-US"/>
          </w:rPr>
          <w:t>https://github.com/CarlosVilchezMalasquez/UTP-CONTROLL-SYSTEM-ASSISTANCE-GPS-BACKUP/tree/master/Area%20de%20Proceso%20PP-PMC/v%200.1</w:t>
        </w:r>
      </w:hyperlink>
    </w:p>
    <w:p w14:paraId="28DBCAEF" w14:textId="77777777" w:rsidR="004D5A62" w:rsidRPr="004D5A62" w:rsidRDefault="004D5A62" w:rsidP="00D72805">
      <w:pPr>
        <w:spacing w:before="120" w:after="120" w:line="360" w:lineRule="auto"/>
        <w:ind w:left="567"/>
        <w:rPr>
          <w:rFonts w:cs="Arial"/>
          <w:color w:val="000000"/>
          <w:lang w:val="en-US"/>
        </w:rPr>
      </w:pPr>
    </w:p>
    <w:p w14:paraId="5D6827DF" w14:textId="77777777" w:rsidR="00D72805" w:rsidRPr="004D5A62" w:rsidRDefault="00D72805" w:rsidP="00D72805">
      <w:pPr>
        <w:ind w:left="576"/>
        <w:rPr>
          <w:color w:val="0000FF"/>
          <w:lang w:val="en-US"/>
        </w:rPr>
      </w:pPr>
    </w:p>
    <w:p w14:paraId="7FCE84D4" w14:textId="77777777" w:rsidR="00D72805" w:rsidRDefault="00D72805" w:rsidP="00D72805">
      <w:pPr>
        <w:pStyle w:val="Ttulo2"/>
        <w:keepNext/>
        <w:numPr>
          <w:ilvl w:val="1"/>
          <w:numId w:val="4"/>
        </w:numPr>
        <w:spacing w:before="120" w:after="120" w:line="240" w:lineRule="auto"/>
        <w:jc w:val="both"/>
      </w:pPr>
      <w:bookmarkStart w:id="170" w:name="_Toc187465838"/>
      <w:bookmarkStart w:id="171" w:name="_Toc430548032"/>
      <w:r>
        <w:t>GESTION DE COMUNICACIONES</w:t>
      </w:r>
      <w:bookmarkEnd w:id="166"/>
      <w:bookmarkEnd w:id="167"/>
      <w:bookmarkEnd w:id="170"/>
      <w:bookmarkEnd w:id="171"/>
    </w:p>
    <w:p w14:paraId="30CAABA8" w14:textId="345EFAB0" w:rsidR="00D72805" w:rsidRDefault="00D72805" w:rsidP="00D72805">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sidR="001E66C1">
        <w:rPr>
          <w:rFonts w:cs="Arial"/>
          <w:color w:val="000000"/>
        </w:rPr>
        <w:t>la Universidad Tecnológica del Perú,</w:t>
      </w:r>
      <w:r>
        <w:rPr>
          <w:rFonts w:cs="Arial"/>
          <w:color w:val="000000"/>
        </w:rPr>
        <w:t xml:space="preserve"> </w:t>
      </w:r>
      <w:r w:rsidRPr="00807F4A">
        <w:rPr>
          <w:rFonts w:cs="Arial"/>
          <w:color w:val="000000"/>
        </w:rPr>
        <w:t>previamente acordado según el cronograma de reuniones. Adicionalmente, se podrá hacer uso de correos electrónicos para consultas menores y coordinaciones futuras.</w:t>
      </w:r>
    </w:p>
    <w:p w14:paraId="6A282292" w14:textId="038B2524" w:rsidR="00D72805" w:rsidRDefault="00B756A7" w:rsidP="00D72805">
      <w:r>
        <w:br/>
      </w:r>
      <w:r>
        <w:br/>
      </w:r>
      <w:r>
        <w:br/>
      </w:r>
      <w:r>
        <w:br/>
      </w:r>
      <w:r>
        <w:br/>
      </w:r>
      <w:r>
        <w:br/>
      </w:r>
      <w:r>
        <w:br/>
      </w:r>
      <w:r>
        <w:br/>
      </w:r>
    </w:p>
    <w:p w14:paraId="20C33360" w14:textId="77777777" w:rsidR="00D72805" w:rsidRDefault="00D72805" w:rsidP="00D72805">
      <w:pPr>
        <w:pStyle w:val="Ttulo3"/>
        <w:keepNext/>
        <w:numPr>
          <w:ilvl w:val="2"/>
          <w:numId w:val="4"/>
        </w:numPr>
        <w:tabs>
          <w:tab w:val="clear" w:pos="3556"/>
        </w:tabs>
        <w:spacing w:before="120" w:after="120" w:line="240" w:lineRule="auto"/>
        <w:ind w:left="1418" w:hanging="851"/>
        <w:jc w:val="both"/>
      </w:pPr>
      <w:bookmarkStart w:id="172" w:name="_Toc156366054"/>
      <w:bookmarkStart w:id="173" w:name="_Toc187465839"/>
      <w:bookmarkStart w:id="174" w:name="_Toc430548033"/>
      <w:r w:rsidRPr="00A6727D">
        <w:lastRenderedPageBreak/>
        <w:t>IDENTIFICACIÓN DE LOS GRUPOS DE INTERÉS</w:t>
      </w:r>
      <w:bookmarkEnd w:id="172"/>
      <w:bookmarkEnd w:id="173"/>
      <w:bookmarkEnd w:id="174"/>
    </w:p>
    <w:tbl>
      <w:tblPr>
        <w:tblStyle w:val="9"/>
        <w:tblW w:w="3754" w:type="dxa"/>
        <w:jc w:val="center"/>
        <w:tblLayout w:type="fixed"/>
        <w:tblLook w:val="0000" w:firstRow="0" w:lastRow="0" w:firstColumn="0" w:lastColumn="0" w:noHBand="0" w:noVBand="0"/>
      </w:tblPr>
      <w:tblGrid>
        <w:gridCol w:w="3754"/>
      </w:tblGrid>
      <w:tr w:rsidR="00D72805" w:rsidRPr="00FF65FE" w14:paraId="603B6808" w14:textId="77777777" w:rsidTr="006255BB">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96B8C5" w14:textId="77777777" w:rsidR="00D72805" w:rsidRPr="00FF65FE" w:rsidRDefault="00D72805" w:rsidP="006255BB">
            <w:pPr>
              <w:pStyle w:val="Textoindependiente"/>
              <w:spacing w:beforeLines="20" w:before="48" w:afterLines="20" w:after="48"/>
              <w:ind w:left="0"/>
              <w:jc w:val="center"/>
              <w:rPr>
                <w:b/>
              </w:rPr>
            </w:pPr>
            <w:r w:rsidRPr="00FF65FE">
              <w:rPr>
                <w:b/>
              </w:rPr>
              <w:t>Grupo de interés</w:t>
            </w:r>
          </w:p>
        </w:tc>
      </w:tr>
      <w:tr w:rsidR="00D72805" w14:paraId="0B554893" w14:textId="77777777" w:rsidTr="006255BB">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6212EE85" w14:textId="05099BED" w:rsidR="00D72805" w:rsidRDefault="001E66C1" w:rsidP="006255BB">
            <w:pPr>
              <w:spacing w:before="60" w:after="60"/>
              <w:jc w:val="center"/>
            </w:pPr>
            <w:r w:rsidRPr="001E66C1">
              <w:t>Universidad Tecnológica del Perú</w:t>
            </w:r>
          </w:p>
        </w:tc>
      </w:tr>
      <w:tr w:rsidR="00D72805" w14:paraId="32B96115" w14:textId="77777777" w:rsidTr="006255BB">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61CDE43A" w14:textId="77777777" w:rsidR="00D72805" w:rsidRDefault="00D72805" w:rsidP="006255BB">
            <w:pPr>
              <w:spacing w:before="60" w:after="60"/>
              <w:jc w:val="center"/>
            </w:pPr>
          </w:p>
        </w:tc>
      </w:tr>
      <w:tr w:rsidR="00D72805" w14:paraId="5F4315A5" w14:textId="77777777" w:rsidTr="006255BB">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0CCE3E92" w14:textId="55CE6951" w:rsidR="00D72805" w:rsidRDefault="001A1457" w:rsidP="006255BB">
            <w:pPr>
              <w:spacing w:before="60" w:after="60"/>
              <w:jc w:val="center"/>
            </w:pPr>
            <w:r w:rsidRPr="001A1457">
              <w:t xml:space="preserve">MNSV </w:t>
            </w:r>
            <w:r w:rsidRPr="001E66C1">
              <w:t>SOFT</w:t>
            </w:r>
          </w:p>
        </w:tc>
      </w:tr>
      <w:tr w:rsidR="00D72805" w14:paraId="08B2EFA0" w14:textId="77777777" w:rsidTr="006255BB">
        <w:trPr>
          <w:trHeight w:val="390"/>
          <w:jc w:val="center"/>
        </w:trPr>
        <w:tc>
          <w:tcPr>
            <w:tcW w:w="3754" w:type="dxa"/>
            <w:vMerge/>
            <w:tcBorders>
              <w:top w:val="single" w:sz="6" w:space="0" w:color="000000"/>
              <w:left w:val="single" w:sz="6" w:space="0" w:color="000000"/>
              <w:right w:val="single" w:sz="6" w:space="0" w:color="000000"/>
            </w:tcBorders>
            <w:vAlign w:val="center"/>
          </w:tcPr>
          <w:p w14:paraId="2BA23408" w14:textId="77777777" w:rsidR="00D72805" w:rsidRDefault="00D72805" w:rsidP="006255BB">
            <w:pPr>
              <w:spacing w:before="60" w:after="60"/>
              <w:jc w:val="center"/>
            </w:pPr>
          </w:p>
        </w:tc>
      </w:tr>
      <w:tr w:rsidR="00D72805" w14:paraId="2971617B" w14:textId="77777777" w:rsidTr="006255BB">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539F82FF" w14:textId="77777777" w:rsidR="00D72805" w:rsidRDefault="00D72805" w:rsidP="006255BB">
            <w:pPr>
              <w:spacing w:before="60" w:after="60"/>
              <w:jc w:val="center"/>
            </w:pPr>
            <w:r>
              <w:t>El Auditorio y Personas Interesadas</w:t>
            </w:r>
          </w:p>
        </w:tc>
      </w:tr>
    </w:tbl>
    <w:p w14:paraId="01062EAE" w14:textId="68814BB1" w:rsidR="00D72805" w:rsidRDefault="00D72805" w:rsidP="00D72805"/>
    <w:p w14:paraId="653988F9" w14:textId="77777777" w:rsidR="00D72805" w:rsidRPr="00C7364A" w:rsidRDefault="00D72805" w:rsidP="00D72805"/>
    <w:p w14:paraId="6B48A866" w14:textId="0994747A" w:rsidR="00D72805" w:rsidRDefault="001E66C1" w:rsidP="00D72805">
      <w:pPr>
        <w:pStyle w:val="Ttulo3"/>
        <w:keepNext/>
        <w:numPr>
          <w:ilvl w:val="2"/>
          <w:numId w:val="4"/>
        </w:numPr>
        <w:tabs>
          <w:tab w:val="clear" w:pos="3556"/>
        </w:tabs>
        <w:spacing w:before="120" w:after="120" w:line="240" w:lineRule="auto"/>
        <w:ind w:left="1418" w:hanging="851"/>
        <w:jc w:val="both"/>
      </w:pPr>
      <w:bookmarkStart w:id="175" w:name="_Toc156366055"/>
      <w:bookmarkStart w:id="176" w:name="_Toc187465840"/>
      <w:bookmarkStart w:id="177" w:name="_Toc430548034"/>
      <w:r>
        <w:t xml:space="preserve">REUNIONES </w:t>
      </w:r>
      <w:r w:rsidR="00D72805" w:rsidRPr="00807F4A">
        <w:t>DE CONTROL, SEGUIMIENTO Y COORDINACION</w:t>
      </w:r>
      <w:bookmarkEnd w:id="175"/>
      <w:bookmarkEnd w:id="176"/>
      <w:bookmarkEnd w:id="177"/>
    </w:p>
    <w:tbl>
      <w:tblPr>
        <w:tblStyle w:val="8"/>
        <w:tblW w:w="7796"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693"/>
        <w:gridCol w:w="2268"/>
        <w:gridCol w:w="1418"/>
      </w:tblGrid>
      <w:tr w:rsidR="00D72805" w:rsidRPr="00FF65FE" w14:paraId="2133A6B4" w14:textId="77777777" w:rsidTr="0026787A">
        <w:tc>
          <w:tcPr>
            <w:tcW w:w="1417" w:type="dxa"/>
            <w:shd w:val="clear" w:color="auto" w:fill="C0C0C0"/>
          </w:tcPr>
          <w:p w14:paraId="5D714498" w14:textId="77777777" w:rsidR="00D72805" w:rsidRPr="00FF65FE" w:rsidRDefault="00D72805" w:rsidP="006255BB">
            <w:pPr>
              <w:pStyle w:val="Textoindependiente"/>
              <w:spacing w:beforeLines="20" w:before="48" w:afterLines="20" w:after="48"/>
              <w:ind w:left="0"/>
              <w:jc w:val="center"/>
              <w:rPr>
                <w:b/>
              </w:rPr>
            </w:pPr>
            <w:r w:rsidRPr="00FF65FE">
              <w:rPr>
                <w:b/>
              </w:rPr>
              <w:t>Reunión</w:t>
            </w:r>
          </w:p>
        </w:tc>
        <w:tc>
          <w:tcPr>
            <w:tcW w:w="2693" w:type="dxa"/>
            <w:shd w:val="clear" w:color="auto" w:fill="C0C0C0"/>
          </w:tcPr>
          <w:p w14:paraId="5D6158A7" w14:textId="77777777" w:rsidR="00D72805" w:rsidRPr="00FF65FE" w:rsidRDefault="00D72805" w:rsidP="006255BB">
            <w:pPr>
              <w:pStyle w:val="Textoindependiente"/>
              <w:spacing w:beforeLines="20" w:before="48" w:afterLines="20" w:after="48"/>
              <w:ind w:left="0"/>
              <w:jc w:val="center"/>
              <w:rPr>
                <w:b/>
              </w:rPr>
            </w:pPr>
            <w:r w:rsidRPr="00FF65FE">
              <w:rPr>
                <w:b/>
              </w:rPr>
              <w:t>Propósito</w:t>
            </w:r>
          </w:p>
        </w:tc>
        <w:tc>
          <w:tcPr>
            <w:tcW w:w="2268" w:type="dxa"/>
            <w:shd w:val="clear" w:color="auto" w:fill="C0C0C0"/>
          </w:tcPr>
          <w:p w14:paraId="7A92EBE9" w14:textId="77777777" w:rsidR="00D72805" w:rsidRPr="00FF65FE" w:rsidRDefault="00D72805" w:rsidP="006255BB">
            <w:pPr>
              <w:pStyle w:val="Textoindependiente"/>
              <w:spacing w:beforeLines="20" w:before="48" w:afterLines="20" w:after="48"/>
              <w:ind w:left="0"/>
              <w:jc w:val="center"/>
              <w:rPr>
                <w:b/>
              </w:rPr>
            </w:pPr>
            <w:r w:rsidRPr="00FF65FE">
              <w:rPr>
                <w:b/>
              </w:rPr>
              <w:t>Asistentes</w:t>
            </w:r>
          </w:p>
        </w:tc>
        <w:tc>
          <w:tcPr>
            <w:tcW w:w="1418" w:type="dxa"/>
            <w:shd w:val="clear" w:color="auto" w:fill="C0C0C0"/>
          </w:tcPr>
          <w:p w14:paraId="71714366" w14:textId="77777777" w:rsidR="00D72805" w:rsidRPr="00FF65FE" w:rsidRDefault="00D72805" w:rsidP="006255BB">
            <w:pPr>
              <w:pStyle w:val="Textoindependiente"/>
              <w:spacing w:beforeLines="20" w:before="48" w:afterLines="20" w:after="48"/>
              <w:ind w:left="0"/>
              <w:jc w:val="center"/>
              <w:rPr>
                <w:b/>
              </w:rPr>
            </w:pPr>
            <w:r w:rsidRPr="00FF65FE">
              <w:rPr>
                <w:b/>
              </w:rPr>
              <w:t>Frecuencia</w:t>
            </w:r>
          </w:p>
        </w:tc>
      </w:tr>
      <w:tr w:rsidR="00D72805" w14:paraId="6A45D890" w14:textId="77777777" w:rsidTr="0026787A">
        <w:trPr>
          <w:trHeight w:val="986"/>
        </w:trPr>
        <w:tc>
          <w:tcPr>
            <w:tcW w:w="1417" w:type="dxa"/>
            <w:vAlign w:val="center"/>
          </w:tcPr>
          <w:p w14:paraId="558F0A9A" w14:textId="77777777" w:rsidR="00D72805" w:rsidRDefault="00D72805" w:rsidP="006255BB">
            <w:pPr>
              <w:spacing w:before="60" w:after="60"/>
              <w:jc w:val="center"/>
            </w:pPr>
            <w:r>
              <w:t>Reuniones Internas</w:t>
            </w:r>
          </w:p>
        </w:tc>
        <w:tc>
          <w:tcPr>
            <w:tcW w:w="2693" w:type="dxa"/>
            <w:vAlign w:val="center"/>
          </w:tcPr>
          <w:p w14:paraId="6B968D29" w14:textId="77777777" w:rsidR="00D72805" w:rsidRPr="00FF65FE" w:rsidRDefault="00D72805" w:rsidP="006255BB">
            <w:pPr>
              <w:spacing w:before="60" w:after="60" w:line="360" w:lineRule="auto"/>
              <w:jc w:val="center"/>
            </w:pPr>
            <w:r w:rsidRPr="00FF65FE">
              <w:t>Visualizar el avance de los entregables y revisar el status del proyecto</w:t>
            </w:r>
            <w:r>
              <w:t>.</w:t>
            </w:r>
          </w:p>
        </w:tc>
        <w:tc>
          <w:tcPr>
            <w:tcW w:w="2268" w:type="dxa"/>
            <w:vAlign w:val="center"/>
          </w:tcPr>
          <w:p w14:paraId="0D215B55" w14:textId="77777777" w:rsidR="001E66C1" w:rsidRPr="00706C9F" w:rsidRDefault="001E66C1" w:rsidP="001E66C1">
            <w:pPr>
              <w:pStyle w:val="Prrafodelista"/>
              <w:numPr>
                <w:ilvl w:val="0"/>
                <w:numId w:val="26"/>
              </w:numPr>
              <w:spacing w:before="60" w:after="60"/>
              <w:rPr>
                <w:color w:val="374C80" w:themeColor="accent1" w:themeShade="BF"/>
                <w:sz w:val="20"/>
              </w:rPr>
            </w:pPr>
            <w:r w:rsidRPr="00706C9F">
              <w:rPr>
                <w:color w:val="374C80" w:themeColor="accent1" w:themeShade="BF"/>
                <w:sz w:val="20"/>
              </w:rPr>
              <w:t>Carlos Vílchez</w:t>
            </w:r>
          </w:p>
          <w:p w14:paraId="3918724C" w14:textId="77777777" w:rsidR="001E66C1" w:rsidRPr="00706C9F" w:rsidRDefault="001E66C1" w:rsidP="001E66C1">
            <w:pPr>
              <w:pStyle w:val="Prrafodelista"/>
              <w:numPr>
                <w:ilvl w:val="0"/>
                <w:numId w:val="26"/>
              </w:numPr>
              <w:spacing w:before="60" w:after="60"/>
              <w:rPr>
                <w:color w:val="374C80" w:themeColor="accent1" w:themeShade="BF"/>
                <w:sz w:val="20"/>
              </w:rPr>
            </w:pPr>
            <w:r w:rsidRPr="00706C9F">
              <w:rPr>
                <w:color w:val="374C80" w:themeColor="accent1" w:themeShade="BF"/>
                <w:sz w:val="20"/>
              </w:rPr>
              <w:t xml:space="preserve">Gerson </w:t>
            </w:r>
            <w:proofErr w:type="spellStart"/>
            <w:r w:rsidRPr="00706C9F">
              <w:rPr>
                <w:color w:val="374C80" w:themeColor="accent1" w:themeShade="BF"/>
                <w:sz w:val="20"/>
              </w:rPr>
              <w:t>Moghtader</w:t>
            </w:r>
            <w:proofErr w:type="spellEnd"/>
          </w:p>
          <w:p w14:paraId="11B7EFDE" w14:textId="77777777" w:rsidR="001E66C1" w:rsidRPr="00706C9F" w:rsidRDefault="001E66C1" w:rsidP="001E66C1">
            <w:pPr>
              <w:pStyle w:val="Prrafodelista"/>
              <w:numPr>
                <w:ilvl w:val="0"/>
                <w:numId w:val="26"/>
              </w:numPr>
              <w:spacing w:before="60" w:after="60"/>
              <w:rPr>
                <w:color w:val="374C80" w:themeColor="accent1" w:themeShade="BF"/>
                <w:sz w:val="20"/>
              </w:rPr>
            </w:pPr>
            <w:proofErr w:type="spellStart"/>
            <w:r w:rsidRPr="00706C9F">
              <w:rPr>
                <w:color w:val="374C80" w:themeColor="accent1" w:themeShade="BF"/>
                <w:sz w:val="20"/>
              </w:rPr>
              <w:t>Jhonnatan</w:t>
            </w:r>
            <w:proofErr w:type="spellEnd"/>
            <w:r w:rsidRPr="00706C9F">
              <w:rPr>
                <w:color w:val="374C80" w:themeColor="accent1" w:themeShade="BF"/>
                <w:sz w:val="20"/>
              </w:rPr>
              <w:t xml:space="preserve"> Salvatierra</w:t>
            </w:r>
          </w:p>
          <w:p w14:paraId="0BB1FB4E" w14:textId="229E44D7" w:rsidR="001E66C1" w:rsidRPr="00706C9F" w:rsidRDefault="001E66C1" w:rsidP="001E66C1">
            <w:pPr>
              <w:pStyle w:val="Prrafodelista"/>
              <w:numPr>
                <w:ilvl w:val="0"/>
                <w:numId w:val="26"/>
              </w:numPr>
              <w:spacing w:before="60" w:after="60"/>
              <w:rPr>
                <w:color w:val="374C80" w:themeColor="accent1" w:themeShade="BF"/>
                <w:sz w:val="20"/>
              </w:rPr>
            </w:pPr>
            <w:r w:rsidRPr="00706C9F">
              <w:rPr>
                <w:color w:val="374C80" w:themeColor="accent1" w:themeShade="BF"/>
                <w:sz w:val="20"/>
              </w:rPr>
              <w:t>Paolo Novoa</w:t>
            </w:r>
          </w:p>
        </w:tc>
        <w:tc>
          <w:tcPr>
            <w:tcW w:w="1418" w:type="dxa"/>
            <w:vAlign w:val="center"/>
          </w:tcPr>
          <w:p w14:paraId="460288C5" w14:textId="77777777" w:rsidR="00D72805" w:rsidRPr="009B44B6" w:rsidRDefault="00D72805" w:rsidP="006255BB">
            <w:pPr>
              <w:spacing w:before="60" w:after="60"/>
              <w:jc w:val="center"/>
              <w:rPr>
                <w:sz w:val="16"/>
                <w:szCs w:val="16"/>
              </w:rPr>
            </w:pPr>
            <w:r w:rsidRPr="001E66C1">
              <w:rPr>
                <w:szCs w:val="16"/>
              </w:rPr>
              <w:t>Quincenal</w:t>
            </w:r>
          </w:p>
        </w:tc>
      </w:tr>
      <w:tr w:rsidR="00D72805" w14:paraId="5A6E7C88" w14:textId="77777777" w:rsidTr="0026787A">
        <w:tc>
          <w:tcPr>
            <w:tcW w:w="1417" w:type="dxa"/>
            <w:vAlign w:val="center"/>
          </w:tcPr>
          <w:p w14:paraId="1491F4D7" w14:textId="77777777" w:rsidR="00D72805" w:rsidRDefault="00D72805" w:rsidP="006255BB">
            <w:pPr>
              <w:spacing w:before="60" w:after="60"/>
              <w:jc w:val="center"/>
            </w:pPr>
            <w:r>
              <w:t>Reuniones Externas</w:t>
            </w:r>
          </w:p>
        </w:tc>
        <w:tc>
          <w:tcPr>
            <w:tcW w:w="2693" w:type="dxa"/>
            <w:vAlign w:val="center"/>
          </w:tcPr>
          <w:p w14:paraId="3E6A9E7E" w14:textId="77777777" w:rsidR="00D72805" w:rsidRPr="00FF65FE" w:rsidRDefault="00D72805" w:rsidP="006255BB">
            <w:pPr>
              <w:spacing w:before="60" w:after="60" w:line="360" w:lineRule="auto"/>
              <w:jc w:val="center"/>
            </w:pPr>
            <w:r w:rsidRPr="00FF65FE">
              <w:t>Evaluar la aceptación de los entregables</w:t>
            </w:r>
            <w:r>
              <w:t>.</w:t>
            </w:r>
          </w:p>
        </w:tc>
        <w:tc>
          <w:tcPr>
            <w:tcW w:w="2268" w:type="dxa"/>
          </w:tcPr>
          <w:p w14:paraId="5D0F7795" w14:textId="77777777" w:rsidR="0026787A" w:rsidRPr="00706C9F" w:rsidRDefault="0026787A" w:rsidP="0026787A">
            <w:pPr>
              <w:pStyle w:val="Prrafodelista"/>
              <w:numPr>
                <w:ilvl w:val="0"/>
                <w:numId w:val="26"/>
              </w:numPr>
              <w:spacing w:before="60" w:after="60"/>
              <w:rPr>
                <w:color w:val="374C80" w:themeColor="accent1" w:themeShade="BF"/>
                <w:sz w:val="20"/>
              </w:rPr>
            </w:pPr>
            <w:r w:rsidRPr="00706C9F">
              <w:rPr>
                <w:color w:val="374C80" w:themeColor="accent1" w:themeShade="BF"/>
                <w:sz w:val="20"/>
              </w:rPr>
              <w:t>Carlos Vílchez</w:t>
            </w:r>
          </w:p>
          <w:p w14:paraId="356B837E" w14:textId="77777777" w:rsidR="0026787A" w:rsidRPr="00706C9F" w:rsidRDefault="0026787A" w:rsidP="0026787A">
            <w:pPr>
              <w:pStyle w:val="Prrafodelista"/>
              <w:numPr>
                <w:ilvl w:val="0"/>
                <w:numId w:val="26"/>
              </w:numPr>
              <w:spacing w:before="60" w:after="60"/>
              <w:rPr>
                <w:color w:val="374C80" w:themeColor="accent1" w:themeShade="BF"/>
                <w:sz w:val="20"/>
              </w:rPr>
            </w:pPr>
            <w:r w:rsidRPr="00706C9F">
              <w:rPr>
                <w:color w:val="374C80" w:themeColor="accent1" w:themeShade="BF"/>
                <w:sz w:val="20"/>
              </w:rPr>
              <w:t xml:space="preserve">Gerson </w:t>
            </w:r>
            <w:proofErr w:type="spellStart"/>
            <w:r w:rsidRPr="00706C9F">
              <w:rPr>
                <w:color w:val="374C80" w:themeColor="accent1" w:themeShade="BF"/>
                <w:sz w:val="20"/>
              </w:rPr>
              <w:t>Moghtader</w:t>
            </w:r>
            <w:proofErr w:type="spellEnd"/>
          </w:p>
          <w:p w14:paraId="78A055FB" w14:textId="01898A47" w:rsidR="0026787A" w:rsidRPr="00706C9F" w:rsidRDefault="0026787A" w:rsidP="0026787A">
            <w:pPr>
              <w:pStyle w:val="Prrafodelista"/>
              <w:numPr>
                <w:ilvl w:val="0"/>
                <w:numId w:val="26"/>
              </w:numPr>
              <w:spacing w:before="60" w:after="60"/>
              <w:rPr>
                <w:color w:val="374C80" w:themeColor="accent1" w:themeShade="BF"/>
                <w:sz w:val="20"/>
              </w:rPr>
            </w:pPr>
            <w:proofErr w:type="spellStart"/>
            <w:r w:rsidRPr="00706C9F">
              <w:rPr>
                <w:color w:val="374C80" w:themeColor="accent1" w:themeShade="BF"/>
                <w:sz w:val="20"/>
              </w:rPr>
              <w:t>Jhonnatan</w:t>
            </w:r>
            <w:proofErr w:type="spellEnd"/>
            <w:r w:rsidRPr="00706C9F">
              <w:rPr>
                <w:color w:val="374C80" w:themeColor="accent1" w:themeShade="BF"/>
                <w:sz w:val="20"/>
              </w:rPr>
              <w:t xml:space="preserve"> Salvatierra</w:t>
            </w:r>
          </w:p>
          <w:p w14:paraId="148A6F62" w14:textId="5A552A67" w:rsidR="0026787A" w:rsidRPr="00706C9F" w:rsidRDefault="0026787A" w:rsidP="0026787A">
            <w:pPr>
              <w:pStyle w:val="Prrafodelista"/>
              <w:numPr>
                <w:ilvl w:val="0"/>
                <w:numId w:val="26"/>
              </w:numPr>
              <w:spacing w:before="60" w:after="60"/>
              <w:rPr>
                <w:color w:val="374C80" w:themeColor="accent1" w:themeShade="BF"/>
                <w:sz w:val="20"/>
              </w:rPr>
            </w:pPr>
            <w:r w:rsidRPr="00706C9F">
              <w:rPr>
                <w:color w:val="374C80" w:themeColor="accent1" w:themeShade="BF"/>
                <w:sz w:val="20"/>
              </w:rPr>
              <w:t>Paolo Novoa</w:t>
            </w:r>
          </w:p>
          <w:p w14:paraId="1048941A" w14:textId="6BCD6CCE" w:rsidR="0026787A" w:rsidRPr="00706C9F" w:rsidRDefault="0026787A" w:rsidP="0026787A">
            <w:pPr>
              <w:pStyle w:val="Prrafodelista"/>
              <w:numPr>
                <w:ilvl w:val="0"/>
                <w:numId w:val="26"/>
              </w:numPr>
              <w:spacing w:before="60" w:after="60"/>
              <w:rPr>
                <w:color w:val="374C80" w:themeColor="accent1" w:themeShade="BF"/>
                <w:sz w:val="20"/>
              </w:rPr>
            </w:pPr>
            <w:r w:rsidRPr="00706C9F">
              <w:rPr>
                <w:color w:val="374C80" w:themeColor="accent1" w:themeShade="BF"/>
                <w:sz w:val="20"/>
              </w:rPr>
              <w:t>Manuel Sáenz</w:t>
            </w:r>
          </w:p>
          <w:p w14:paraId="513FE4C6" w14:textId="125C3B83" w:rsidR="00D72805" w:rsidRPr="00706C9F" w:rsidRDefault="00D72805" w:rsidP="0026787A">
            <w:pPr>
              <w:spacing w:before="60" w:after="60"/>
              <w:jc w:val="center"/>
            </w:pPr>
          </w:p>
        </w:tc>
        <w:tc>
          <w:tcPr>
            <w:tcW w:w="1418" w:type="dxa"/>
            <w:vAlign w:val="center"/>
          </w:tcPr>
          <w:p w14:paraId="1B385055" w14:textId="77777777" w:rsidR="00D72805" w:rsidRPr="00F96864" w:rsidRDefault="00D72805" w:rsidP="006255BB">
            <w:pPr>
              <w:spacing w:before="60" w:after="60"/>
              <w:jc w:val="center"/>
            </w:pPr>
            <w:r w:rsidRPr="00F96864">
              <w:t>Mensual</w:t>
            </w:r>
          </w:p>
        </w:tc>
      </w:tr>
    </w:tbl>
    <w:p w14:paraId="5BAC5B53" w14:textId="77777777" w:rsidR="00D72805" w:rsidRPr="00BD72A4" w:rsidRDefault="00D72805" w:rsidP="00D72805"/>
    <w:p w14:paraId="7E386AE5" w14:textId="5276058D" w:rsidR="00D72805" w:rsidRPr="00C7364A" w:rsidRDefault="00B756A7" w:rsidP="00D72805">
      <w:pPr>
        <w:ind w:left="576"/>
        <w:rPr>
          <w:color w:val="0000FF"/>
        </w:rPr>
      </w:pPr>
      <w:r>
        <w:rPr>
          <w:color w:val="0000FF"/>
        </w:rPr>
        <w:br/>
      </w:r>
      <w:r>
        <w:rPr>
          <w:color w:val="0000FF"/>
        </w:rPr>
        <w:br/>
      </w:r>
      <w:r>
        <w:rPr>
          <w:color w:val="0000FF"/>
        </w:rPr>
        <w:br/>
      </w:r>
    </w:p>
    <w:p w14:paraId="5569DB09" w14:textId="77777777" w:rsidR="00D72805" w:rsidRDefault="00D72805" w:rsidP="00D72805">
      <w:pPr>
        <w:pStyle w:val="Ttulo3"/>
        <w:keepNext/>
        <w:numPr>
          <w:ilvl w:val="2"/>
          <w:numId w:val="4"/>
        </w:numPr>
        <w:tabs>
          <w:tab w:val="clear" w:pos="3556"/>
        </w:tabs>
        <w:spacing w:before="120" w:after="120" w:line="240" w:lineRule="auto"/>
        <w:ind w:left="1418" w:hanging="851"/>
        <w:jc w:val="both"/>
      </w:pPr>
      <w:bookmarkStart w:id="178" w:name="_Toc187465841"/>
      <w:bookmarkStart w:id="179" w:name="_Toc430548035"/>
      <w:r w:rsidRPr="00807F4A">
        <w:lastRenderedPageBreak/>
        <w:t>DOCUMENTOS PARA COMUNICACIÓN Y CONTROL</w:t>
      </w:r>
      <w:bookmarkEnd w:id="178"/>
      <w:bookmarkEnd w:id="179"/>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D72805" w:rsidRPr="00857C01" w14:paraId="210E8FC6" w14:textId="77777777" w:rsidTr="006255BB">
        <w:tc>
          <w:tcPr>
            <w:tcW w:w="1276" w:type="dxa"/>
            <w:shd w:val="clear" w:color="auto" w:fill="BFBFBF"/>
          </w:tcPr>
          <w:p w14:paraId="5904CE3F" w14:textId="77777777" w:rsidR="00D72805" w:rsidRPr="00863E2B" w:rsidRDefault="00D72805" w:rsidP="006255BB">
            <w:pPr>
              <w:pStyle w:val="Textoindependiente"/>
              <w:spacing w:beforeLines="20" w:before="48" w:afterLines="20" w:after="48"/>
              <w:ind w:left="0"/>
              <w:jc w:val="center"/>
              <w:rPr>
                <w:b/>
              </w:rPr>
            </w:pPr>
            <w:r w:rsidRPr="00863E2B">
              <w:rPr>
                <w:b/>
              </w:rPr>
              <w:t>Autor</w:t>
            </w:r>
          </w:p>
        </w:tc>
        <w:tc>
          <w:tcPr>
            <w:tcW w:w="1417" w:type="dxa"/>
            <w:shd w:val="clear" w:color="auto" w:fill="BFBFBF"/>
          </w:tcPr>
          <w:p w14:paraId="286928E5" w14:textId="77777777" w:rsidR="00D72805" w:rsidRPr="00863E2B" w:rsidRDefault="00D72805" w:rsidP="006255BB">
            <w:pPr>
              <w:pStyle w:val="Textoindependiente"/>
              <w:spacing w:beforeLines="20" w:before="48" w:afterLines="20" w:after="48"/>
              <w:ind w:left="0"/>
              <w:jc w:val="center"/>
              <w:rPr>
                <w:b/>
              </w:rPr>
            </w:pPr>
            <w:r w:rsidRPr="00863E2B">
              <w:rPr>
                <w:b/>
              </w:rPr>
              <w:t>Documento</w:t>
            </w:r>
          </w:p>
        </w:tc>
        <w:tc>
          <w:tcPr>
            <w:tcW w:w="1843" w:type="dxa"/>
            <w:shd w:val="clear" w:color="auto" w:fill="BFBFBF"/>
          </w:tcPr>
          <w:p w14:paraId="6552A325" w14:textId="77777777" w:rsidR="00D72805" w:rsidRPr="00863E2B" w:rsidRDefault="00D72805" w:rsidP="006255BB">
            <w:pPr>
              <w:pStyle w:val="Textoindependiente"/>
              <w:spacing w:beforeLines="20" w:before="48" w:afterLines="20" w:after="48"/>
              <w:ind w:left="0"/>
              <w:jc w:val="center"/>
              <w:rPr>
                <w:b/>
              </w:rPr>
            </w:pPr>
            <w:r w:rsidRPr="00863E2B">
              <w:rPr>
                <w:b/>
              </w:rPr>
              <w:t>Propósito</w:t>
            </w:r>
          </w:p>
        </w:tc>
        <w:tc>
          <w:tcPr>
            <w:tcW w:w="1276" w:type="dxa"/>
            <w:shd w:val="clear" w:color="auto" w:fill="BFBFBF"/>
          </w:tcPr>
          <w:p w14:paraId="2E49A6FF" w14:textId="77777777" w:rsidR="00D72805" w:rsidRPr="00863E2B" w:rsidRDefault="00D72805" w:rsidP="006255BB">
            <w:pPr>
              <w:pStyle w:val="Textoindependiente"/>
              <w:spacing w:beforeLines="20" w:before="48" w:afterLines="20" w:after="48"/>
              <w:ind w:left="0"/>
              <w:jc w:val="center"/>
              <w:rPr>
                <w:b/>
              </w:rPr>
            </w:pPr>
            <w:r w:rsidRPr="00863E2B">
              <w:rPr>
                <w:b/>
              </w:rPr>
              <w:t>Auditorio</w:t>
            </w:r>
          </w:p>
        </w:tc>
        <w:tc>
          <w:tcPr>
            <w:tcW w:w="1134" w:type="dxa"/>
            <w:shd w:val="clear" w:color="auto" w:fill="BFBFBF"/>
          </w:tcPr>
          <w:p w14:paraId="5A985555" w14:textId="77777777" w:rsidR="00D72805" w:rsidRPr="00863E2B" w:rsidRDefault="00D72805" w:rsidP="006255BB">
            <w:pPr>
              <w:pStyle w:val="Textoindependiente"/>
              <w:spacing w:beforeLines="20" w:before="48" w:afterLines="20" w:after="48"/>
              <w:ind w:left="0"/>
              <w:jc w:val="center"/>
              <w:rPr>
                <w:b/>
              </w:rPr>
            </w:pPr>
            <w:r w:rsidRPr="00863E2B">
              <w:rPr>
                <w:b/>
              </w:rPr>
              <w:t>Frecuencia</w:t>
            </w:r>
          </w:p>
        </w:tc>
      </w:tr>
      <w:tr w:rsidR="00D72805" w:rsidRPr="00857C01" w14:paraId="4F1F2ACB" w14:textId="77777777" w:rsidTr="006255BB">
        <w:tc>
          <w:tcPr>
            <w:tcW w:w="1276" w:type="dxa"/>
            <w:shd w:val="clear" w:color="auto" w:fill="auto"/>
            <w:vAlign w:val="center"/>
          </w:tcPr>
          <w:p w14:paraId="46AE5600" w14:textId="41023EAE" w:rsidR="00D72805" w:rsidRPr="00706C9F" w:rsidRDefault="00706C9F" w:rsidP="006255BB">
            <w:pPr>
              <w:pStyle w:val="Textoindependiente"/>
              <w:spacing w:beforeLines="20" w:before="48" w:afterLines="20" w:after="48"/>
              <w:ind w:left="0"/>
              <w:jc w:val="center"/>
              <w:rPr>
                <w:color w:val="374C80" w:themeColor="accent1" w:themeShade="BF"/>
              </w:rPr>
            </w:pPr>
            <w:r w:rsidRPr="00706C9F">
              <w:rPr>
                <w:color w:val="374C80" w:themeColor="accent1" w:themeShade="BF"/>
              </w:rPr>
              <w:t xml:space="preserve">Gerson </w:t>
            </w:r>
            <w:proofErr w:type="spellStart"/>
            <w:r w:rsidRPr="00706C9F">
              <w:rPr>
                <w:color w:val="374C80" w:themeColor="accent1" w:themeShade="BF"/>
              </w:rPr>
              <w:t>Moghtader</w:t>
            </w:r>
            <w:proofErr w:type="spellEnd"/>
          </w:p>
        </w:tc>
        <w:tc>
          <w:tcPr>
            <w:tcW w:w="1417" w:type="dxa"/>
            <w:shd w:val="clear" w:color="auto" w:fill="auto"/>
          </w:tcPr>
          <w:p w14:paraId="29262B3F" w14:textId="77777777" w:rsidR="00D72805" w:rsidRPr="00706C9F" w:rsidRDefault="00D72805" w:rsidP="006255BB">
            <w:pPr>
              <w:pStyle w:val="Textoindependiente"/>
              <w:spacing w:beforeLines="20" w:before="48" w:afterLines="20" w:after="48"/>
              <w:ind w:left="0"/>
              <w:jc w:val="center"/>
              <w:rPr>
                <w:color w:val="374C80" w:themeColor="accent1" w:themeShade="BF"/>
              </w:rPr>
            </w:pPr>
            <w:r w:rsidRPr="00706C9F">
              <w:rPr>
                <w:color w:val="374C80" w:themeColor="accent1" w:themeShade="BF"/>
              </w:rPr>
              <w:t>Plan de Proyecto</w:t>
            </w:r>
          </w:p>
        </w:tc>
        <w:tc>
          <w:tcPr>
            <w:tcW w:w="1843" w:type="dxa"/>
            <w:shd w:val="clear" w:color="auto" w:fill="auto"/>
          </w:tcPr>
          <w:p w14:paraId="3855E348" w14:textId="77777777" w:rsidR="00D72805" w:rsidRPr="00706C9F" w:rsidRDefault="00D72805" w:rsidP="006255BB">
            <w:pPr>
              <w:pStyle w:val="Textoindependiente"/>
              <w:spacing w:beforeLines="20" w:before="48" w:afterLines="20" w:after="48"/>
              <w:ind w:left="0"/>
              <w:rPr>
                <w:color w:val="374C80" w:themeColor="accent1" w:themeShade="BF"/>
              </w:rPr>
            </w:pPr>
            <w:r w:rsidRPr="00706C9F">
              <w:rPr>
                <w:color w:val="374C80" w:themeColor="accent1" w:themeShade="BF"/>
              </w:rPr>
              <w:t>Tomar decisiones de costo y tiempo respecto al proyecto</w:t>
            </w:r>
          </w:p>
        </w:tc>
        <w:tc>
          <w:tcPr>
            <w:tcW w:w="1276" w:type="dxa"/>
            <w:shd w:val="clear" w:color="auto" w:fill="auto"/>
          </w:tcPr>
          <w:p w14:paraId="51FD215D" w14:textId="77777777" w:rsidR="00D72805" w:rsidRPr="00706C9F" w:rsidRDefault="00D72805" w:rsidP="006255BB">
            <w:pPr>
              <w:pStyle w:val="Textoindependiente"/>
              <w:spacing w:beforeLines="20" w:before="48" w:afterLines="20" w:after="48"/>
              <w:ind w:left="0"/>
              <w:jc w:val="center"/>
              <w:rPr>
                <w:color w:val="374C80" w:themeColor="accent1" w:themeShade="BF"/>
              </w:rPr>
            </w:pPr>
            <w:r w:rsidRPr="00706C9F">
              <w:rPr>
                <w:color w:val="374C80" w:themeColor="accent1" w:themeShade="BF"/>
              </w:rPr>
              <w:t>Ambiente de Trabajo del Equipo</w:t>
            </w:r>
          </w:p>
        </w:tc>
        <w:tc>
          <w:tcPr>
            <w:tcW w:w="1134" w:type="dxa"/>
            <w:shd w:val="clear" w:color="auto" w:fill="auto"/>
          </w:tcPr>
          <w:p w14:paraId="76F5CF50" w14:textId="77777777" w:rsidR="00D72805" w:rsidRPr="00706C9F" w:rsidRDefault="00D72805" w:rsidP="006255BB">
            <w:pPr>
              <w:pStyle w:val="Textoindependiente"/>
              <w:spacing w:beforeLines="20" w:before="48" w:afterLines="20" w:after="48"/>
              <w:ind w:left="0"/>
              <w:jc w:val="center"/>
              <w:rPr>
                <w:color w:val="374C80" w:themeColor="accent1" w:themeShade="BF"/>
              </w:rPr>
            </w:pPr>
            <w:r w:rsidRPr="00706C9F">
              <w:rPr>
                <w:color w:val="374C80" w:themeColor="accent1" w:themeShade="BF"/>
              </w:rPr>
              <w:t>Único</w:t>
            </w:r>
          </w:p>
        </w:tc>
      </w:tr>
      <w:tr w:rsidR="00D72805" w:rsidRPr="00857C01" w14:paraId="7EE459E7" w14:textId="77777777" w:rsidTr="006255BB">
        <w:tc>
          <w:tcPr>
            <w:tcW w:w="1276" w:type="dxa"/>
            <w:shd w:val="clear" w:color="auto" w:fill="auto"/>
            <w:vAlign w:val="center"/>
          </w:tcPr>
          <w:p w14:paraId="79B99BF6" w14:textId="5F2D13BB" w:rsidR="00D72805" w:rsidRPr="00706C9F" w:rsidRDefault="00706C9F" w:rsidP="006255BB">
            <w:pPr>
              <w:pStyle w:val="Textoindependiente"/>
              <w:spacing w:beforeLines="20" w:before="48" w:afterLines="20" w:after="48"/>
              <w:ind w:left="0"/>
              <w:jc w:val="center"/>
              <w:rPr>
                <w:color w:val="374C80" w:themeColor="accent1" w:themeShade="BF"/>
              </w:rPr>
            </w:pPr>
            <w:r w:rsidRPr="00706C9F">
              <w:rPr>
                <w:color w:val="374C80" w:themeColor="accent1" w:themeShade="BF"/>
              </w:rPr>
              <w:t>Carlos Vílchez</w:t>
            </w:r>
          </w:p>
        </w:tc>
        <w:tc>
          <w:tcPr>
            <w:tcW w:w="1417" w:type="dxa"/>
            <w:shd w:val="clear" w:color="auto" w:fill="auto"/>
          </w:tcPr>
          <w:p w14:paraId="60A133FC" w14:textId="77777777" w:rsidR="00D72805" w:rsidRPr="00706C9F" w:rsidRDefault="00D72805" w:rsidP="006255BB">
            <w:pPr>
              <w:pStyle w:val="Textoindependiente"/>
              <w:spacing w:beforeLines="20" w:before="48" w:afterLines="20" w:after="48"/>
              <w:ind w:left="0"/>
              <w:jc w:val="center"/>
              <w:rPr>
                <w:color w:val="374C80" w:themeColor="accent1" w:themeShade="BF"/>
              </w:rPr>
            </w:pPr>
            <w:r w:rsidRPr="00706C9F">
              <w:rPr>
                <w:color w:val="374C80" w:themeColor="accent1" w:themeShade="BF"/>
              </w:rPr>
              <w:t>Cronograma de Proyecto</w:t>
            </w:r>
          </w:p>
        </w:tc>
        <w:tc>
          <w:tcPr>
            <w:tcW w:w="1843" w:type="dxa"/>
            <w:shd w:val="clear" w:color="auto" w:fill="auto"/>
            <w:vAlign w:val="center"/>
          </w:tcPr>
          <w:p w14:paraId="2354420F" w14:textId="77777777" w:rsidR="00D72805" w:rsidRPr="00706C9F" w:rsidRDefault="00D72805" w:rsidP="006255BB">
            <w:pPr>
              <w:pStyle w:val="Textoindependiente"/>
              <w:spacing w:beforeLines="20" w:before="48" w:afterLines="20" w:after="48"/>
              <w:ind w:left="0"/>
              <w:rPr>
                <w:color w:val="374C80" w:themeColor="accent1" w:themeShade="BF"/>
              </w:rPr>
            </w:pPr>
            <w:r w:rsidRPr="00706C9F">
              <w:rPr>
                <w:color w:val="374C80" w:themeColor="accent1" w:themeShade="BF"/>
              </w:rPr>
              <w:t>Establecer los tiempos de procesos para su correcta ejecución</w:t>
            </w:r>
          </w:p>
        </w:tc>
        <w:tc>
          <w:tcPr>
            <w:tcW w:w="1276" w:type="dxa"/>
            <w:shd w:val="clear" w:color="auto" w:fill="auto"/>
          </w:tcPr>
          <w:p w14:paraId="7277086C" w14:textId="77777777" w:rsidR="00D72805" w:rsidRPr="00706C9F" w:rsidRDefault="00D72805" w:rsidP="006255BB">
            <w:pPr>
              <w:pStyle w:val="Textoindependiente"/>
              <w:spacing w:beforeLines="20" w:before="48" w:afterLines="20" w:after="48"/>
              <w:ind w:left="0"/>
              <w:jc w:val="center"/>
              <w:rPr>
                <w:color w:val="374C80" w:themeColor="accent1" w:themeShade="BF"/>
              </w:rPr>
            </w:pPr>
            <w:r w:rsidRPr="00706C9F">
              <w:rPr>
                <w:color w:val="374C80" w:themeColor="accent1" w:themeShade="BF"/>
              </w:rPr>
              <w:t>Ambiente de Trabajo del Equipo</w:t>
            </w:r>
          </w:p>
        </w:tc>
        <w:tc>
          <w:tcPr>
            <w:tcW w:w="1134" w:type="dxa"/>
            <w:shd w:val="clear" w:color="auto" w:fill="auto"/>
          </w:tcPr>
          <w:p w14:paraId="5B8B024E" w14:textId="77777777" w:rsidR="00D72805" w:rsidRPr="00706C9F" w:rsidRDefault="00D72805" w:rsidP="006255BB">
            <w:pPr>
              <w:pStyle w:val="Textoindependiente"/>
              <w:spacing w:beforeLines="20" w:before="48" w:afterLines="20" w:after="48"/>
              <w:ind w:left="0"/>
              <w:jc w:val="center"/>
              <w:rPr>
                <w:color w:val="374C80" w:themeColor="accent1" w:themeShade="BF"/>
              </w:rPr>
            </w:pPr>
            <w:r w:rsidRPr="00706C9F">
              <w:rPr>
                <w:color w:val="374C80" w:themeColor="accent1" w:themeShade="BF"/>
              </w:rPr>
              <w:t>Único</w:t>
            </w:r>
          </w:p>
        </w:tc>
      </w:tr>
      <w:tr w:rsidR="00D72805" w14:paraId="1500EE19" w14:textId="77777777" w:rsidTr="006255BB">
        <w:tc>
          <w:tcPr>
            <w:tcW w:w="1276" w:type="dxa"/>
            <w:vAlign w:val="center"/>
          </w:tcPr>
          <w:p w14:paraId="1959DE85" w14:textId="77777777" w:rsidR="00D72805" w:rsidRPr="00863E2B" w:rsidRDefault="00D72805" w:rsidP="006255BB">
            <w:pPr>
              <w:spacing w:line="360" w:lineRule="auto"/>
              <w:jc w:val="center"/>
            </w:pPr>
          </w:p>
          <w:p w14:paraId="27BA4180" w14:textId="62EEF302" w:rsidR="00D72805" w:rsidRPr="00863E2B" w:rsidRDefault="00B150F9" w:rsidP="006255BB">
            <w:pPr>
              <w:spacing w:line="360" w:lineRule="auto"/>
              <w:jc w:val="center"/>
            </w:pPr>
            <w:r>
              <w:t>Paolo Novoa</w:t>
            </w:r>
          </w:p>
        </w:tc>
        <w:tc>
          <w:tcPr>
            <w:tcW w:w="1417" w:type="dxa"/>
            <w:vAlign w:val="center"/>
          </w:tcPr>
          <w:p w14:paraId="2F6F9348" w14:textId="77777777" w:rsidR="00D72805" w:rsidRPr="00863E2B" w:rsidRDefault="00D72805" w:rsidP="006255BB">
            <w:pPr>
              <w:spacing w:line="360" w:lineRule="auto"/>
              <w:jc w:val="center"/>
            </w:pPr>
            <w:r w:rsidRPr="00863E2B">
              <w:t>Acta de Reunión Interna</w:t>
            </w:r>
          </w:p>
        </w:tc>
        <w:tc>
          <w:tcPr>
            <w:tcW w:w="1843" w:type="dxa"/>
            <w:vAlign w:val="center"/>
          </w:tcPr>
          <w:p w14:paraId="66720B71" w14:textId="77777777" w:rsidR="00D72805" w:rsidRPr="00863E2B" w:rsidRDefault="00D72805" w:rsidP="006255BB">
            <w:pPr>
              <w:spacing w:line="360" w:lineRule="auto"/>
            </w:pPr>
            <w:r w:rsidRPr="00863E2B">
              <w:t>Llevar el registro de las reuniones entre el equipo de trabajo</w:t>
            </w:r>
          </w:p>
        </w:tc>
        <w:tc>
          <w:tcPr>
            <w:tcW w:w="1276" w:type="dxa"/>
            <w:vAlign w:val="center"/>
          </w:tcPr>
          <w:p w14:paraId="402DE988" w14:textId="77777777" w:rsidR="00D72805" w:rsidRPr="00863E2B" w:rsidRDefault="00D72805" w:rsidP="006255BB">
            <w:pPr>
              <w:spacing w:line="360" w:lineRule="auto"/>
              <w:jc w:val="center"/>
            </w:pPr>
            <w:r w:rsidRPr="00863E2B">
              <w:t>Ambiente de Trabajo del Equipo</w:t>
            </w:r>
          </w:p>
        </w:tc>
        <w:tc>
          <w:tcPr>
            <w:tcW w:w="1134" w:type="dxa"/>
            <w:vAlign w:val="center"/>
          </w:tcPr>
          <w:p w14:paraId="3C64ED6F" w14:textId="77777777" w:rsidR="00D72805" w:rsidRPr="00863E2B" w:rsidRDefault="00D72805" w:rsidP="006255BB">
            <w:pPr>
              <w:spacing w:line="360" w:lineRule="auto"/>
              <w:jc w:val="center"/>
            </w:pPr>
          </w:p>
          <w:p w14:paraId="06F58BCD" w14:textId="77777777" w:rsidR="00D72805" w:rsidRPr="00863E2B" w:rsidRDefault="00D72805" w:rsidP="006255BB">
            <w:pPr>
              <w:spacing w:line="360" w:lineRule="auto"/>
              <w:jc w:val="center"/>
            </w:pPr>
            <w:r w:rsidRPr="00863E2B">
              <w:t>Quincenal</w:t>
            </w:r>
          </w:p>
        </w:tc>
      </w:tr>
      <w:tr w:rsidR="00D72805" w14:paraId="5D75F076" w14:textId="77777777" w:rsidTr="006255BB">
        <w:tc>
          <w:tcPr>
            <w:tcW w:w="1276" w:type="dxa"/>
            <w:vAlign w:val="center"/>
          </w:tcPr>
          <w:p w14:paraId="5FBAF884" w14:textId="4BD5455E" w:rsidR="00D72805" w:rsidRPr="00863E2B" w:rsidRDefault="00B150F9" w:rsidP="006255BB">
            <w:pPr>
              <w:spacing w:line="360" w:lineRule="auto"/>
              <w:jc w:val="center"/>
            </w:pPr>
            <w:r>
              <w:rPr>
                <w:sz w:val="18"/>
              </w:rPr>
              <w:t>Paolo Novoa</w:t>
            </w:r>
          </w:p>
        </w:tc>
        <w:tc>
          <w:tcPr>
            <w:tcW w:w="1417" w:type="dxa"/>
            <w:vAlign w:val="center"/>
          </w:tcPr>
          <w:p w14:paraId="22DCCC14" w14:textId="77777777" w:rsidR="00D72805" w:rsidRPr="00863E2B" w:rsidRDefault="00D72805" w:rsidP="006255BB">
            <w:pPr>
              <w:spacing w:line="360" w:lineRule="auto"/>
              <w:jc w:val="center"/>
            </w:pPr>
            <w:r w:rsidRPr="00863E2B">
              <w:t>Acta de Reunión Externa</w:t>
            </w:r>
          </w:p>
        </w:tc>
        <w:tc>
          <w:tcPr>
            <w:tcW w:w="1843" w:type="dxa"/>
            <w:vAlign w:val="center"/>
          </w:tcPr>
          <w:p w14:paraId="0B8DD2DE" w14:textId="77777777" w:rsidR="00D72805" w:rsidRPr="00863E2B" w:rsidRDefault="00D72805" w:rsidP="006255BB">
            <w:pPr>
              <w:spacing w:line="360" w:lineRule="auto"/>
            </w:pPr>
            <w:r w:rsidRPr="00863E2B">
              <w:t>Llevar el registro de las reuniones entre el equipo de trabajo y el cliente.</w:t>
            </w:r>
          </w:p>
        </w:tc>
        <w:tc>
          <w:tcPr>
            <w:tcW w:w="1276" w:type="dxa"/>
            <w:vAlign w:val="center"/>
          </w:tcPr>
          <w:p w14:paraId="5ADF3995" w14:textId="77777777" w:rsidR="00D72805" w:rsidRPr="00863E2B" w:rsidRDefault="00D72805" w:rsidP="006255BB">
            <w:pPr>
              <w:spacing w:line="360" w:lineRule="auto"/>
              <w:jc w:val="center"/>
            </w:pPr>
            <w:r w:rsidRPr="00863E2B">
              <w:t>Universidad</w:t>
            </w:r>
          </w:p>
        </w:tc>
        <w:tc>
          <w:tcPr>
            <w:tcW w:w="1134" w:type="dxa"/>
            <w:vAlign w:val="center"/>
          </w:tcPr>
          <w:p w14:paraId="40B0E60A" w14:textId="526AFD7E" w:rsidR="00D72805" w:rsidRPr="00863E2B" w:rsidRDefault="00B150F9" w:rsidP="006255BB">
            <w:pPr>
              <w:spacing w:line="360" w:lineRule="auto"/>
              <w:jc w:val="center"/>
            </w:pPr>
            <w:r w:rsidRPr="00863E2B">
              <w:t>Quincenal</w:t>
            </w:r>
          </w:p>
        </w:tc>
      </w:tr>
      <w:tr w:rsidR="00D72805" w14:paraId="780005BE" w14:textId="77777777" w:rsidTr="006255BB">
        <w:tc>
          <w:tcPr>
            <w:tcW w:w="1276" w:type="dxa"/>
            <w:vAlign w:val="center"/>
          </w:tcPr>
          <w:p w14:paraId="1096CF1D" w14:textId="6A2E238E" w:rsidR="00D72805" w:rsidRPr="00863E2B" w:rsidRDefault="00706C9F" w:rsidP="006255BB">
            <w:pPr>
              <w:spacing w:line="360" w:lineRule="auto"/>
              <w:jc w:val="center"/>
              <w:rPr>
                <w:sz w:val="18"/>
              </w:rPr>
            </w:pPr>
            <w:r>
              <w:rPr>
                <w:sz w:val="18"/>
              </w:rPr>
              <w:t>Carlos Vílchez</w:t>
            </w:r>
          </w:p>
        </w:tc>
        <w:tc>
          <w:tcPr>
            <w:tcW w:w="1417" w:type="dxa"/>
            <w:vAlign w:val="center"/>
          </w:tcPr>
          <w:p w14:paraId="049442C3" w14:textId="77777777" w:rsidR="00D72805" w:rsidRPr="00863E2B" w:rsidRDefault="00D72805" w:rsidP="006255BB">
            <w:pPr>
              <w:spacing w:line="360" w:lineRule="auto"/>
              <w:jc w:val="center"/>
            </w:pPr>
            <w:r w:rsidRPr="00863E2B">
              <w:t>Informe de Pruebas (Externa)</w:t>
            </w:r>
          </w:p>
        </w:tc>
        <w:tc>
          <w:tcPr>
            <w:tcW w:w="1843" w:type="dxa"/>
            <w:vAlign w:val="center"/>
          </w:tcPr>
          <w:p w14:paraId="46D1E14C" w14:textId="77777777" w:rsidR="00D72805" w:rsidRPr="00863E2B" w:rsidRDefault="00D72805" w:rsidP="006255BB">
            <w:pPr>
              <w:spacing w:line="360" w:lineRule="auto"/>
            </w:pPr>
            <w:r w:rsidRPr="00863E2B">
              <w:t>Registrar las pruebas de sistema que realiza el cliente</w:t>
            </w:r>
          </w:p>
        </w:tc>
        <w:tc>
          <w:tcPr>
            <w:tcW w:w="1276" w:type="dxa"/>
            <w:vAlign w:val="center"/>
          </w:tcPr>
          <w:p w14:paraId="7CBCEBC2" w14:textId="77777777" w:rsidR="00D72805" w:rsidRPr="00863E2B" w:rsidRDefault="00D72805" w:rsidP="006255BB">
            <w:pPr>
              <w:spacing w:line="360" w:lineRule="auto"/>
              <w:jc w:val="center"/>
            </w:pPr>
            <w:r w:rsidRPr="00863E2B">
              <w:t>Universidad</w:t>
            </w:r>
          </w:p>
        </w:tc>
        <w:tc>
          <w:tcPr>
            <w:tcW w:w="1134" w:type="dxa"/>
            <w:vAlign w:val="center"/>
          </w:tcPr>
          <w:p w14:paraId="76AD78CB" w14:textId="77777777" w:rsidR="00D72805" w:rsidRPr="00863E2B" w:rsidRDefault="00D72805" w:rsidP="006255BB">
            <w:pPr>
              <w:spacing w:line="360" w:lineRule="auto"/>
              <w:jc w:val="center"/>
            </w:pPr>
            <w:r w:rsidRPr="00863E2B">
              <w:t>Único (por Módulos)</w:t>
            </w:r>
          </w:p>
        </w:tc>
      </w:tr>
      <w:tr w:rsidR="00D72805" w14:paraId="7140F8F5" w14:textId="77777777" w:rsidTr="006255BB">
        <w:tc>
          <w:tcPr>
            <w:tcW w:w="1276" w:type="dxa"/>
            <w:vAlign w:val="center"/>
          </w:tcPr>
          <w:p w14:paraId="33E94FEC" w14:textId="6844CC33" w:rsidR="00D72805" w:rsidRPr="00863E2B" w:rsidRDefault="00706C9F" w:rsidP="006255BB">
            <w:pPr>
              <w:spacing w:line="360" w:lineRule="auto"/>
              <w:jc w:val="center"/>
              <w:rPr>
                <w:sz w:val="18"/>
              </w:rPr>
            </w:pPr>
            <w:r>
              <w:rPr>
                <w:sz w:val="18"/>
              </w:rPr>
              <w:t>Carlos Vílchez</w:t>
            </w:r>
          </w:p>
        </w:tc>
        <w:tc>
          <w:tcPr>
            <w:tcW w:w="1417" w:type="dxa"/>
            <w:vAlign w:val="center"/>
          </w:tcPr>
          <w:p w14:paraId="18ABDAFE" w14:textId="77777777" w:rsidR="00D72805" w:rsidRPr="00863E2B" w:rsidRDefault="00D72805" w:rsidP="006255BB">
            <w:pPr>
              <w:spacing w:line="360" w:lineRule="auto"/>
              <w:jc w:val="center"/>
            </w:pPr>
            <w:r w:rsidRPr="00863E2B">
              <w:t>Informe de Pruebas (Interna)</w:t>
            </w:r>
          </w:p>
        </w:tc>
        <w:tc>
          <w:tcPr>
            <w:tcW w:w="1843" w:type="dxa"/>
            <w:vAlign w:val="center"/>
          </w:tcPr>
          <w:p w14:paraId="13FCF5FA" w14:textId="77777777" w:rsidR="00D72805" w:rsidRPr="00863E2B" w:rsidRDefault="00D72805" w:rsidP="006255BB">
            <w:pPr>
              <w:spacing w:line="360" w:lineRule="auto"/>
            </w:pPr>
            <w:r w:rsidRPr="00863E2B">
              <w:t>Registrar las pruebas de sistema que realiza el equipo de trabajo</w:t>
            </w:r>
          </w:p>
        </w:tc>
        <w:tc>
          <w:tcPr>
            <w:tcW w:w="1276" w:type="dxa"/>
            <w:vAlign w:val="center"/>
          </w:tcPr>
          <w:p w14:paraId="6A753808" w14:textId="77777777" w:rsidR="00D72805" w:rsidRPr="00863E2B" w:rsidRDefault="00D72805" w:rsidP="006255BB">
            <w:pPr>
              <w:spacing w:line="360" w:lineRule="auto"/>
              <w:jc w:val="center"/>
            </w:pPr>
            <w:r w:rsidRPr="00863E2B">
              <w:t>Ambiente de Trabajo del Equipo</w:t>
            </w:r>
          </w:p>
        </w:tc>
        <w:tc>
          <w:tcPr>
            <w:tcW w:w="1134" w:type="dxa"/>
            <w:vAlign w:val="center"/>
          </w:tcPr>
          <w:p w14:paraId="2DF37E4C" w14:textId="77777777" w:rsidR="00D72805" w:rsidRPr="00863E2B" w:rsidRDefault="00D72805" w:rsidP="006255BB">
            <w:pPr>
              <w:spacing w:line="360" w:lineRule="auto"/>
              <w:jc w:val="center"/>
            </w:pPr>
            <w:r w:rsidRPr="00863E2B">
              <w:t>Único (por Módulos)</w:t>
            </w:r>
          </w:p>
        </w:tc>
      </w:tr>
      <w:tr w:rsidR="00D72805" w:rsidRPr="006A3FE4" w14:paraId="3AA16797" w14:textId="77777777" w:rsidTr="006255BB">
        <w:tc>
          <w:tcPr>
            <w:tcW w:w="1276" w:type="dxa"/>
            <w:vAlign w:val="center"/>
          </w:tcPr>
          <w:p w14:paraId="649BB68E" w14:textId="4A9EF80B" w:rsidR="00D72805" w:rsidRPr="00863E2B" w:rsidRDefault="00706C9F" w:rsidP="006255BB">
            <w:pPr>
              <w:spacing w:line="360" w:lineRule="auto"/>
              <w:jc w:val="center"/>
              <w:rPr>
                <w:sz w:val="18"/>
              </w:rPr>
            </w:pPr>
            <w:r>
              <w:rPr>
                <w:sz w:val="18"/>
              </w:rPr>
              <w:t>Carlos Vílchez</w:t>
            </w:r>
          </w:p>
        </w:tc>
        <w:tc>
          <w:tcPr>
            <w:tcW w:w="1417" w:type="dxa"/>
            <w:vAlign w:val="center"/>
          </w:tcPr>
          <w:p w14:paraId="44B740A0" w14:textId="77777777" w:rsidR="00D72805" w:rsidRPr="00863E2B" w:rsidRDefault="00D72805" w:rsidP="006255BB">
            <w:pPr>
              <w:spacing w:line="360" w:lineRule="auto"/>
              <w:jc w:val="center"/>
            </w:pPr>
            <w:r w:rsidRPr="00863E2B">
              <w:t>Informe de Revisión de QA</w:t>
            </w:r>
          </w:p>
        </w:tc>
        <w:tc>
          <w:tcPr>
            <w:tcW w:w="1843" w:type="dxa"/>
            <w:vAlign w:val="center"/>
          </w:tcPr>
          <w:p w14:paraId="45370833" w14:textId="77777777" w:rsidR="00D72805" w:rsidRPr="00863E2B" w:rsidRDefault="00D72805" w:rsidP="006255BB">
            <w:pPr>
              <w:spacing w:line="360" w:lineRule="auto"/>
            </w:pPr>
            <w:r w:rsidRPr="00863E2B">
              <w:t>Verificar la calidad del proceso o entregable</w:t>
            </w:r>
          </w:p>
        </w:tc>
        <w:tc>
          <w:tcPr>
            <w:tcW w:w="1276" w:type="dxa"/>
            <w:vAlign w:val="center"/>
          </w:tcPr>
          <w:p w14:paraId="6B4270B4" w14:textId="77777777" w:rsidR="00D72805" w:rsidRPr="00863E2B" w:rsidRDefault="00D72805" w:rsidP="006255BB">
            <w:pPr>
              <w:spacing w:line="360" w:lineRule="auto"/>
              <w:jc w:val="center"/>
            </w:pPr>
            <w:r w:rsidRPr="00863E2B">
              <w:t>Ambiente de Trabajo del Equipo</w:t>
            </w:r>
          </w:p>
        </w:tc>
        <w:tc>
          <w:tcPr>
            <w:tcW w:w="1134" w:type="dxa"/>
            <w:vAlign w:val="center"/>
          </w:tcPr>
          <w:p w14:paraId="6EEAA3F9" w14:textId="77777777" w:rsidR="00D72805" w:rsidRPr="00863E2B" w:rsidRDefault="00D72805" w:rsidP="006255BB">
            <w:pPr>
              <w:spacing w:line="360" w:lineRule="auto"/>
              <w:jc w:val="center"/>
            </w:pPr>
            <w:r w:rsidRPr="00863E2B">
              <w:t>En función del proceso revisado</w:t>
            </w:r>
          </w:p>
        </w:tc>
      </w:tr>
      <w:tr w:rsidR="00D72805" w14:paraId="646D1A55" w14:textId="77777777" w:rsidTr="006255BB">
        <w:tc>
          <w:tcPr>
            <w:tcW w:w="1276" w:type="dxa"/>
            <w:vAlign w:val="center"/>
          </w:tcPr>
          <w:p w14:paraId="5D0FE77E" w14:textId="77777777" w:rsidR="00D72805" w:rsidRPr="00863E2B" w:rsidRDefault="00D72805" w:rsidP="006255BB">
            <w:pPr>
              <w:spacing w:line="360" w:lineRule="auto"/>
              <w:jc w:val="center"/>
            </w:pPr>
          </w:p>
          <w:p w14:paraId="4630AC3B" w14:textId="75F1F62D" w:rsidR="00D72805" w:rsidRPr="00863E2B" w:rsidRDefault="00706C9F" w:rsidP="006255BB">
            <w:pPr>
              <w:spacing w:line="360" w:lineRule="auto"/>
              <w:jc w:val="center"/>
            </w:pPr>
            <w:r>
              <w:rPr>
                <w:sz w:val="18"/>
              </w:rPr>
              <w:t>Paolo Novoa</w:t>
            </w:r>
          </w:p>
        </w:tc>
        <w:tc>
          <w:tcPr>
            <w:tcW w:w="1417" w:type="dxa"/>
            <w:vAlign w:val="center"/>
          </w:tcPr>
          <w:p w14:paraId="544C3D02" w14:textId="77777777" w:rsidR="00D72805" w:rsidRPr="00863E2B" w:rsidRDefault="00D72805" w:rsidP="006255BB">
            <w:pPr>
              <w:spacing w:line="360" w:lineRule="auto"/>
              <w:jc w:val="center"/>
            </w:pPr>
            <w:r w:rsidRPr="00863E2B">
              <w:t>Lista de Correos Electrónicos</w:t>
            </w:r>
          </w:p>
        </w:tc>
        <w:tc>
          <w:tcPr>
            <w:tcW w:w="1843" w:type="dxa"/>
            <w:vAlign w:val="center"/>
          </w:tcPr>
          <w:p w14:paraId="0BCD4CF2" w14:textId="77777777" w:rsidR="00D72805" w:rsidRPr="00863E2B" w:rsidRDefault="00D72805" w:rsidP="006255BB">
            <w:pPr>
              <w:spacing w:line="360" w:lineRule="auto"/>
            </w:pPr>
            <w:r w:rsidRPr="00863E2B">
              <w:t xml:space="preserve">Relación de correos electrónicos de representantes de </w:t>
            </w:r>
            <w:r w:rsidRPr="00863E2B">
              <w:lastRenderedPageBreak/>
              <w:t>empresa – cliente.</w:t>
            </w:r>
          </w:p>
        </w:tc>
        <w:tc>
          <w:tcPr>
            <w:tcW w:w="1276" w:type="dxa"/>
            <w:vAlign w:val="center"/>
          </w:tcPr>
          <w:p w14:paraId="5E0DA3DF" w14:textId="77777777" w:rsidR="00D72805" w:rsidRPr="00863E2B" w:rsidRDefault="00D72805" w:rsidP="006255BB">
            <w:pPr>
              <w:spacing w:line="360" w:lineRule="auto"/>
              <w:jc w:val="center"/>
            </w:pPr>
            <w:r w:rsidRPr="00863E2B">
              <w:lastRenderedPageBreak/>
              <w:t>Virtual (Email)</w:t>
            </w:r>
          </w:p>
        </w:tc>
        <w:tc>
          <w:tcPr>
            <w:tcW w:w="1134" w:type="dxa"/>
            <w:vAlign w:val="center"/>
          </w:tcPr>
          <w:p w14:paraId="4C54988C" w14:textId="77777777" w:rsidR="00D72805" w:rsidRPr="00863E2B" w:rsidRDefault="00D72805" w:rsidP="006255BB">
            <w:pPr>
              <w:spacing w:line="360" w:lineRule="auto"/>
              <w:jc w:val="center"/>
            </w:pPr>
            <w:r w:rsidRPr="00863E2B">
              <w:t>Único</w:t>
            </w:r>
          </w:p>
        </w:tc>
      </w:tr>
    </w:tbl>
    <w:p w14:paraId="106FF485" w14:textId="6FD798AA" w:rsidR="00D72805" w:rsidRPr="007C2659" w:rsidRDefault="00D72805" w:rsidP="00971F6D">
      <w:pPr>
        <w:rPr>
          <w:color w:val="0000FF"/>
        </w:rPr>
      </w:pPr>
    </w:p>
    <w:p w14:paraId="32045800" w14:textId="77777777" w:rsidR="00D72805" w:rsidRDefault="00D72805" w:rsidP="00D72805">
      <w:pPr>
        <w:pStyle w:val="Ttulo3"/>
        <w:keepNext/>
        <w:numPr>
          <w:ilvl w:val="2"/>
          <w:numId w:val="4"/>
        </w:numPr>
        <w:tabs>
          <w:tab w:val="clear" w:pos="3556"/>
        </w:tabs>
        <w:spacing w:before="120" w:after="120" w:line="240" w:lineRule="auto"/>
        <w:ind w:left="1418" w:hanging="851"/>
        <w:jc w:val="both"/>
      </w:pPr>
      <w:bookmarkStart w:id="180" w:name="_Toc187465842"/>
      <w:bookmarkStart w:id="181" w:name="_Toc430548036"/>
      <w:r>
        <w:t>MATRIZ DE COMUNICACIONES</w:t>
      </w:r>
      <w:bookmarkEnd w:id="180"/>
      <w:bookmarkEnd w:id="181"/>
    </w:p>
    <w:p w14:paraId="6BB0CEFD" w14:textId="77777777" w:rsidR="00D72805" w:rsidRPr="00807374" w:rsidRDefault="00D72805" w:rsidP="00D72805"/>
    <w:p w14:paraId="7901BBB0" w14:textId="77777777" w:rsidR="00D72805" w:rsidRPr="00807F4A" w:rsidRDefault="00D72805" w:rsidP="00D72805">
      <w:pPr>
        <w:pStyle w:val="Ttulo4"/>
        <w:keepNext/>
        <w:numPr>
          <w:ilvl w:val="3"/>
          <w:numId w:val="4"/>
        </w:numPr>
        <w:tabs>
          <w:tab w:val="clear" w:pos="864"/>
          <w:tab w:val="num" w:pos="1560"/>
        </w:tabs>
        <w:spacing w:before="120" w:after="120" w:line="240" w:lineRule="auto"/>
        <w:ind w:hanging="155"/>
        <w:jc w:val="both"/>
        <w:rPr>
          <w:sz w:val="20"/>
          <w:szCs w:val="20"/>
        </w:rPr>
      </w:pPr>
      <w:bookmarkStart w:id="182" w:name="_Toc430548037"/>
      <w:r w:rsidRPr="00807F4A">
        <w:rPr>
          <w:sz w:val="20"/>
          <w:szCs w:val="20"/>
        </w:rPr>
        <w:t>MATRIZ DE COMUNICACIÓN DE GESTIÓN</w:t>
      </w:r>
      <w:bookmarkEnd w:id="182"/>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8"/>
        <w:gridCol w:w="470"/>
        <w:gridCol w:w="713"/>
        <w:gridCol w:w="713"/>
        <w:gridCol w:w="748"/>
        <w:gridCol w:w="842"/>
        <w:gridCol w:w="714"/>
        <w:gridCol w:w="1204"/>
      </w:tblGrid>
      <w:tr w:rsidR="00D72805" w:rsidRPr="006A3AB9" w14:paraId="44273855" w14:textId="77777777" w:rsidTr="00971F6D">
        <w:trPr>
          <w:cantSplit/>
          <w:trHeight w:val="1739"/>
        </w:trPr>
        <w:tc>
          <w:tcPr>
            <w:tcW w:w="1131" w:type="pct"/>
            <w:vAlign w:val="center"/>
          </w:tcPr>
          <w:p w14:paraId="528A51D6" w14:textId="77777777" w:rsidR="00D72805" w:rsidRPr="006A3AB9" w:rsidRDefault="00D72805" w:rsidP="006255BB">
            <w:pPr>
              <w:jc w:val="center"/>
              <w:rPr>
                <w:rFonts w:ascii="Arial Narrow" w:hAnsi="Arial Narrow" w:cs="Arial"/>
                <w:b/>
              </w:rPr>
            </w:pPr>
            <w:r w:rsidRPr="006A3AB9">
              <w:rPr>
                <w:rFonts w:ascii="Arial Narrow" w:hAnsi="Arial Narrow" w:cs="Arial"/>
                <w:b/>
                <w:bCs/>
              </w:rPr>
              <w:t>Parte Interesada / Flujos de información</w:t>
            </w:r>
          </w:p>
        </w:tc>
        <w:tc>
          <w:tcPr>
            <w:tcW w:w="337" w:type="pct"/>
            <w:textDirection w:val="btLr"/>
            <w:vAlign w:val="center"/>
          </w:tcPr>
          <w:p w14:paraId="1F72652C" w14:textId="77777777" w:rsidR="00D72805" w:rsidRPr="006A3AB9" w:rsidRDefault="00D72805" w:rsidP="006255BB">
            <w:pPr>
              <w:pStyle w:val="Normalver3"/>
              <w:ind w:left="0"/>
              <w:jc w:val="center"/>
              <w:rPr>
                <w:sz w:val="20"/>
                <w:szCs w:val="20"/>
              </w:rPr>
            </w:pPr>
            <w:r>
              <w:rPr>
                <w:rFonts w:ascii="Arial Narrow" w:hAnsi="Arial Narrow"/>
                <w:sz w:val="20"/>
                <w:szCs w:val="20"/>
                <w:lang w:val="es-PE" w:eastAsia="en-US"/>
              </w:rPr>
              <w:t>Cronograma de Proyecto</w:t>
            </w:r>
          </w:p>
          <w:p w14:paraId="02A00814" w14:textId="77777777" w:rsidR="00D72805" w:rsidRPr="006A3AB9" w:rsidRDefault="00D72805" w:rsidP="006255BB">
            <w:pPr>
              <w:ind w:left="113" w:right="113"/>
              <w:jc w:val="center"/>
              <w:rPr>
                <w:rFonts w:ascii="Arial Narrow" w:hAnsi="Arial Narrow" w:cs="Arial"/>
              </w:rPr>
            </w:pPr>
          </w:p>
        </w:tc>
        <w:tc>
          <w:tcPr>
            <w:tcW w:w="511" w:type="pct"/>
            <w:textDirection w:val="btLr"/>
            <w:vAlign w:val="center"/>
          </w:tcPr>
          <w:p w14:paraId="5062987E" w14:textId="77777777" w:rsidR="00D72805" w:rsidRPr="006A3AB9" w:rsidRDefault="00D72805" w:rsidP="006255BB">
            <w:pPr>
              <w:ind w:left="113" w:right="113"/>
              <w:jc w:val="center"/>
              <w:rPr>
                <w:rFonts w:ascii="Arial Narrow" w:hAnsi="Arial Narrow" w:cs="Arial"/>
              </w:rPr>
            </w:pPr>
            <w:r w:rsidRPr="006A3AB9">
              <w:rPr>
                <w:rFonts w:ascii="Arial Narrow" w:hAnsi="Arial Narrow" w:cs="Arial"/>
              </w:rPr>
              <w:t>Plan de proyecto</w:t>
            </w:r>
          </w:p>
        </w:tc>
        <w:tc>
          <w:tcPr>
            <w:tcW w:w="511" w:type="pct"/>
            <w:textDirection w:val="btLr"/>
            <w:vAlign w:val="center"/>
          </w:tcPr>
          <w:p w14:paraId="71810093" w14:textId="77777777" w:rsidR="00D72805" w:rsidRDefault="00D72805" w:rsidP="006255BB">
            <w:pPr>
              <w:ind w:left="113" w:right="113"/>
              <w:jc w:val="center"/>
              <w:rPr>
                <w:rFonts w:ascii="Arial Narrow" w:hAnsi="Arial Narrow" w:cs="Arial"/>
              </w:rPr>
            </w:pPr>
            <w:r>
              <w:rPr>
                <w:rFonts w:ascii="Arial Narrow" w:hAnsi="Arial Narrow" w:cs="Arial"/>
              </w:rPr>
              <w:t>Informe de Revisión de QA</w:t>
            </w:r>
          </w:p>
        </w:tc>
        <w:tc>
          <w:tcPr>
            <w:tcW w:w="536" w:type="pct"/>
            <w:textDirection w:val="btLr"/>
            <w:vAlign w:val="center"/>
          </w:tcPr>
          <w:p w14:paraId="7D000055" w14:textId="77777777" w:rsidR="00D72805" w:rsidRPr="006A3AB9" w:rsidRDefault="00D72805" w:rsidP="006255BB">
            <w:pPr>
              <w:ind w:left="113" w:right="113"/>
              <w:jc w:val="center"/>
              <w:rPr>
                <w:rFonts w:ascii="Arial Narrow" w:hAnsi="Arial Narrow" w:cs="Arial"/>
              </w:rPr>
            </w:pPr>
            <w:r>
              <w:rPr>
                <w:rFonts w:ascii="Arial Narrow" w:hAnsi="Arial Narrow" w:cs="Arial"/>
              </w:rPr>
              <w:t>Acta de reunión quincenal (Interna)</w:t>
            </w:r>
          </w:p>
        </w:tc>
        <w:tc>
          <w:tcPr>
            <w:tcW w:w="603" w:type="pct"/>
            <w:textDirection w:val="btLr"/>
            <w:vAlign w:val="center"/>
          </w:tcPr>
          <w:p w14:paraId="0419C3AE" w14:textId="75D4F9F3" w:rsidR="00D72805" w:rsidRPr="006A3AB9" w:rsidRDefault="00D72805" w:rsidP="00971F6D">
            <w:pPr>
              <w:ind w:left="113" w:right="113"/>
              <w:jc w:val="center"/>
              <w:rPr>
                <w:rFonts w:ascii="Arial Narrow" w:hAnsi="Arial Narrow" w:cs="Arial"/>
                <w:lang w:val="pt-BR"/>
              </w:rPr>
            </w:pPr>
            <w:r>
              <w:rPr>
                <w:rFonts w:ascii="Arial Narrow" w:hAnsi="Arial Narrow" w:cs="Arial"/>
              </w:rPr>
              <w:t xml:space="preserve">Acta de reunión </w:t>
            </w:r>
            <w:r w:rsidR="00971F6D">
              <w:rPr>
                <w:rFonts w:ascii="Arial Narrow" w:hAnsi="Arial Narrow" w:cs="Arial"/>
              </w:rPr>
              <w:t xml:space="preserve">quincenal </w:t>
            </w:r>
            <w:r>
              <w:rPr>
                <w:rFonts w:ascii="Arial Narrow" w:hAnsi="Arial Narrow" w:cs="Arial"/>
              </w:rPr>
              <w:t>(Externa)</w:t>
            </w:r>
          </w:p>
        </w:tc>
        <w:tc>
          <w:tcPr>
            <w:tcW w:w="511" w:type="pct"/>
            <w:textDirection w:val="btLr"/>
            <w:vAlign w:val="center"/>
          </w:tcPr>
          <w:p w14:paraId="6B7494FE" w14:textId="77777777" w:rsidR="00D72805" w:rsidRPr="006A3AB9" w:rsidRDefault="00D72805" w:rsidP="006255BB">
            <w:pPr>
              <w:ind w:left="113" w:right="113"/>
              <w:jc w:val="center"/>
              <w:rPr>
                <w:rFonts w:ascii="Arial Narrow" w:hAnsi="Arial Narrow" w:cs="Arial"/>
              </w:rPr>
            </w:pPr>
            <w:r>
              <w:rPr>
                <w:rFonts w:ascii="Arial Narrow" w:hAnsi="Arial Narrow" w:cs="Arial"/>
              </w:rPr>
              <w:t>Aceptación de Entregable</w:t>
            </w:r>
          </w:p>
        </w:tc>
        <w:tc>
          <w:tcPr>
            <w:tcW w:w="862" w:type="pct"/>
            <w:textDirection w:val="btLr"/>
            <w:vAlign w:val="center"/>
          </w:tcPr>
          <w:p w14:paraId="7284C99C" w14:textId="77777777" w:rsidR="00D72805" w:rsidRDefault="00D72805" w:rsidP="006255BB">
            <w:pPr>
              <w:ind w:left="113" w:right="113"/>
              <w:jc w:val="center"/>
              <w:rPr>
                <w:rFonts w:ascii="Arial Narrow" w:hAnsi="Arial Narrow" w:cs="Arial"/>
              </w:rPr>
            </w:pPr>
            <w:r w:rsidRPr="006A3AB9">
              <w:rPr>
                <w:rFonts w:ascii="Arial Narrow" w:hAnsi="Arial Narrow" w:cs="Arial"/>
              </w:rPr>
              <w:t>Acta de Cierre de</w:t>
            </w:r>
          </w:p>
          <w:p w14:paraId="6B3750E4" w14:textId="77777777" w:rsidR="00D72805" w:rsidRPr="006A3AB9" w:rsidRDefault="00D72805" w:rsidP="006255BB">
            <w:pPr>
              <w:ind w:left="113" w:right="113"/>
              <w:jc w:val="center"/>
              <w:rPr>
                <w:rFonts w:ascii="Arial Narrow" w:hAnsi="Arial Narrow" w:cs="Arial"/>
              </w:rPr>
            </w:pPr>
            <w:r w:rsidRPr="006A3AB9">
              <w:rPr>
                <w:rFonts w:ascii="Arial Narrow" w:hAnsi="Arial Narrow" w:cs="Arial"/>
              </w:rPr>
              <w:t>Proyecto</w:t>
            </w:r>
          </w:p>
        </w:tc>
      </w:tr>
      <w:tr w:rsidR="00D72805" w:rsidRPr="006A3AB9" w14:paraId="5DC0931C" w14:textId="77777777" w:rsidTr="00971F6D">
        <w:tc>
          <w:tcPr>
            <w:tcW w:w="1131" w:type="pct"/>
            <w:vAlign w:val="center"/>
          </w:tcPr>
          <w:p w14:paraId="2FA8F84F" w14:textId="77777777" w:rsidR="00D72805" w:rsidRPr="006A3AB9" w:rsidRDefault="00D72805" w:rsidP="006255BB">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337" w:type="pct"/>
            <w:vAlign w:val="center"/>
          </w:tcPr>
          <w:p w14:paraId="004AC9F7" w14:textId="77777777" w:rsidR="00D72805" w:rsidRPr="00B31B78" w:rsidRDefault="00D72805" w:rsidP="006255BB">
            <w:pPr>
              <w:jc w:val="center"/>
              <w:rPr>
                <w:rFonts w:cs="Arial"/>
              </w:rPr>
            </w:pPr>
            <w:r>
              <w:rPr>
                <w:rFonts w:ascii="Arial Narrow" w:hAnsi="Arial Narrow" w:cs="Arial"/>
              </w:rPr>
              <w:t>@*</w:t>
            </w:r>
          </w:p>
        </w:tc>
        <w:tc>
          <w:tcPr>
            <w:tcW w:w="511" w:type="pct"/>
            <w:vAlign w:val="center"/>
          </w:tcPr>
          <w:p w14:paraId="5032C559" w14:textId="77777777" w:rsidR="00D72805" w:rsidRPr="006A3AB9" w:rsidRDefault="00D72805" w:rsidP="006255BB">
            <w:pPr>
              <w:jc w:val="center"/>
              <w:rPr>
                <w:rFonts w:ascii="Arial Narrow" w:hAnsi="Arial Narrow" w:cs="Arial"/>
              </w:rPr>
            </w:pPr>
            <w:r>
              <w:rPr>
                <w:rFonts w:ascii="Arial Narrow" w:hAnsi="Arial Narrow" w:cs="Arial"/>
              </w:rPr>
              <w:t>@*</w:t>
            </w:r>
          </w:p>
        </w:tc>
        <w:tc>
          <w:tcPr>
            <w:tcW w:w="511" w:type="pct"/>
            <w:vAlign w:val="center"/>
          </w:tcPr>
          <w:p w14:paraId="46C9BF26" w14:textId="77777777" w:rsidR="00D72805" w:rsidRDefault="00D72805" w:rsidP="006255BB">
            <w:pPr>
              <w:jc w:val="center"/>
              <w:rPr>
                <w:rFonts w:ascii="Arial Narrow" w:hAnsi="Arial Narrow" w:cs="Arial"/>
              </w:rPr>
            </w:pPr>
            <w:r>
              <w:rPr>
                <w:rFonts w:ascii="Arial Narrow" w:hAnsi="Arial Narrow" w:cs="Arial"/>
              </w:rPr>
              <w:t>@*</w:t>
            </w:r>
          </w:p>
        </w:tc>
        <w:tc>
          <w:tcPr>
            <w:tcW w:w="536" w:type="pct"/>
            <w:vAlign w:val="center"/>
          </w:tcPr>
          <w:p w14:paraId="44B6F889" w14:textId="77777777" w:rsidR="00D72805" w:rsidRPr="006A3AB9" w:rsidRDefault="00D72805" w:rsidP="006255BB">
            <w:pPr>
              <w:jc w:val="center"/>
              <w:rPr>
                <w:rFonts w:ascii="Arial Narrow" w:hAnsi="Arial Narrow" w:cs="Arial"/>
              </w:rPr>
            </w:pPr>
            <w:r>
              <w:rPr>
                <w:rFonts w:ascii="Arial Narrow" w:hAnsi="Arial Narrow" w:cs="Arial"/>
              </w:rPr>
              <w:t>@*</w:t>
            </w:r>
          </w:p>
        </w:tc>
        <w:tc>
          <w:tcPr>
            <w:tcW w:w="603" w:type="pct"/>
            <w:vAlign w:val="center"/>
          </w:tcPr>
          <w:p w14:paraId="3A69708B" w14:textId="77777777" w:rsidR="00D72805" w:rsidRPr="006A3AB9" w:rsidRDefault="00D72805" w:rsidP="006255BB">
            <w:pPr>
              <w:jc w:val="center"/>
              <w:rPr>
                <w:rFonts w:ascii="Arial Narrow" w:hAnsi="Arial Narrow" w:cs="Arial"/>
              </w:rPr>
            </w:pPr>
            <w:r>
              <w:rPr>
                <w:rFonts w:ascii="Arial Narrow" w:hAnsi="Arial Narrow" w:cs="Arial"/>
              </w:rPr>
              <w:t>@*</w:t>
            </w:r>
          </w:p>
        </w:tc>
        <w:tc>
          <w:tcPr>
            <w:tcW w:w="511" w:type="pct"/>
            <w:vAlign w:val="center"/>
          </w:tcPr>
          <w:p w14:paraId="7A0F56FD" w14:textId="77777777" w:rsidR="00D72805" w:rsidRDefault="00D72805" w:rsidP="006255BB">
            <w:pPr>
              <w:jc w:val="center"/>
              <w:rPr>
                <w:rFonts w:ascii="Arial Narrow" w:hAnsi="Arial Narrow" w:cs="Arial"/>
              </w:rPr>
            </w:pPr>
            <w:r>
              <w:rPr>
                <w:rFonts w:ascii="Arial Narrow" w:hAnsi="Arial Narrow" w:cs="Arial"/>
              </w:rPr>
              <w:t>@</w:t>
            </w:r>
          </w:p>
        </w:tc>
        <w:tc>
          <w:tcPr>
            <w:tcW w:w="862" w:type="pct"/>
            <w:vAlign w:val="center"/>
          </w:tcPr>
          <w:p w14:paraId="39892797" w14:textId="77777777" w:rsidR="00D72805" w:rsidRPr="006A3AB9" w:rsidRDefault="00D72805" w:rsidP="006255BB">
            <w:pPr>
              <w:jc w:val="center"/>
              <w:rPr>
                <w:rFonts w:ascii="MS Outlook" w:hAnsi="MS Outlook" w:cs="MS Outlook"/>
                <w:lang w:bidi="he-IL"/>
              </w:rPr>
            </w:pPr>
            <w:r>
              <w:rPr>
                <w:rFonts w:ascii="Arial Narrow" w:hAnsi="Arial Narrow" w:cs="Arial"/>
              </w:rPr>
              <w:t>@*</w:t>
            </w:r>
          </w:p>
        </w:tc>
      </w:tr>
      <w:tr w:rsidR="00D72805" w:rsidRPr="006A3AB9" w14:paraId="08DE1FF7" w14:textId="77777777" w:rsidTr="00971F6D">
        <w:tc>
          <w:tcPr>
            <w:tcW w:w="1131" w:type="pct"/>
            <w:vAlign w:val="center"/>
          </w:tcPr>
          <w:p w14:paraId="3FD88F69" w14:textId="3C285890" w:rsidR="00D72805" w:rsidRPr="006A3AB9" w:rsidRDefault="00D72805" w:rsidP="00971F6D">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971F6D">
              <w:rPr>
                <w:rFonts w:ascii="Arial Narrow" w:hAnsi="Arial Narrow" w:cs="Arial"/>
              </w:rPr>
              <w:t>UTP</w:t>
            </w:r>
            <w:r>
              <w:rPr>
                <w:rFonts w:ascii="Arial Narrow" w:hAnsi="Arial Narrow" w:cs="Arial"/>
              </w:rPr>
              <w:t xml:space="preserve"> / Docente</w:t>
            </w:r>
            <w:r w:rsidRPr="006A3AB9">
              <w:rPr>
                <w:rFonts w:ascii="Arial Narrow" w:hAnsi="Arial Narrow" w:cs="Arial"/>
              </w:rPr>
              <w:t>)</w:t>
            </w:r>
          </w:p>
        </w:tc>
        <w:tc>
          <w:tcPr>
            <w:tcW w:w="337" w:type="pct"/>
            <w:vAlign w:val="center"/>
          </w:tcPr>
          <w:p w14:paraId="72027ABF" w14:textId="77777777" w:rsidR="00D72805" w:rsidRPr="006A3AB9" w:rsidRDefault="00D72805" w:rsidP="006255BB">
            <w:pPr>
              <w:jc w:val="center"/>
              <w:rPr>
                <w:rFonts w:ascii="Arial Narrow" w:hAnsi="Arial Narrow" w:cs="Arial"/>
              </w:rPr>
            </w:pPr>
            <w:r>
              <w:rPr>
                <w:rFonts w:ascii="Arial Narrow" w:hAnsi="Arial Narrow" w:cs="Arial"/>
              </w:rPr>
              <w:t>@*</w:t>
            </w:r>
          </w:p>
        </w:tc>
        <w:tc>
          <w:tcPr>
            <w:tcW w:w="511" w:type="pct"/>
            <w:vAlign w:val="center"/>
          </w:tcPr>
          <w:p w14:paraId="642BD5CA" w14:textId="77777777" w:rsidR="00D72805" w:rsidRPr="006A3AB9" w:rsidRDefault="00D72805" w:rsidP="006255BB">
            <w:pPr>
              <w:jc w:val="center"/>
              <w:rPr>
                <w:rFonts w:ascii="Arial Narrow" w:hAnsi="Arial Narrow" w:cs="Arial"/>
              </w:rPr>
            </w:pPr>
            <w:r>
              <w:rPr>
                <w:rFonts w:ascii="Arial Narrow" w:hAnsi="Arial Narrow" w:cs="Arial"/>
              </w:rPr>
              <w:t>@*</w:t>
            </w:r>
          </w:p>
        </w:tc>
        <w:tc>
          <w:tcPr>
            <w:tcW w:w="511" w:type="pct"/>
            <w:vAlign w:val="center"/>
          </w:tcPr>
          <w:p w14:paraId="00B58F83" w14:textId="77777777" w:rsidR="00D72805" w:rsidRDefault="00D72805" w:rsidP="006255BB">
            <w:pPr>
              <w:jc w:val="center"/>
              <w:rPr>
                <w:rFonts w:ascii="Arial Narrow" w:hAnsi="Arial Narrow" w:cs="Arial"/>
              </w:rPr>
            </w:pPr>
            <w:r>
              <w:rPr>
                <w:rFonts w:ascii="Arial Narrow" w:hAnsi="Arial Narrow" w:cs="Arial"/>
              </w:rPr>
              <w:t>@*</w:t>
            </w:r>
          </w:p>
        </w:tc>
        <w:tc>
          <w:tcPr>
            <w:tcW w:w="536" w:type="pct"/>
            <w:vAlign w:val="center"/>
          </w:tcPr>
          <w:p w14:paraId="504F41FF" w14:textId="77777777" w:rsidR="00D72805" w:rsidRPr="006A3AB9" w:rsidRDefault="00D72805" w:rsidP="006255BB">
            <w:pPr>
              <w:jc w:val="center"/>
              <w:rPr>
                <w:rFonts w:ascii="Arial Narrow" w:hAnsi="Arial Narrow" w:cs="Arial"/>
              </w:rPr>
            </w:pPr>
            <w:r>
              <w:rPr>
                <w:rFonts w:ascii="Arial Narrow" w:hAnsi="Arial Narrow" w:cs="Arial"/>
              </w:rPr>
              <w:t>@*</w:t>
            </w:r>
          </w:p>
        </w:tc>
        <w:tc>
          <w:tcPr>
            <w:tcW w:w="603" w:type="pct"/>
            <w:vAlign w:val="center"/>
          </w:tcPr>
          <w:p w14:paraId="0BA3B054" w14:textId="77777777" w:rsidR="00D72805" w:rsidRPr="006A3AB9" w:rsidRDefault="00D72805" w:rsidP="006255BB">
            <w:pPr>
              <w:jc w:val="center"/>
              <w:rPr>
                <w:rFonts w:ascii="Arial Narrow" w:hAnsi="Arial Narrow" w:cs="Arial"/>
              </w:rPr>
            </w:pPr>
            <w:r>
              <w:rPr>
                <w:rFonts w:ascii="Arial Narrow" w:hAnsi="Arial Narrow" w:cs="Arial"/>
              </w:rPr>
              <w:t>@*</w:t>
            </w:r>
          </w:p>
        </w:tc>
        <w:tc>
          <w:tcPr>
            <w:tcW w:w="511" w:type="pct"/>
            <w:vAlign w:val="center"/>
          </w:tcPr>
          <w:p w14:paraId="21B0398B" w14:textId="77777777" w:rsidR="00D72805" w:rsidRDefault="00D72805" w:rsidP="006255BB">
            <w:pPr>
              <w:jc w:val="center"/>
              <w:rPr>
                <w:rFonts w:ascii="Arial Narrow" w:hAnsi="Arial Narrow" w:cs="Arial"/>
              </w:rPr>
            </w:pPr>
            <w:r>
              <w:rPr>
                <w:rFonts w:ascii="Arial Narrow" w:hAnsi="Arial Narrow" w:cs="Arial"/>
              </w:rPr>
              <w:t>@</w:t>
            </w:r>
          </w:p>
        </w:tc>
        <w:tc>
          <w:tcPr>
            <w:tcW w:w="862" w:type="pct"/>
            <w:vAlign w:val="center"/>
          </w:tcPr>
          <w:p w14:paraId="009C57BA" w14:textId="77777777" w:rsidR="00D72805" w:rsidRPr="006A3AB9" w:rsidRDefault="00D72805" w:rsidP="006255BB">
            <w:pPr>
              <w:jc w:val="center"/>
              <w:rPr>
                <w:rFonts w:ascii="Arial Narrow" w:hAnsi="Arial Narrow" w:cs="Arial"/>
              </w:rPr>
            </w:pPr>
            <w:r>
              <w:rPr>
                <w:rFonts w:ascii="Arial Narrow" w:hAnsi="Arial Narrow" w:cs="Arial"/>
              </w:rPr>
              <w:t>@*</w:t>
            </w:r>
          </w:p>
        </w:tc>
      </w:tr>
      <w:tr w:rsidR="00D72805" w:rsidRPr="006A3AB9" w14:paraId="4E14F756" w14:textId="77777777" w:rsidTr="00971F6D">
        <w:tc>
          <w:tcPr>
            <w:tcW w:w="1131" w:type="pct"/>
            <w:vAlign w:val="center"/>
          </w:tcPr>
          <w:p w14:paraId="4C7CEC58" w14:textId="77777777" w:rsidR="00D72805" w:rsidRPr="006A3AB9" w:rsidRDefault="00D72805" w:rsidP="006255BB">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337" w:type="pct"/>
            <w:vAlign w:val="center"/>
          </w:tcPr>
          <w:p w14:paraId="6F83D85A" w14:textId="77777777" w:rsidR="00D72805" w:rsidRPr="006A3AB9" w:rsidRDefault="00D72805" w:rsidP="006255BB">
            <w:pPr>
              <w:jc w:val="center"/>
              <w:rPr>
                <w:rFonts w:ascii="Arial Narrow" w:hAnsi="Arial Narrow" w:cs="Arial"/>
              </w:rPr>
            </w:pPr>
            <w:r>
              <w:rPr>
                <w:rFonts w:ascii="Arial Narrow" w:hAnsi="Arial Narrow" w:cs="Arial"/>
              </w:rPr>
              <w:t>@*</w:t>
            </w:r>
          </w:p>
        </w:tc>
        <w:tc>
          <w:tcPr>
            <w:tcW w:w="511" w:type="pct"/>
            <w:vAlign w:val="center"/>
          </w:tcPr>
          <w:p w14:paraId="300FD7E7" w14:textId="77777777" w:rsidR="00D72805" w:rsidRPr="006A3AB9" w:rsidRDefault="00D72805" w:rsidP="006255BB">
            <w:pPr>
              <w:jc w:val="center"/>
              <w:rPr>
                <w:rFonts w:ascii="Arial Narrow" w:hAnsi="Arial Narrow" w:cs="Arial"/>
              </w:rPr>
            </w:pPr>
          </w:p>
        </w:tc>
        <w:tc>
          <w:tcPr>
            <w:tcW w:w="511" w:type="pct"/>
            <w:vAlign w:val="center"/>
          </w:tcPr>
          <w:p w14:paraId="6ADA7F46" w14:textId="77777777" w:rsidR="00D72805" w:rsidRDefault="00D72805" w:rsidP="006255BB">
            <w:pPr>
              <w:jc w:val="center"/>
              <w:rPr>
                <w:rFonts w:ascii="Arial Narrow" w:hAnsi="Arial Narrow" w:cs="Arial"/>
              </w:rPr>
            </w:pPr>
            <w:r>
              <w:rPr>
                <w:rFonts w:ascii="Arial Narrow" w:hAnsi="Arial Narrow" w:cs="Arial"/>
              </w:rPr>
              <w:t>@</w:t>
            </w:r>
          </w:p>
        </w:tc>
        <w:tc>
          <w:tcPr>
            <w:tcW w:w="536" w:type="pct"/>
            <w:vAlign w:val="center"/>
          </w:tcPr>
          <w:p w14:paraId="5B518FC6" w14:textId="77777777" w:rsidR="00D72805" w:rsidRPr="006A3AB9" w:rsidRDefault="00D72805" w:rsidP="006255BB">
            <w:pPr>
              <w:jc w:val="center"/>
              <w:rPr>
                <w:rFonts w:ascii="Arial Narrow" w:hAnsi="Arial Narrow" w:cs="Arial"/>
              </w:rPr>
            </w:pPr>
            <w:r>
              <w:rPr>
                <w:rFonts w:ascii="Arial Narrow" w:hAnsi="Arial Narrow" w:cs="Arial"/>
              </w:rPr>
              <w:t>@</w:t>
            </w:r>
          </w:p>
        </w:tc>
        <w:tc>
          <w:tcPr>
            <w:tcW w:w="603" w:type="pct"/>
            <w:vAlign w:val="center"/>
          </w:tcPr>
          <w:p w14:paraId="630575C5" w14:textId="77777777" w:rsidR="00D72805" w:rsidRPr="006A3AB9" w:rsidRDefault="00D72805" w:rsidP="006255BB">
            <w:pPr>
              <w:jc w:val="center"/>
              <w:rPr>
                <w:rFonts w:ascii="Arial Narrow" w:hAnsi="Arial Narrow" w:cs="Arial"/>
              </w:rPr>
            </w:pPr>
            <w:r>
              <w:rPr>
                <w:rFonts w:ascii="Arial Narrow" w:hAnsi="Arial Narrow" w:cs="Arial"/>
              </w:rPr>
              <w:t>@</w:t>
            </w:r>
          </w:p>
        </w:tc>
        <w:tc>
          <w:tcPr>
            <w:tcW w:w="511" w:type="pct"/>
            <w:vAlign w:val="center"/>
          </w:tcPr>
          <w:p w14:paraId="6383F469" w14:textId="77777777" w:rsidR="00D72805" w:rsidRDefault="00D72805" w:rsidP="006255BB">
            <w:pPr>
              <w:jc w:val="center"/>
              <w:rPr>
                <w:rFonts w:ascii="Arial Narrow" w:hAnsi="Arial Narrow" w:cs="Arial"/>
              </w:rPr>
            </w:pPr>
            <w:r>
              <w:rPr>
                <w:rFonts w:ascii="Arial Narrow" w:hAnsi="Arial Narrow" w:cs="Arial"/>
              </w:rPr>
              <w:t>@</w:t>
            </w:r>
          </w:p>
        </w:tc>
        <w:tc>
          <w:tcPr>
            <w:tcW w:w="862" w:type="pct"/>
            <w:vAlign w:val="center"/>
          </w:tcPr>
          <w:p w14:paraId="584444EC" w14:textId="77777777" w:rsidR="00D72805" w:rsidRPr="006A3AB9" w:rsidRDefault="00D72805" w:rsidP="006255BB">
            <w:pPr>
              <w:jc w:val="center"/>
              <w:rPr>
                <w:rFonts w:ascii="MS Outlook" w:hAnsi="MS Outlook" w:cs="MS Outlook"/>
                <w:lang w:bidi="he-IL"/>
              </w:rPr>
            </w:pPr>
            <w:r>
              <w:rPr>
                <w:rFonts w:ascii="Arial Narrow" w:hAnsi="Arial Narrow" w:cs="Arial"/>
              </w:rPr>
              <w:t>@*</w:t>
            </w:r>
          </w:p>
        </w:tc>
      </w:tr>
      <w:tr w:rsidR="00D72805" w:rsidRPr="006A3AB9" w14:paraId="40920A18" w14:textId="77777777" w:rsidTr="00971F6D">
        <w:tc>
          <w:tcPr>
            <w:tcW w:w="1131" w:type="pct"/>
            <w:vAlign w:val="center"/>
          </w:tcPr>
          <w:p w14:paraId="156183C6" w14:textId="77777777" w:rsidR="00D72805" w:rsidRPr="006A3AB9" w:rsidRDefault="00D72805" w:rsidP="006255BB">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337" w:type="pct"/>
            <w:vAlign w:val="center"/>
          </w:tcPr>
          <w:p w14:paraId="5908FB20" w14:textId="77777777" w:rsidR="00D72805" w:rsidRPr="006A3AB9" w:rsidRDefault="00D72805" w:rsidP="006255BB">
            <w:pPr>
              <w:jc w:val="center"/>
              <w:rPr>
                <w:rFonts w:ascii="Arial Narrow" w:hAnsi="Arial Narrow" w:cs="Arial"/>
              </w:rPr>
            </w:pPr>
            <w:r>
              <w:rPr>
                <w:rFonts w:ascii="Arial Narrow" w:hAnsi="Arial Narrow" w:cs="Arial"/>
              </w:rPr>
              <w:t>@*</w:t>
            </w:r>
          </w:p>
        </w:tc>
        <w:tc>
          <w:tcPr>
            <w:tcW w:w="511" w:type="pct"/>
            <w:vAlign w:val="center"/>
          </w:tcPr>
          <w:p w14:paraId="4896DD4E" w14:textId="77777777" w:rsidR="00D72805" w:rsidRPr="006A3AB9" w:rsidRDefault="00D72805" w:rsidP="006255BB">
            <w:pPr>
              <w:jc w:val="center"/>
              <w:rPr>
                <w:rFonts w:ascii="Arial Narrow" w:hAnsi="Arial Narrow" w:cs="Arial"/>
              </w:rPr>
            </w:pPr>
            <w:r>
              <w:rPr>
                <w:rFonts w:ascii="Arial Narrow" w:hAnsi="Arial Narrow" w:cs="Arial"/>
              </w:rPr>
              <w:t>@*</w:t>
            </w:r>
          </w:p>
        </w:tc>
        <w:tc>
          <w:tcPr>
            <w:tcW w:w="511" w:type="pct"/>
            <w:vAlign w:val="center"/>
          </w:tcPr>
          <w:p w14:paraId="5EB4DBA4" w14:textId="77777777" w:rsidR="00D72805" w:rsidRDefault="00D72805" w:rsidP="006255BB">
            <w:pPr>
              <w:jc w:val="center"/>
              <w:rPr>
                <w:rFonts w:ascii="Arial Narrow" w:hAnsi="Arial Narrow" w:cs="Arial"/>
              </w:rPr>
            </w:pPr>
            <w:r>
              <w:rPr>
                <w:rFonts w:ascii="Arial Narrow" w:hAnsi="Arial Narrow" w:cs="Arial"/>
              </w:rPr>
              <w:t>@*</w:t>
            </w:r>
          </w:p>
        </w:tc>
        <w:tc>
          <w:tcPr>
            <w:tcW w:w="536" w:type="pct"/>
            <w:vAlign w:val="center"/>
          </w:tcPr>
          <w:p w14:paraId="5B5B0868" w14:textId="77777777" w:rsidR="00D72805" w:rsidRPr="006A3AB9" w:rsidRDefault="00D72805" w:rsidP="006255BB">
            <w:pPr>
              <w:jc w:val="center"/>
              <w:rPr>
                <w:rFonts w:ascii="Arial Narrow" w:hAnsi="Arial Narrow" w:cs="Arial"/>
              </w:rPr>
            </w:pPr>
            <w:r>
              <w:rPr>
                <w:rFonts w:ascii="Arial Narrow" w:hAnsi="Arial Narrow" w:cs="Arial"/>
              </w:rPr>
              <w:t>@*</w:t>
            </w:r>
          </w:p>
        </w:tc>
        <w:tc>
          <w:tcPr>
            <w:tcW w:w="603" w:type="pct"/>
            <w:vAlign w:val="center"/>
          </w:tcPr>
          <w:p w14:paraId="4E5E51DA" w14:textId="77777777" w:rsidR="00D72805" w:rsidRPr="006A3AB9" w:rsidRDefault="00D72805" w:rsidP="006255BB">
            <w:pPr>
              <w:jc w:val="center"/>
              <w:rPr>
                <w:rFonts w:ascii="Arial Narrow" w:hAnsi="Arial Narrow" w:cs="Arial"/>
              </w:rPr>
            </w:pPr>
            <w:r>
              <w:rPr>
                <w:rFonts w:ascii="Arial Narrow" w:hAnsi="Arial Narrow" w:cs="Arial"/>
              </w:rPr>
              <w:t>@*</w:t>
            </w:r>
          </w:p>
        </w:tc>
        <w:tc>
          <w:tcPr>
            <w:tcW w:w="511" w:type="pct"/>
            <w:vAlign w:val="center"/>
          </w:tcPr>
          <w:p w14:paraId="1376EA65" w14:textId="77777777" w:rsidR="00D72805" w:rsidRDefault="00D72805" w:rsidP="006255BB">
            <w:pPr>
              <w:jc w:val="center"/>
              <w:rPr>
                <w:rFonts w:ascii="Arial Narrow" w:hAnsi="Arial Narrow" w:cs="Arial"/>
              </w:rPr>
            </w:pPr>
            <w:r>
              <w:rPr>
                <w:rFonts w:ascii="Arial Narrow" w:hAnsi="Arial Narrow" w:cs="Arial"/>
              </w:rPr>
              <w:t>@</w:t>
            </w:r>
          </w:p>
        </w:tc>
        <w:tc>
          <w:tcPr>
            <w:tcW w:w="862" w:type="pct"/>
            <w:vAlign w:val="center"/>
          </w:tcPr>
          <w:p w14:paraId="540AE222" w14:textId="77777777" w:rsidR="00D72805" w:rsidRPr="006A3AB9" w:rsidRDefault="00D72805" w:rsidP="006255BB">
            <w:pPr>
              <w:jc w:val="center"/>
              <w:rPr>
                <w:rFonts w:ascii="Arial Narrow" w:hAnsi="Arial Narrow" w:cs="Arial"/>
              </w:rPr>
            </w:pPr>
            <w:r>
              <w:rPr>
                <w:rFonts w:ascii="Arial Narrow" w:hAnsi="Arial Narrow" w:cs="Arial"/>
              </w:rPr>
              <w:t>@*</w:t>
            </w:r>
          </w:p>
        </w:tc>
      </w:tr>
      <w:tr w:rsidR="00D72805" w:rsidRPr="006A3AB9" w14:paraId="147C035E" w14:textId="77777777" w:rsidTr="00971F6D">
        <w:tc>
          <w:tcPr>
            <w:tcW w:w="1131" w:type="pct"/>
            <w:vAlign w:val="center"/>
          </w:tcPr>
          <w:p w14:paraId="3D9A0918" w14:textId="77777777" w:rsidR="00D72805" w:rsidRPr="006A3AB9" w:rsidRDefault="00D72805" w:rsidP="006255BB">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337" w:type="pct"/>
            <w:vAlign w:val="center"/>
          </w:tcPr>
          <w:p w14:paraId="595BB768" w14:textId="77777777" w:rsidR="00D72805" w:rsidRPr="006A3AB9" w:rsidRDefault="00D72805" w:rsidP="006255BB">
            <w:pPr>
              <w:jc w:val="center"/>
              <w:rPr>
                <w:rFonts w:ascii="Arial Narrow" w:hAnsi="Arial Narrow" w:cs="Arial"/>
              </w:rPr>
            </w:pPr>
            <w:r>
              <w:rPr>
                <w:rFonts w:ascii="Arial Narrow" w:hAnsi="Arial Narrow" w:cs="Arial"/>
              </w:rPr>
              <w:t>@*</w:t>
            </w:r>
          </w:p>
        </w:tc>
        <w:tc>
          <w:tcPr>
            <w:tcW w:w="511" w:type="pct"/>
            <w:vAlign w:val="center"/>
          </w:tcPr>
          <w:p w14:paraId="2E97FAE2" w14:textId="77777777" w:rsidR="00D72805" w:rsidRPr="006A3AB9" w:rsidRDefault="00D72805" w:rsidP="006255BB">
            <w:pPr>
              <w:jc w:val="center"/>
              <w:rPr>
                <w:rFonts w:ascii="Arial Narrow" w:hAnsi="Arial Narrow" w:cs="Arial"/>
              </w:rPr>
            </w:pPr>
          </w:p>
        </w:tc>
        <w:tc>
          <w:tcPr>
            <w:tcW w:w="511" w:type="pct"/>
            <w:vAlign w:val="center"/>
          </w:tcPr>
          <w:p w14:paraId="17806B5F" w14:textId="77777777" w:rsidR="00D72805" w:rsidRDefault="00D72805" w:rsidP="006255BB">
            <w:pPr>
              <w:jc w:val="center"/>
              <w:rPr>
                <w:rFonts w:ascii="Arial Narrow" w:hAnsi="Arial Narrow" w:cs="Arial"/>
              </w:rPr>
            </w:pPr>
            <w:r>
              <w:rPr>
                <w:rFonts w:ascii="Arial Narrow" w:hAnsi="Arial Narrow" w:cs="Arial"/>
              </w:rPr>
              <w:t>@</w:t>
            </w:r>
          </w:p>
        </w:tc>
        <w:tc>
          <w:tcPr>
            <w:tcW w:w="536" w:type="pct"/>
            <w:vAlign w:val="center"/>
          </w:tcPr>
          <w:p w14:paraId="34A3E8FD" w14:textId="77777777" w:rsidR="00D72805" w:rsidRPr="006A3AB9" w:rsidRDefault="00D72805" w:rsidP="006255BB">
            <w:pPr>
              <w:jc w:val="center"/>
              <w:rPr>
                <w:rFonts w:ascii="Arial Narrow" w:hAnsi="Arial Narrow" w:cs="Arial"/>
              </w:rPr>
            </w:pPr>
            <w:r>
              <w:rPr>
                <w:rFonts w:ascii="Arial Narrow" w:hAnsi="Arial Narrow" w:cs="Arial"/>
              </w:rPr>
              <w:t>@</w:t>
            </w:r>
          </w:p>
        </w:tc>
        <w:tc>
          <w:tcPr>
            <w:tcW w:w="603" w:type="pct"/>
            <w:vAlign w:val="center"/>
          </w:tcPr>
          <w:p w14:paraId="0F2E04B6" w14:textId="77777777" w:rsidR="00D72805" w:rsidRPr="006A3AB9" w:rsidRDefault="00D72805" w:rsidP="006255BB">
            <w:pPr>
              <w:jc w:val="center"/>
              <w:rPr>
                <w:rFonts w:ascii="Arial Narrow" w:hAnsi="Arial Narrow" w:cs="Arial"/>
              </w:rPr>
            </w:pPr>
            <w:r>
              <w:rPr>
                <w:rFonts w:ascii="Arial Narrow" w:hAnsi="Arial Narrow" w:cs="Arial"/>
              </w:rPr>
              <w:t>@</w:t>
            </w:r>
          </w:p>
        </w:tc>
        <w:tc>
          <w:tcPr>
            <w:tcW w:w="511" w:type="pct"/>
            <w:vAlign w:val="center"/>
          </w:tcPr>
          <w:p w14:paraId="73776293" w14:textId="77777777" w:rsidR="00D72805" w:rsidRDefault="00D72805" w:rsidP="006255BB">
            <w:pPr>
              <w:jc w:val="center"/>
              <w:rPr>
                <w:rFonts w:ascii="Arial Narrow" w:hAnsi="Arial Narrow" w:cs="Arial"/>
              </w:rPr>
            </w:pPr>
            <w:r>
              <w:rPr>
                <w:rFonts w:ascii="Arial Narrow" w:hAnsi="Arial Narrow" w:cs="Arial"/>
              </w:rPr>
              <w:t>@</w:t>
            </w:r>
          </w:p>
        </w:tc>
        <w:tc>
          <w:tcPr>
            <w:tcW w:w="862" w:type="pct"/>
            <w:vAlign w:val="center"/>
          </w:tcPr>
          <w:p w14:paraId="460DA4E7" w14:textId="77777777" w:rsidR="00D72805" w:rsidRPr="006A3AB9" w:rsidRDefault="00D72805" w:rsidP="006255BB">
            <w:pPr>
              <w:jc w:val="center"/>
              <w:rPr>
                <w:rFonts w:ascii="Arial Narrow" w:hAnsi="Arial Narrow" w:cs="Arial"/>
              </w:rPr>
            </w:pPr>
            <w:r>
              <w:rPr>
                <w:rFonts w:ascii="Arial Narrow" w:hAnsi="Arial Narrow" w:cs="Arial"/>
              </w:rPr>
              <w:t>@*</w:t>
            </w:r>
          </w:p>
        </w:tc>
      </w:tr>
      <w:tr w:rsidR="00D72805" w:rsidRPr="006A3AB9" w14:paraId="01F9613F" w14:textId="77777777" w:rsidTr="00971F6D">
        <w:tc>
          <w:tcPr>
            <w:tcW w:w="1131" w:type="pct"/>
            <w:vAlign w:val="center"/>
          </w:tcPr>
          <w:p w14:paraId="7499F1A1" w14:textId="77777777" w:rsidR="00D72805" w:rsidRPr="006A3AB9" w:rsidRDefault="00D72805" w:rsidP="006255BB">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337" w:type="pct"/>
            <w:vAlign w:val="center"/>
          </w:tcPr>
          <w:p w14:paraId="50D7AE70" w14:textId="77777777" w:rsidR="00D72805" w:rsidRPr="006A3AB9" w:rsidRDefault="00D72805" w:rsidP="006255BB">
            <w:pPr>
              <w:jc w:val="center"/>
              <w:rPr>
                <w:rFonts w:ascii="Arial Narrow" w:hAnsi="Arial Narrow" w:cs="Arial"/>
              </w:rPr>
            </w:pPr>
            <w:r>
              <w:rPr>
                <w:rFonts w:ascii="Arial Narrow" w:hAnsi="Arial Narrow" w:cs="Arial"/>
              </w:rPr>
              <w:t>@</w:t>
            </w:r>
          </w:p>
        </w:tc>
        <w:tc>
          <w:tcPr>
            <w:tcW w:w="511" w:type="pct"/>
            <w:vAlign w:val="center"/>
          </w:tcPr>
          <w:p w14:paraId="7D4BEFC0" w14:textId="77777777" w:rsidR="00D72805" w:rsidRPr="006A3AB9" w:rsidRDefault="00D72805" w:rsidP="006255BB">
            <w:pPr>
              <w:jc w:val="center"/>
              <w:rPr>
                <w:rFonts w:ascii="Arial Narrow" w:hAnsi="Arial Narrow" w:cs="Arial"/>
              </w:rPr>
            </w:pPr>
          </w:p>
        </w:tc>
        <w:tc>
          <w:tcPr>
            <w:tcW w:w="511" w:type="pct"/>
            <w:vAlign w:val="center"/>
          </w:tcPr>
          <w:p w14:paraId="65399C9F" w14:textId="77777777" w:rsidR="00D72805" w:rsidRPr="006A3AB9" w:rsidRDefault="00D72805" w:rsidP="006255BB">
            <w:pPr>
              <w:jc w:val="center"/>
              <w:rPr>
                <w:rFonts w:ascii="Arial Narrow" w:hAnsi="Arial Narrow" w:cs="Arial"/>
              </w:rPr>
            </w:pPr>
          </w:p>
        </w:tc>
        <w:tc>
          <w:tcPr>
            <w:tcW w:w="536" w:type="pct"/>
            <w:vAlign w:val="center"/>
          </w:tcPr>
          <w:p w14:paraId="6E3A73F9" w14:textId="77777777" w:rsidR="00D72805" w:rsidRPr="006A3AB9" w:rsidRDefault="00D72805" w:rsidP="006255BB">
            <w:pPr>
              <w:jc w:val="center"/>
              <w:rPr>
                <w:rFonts w:ascii="Arial Narrow" w:hAnsi="Arial Narrow" w:cs="Arial"/>
              </w:rPr>
            </w:pPr>
          </w:p>
        </w:tc>
        <w:tc>
          <w:tcPr>
            <w:tcW w:w="603" w:type="pct"/>
            <w:vAlign w:val="center"/>
          </w:tcPr>
          <w:p w14:paraId="53800D18" w14:textId="77777777" w:rsidR="00D72805" w:rsidRPr="006A3AB9" w:rsidRDefault="00D72805" w:rsidP="006255BB">
            <w:pPr>
              <w:jc w:val="center"/>
              <w:rPr>
                <w:rFonts w:ascii="Arial Narrow" w:hAnsi="Arial Narrow" w:cs="Arial"/>
              </w:rPr>
            </w:pPr>
          </w:p>
        </w:tc>
        <w:tc>
          <w:tcPr>
            <w:tcW w:w="511" w:type="pct"/>
            <w:vAlign w:val="center"/>
          </w:tcPr>
          <w:p w14:paraId="72833273" w14:textId="77777777" w:rsidR="00D72805" w:rsidRDefault="00D72805" w:rsidP="006255BB">
            <w:pPr>
              <w:jc w:val="center"/>
              <w:rPr>
                <w:rFonts w:ascii="Arial Narrow" w:hAnsi="Arial Narrow" w:cs="Arial"/>
              </w:rPr>
            </w:pPr>
          </w:p>
        </w:tc>
        <w:tc>
          <w:tcPr>
            <w:tcW w:w="862" w:type="pct"/>
            <w:vAlign w:val="center"/>
          </w:tcPr>
          <w:p w14:paraId="2E3352B9" w14:textId="77777777" w:rsidR="00D72805" w:rsidRPr="006A3AB9" w:rsidRDefault="00D72805" w:rsidP="006255BB">
            <w:pPr>
              <w:jc w:val="center"/>
              <w:rPr>
                <w:rFonts w:ascii="Arial Narrow" w:hAnsi="Arial Narrow" w:cs="Arial"/>
              </w:rPr>
            </w:pPr>
            <w:r>
              <w:rPr>
                <w:rFonts w:ascii="Arial Narrow" w:hAnsi="Arial Narrow" w:cs="Arial"/>
              </w:rPr>
              <w:t>@</w:t>
            </w:r>
          </w:p>
        </w:tc>
      </w:tr>
      <w:tr w:rsidR="00D72805" w:rsidRPr="006A3AB9" w14:paraId="1A9B0D94" w14:textId="77777777" w:rsidTr="00971F6D">
        <w:tc>
          <w:tcPr>
            <w:tcW w:w="1131" w:type="pct"/>
            <w:vAlign w:val="center"/>
          </w:tcPr>
          <w:p w14:paraId="57145FCA" w14:textId="77777777" w:rsidR="00D72805" w:rsidRPr="006A3AB9" w:rsidRDefault="00D72805" w:rsidP="006255BB">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337" w:type="pct"/>
            <w:vAlign w:val="center"/>
          </w:tcPr>
          <w:p w14:paraId="43ABA12D" w14:textId="77777777" w:rsidR="00D72805" w:rsidRPr="006A3AB9" w:rsidRDefault="00D72805" w:rsidP="006255BB">
            <w:pPr>
              <w:jc w:val="center"/>
              <w:rPr>
                <w:rFonts w:ascii="Arial Narrow" w:hAnsi="Arial Narrow" w:cs="Arial"/>
              </w:rPr>
            </w:pPr>
            <w:r>
              <w:rPr>
                <w:rFonts w:ascii="Arial Narrow" w:hAnsi="Arial Narrow" w:cs="Arial"/>
              </w:rPr>
              <w:t>@</w:t>
            </w:r>
          </w:p>
        </w:tc>
        <w:tc>
          <w:tcPr>
            <w:tcW w:w="511" w:type="pct"/>
            <w:vAlign w:val="center"/>
          </w:tcPr>
          <w:p w14:paraId="2A530F32" w14:textId="77777777" w:rsidR="00D72805" w:rsidRPr="006A3AB9" w:rsidRDefault="00D72805" w:rsidP="006255BB">
            <w:pPr>
              <w:jc w:val="center"/>
              <w:rPr>
                <w:rFonts w:ascii="Arial Narrow" w:hAnsi="Arial Narrow" w:cs="Arial"/>
              </w:rPr>
            </w:pPr>
          </w:p>
        </w:tc>
        <w:tc>
          <w:tcPr>
            <w:tcW w:w="511" w:type="pct"/>
            <w:vAlign w:val="center"/>
          </w:tcPr>
          <w:p w14:paraId="4F7AAE74" w14:textId="77777777" w:rsidR="00D72805" w:rsidRPr="006A3AB9" w:rsidRDefault="00D72805" w:rsidP="006255BB">
            <w:pPr>
              <w:jc w:val="center"/>
              <w:rPr>
                <w:rFonts w:ascii="Arial Narrow" w:hAnsi="Arial Narrow" w:cs="Arial"/>
              </w:rPr>
            </w:pPr>
          </w:p>
        </w:tc>
        <w:tc>
          <w:tcPr>
            <w:tcW w:w="536" w:type="pct"/>
            <w:vAlign w:val="center"/>
          </w:tcPr>
          <w:p w14:paraId="3083884F" w14:textId="77777777" w:rsidR="00D72805" w:rsidRPr="006A3AB9" w:rsidRDefault="00D72805" w:rsidP="006255BB">
            <w:pPr>
              <w:jc w:val="center"/>
              <w:rPr>
                <w:rFonts w:ascii="Arial Narrow" w:hAnsi="Arial Narrow" w:cs="Arial"/>
              </w:rPr>
            </w:pPr>
          </w:p>
        </w:tc>
        <w:tc>
          <w:tcPr>
            <w:tcW w:w="603" w:type="pct"/>
            <w:vAlign w:val="center"/>
          </w:tcPr>
          <w:p w14:paraId="41111551" w14:textId="77777777" w:rsidR="00D72805" w:rsidRPr="006A3AB9" w:rsidRDefault="00D72805" w:rsidP="006255BB">
            <w:pPr>
              <w:jc w:val="center"/>
              <w:rPr>
                <w:rFonts w:ascii="Arial Narrow" w:hAnsi="Arial Narrow" w:cs="Arial"/>
              </w:rPr>
            </w:pPr>
          </w:p>
        </w:tc>
        <w:tc>
          <w:tcPr>
            <w:tcW w:w="511" w:type="pct"/>
            <w:vAlign w:val="center"/>
          </w:tcPr>
          <w:p w14:paraId="476B9D5E" w14:textId="77777777" w:rsidR="00D72805" w:rsidRDefault="00D72805" w:rsidP="006255BB">
            <w:pPr>
              <w:jc w:val="center"/>
              <w:rPr>
                <w:rFonts w:ascii="Arial Narrow" w:hAnsi="Arial Narrow" w:cs="Arial"/>
              </w:rPr>
            </w:pPr>
          </w:p>
        </w:tc>
        <w:tc>
          <w:tcPr>
            <w:tcW w:w="862" w:type="pct"/>
            <w:vAlign w:val="center"/>
          </w:tcPr>
          <w:p w14:paraId="0680E9EE" w14:textId="77777777" w:rsidR="00D72805" w:rsidRPr="006A3AB9" w:rsidRDefault="00D72805" w:rsidP="006255BB">
            <w:pPr>
              <w:jc w:val="center"/>
              <w:rPr>
                <w:rFonts w:ascii="MS Outlook" w:hAnsi="MS Outlook" w:cs="MS Outlook"/>
                <w:lang w:bidi="he-IL"/>
              </w:rPr>
            </w:pPr>
            <w:r>
              <w:rPr>
                <w:rFonts w:ascii="Arial Narrow" w:hAnsi="Arial Narrow" w:cs="Arial"/>
              </w:rPr>
              <w:t>@</w:t>
            </w:r>
          </w:p>
        </w:tc>
      </w:tr>
      <w:tr w:rsidR="00D72805" w:rsidRPr="006A3AB9" w14:paraId="646986BD" w14:textId="77777777" w:rsidTr="00971F6D">
        <w:tc>
          <w:tcPr>
            <w:tcW w:w="1131" w:type="pct"/>
            <w:vAlign w:val="center"/>
          </w:tcPr>
          <w:p w14:paraId="4964B07F" w14:textId="77777777" w:rsidR="00D72805" w:rsidRPr="006A3AB9" w:rsidRDefault="00D72805" w:rsidP="006255BB">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337" w:type="pct"/>
            <w:vAlign w:val="center"/>
          </w:tcPr>
          <w:p w14:paraId="36D3C7C9" w14:textId="77777777" w:rsidR="00D72805" w:rsidRPr="006A3AB9" w:rsidRDefault="00D72805" w:rsidP="006255BB">
            <w:pPr>
              <w:jc w:val="center"/>
              <w:rPr>
                <w:rFonts w:ascii="Arial Narrow" w:hAnsi="Arial Narrow" w:cs="Arial"/>
              </w:rPr>
            </w:pPr>
            <w:r>
              <w:rPr>
                <w:rFonts w:ascii="Arial Narrow" w:hAnsi="Arial Narrow" w:cs="Arial"/>
              </w:rPr>
              <w:t>@*</w:t>
            </w:r>
          </w:p>
        </w:tc>
        <w:tc>
          <w:tcPr>
            <w:tcW w:w="511" w:type="pct"/>
            <w:vAlign w:val="center"/>
          </w:tcPr>
          <w:p w14:paraId="75A44714" w14:textId="77777777" w:rsidR="00D72805" w:rsidRPr="006A3AB9" w:rsidRDefault="00D72805" w:rsidP="006255BB">
            <w:pPr>
              <w:jc w:val="center"/>
              <w:rPr>
                <w:rFonts w:ascii="Arial Narrow" w:hAnsi="Arial Narrow" w:cs="Arial"/>
              </w:rPr>
            </w:pPr>
            <w:r>
              <w:rPr>
                <w:rFonts w:ascii="Arial Narrow" w:hAnsi="Arial Narrow" w:cs="Arial"/>
              </w:rPr>
              <w:t>@</w:t>
            </w:r>
          </w:p>
        </w:tc>
        <w:tc>
          <w:tcPr>
            <w:tcW w:w="511" w:type="pct"/>
            <w:vAlign w:val="center"/>
          </w:tcPr>
          <w:p w14:paraId="3A47BB09" w14:textId="77777777" w:rsidR="00D72805" w:rsidRDefault="00D72805" w:rsidP="006255BB">
            <w:pPr>
              <w:jc w:val="center"/>
              <w:rPr>
                <w:rFonts w:ascii="Arial Narrow" w:hAnsi="Arial Narrow" w:cs="Arial"/>
              </w:rPr>
            </w:pPr>
            <w:r>
              <w:rPr>
                <w:rFonts w:ascii="Arial Narrow" w:hAnsi="Arial Narrow" w:cs="Arial"/>
              </w:rPr>
              <w:t>@</w:t>
            </w:r>
          </w:p>
        </w:tc>
        <w:tc>
          <w:tcPr>
            <w:tcW w:w="536" w:type="pct"/>
            <w:vAlign w:val="center"/>
          </w:tcPr>
          <w:p w14:paraId="6CDF09FB" w14:textId="77777777" w:rsidR="00D72805" w:rsidRPr="006A3AB9" w:rsidRDefault="00D72805" w:rsidP="006255BB">
            <w:pPr>
              <w:jc w:val="center"/>
              <w:rPr>
                <w:rFonts w:ascii="Arial Narrow" w:hAnsi="Arial Narrow" w:cs="Arial"/>
              </w:rPr>
            </w:pPr>
            <w:r>
              <w:rPr>
                <w:rFonts w:ascii="Arial Narrow" w:hAnsi="Arial Narrow" w:cs="Arial"/>
              </w:rPr>
              <w:t>@</w:t>
            </w:r>
          </w:p>
        </w:tc>
        <w:tc>
          <w:tcPr>
            <w:tcW w:w="603" w:type="pct"/>
            <w:vAlign w:val="center"/>
          </w:tcPr>
          <w:p w14:paraId="438EC77D" w14:textId="77777777" w:rsidR="00D72805" w:rsidRPr="006A3AB9" w:rsidRDefault="00D72805" w:rsidP="006255BB">
            <w:pPr>
              <w:jc w:val="center"/>
              <w:rPr>
                <w:rFonts w:ascii="Arial Narrow" w:hAnsi="Arial Narrow" w:cs="Arial"/>
              </w:rPr>
            </w:pPr>
            <w:r>
              <w:rPr>
                <w:rFonts w:ascii="Arial Narrow" w:hAnsi="Arial Narrow" w:cs="Arial"/>
              </w:rPr>
              <w:t>@</w:t>
            </w:r>
          </w:p>
        </w:tc>
        <w:tc>
          <w:tcPr>
            <w:tcW w:w="511" w:type="pct"/>
            <w:vAlign w:val="center"/>
          </w:tcPr>
          <w:p w14:paraId="5787D010" w14:textId="77777777" w:rsidR="00D72805" w:rsidRDefault="00D72805" w:rsidP="006255BB">
            <w:pPr>
              <w:jc w:val="center"/>
              <w:rPr>
                <w:rFonts w:ascii="Arial Narrow" w:hAnsi="Arial Narrow" w:cs="Arial"/>
              </w:rPr>
            </w:pPr>
            <w:r>
              <w:rPr>
                <w:rFonts w:ascii="Arial Narrow" w:hAnsi="Arial Narrow" w:cs="Arial"/>
              </w:rPr>
              <w:t>@</w:t>
            </w:r>
          </w:p>
        </w:tc>
        <w:tc>
          <w:tcPr>
            <w:tcW w:w="862" w:type="pct"/>
            <w:vAlign w:val="center"/>
          </w:tcPr>
          <w:p w14:paraId="1045E4DC" w14:textId="77777777" w:rsidR="00D72805" w:rsidRPr="006A3AB9" w:rsidRDefault="00D72805" w:rsidP="006255BB">
            <w:pPr>
              <w:jc w:val="center"/>
              <w:rPr>
                <w:rFonts w:ascii="MS Outlook" w:hAnsi="MS Outlook" w:cs="MS Outlook"/>
                <w:lang w:bidi="he-IL"/>
              </w:rPr>
            </w:pPr>
            <w:r>
              <w:rPr>
                <w:rFonts w:ascii="Arial Narrow" w:hAnsi="Arial Narrow" w:cs="Arial"/>
              </w:rPr>
              <w:t>@*</w:t>
            </w:r>
          </w:p>
        </w:tc>
      </w:tr>
    </w:tbl>
    <w:p w14:paraId="3F62F10E" w14:textId="77777777" w:rsidR="00D72805" w:rsidRDefault="00D72805" w:rsidP="00D72805"/>
    <w:p w14:paraId="51C66B3E" w14:textId="179DB22D" w:rsidR="00D72805" w:rsidRPr="00DB3659" w:rsidRDefault="00D72805" w:rsidP="00D72805">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r w:rsidR="00B756A7">
        <w:rPr>
          <w:rFonts w:cs="Arial"/>
          <w:color w:val="000000"/>
        </w:rPr>
        <w:br/>
      </w:r>
      <w:r w:rsidR="00B756A7">
        <w:rPr>
          <w:rFonts w:cs="Arial"/>
          <w:color w:val="000000"/>
        </w:rPr>
        <w:br/>
      </w:r>
      <w:r w:rsidR="00B756A7">
        <w:rPr>
          <w:rFonts w:cs="Arial"/>
          <w:color w:val="000000"/>
        </w:rPr>
        <w:br/>
      </w:r>
    </w:p>
    <w:p w14:paraId="440D1C77" w14:textId="77777777" w:rsidR="00D72805" w:rsidRPr="00DB3659" w:rsidRDefault="00D72805" w:rsidP="00D72805">
      <w:pPr>
        <w:spacing w:before="120" w:after="120" w:line="360" w:lineRule="auto"/>
        <w:ind w:left="1560"/>
        <w:rPr>
          <w:rFonts w:cs="Arial"/>
          <w:color w:val="000000"/>
        </w:rPr>
      </w:pPr>
      <w:r w:rsidRPr="00DB3659">
        <w:rPr>
          <w:rFonts w:cs="Arial"/>
          <w:color w:val="000000"/>
        </w:rPr>
        <w:lastRenderedPageBreak/>
        <w:t>Leyenda:</w:t>
      </w:r>
    </w:p>
    <w:p w14:paraId="4609CD22" w14:textId="77777777" w:rsidR="00D72805" w:rsidRPr="00971F6D" w:rsidRDefault="00D72805" w:rsidP="00D72805">
      <w:pPr>
        <w:pStyle w:val="Prrafodelista"/>
        <w:numPr>
          <w:ilvl w:val="0"/>
          <w:numId w:val="13"/>
        </w:numPr>
        <w:spacing w:before="120" w:after="120" w:line="360" w:lineRule="auto"/>
        <w:contextualSpacing/>
        <w:jc w:val="both"/>
        <w:rPr>
          <w:rFonts w:cs="Arial"/>
          <w:color w:val="000000"/>
          <w:sz w:val="28"/>
        </w:rPr>
      </w:pPr>
      <w:r w:rsidRPr="00971F6D">
        <w:rPr>
          <w:rFonts w:cs="Arial"/>
          <w:color w:val="000000"/>
          <w:sz w:val="28"/>
        </w:rPr>
        <w:t>@ Correo Electrónico</w:t>
      </w:r>
    </w:p>
    <w:p w14:paraId="010F6B45" w14:textId="77777777" w:rsidR="00D72805" w:rsidRPr="00971F6D" w:rsidRDefault="00D72805" w:rsidP="00D72805">
      <w:pPr>
        <w:pStyle w:val="Prrafodelista"/>
        <w:numPr>
          <w:ilvl w:val="0"/>
          <w:numId w:val="13"/>
        </w:numPr>
        <w:spacing w:before="120" w:after="120" w:line="360" w:lineRule="auto"/>
        <w:contextualSpacing/>
        <w:jc w:val="both"/>
        <w:rPr>
          <w:rFonts w:cs="Arial"/>
          <w:color w:val="000000"/>
          <w:sz w:val="28"/>
        </w:rPr>
      </w:pPr>
      <w:r w:rsidRPr="00971F6D">
        <w:rPr>
          <w:rFonts w:cs="Arial"/>
          <w:color w:val="000000"/>
          <w:sz w:val="28"/>
        </w:rPr>
        <w:t>*  Documento Impreso</w:t>
      </w:r>
    </w:p>
    <w:p w14:paraId="4792E858" w14:textId="77777777" w:rsidR="00D72805" w:rsidRPr="00971F6D" w:rsidRDefault="00D72805" w:rsidP="00D72805">
      <w:pPr>
        <w:pStyle w:val="Prrafodelista"/>
        <w:numPr>
          <w:ilvl w:val="0"/>
          <w:numId w:val="13"/>
        </w:numPr>
        <w:spacing w:before="120" w:after="120" w:line="360" w:lineRule="auto"/>
        <w:contextualSpacing/>
        <w:jc w:val="both"/>
        <w:rPr>
          <w:rFonts w:cs="Arial"/>
          <w:color w:val="000000"/>
          <w:sz w:val="28"/>
        </w:rPr>
      </w:pPr>
      <w:r w:rsidRPr="00971F6D">
        <w:rPr>
          <w:rFonts w:cs="Arial"/>
          <w:color w:val="000000"/>
          <w:sz w:val="28"/>
        </w:rPr>
        <w:t>Quien crea el Correo / Documento.</w:t>
      </w:r>
    </w:p>
    <w:p w14:paraId="69E84D3C" w14:textId="77777777" w:rsidR="00D72805" w:rsidRDefault="00D72805" w:rsidP="00D72805">
      <w:pPr>
        <w:autoSpaceDE w:val="0"/>
        <w:autoSpaceDN w:val="0"/>
        <w:adjustRightInd w:val="0"/>
        <w:spacing w:before="40" w:after="120"/>
        <w:rPr>
          <w:rFonts w:cs="Arial"/>
          <w:lang w:bidi="he-IL"/>
        </w:rPr>
      </w:pPr>
    </w:p>
    <w:p w14:paraId="0FE7F73A" w14:textId="77777777" w:rsidR="00D72805" w:rsidRPr="002A0FB3" w:rsidRDefault="00D72805" w:rsidP="00D72805">
      <w:pPr>
        <w:pStyle w:val="Ttulo4"/>
        <w:keepNext/>
        <w:numPr>
          <w:ilvl w:val="3"/>
          <w:numId w:val="4"/>
        </w:numPr>
        <w:tabs>
          <w:tab w:val="clear" w:pos="864"/>
          <w:tab w:val="num" w:pos="1560"/>
        </w:tabs>
        <w:spacing w:before="120" w:after="120" w:line="240" w:lineRule="auto"/>
        <w:ind w:hanging="155"/>
        <w:jc w:val="both"/>
      </w:pPr>
      <w:bookmarkStart w:id="183" w:name="_Toc430548038"/>
      <w:r w:rsidRPr="00807F4A">
        <w:t>MATRIZ DE COMUNICACIÓN DE INGENIERÍA</w:t>
      </w:r>
      <w:bookmarkEnd w:id="183"/>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3"/>
        <w:gridCol w:w="470"/>
        <w:gridCol w:w="713"/>
        <w:gridCol w:w="713"/>
        <w:gridCol w:w="713"/>
        <w:gridCol w:w="713"/>
        <w:gridCol w:w="713"/>
        <w:gridCol w:w="1204"/>
      </w:tblGrid>
      <w:tr w:rsidR="00D72805" w:rsidRPr="00653B82" w14:paraId="403B74B5" w14:textId="77777777" w:rsidTr="006255BB">
        <w:trPr>
          <w:cantSplit/>
          <w:trHeight w:val="1739"/>
        </w:trPr>
        <w:tc>
          <w:tcPr>
            <w:tcW w:w="1923" w:type="pct"/>
            <w:vAlign w:val="center"/>
          </w:tcPr>
          <w:p w14:paraId="51042C48" w14:textId="77777777" w:rsidR="00D72805" w:rsidRPr="00653B82" w:rsidRDefault="00D72805" w:rsidP="006255BB">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14:paraId="2823B98C" w14:textId="77777777" w:rsidR="00D72805" w:rsidRPr="00653B82" w:rsidRDefault="00D72805" w:rsidP="006255BB">
            <w:pPr>
              <w:pStyle w:val="Normalver3"/>
              <w:ind w:left="0"/>
              <w:jc w:val="center"/>
              <w:rPr>
                <w:sz w:val="20"/>
                <w:szCs w:val="20"/>
                <w:lang w:val="es-PE"/>
              </w:rPr>
            </w:pPr>
            <w:r w:rsidRPr="00653B82">
              <w:rPr>
                <w:rFonts w:ascii="Arial Narrow" w:hAnsi="Arial Narrow"/>
                <w:sz w:val="20"/>
                <w:szCs w:val="20"/>
                <w:lang w:val="es-PE" w:eastAsia="en-US"/>
              </w:rPr>
              <w:t>Cronograma de Proyecto</w:t>
            </w:r>
          </w:p>
          <w:p w14:paraId="7D91FF34" w14:textId="77777777" w:rsidR="00D72805" w:rsidRPr="00653B82" w:rsidRDefault="00D72805" w:rsidP="006255BB">
            <w:pPr>
              <w:ind w:left="113" w:right="113"/>
              <w:jc w:val="center"/>
              <w:rPr>
                <w:rFonts w:ascii="Arial Narrow" w:hAnsi="Arial Narrow" w:cs="Arial"/>
              </w:rPr>
            </w:pPr>
          </w:p>
        </w:tc>
        <w:tc>
          <w:tcPr>
            <w:tcW w:w="430" w:type="pct"/>
            <w:textDirection w:val="btLr"/>
            <w:vAlign w:val="center"/>
          </w:tcPr>
          <w:p w14:paraId="64F87BCE" w14:textId="77777777" w:rsidR="00D72805" w:rsidRPr="00653B82" w:rsidRDefault="00D72805" w:rsidP="006255BB">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14:paraId="2BB268E0" w14:textId="77777777" w:rsidR="00D72805" w:rsidRPr="00653B82" w:rsidRDefault="00D72805" w:rsidP="006255BB">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14:paraId="766E2773" w14:textId="77777777" w:rsidR="00D72805" w:rsidRPr="00653B82" w:rsidRDefault="00D72805" w:rsidP="006255BB">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14:paraId="7AEC4AF4" w14:textId="77777777" w:rsidR="00D72805" w:rsidRPr="00653B82" w:rsidRDefault="00D72805" w:rsidP="006255BB">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14:paraId="56046D4C" w14:textId="77777777" w:rsidR="00D72805" w:rsidRPr="00653B82" w:rsidRDefault="00D72805" w:rsidP="006255BB">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14:paraId="02E1E3CA" w14:textId="77777777" w:rsidR="00D72805" w:rsidRPr="00653B82" w:rsidRDefault="00D72805" w:rsidP="006255BB">
            <w:pPr>
              <w:ind w:left="113" w:right="113"/>
              <w:jc w:val="center"/>
              <w:rPr>
                <w:rFonts w:ascii="Arial Narrow" w:hAnsi="Arial Narrow" w:cs="Arial"/>
              </w:rPr>
            </w:pPr>
            <w:r w:rsidRPr="00653B82">
              <w:rPr>
                <w:rFonts w:ascii="Arial Narrow" w:hAnsi="Arial Narrow" w:cs="Arial"/>
              </w:rPr>
              <w:t>Acta de Cierre de</w:t>
            </w:r>
          </w:p>
          <w:p w14:paraId="2EEC746E" w14:textId="77777777" w:rsidR="00D72805" w:rsidRPr="00653B82" w:rsidRDefault="00D72805" w:rsidP="006255BB">
            <w:pPr>
              <w:ind w:left="113" w:right="113"/>
              <w:jc w:val="center"/>
              <w:rPr>
                <w:rFonts w:ascii="Arial Narrow" w:hAnsi="Arial Narrow" w:cs="Arial"/>
              </w:rPr>
            </w:pPr>
            <w:r w:rsidRPr="00653B82">
              <w:rPr>
                <w:rFonts w:ascii="Arial Narrow" w:hAnsi="Arial Narrow" w:cs="Arial"/>
              </w:rPr>
              <w:t>Proyecto</w:t>
            </w:r>
          </w:p>
        </w:tc>
      </w:tr>
      <w:tr w:rsidR="00D72805" w:rsidRPr="00653B82" w14:paraId="5450781E" w14:textId="77777777" w:rsidTr="006255BB">
        <w:tc>
          <w:tcPr>
            <w:tcW w:w="1923" w:type="pct"/>
            <w:vAlign w:val="center"/>
          </w:tcPr>
          <w:p w14:paraId="43F91EF1" w14:textId="77777777" w:rsidR="00D72805" w:rsidRPr="00653B82" w:rsidRDefault="00D72805" w:rsidP="006255BB">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14:paraId="4724DF90" w14:textId="77777777" w:rsidR="00D72805" w:rsidRPr="00B57D6B" w:rsidRDefault="00D72805" w:rsidP="006255BB">
            <w:pPr>
              <w:jc w:val="center"/>
              <w:rPr>
                <w:rFonts w:ascii="Arial Narrow" w:hAnsi="Arial Narrow" w:cs="Arial"/>
              </w:rPr>
            </w:pPr>
            <w:r w:rsidRPr="00B57D6B">
              <w:rPr>
                <w:rFonts w:ascii="Arial Narrow" w:hAnsi="Arial Narrow" w:cs="Arial"/>
              </w:rPr>
              <w:t>@*</w:t>
            </w:r>
          </w:p>
        </w:tc>
        <w:tc>
          <w:tcPr>
            <w:tcW w:w="430" w:type="pct"/>
            <w:vAlign w:val="center"/>
          </w:tcPr>
          <w:p w14:paraId="6CA1733F" w14:textId="77777777" w:rsidR="00D72805" w:rsidRPr="00B57D6B" w:rsidRDefault="00D72805" w:rsidP="006255BB">
            <w:pPr>
              <w:jc w:val="center"/>
              <w:rPr>
                <w:rFonts w:ascii="Arial Narrow" w:hAnsi="Arial Narrow" w:cs="Arial"/>
              </w:rPr>
            </w:pPr>
            <w:r w:rsidRPr="00B57D6B">
              <w:rPr>
                <w:rFonts w:ascii="Arial Narrow" w:hAnsi="Arial Narrow" w:cs="Arial"/>
              </w:rPr>
              <w:t>@*</w:t>
            </w:r>
          </w:p>
        </w:tc>
        <w:tc>
          <w:tcPr>
            <w:tcW w:w="428" w:type="pct"/>
          </w:tcPr>
          <w:p w14:paraId="08CF3339" w14:textId="77777777" w:rsidR="00D72805" w:rsidRPr="00B57D6B" w:rsidRDefault="00D72805" w:rsidP="006255BB">
            <w:pPr>
              <w:jc w:val="center"/>
              <w:rPr>
                <w:rFonts w:ascii="Arial Narrow" w:hAnsi="Arial Narrow" w:cs="MS Outlook"/>
                <w:lang w:bidi="he-IL"/>
              </w:rPr>
            </w:pPr>
            <w:r w:rsidRPr="00B57D6B">
              <w:rPr>
                <w:rFonts w:ascii="Arial Narrow" w:hAnsi="Arial Narrow" w:cs="Arial"/>
              </w:rPr>
              <w:t>@*</w:t>
            </w:r>
          </w:p>
        </w:tc>
        <w:tc>
          <w:tcPr>
            <w:tcW w:w="428" w:type="pct"/>
            <w:vAlign w:val="center"/>
          </w:tcPr>
          <w:p w14:paraId="0FECC496"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c>
          <w:tcPr>
            <w:tcW w:w="430" w:type="pct"/>
            <w:vAlign w:val="center"/>
          </w:tcPr>
          <w:p w14:paraId="093E6EC9" w14:textId="77777777" w:rsidR="00D72805" w:rsidRDefault="00D72805" w:rsidP="006255BB">
            <w:pPr>
              <w:jc w:val="center"/>
              <w:rPr>
                <w:rFonts w:ascii="Arial Narrow" w:hAnsi="Arial Narrow" w:cs="MS Outlook"/>
                <w:lang w:bidi="he-IL"/>
              </w:rPr>
            </w:pPr>
            <w:r>
              <w:rPr>
                <w:rFonts w:ascii="Arial Narrow" w:hAnsi="Arial Narrow" w:cs="Arial"/>
              </w:rPr>
              <w:t>@</w:t>
            </w:r>
          </w:p>
        </w:tc>
        <w:tc>
          <w:tcPr>
            <w:tcW w:w="430" w:type="pct"/>
            <w:vAlign w:val="center"/>
          </w:tcPr>
          <w:p w14:paraId="3B2CC2A7"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c>
          <w:tcPr>
            <w:tcW w:w="502" w:type="pct"/>
            <w:vAlign w:val="center"/>
          </w:tcPr>
          <w:p w14:paraId="3F344BE5"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r>
      <w:tr w:rsidR="00D72805" w:rsidRPr="00653B82" w14:paraId="50B9DB54" w14:textId="77777777" w:rsidTr="006255BB">
        <w:tc>
          <w:tcPr>
            <w:tcW w:w="1923" w:type="pct"/>
            <w:vAlign w:val="center"/>
          </w:tcPr>
          <w:p w14:paraId="2E1CEE44" w14:textId="7ADA5185" w:rsidR="00D72805" w:rsidRPr="00653B82" w:rsidRDefault="00D72805" w:rsidP="00500D6B">
            <w:pPr>
              <w:autoSpaceDE w:val="0"/>
              <w:autoSpaceDN w:val="0"/>
              <w:adjustRightInd w:val="0"/>
              <w:spacing w:before="40" w:after="120"/>
              <w:jc w:val="center"/>
              <w:rPr>
                <w:rFonts w:ascii="Arial Narrow" w:hAnsi="Arial Narrow" w:cs="Arial"/>
              </w:rPr>
            </w:pPr>
            <w:r w:rsidRPr="006A3AB9">
              <w:rPr>
                <w:rFonts w:ascii="Arial Narrow" w:hAnsi="Arial Narrow" w:cs="Arial"/>
              </w:rPr>
              <w:t xml:space="preserve">Coordinador de Proyectos </w:t>
            </w:r>
            <w:r w:rsidR="00500D6B">
              <w:rPr>
                <w:rFonts w:ascii="Arial Narrow" w:hAnsi="Arial Narrow" w:cs="Arial"/>
              </w:rPr>
              <w:t>UTP</w:t>
            </w:r>
            <w:r>
              <w:rPr>
                <w:rFonts w:ascii="Arial Narrow" w:hAnsi="Arial Narrow" w:cs="Arial"/>
              </w:rPr>
              <w:t>/ Docente</w:t>
            </w:r>
            <w:r w:rsidRPr="006A3AB9">
              <w:rPr>
                <w:rFonts w:ascii="Arial Narrow" w:hAnsi="Arial Narrow" w:cs="Arial"/>
              </w:rPr>
              <w:t>)</w:t>
            </w:r>
          </w:p>
        </w:tc>
        <w:tc>
          <w:tcPr>
            <w:tcW w:w="429" w:type="pct"/>
            <w:vAlign w:val="center"/>
          </w:tcPr>
          <w:p w14:paraId="26ED789A" w14:textId="77777777" w:rsidR="00D72805" w:rsidRPr="00B57D6B" w:rsidRDefault="00D72805" w:rsidP="006255BB">
            <w:pPr>
              <w:jc w:val="center"/>
              <w:rPr>
                <w:rFonts w:ascii="Arial Narrow" w:hAnsi="Arial Narrow" w:cs="Arial"/>
              </w:rPr>
            </w:pPr>
            <w:r w:rsidRPr="00B57D6B">
              <w:rPr>
                <w:rFonts w:ascii="Arial Narrow" w:hAnsi="Arial Narrow" w:cs="Arial"/>
              </w:rPr>
              <w:t>@*</w:t>
            </w:r>
          </w:p>
        </w:tc>
        <w:tc>
          <w:tcPr>
            <w:tcW w:w="430" w:type="pct"/>
            <w:vAlign w:val="center"/>
          </w:tcPr>
          <w:p w14:paraId="7F3873DF" w14:textId="77777777" w:rsidR="00D72805" w:rsidRPr="00B57D6B" w:rsidRDefault="00D72805" w:rsidP="006255BB">
            <w:pPr>
              <w:jc w:val="center"/>
              <w:rPr>
                <w:rFonts w:ascii="Arial Narrow" w:hAnsi="Arial Narrow" w:cs="Arial"/>
              </w:rPr>
            </w:pPr>
            <w:r w:rsidRPr="00B57D6B">
              <w:rPr>
                <w:rFonts w:ascii="Arial Narrow" w:hAnsi="Arial Narrow" w:cs="Arial"/>
              </w:rPr>
              <w:t>@*</w:t>
            </w:r>
          </w:p>
        </w:tc>
        <w:tc>
          <w:tcPr>
            <w:tcW w:w="428" w:type="pct"/>
          </w:tcPr>
          <w:p w14:paraId="33C2409A" w14:textId="77777777" w:rsidR="00D72805" w:rsidRPr="00B57D6B" w:rsidRDefault="00D72805" w:rsidP="006255BB">
            <w:pPr>
              <w:jc w:val="center"/>
              <w:rPr>
                <w:rFonts w:ascii="Arial Narrow" w:hAnsi="Arial Narrow" w:cs="MS Outlook"/>
                <w:lang w:bidi="he-IL"/>
              </w:rPr>
            </w:pPr>
            <w:r w:rsidRPr="00B57D6B">
              <w:rPr>
                <w:rFonts w:ascii="Arial Narrow" w:hAnsi="Arial Narrow" w:cs="Arial"/>
              </w:rPr>
              <w:t>@*</w:t>
            </w:r>
          </w:p>
        </w:tc>
        <w:tc>
          <w:tcPr>
            <w:tcW w:w="428" w:type="pct"/>
            <w:vAlign w:val="center"/>
          </w:tcPr>
          <w:p w14:paraId="3E3520E6"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c>
          <w:tcPr>
            <w:tcW w:w="430" w:type="pct"/>
            <w:vAlign w:val="center"/>
          </w:tcPr>
          <w:p w14:paraId="173BDFF0" w14:textId="77777777" w:rsidR="00D72805" w:rsidRDefault="00D72805" w:rsidP="006255BB">
            <w:pPr>
              <w:jc w:val="center"/>
              <w:rPr>
                <w:rFonts w:ascii="Arial Narrow" w:hAnsi="Arial Narrow" w:cs="MS Outlook"/>
                <w:lang w:bidi="he-IL"/>
              </w:rPr>
            </w:pPr>
            <w:r>
              <w:rPr>
                <w:rFonts w:ascii="Arial Narrow" w:hAnsi="Arial Narrow" w:cs="Arial"/>
              </w:rPr>
              <w:t>@</w:t>
            </w:r>
          </w:p>
        </w:tc>
        <w:tc>
          <w:tcPr>
            <w:tcW w:w="430" w:type="pct"/>
            <w:vAlign w:val="center"/>
          </w:tcPr>
          <w:p w14:paraId="6F0ABF7E"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c>
          <w:tcPr>
            <w:tcW w:w="502" w:type="pct"/>
            <w:vAlign w:val="center"/>
          </w:tcPr>
          <w:p w14:paraId="0A6145A7"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r>
      <w:tr w:rsidR="00D72805" w:rsidRPr="00653B82" w14:paraId="7E40046D" w14:textId="77777777" w:rsidTr="006255BB">
        <w:tc>
          <w:tcPr>
            <w:tcW w:w="1923" w:type="pct"/>
            <w:vAlign w:val="center"/>
          </w:tcPr>
          <w:p w14:paraId="0520002F" w14:textId="77777777" w:rsidR="00D72805" w:rsidRPr="00653B82" w:rsidRDefault="00D72805" w:rsidP="006255BB">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14:paraId="37B3B64F" w14:textId="77777777" w:rsidR="00D72805" w:rsidRPr="00B57D6B" w:rsidRDefault="00D72805" w:rsidP="006255BB">
            <w:pPr>
              <w:jc w:val="center"/>
              <w:rPr>
                <w:rFonts w:ascii="Arial Narrow" w:hAnsi="Arial Narrow" w:cs="Arial"/>
              </w:rPr>
            </w:pPr>
            <w:r w:rsidRPr="00B57D6B">
              <w:rPr>
                <w:rFonts w:ascii="Arial Narrow" w:hAnsi="Arial Narrow" w:cs="Arial"/>
              </w:rPr>
              <w:t>@*</w:t>
            </w:r>
          </w:p>
        </w:tc>
        <w:tc>
          <w:tcPr>
            <w:tcW w:w="430" w:type="pct"/>
            <w:vAlign w:val="center"/>
          </w:tcPr>
          <w:p w14:paraId="0465C720" w14:textId="77777777" w:rsidR="00D72805" w:rsidRPr="00B57D6B" w:rsidRDefault="00D72805" w:rsidP="006255BB">
            <w:pPr>
              <w:jc w:val="center"/>
              <w:rPr>
                <w:rFonts w:ascii="Arial Narrow" w:hAnsi="Arial Narrow" w:cs="Arial"/>
              </w:rPr>
            </w:pPr>
          </w:p>
        </w:tc>
        <w:tc>
          <w:tcPr>
            <w:tcW w:w="428" w:type="pct"/>
          </w:tcPr>
          <w:p w14:paraId="4F94C29B" w14:textId="77777777" w:rsidR="00D72805" w:rsidRPr="00B57D6B" w:rsidRDefault="00D72805" w:rsidP="006255BB">
            <w:pPr>
              <w:jc w:val="center"/>
              <w:rPr>
                <w:rFonts w:ascii="Arial Narrow" w:hAnsi="Arial Narrow" w:cs="Arial"/>
              </w:rPr>
            </w:pPr>
            <w:r w:rsidRPr="00B57D6B">
              <w:rPr>
                <w:rFonts w:ascii="Arial Narrow" w:hAnsi="Arial Narrow" w:cs="Arial"/>
              </w:rPr>
              <w:t>@</w:t>
            </w:r>
          </w:p>
        </w:tc>
        <w:tc>
          <w:tcPr>
            <w:tcW w:w="428" w:type="pct"/>
            <w:vAlign w:val="center"/>
          </w:tcPr>
          <w:p w14:paraId="18FAA60D" w14:textId="77777777" w:rsidR="00D72805" w:rsidRPr="00B57D6B" w:rsidRDefault="00D72805" w:rsidP="006255BB">
            <w:pPr>
              <w:jc w:val="center"/>
              <w:rPr>
                <w:rFonts w:ascii="Arial Narrow" w:hAnsi="Arial Narrow" w:cs="Arial"/>
              </w:rPr>
            </w:pPr>
            <w:r>
              <w:rPr>
                <w:rFonts w:ascii="Arial Narrow" w:hAnsi="Arial Narrow" w:cs="Arial"/>
              </w:rPr>
              <w:t>@</w:t>
            </w:r>
          </w:p>
        </w:tc>
        <w:tc>
          <w:tcPr>
            <w:tcW w:w="430" w:type="pct"/>
            <w:vAlign w:val="center"/>
          </w:tcPr>
          <w:p w14:paraId="62C11038" w14:textId="77777777" w:rsidR="00D72805" w:rsidRDefault="00D72805" w:rsidP="006255BB">
            <w:pPr>
              <w:jc w:val="center"/>
              <w:rPr>
                <w:rFonts w:ascii="Arial Narrow" w:hAnsi="Arial Narrow" w:cs="Arial"/>
              </w:rPr>
            </w:pPr>
            <w:r>
              <w:rPr>
                <w:rFonts w:ascii="Arial Narrow" w:hAnsi="Arial Narrow" w:cs="Arial"/>
              </w:rPr>
              <w:t>@</w:t>
            </w:r>
          </w:p>
        </w:tc>
        <w:tc>
          <w:tcPr>
            <w:tcW w:w="430" w:type="pct"/>
            <w:vAlign w:val="center"/>
          </w:tcPr>
          <w:p w14:paraId="239829D5" w14:textId="77777777" w:rsidR="00D72805" w:rsidRPr="00B57D6B" w:rsidRDefault="00D72805" w:rsidP="006255BB">
            <w:pPr>
              <w:jc w:val="center"/>
              <w:rPr>
                <w:rFonts w:ascii="Arial Narrow" w:hAnsi="Arial Narrow" w:cs="Arial"/>
              </w:rPr>
            </w:pPr>
            <w:r>
              <w:rPr>
                <w:rFonts w:ascii="Arial Narrow" w:hAnsi="Arial Narrow" w:cs="Arial"/>
              </w:rPr>
              <w:t>@</w:t>
            </w:r>
          </w:p>
        </w:tc>
        <w:tc>
          <w:tcPr>
            <w:tcW w:w="502" w:type="pct"/>
            <w:vAlign w:val="center"/>
          </w:tcPr>
          <w:p w14:paraId="1F89A307" w14:textId="77777777" w:rsidR="00D72805" w:rsidRPr="00B57D6B" w:rsidRDefault="00D72805" w:rsidP="006255BB">
            <w:pPr>
              <w:jc w:val="center"/>
              <w:rPr>
                <w:rFonts w:ascii="Arial Narrow" w:hAnsi="Arial Narrow" w:cs="Arial"/>
              </w:rPr>
            </w:pPr>
            <w:r>
              <w:rPr>
                <w:rFonts w:ascii="Arial Narrow" w:hAnsi="Arial Narrow" w:cs="Arial"/>
              </w:rPr>
              <w:t>@*</w:t>
            </w:r>
          </w:p>
        </w:tc>
      </w:tr>
      <w:tr w:rsidR="00D72805" w:rsidRPr="00653B82" w14:paraId="015D2414" w14:textId="77777777" w:rsidTr="006255BB">
        <w:tc>
          <w:tcPr>
            <w:tcW w:w="1923" w:type="pct"/>
            <w:vAlign w:val="center"/>
          </w:tcPr>
          <w:p w14:paraId="78F6D556" w14:textId="77777777" w:rsidR="00D72805" w:rsidRPr="00653B82" w:rsidRDefault="00D72805" w:rsidP="006255BB">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14:paraId="30633B4E" w14:textId="77777777" w:rsidR="00D72805" w:rsidRPr="00B57D6B" w:rsidRDefault="00D72805" w:rsidP="006255BB">
            <w:pPr>
              <w:jc w:val="center"/>
              <w:rPr>
                <w:rFonts w:ascii="Arial Narrow" w:hAnsi="Arial Narrow" w:cs="Arial"/>
              </w:rPr>
            </w:pPr>
            <w:r w:rsidRPr="00B57D6B">
              <w:rPr>
                <w:rFonts w:ascii="Arial Narrow" w:hAnsi="Arial Narrow" w:cs="Arial"/>
              </w:rPr>
              <w:t>@*</w:t>
            </w:r>
          </w:p>
        </w:tc>
        <w:tc>
          <w:tcPr>
            <w:tcW w:w="430" w:type="pct"/>
            <w:vAlign w:val="center"/>
          </w:tcPr>
          <w:p w14:paraId="69E6EAF0" w14:textId="77777777" w:rsidR="00D72805" w:rsidRPr="00B57D6B" w:rsidRDefault="00D72805" w:rsidP="006255BB">
            <w:pPr>
              <w:jc w:val="center"/>
              <w:rPr>
                <w:rFonts w:ascii="Arial Narrow" w:hAnsi="Arial Narrow" w:cs="Arial"/>
              </w:rPr>
            </w:pPr>
            <w:r w:rsidRPr="00B57D6B">
              <w:rPr>
                <w:rFonts w:ascii="Arial Narrow" w:hAnsi="Arial Narrow" w:cs="Arial"/>
              </w:rPr>
              <w:t>@*</w:t>
            </w:r>
          </w:p>
        </w:tc>
        <w:tc>
          <w:tcPr>
            <w:tcW w:w="428" w:type="pct"/>
          </w:tcPr>
          <w:p w14:paraId="5ACFDD97" w14:textId="77777777" w:rsidR="00D72805" w:rsidRPr="00B57D6B" w:rsidRDefault="00D72805" w:rsidP="006255BB">
            <w:pPr>
              <w:jc w:val="center"/>
              <w:rPr>
                <w:rFonts w:ascii="Arial Narrow" w:hAnsi="Arial Narrow" w:cs="MS Outlook"/>
                <w:lang w:bidi="he-IL"/>
              </w:rPr>
            </w:pPr>
            <w:r w:rsidRPr="00B57D6B">
              <w:rPr>
                <w:rFonts w:ascii="Arial Narrow" w:hAnsi="Arial Narrow" w:cs="Arial"/>
              </w:rPr>
              <w:t>@*</w:t>
            </w:r>
          </w:p>
        </w:tc>
        <w:tc>
          <w:tcPr>
            <w:tcW w:w="428" w:type="pct"/>
            <w:vAlign w:val="center"/>
          </w:tcPr>
          <w:p w14:paraId="7374D2FA"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c>
          <w:tcPr>
            <w:tcW w:w="430" w:type="pct"/>
            <w:vAlign w:val="center"/>
          </w:tcPr>
          <w:p w14:paraId="63CEBAF4" w14:textId="77777777" w:rsidR="00D72805" w:rsidRDefault="00D72805" w:rsidP="006255BB">
            <w:pPr>
              <w:jc w:val="center"/>
              <w:rPr>
                <w:rFonts w:ascii="Arial Narrow" w:hAnsi="Arial Narrow" w:cs="MS Outlook"/>
                <w:lang w:bidi="he-IL"/>
              </w:rPr>
            </w:pPr>
            <w:r>
              <w:rPr>
                <w:rFonts w:ascii="Arial Narrow" w:hAnsi="Arial Narrow" w:cs="Arial"/>
              </w:rPr>
              <w:t>@</w:t>
            </w:r>
          </w:p>
        </w:tc>
        <w:tc>
          <w:tcPr>
            <w:tcW w:w="430" w:type="pct"/>
            <w:vAlign w:val="center"/>
          </w:tcPr>
          <w:p w14:paraId="0CE6FF7B"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c>
          <w:tcPr>
            <w:tcW w:w="502" w:type="pct"/>
            <w:vAlign w:val="center"/>
          </w:tcPr>
          <w:p w14:paraId="14E3C72F"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r>
      <w:tr w:rsidR="00D72805" w:rsidRPr="00653B82" w14:paraId="71EE11AA" w14:textId="77777777" w:rsidTr="006255BB">
        <w:tc>
          <w:tcPr>
            <w:tcW w:w="1923" w:type="pct"/>
            <w:vAlign w:val="center"/>
          </w:tcPr>
          <w:p w14:paraId="6D3DCA1C" w14:textId="77777777" w:rsidR="00D72805" w:rsidRPr="00653B82" w:rsidRDefault="00D72805" w:rsidP="006255BB">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14:paraId="767F92E0" w14:textId="77777777" w:rsidR="00D72805" w:rsidRPr="00B57D6B" w:rsidRDefault="00D72805" w:rsidP="006255BB">
            <w:pPr>
              <w:jc w:val="center"/>
              <w:rPr>
                <w:rFonts w:ascii="Arial Narrow" w:hAnsi="Arial Narrow" w:cs="Arial"/>
              </w:rPr>
            </w:pPr>
            <w:r w:rsidRPr="00B57D6B">
              <w:rPr>
                <w:rFonts w:ascii="Arial Narrow" w:hAnsi="Arial Narrow" w:cs="Arial"/>
              </w:rPr>
              <w:t>@*</w:t>
            </w:r>
          </w:p>
        </w:tc>
        <w:tc>
          <w:tcPr>
            <w:tcW w:w="430" w:type="pct"/>
            <w:vAlign w:val="center"/>
          </w:tcPr>
          <w:p w14:paraId="173286C0" w14:textId="77777777" w:rsidR="00D72805" w:rsidRPr="00B57D6B" w:rsidRDefault="00D72805" w:rsidP="006255BB">
            <w:pPr>
              <w:jc w:val="center"/>
              <w:rPr>
                <w:rFonts w:ascii="Arial Narrow" w:hAnsi="Arial Narrow" w:cs="Arial"/>
              </w:rPr>
            </w:pPr>
          </w:p>
        </w:tc>
        <w:tc>
          <w:tcPr>
            <w:tcW w:w="428" w:type="pct"/>
          </w:tcPr>
          <w:p w14:paraId="08683278" w14:textId="77777777" w:rsidR="00D72805" w:rsidRPr="00B57D6B" w:rsidRDefault="00D72805" w:rsidP="006255BB">
            <w:pPr>
              <w:jc w:val="center"/>
              <w:rPr>
                <w:rFonts w:ascii="Arial Narrow" w:hAnsi="Arial Narrow" w:cs="MS Outlook"/>
                <w:lang w:bidi="he-IL"/>
              </w:rPr>
            </w:pPr>
          </w:p>
        </w:tc>
        <w:tc>
          <w:tcPr>
            <w:tcW w:w="428" w:type="pct"/>
            <w:vAlign w:val="center"/>
          </w:tcPr>
          <w:p w14:paraId="2064DA58"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c>
          <w:tcPr>
            <w:tcW w:w="430" w:type="pct"/>
            <w:vAlign w:val="center"/>
          </w:tcPr>
          <w:p w14:paraId="58193703" w14:textId="77777777" w:rsidR="00D72805" w:rsidRDefault="00D72805" w:rsidP="006255BB">
            <w:pPr>
              <w:jc w:val="center"/>
              <w:rPr>
                <w:rFonts w:ascii="Arial Narrow" w:hAnsi="Arial Narrow" w:cs="MS Outlook"/>
                <w:lang w:bidi="he-IL"/>
              </w:rPr>
            </w:pPr>
            <w:r>
              <w:rPr>
                <w:rFonts w:ascii="Arial Narrow" w:hAnsi="Arial Narrow" w:cs="Arial"/>
              </w:rPr>
              <w:t>@</w:t>
            </w:r>
          </w:p>
        </w:tc>
        <w:tc>
          <w:tcPr>
            <w:tcW w:w="430" w:type="pct"/>
            <w:vAlign w:val="center"/>
          </w:tcPr>
          <w:p w14:paraId="5A604E26"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c>
          <w:tcPr>
            <w:tcW w:w="502" w:type="pct"/>
            <w:vAlign w:val="center"/>
          </w:tcPr>
          <w:p w14:paraId="3BA2DC66"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r>
      <w:tr w:rsidR="00D72805" w:rsidRPr="00653B82" w14:paraId="6E9ECD01" w14:textId="77777777" w:rsidTr="006255BB">
        <w:tc>
          <w:tcPr>
            <w:tcW w:w="1923" w:type="pct"/>
            <w:vAlign w:val="center"/>
          </w:tcPr>
          <w:p w14:paraId="55289414" w14:textId="77777777" w:rsidR="00D72805" w:rsidRPr="00653B82" w:rsidRDefault="00D72805" w:rsidP="006255BB">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14:paraId="10C59DB5" w14:textId="77777777" w:rsidR="00D72805" w:rsidRPr="00B57D6B" w:rsidRDefault="00D72805" w:rsidP="006255BB">
            <w:pPr>
              <w:jc w:val="center"/>
              <w:rPr>
                <w:rFonts w:ascii="Arial Narrow" w:hAnsi="Arial Narrow" w:cs="Arial"/>
              </w:rPr>
            </w:pPr>
            <w:r w:rsidRPr="00B57D6B">
              <w:rPr>
                <w:rFonts w:ascii="Arial Narrow" w:hAnsi="Arial Narrow" w:cs="Arial"/>
              </w:rPr>
              <w:t>@*</w:t>
            </w:r>
          </w:p>
        </w:tc>
        <w:tc>
          <w:tcPr>
            <w:tcW w:w="430" w:type="pct"/>
            <w:vAlign w:val="center"/>
          </w:tcPr>
          <w:p w14:paraId="083FE573" w14:textId="77777777" w:rsidR="00D72805" w:rsidRPr="00B57D6B" w:rsidRDefault="00D72805" w:rsidP="006255BB">
            <w:pPr>
              <w:jc w:val="center"/>
              <w:rPr>
                <w:rFonts w:ascii="Arial Narrow" w:hAnsi="Arial Narrow" w:cs="Arial"/>
              </w:rPr>
            </w:pPr>
          </w:p>
        </w:tc>
        <w:tc>
          <w:tcPr>
            <w:tcW w:w="428" w:type="pct"/>
          </w:tcPr>
          <w:p w14:paraId="16522534" w14:textId="77777777" w:rsidR="00D72805" w:rsidRPr="00B57D6B" w:rsidRDefault="00D72805" w:rsidP="006255BB">
            <w:pPr>
              <w:jc w:val="center"/>
              <w:rPr>
                <w:rFonts w:ascii="Arial Narrow" w:hAnsi="Arial Narrow" w:cs="MS Outlook"/>
                <w:lang w:bidi="he-IL"/>
              </w:rPr>
            </w:pPr>
          </w:p>
        </w:tc>
        <w:tc>
          <w:tcPr>
            <w:tcW w:w="428" w:type="pct"/>
            <w:vAlign w:val="center"/>
          </w:tcPr>
          <w:p w14:paraId="6869E6BF"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c>
          <w:tcPr>
            <w:tcW w:w="430" w:type="pct"/>
            <w:vAlign w:val="center"/>
          </w:tcPr>
          <w:p w14:paraId="41C629B1" w14:textId="77777777" w:rsidR="00D72805" w:rsidRDefault="00D72805" w:rsidP="006255BB">
            <w:pPr>
              <w:jc w:val="center"/>
              <w:rPr>
                <w:rFonts w:ascii="Arial Narrow" w:hAnsi="Arial Narrow" w:cs="MS Outlook"/>
                <w:lang w:bidi="he-IL"/>
              </w:rPr>
            </w:pPr>
            <w:r>
              <w:rPr>
                <w:rFonts w:ascii="Arial Narrow" w:hAnsi="Arial Narrow" w:cs="Arial"/>
              </w:rPr>
              <w:t>@</w:t>
            </w:r>
          </w:p>
        </w:tc>
        <w:tc>
          <w:tcPr>
            <w:tcW w:w="430" w:type="pct"/>
            <w:vAlign w:val="center"/>
          </w:tcPr>
          <w:p w14:paraId="6A3A5240"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c>
          <w:tcPr>
            <w:tcW w:w="502" w:type="pct"/>
            <w:vAlign w:val="center"/>
          </w:tcPr>
          <w:p w14:paraId="5A72511E"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r>
      <w:tr w:rsidR="00D72805" w:rsidRPr="00653B82" w14:paraId="3A4A00BE" w14:textId="77777777" w:rsidTr="006255BB">
        <w:tc>
          <w:tcPr>
            <w:tcW w:w="1923" w:type="pct"/>
            <w:vAlign w:val="center"/>
          </w:tcPr>
          <w:p w14:paraId="5D2B88C9" w14:textId="77777777" w:rsidR="00D72805" w:rsidRPr="00653B82" w:rsidRDefault="00D72805" w:rsidP="006255BB">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14:paraId="6A2B76BC" w14:textId="77777777" w:rsidR="00D72805" w:rsidRPr="00B57D6B" w:rsidRDefault="00D72805" w:rsidP="006255BB">
            <w:pPr>
              <w:jc w:val="center"/>
              <w:rPr>
                <w:rFonts w:ascii="Arial Narrow" w:hAnsi="Arial Narrow" w:cs="Arial"/>
              </w:rPr>
            </w:pPr>
            <w:r w:rsidRPr="00B57D6B">
              <w:rPr>
                <w:rFonts w:ascii="Arial Narrow" w:hAnsi="Arial Narrow" w:cs="Arial"/>
              </w:rPr>
              <w:t>@*</w:t>
            </w:r>
          </w:p>
        </w:tc>
        <w:tc>
          <w:tcPr>
            <w:tcW w:w="430" w:type="pct"/>
            <w:vAlign w:val="center"/>
          </w:tcPr>
          <w:p w14:paraId="207703D5" w14:textId="77777777" w:rsidR="00D72805" w:rsidRPr="00B57D6B" w:rsidRDefault="00D72805" w:rsidP="006255BB">
            <w:pPr>
              <w:jc w:val="center"/>
              <w:rPr>
                <w:rFonts w:ascii="Arial Narrow" w:hAnsi="Arial Narrow" w:cs="Arial"/>
              </w:rPr>
            </w:pPr>
          </w:p>
        </w:tc>
        <w:tc>
          <w:tcPr>
            <w:tcW w:w="428" w:type="pct"/>
          </w:tcPr>
          <w:p w14:paraId="10DACDAF" w14:textId="77777777" w:rsidR="00D72805" w:rsidRPr="00B57D6B" w:rsidRDefault="00D72805" w:rsidP="006255BB">
            <w:pPr>
              <w:jc w:val="center"/>
              <w:rPr>
                <w:rFonts w:ascii="Arial Narrow" w:hAnsi="Arial Narrow" w:cs="Arial"/>
              </w:rPr>
            </w:pPr>
          </w:p>
        </w:tc>
        <w:tc>
          <w:tcPr>
            <w:tcW w:w="428" w:type="pct"/>
            <w:vAlign w:val="center"/>
          </w:tcPr>
          <w:p w14:paraId="35117B1B" w14:textId="77777777" w:rsidR="00D72805" w:rsidRPr="00B57D6B" w:rsidRDefault="00D72805" w:rsidP="006255BB">
            <w:pPr>
              <w:jc w:val="center"/>
              <w:rPr>
                <w:rFonts w:ascii="Arial Narrow" w:hAnsi="Arial Narrow" w:cs="Arial"/>
              </w:rPr>
            </w:pPr>
            <w:r>
              <w:rPr>
                <w:rFonts w:ascii="Arial Narrow" w:hAnsi="Arial Narrow" w:cs="Arial"/>
              </w:rPr>
              <w:t>@</w:t>
            </w:r>
          </w:p>
        </w:tc>
        <w:tc>
          <w:tcPr>
            <w:tcW w:w="430" w:type="pct"/>
            <w:vAlign w:val="center"/>
          </w:tcPr>
          <w:p w14:paraId="7AAC8E0D" w14:textId="77777777" w:rsidR="00D72805" w:rsidRDefault="00D72805" w:rsidP="006255BB">
            <w:pPr>
              <w:jc w:val="center"/>
              <w:rPr>
                <w:rFonts w:ascii="Arial Narrow" w:hAnsi="Arial Narrow" w:cs="Arial"/>
              </w:rPr>
            </w:pPr>
            <w:r>
              <w:rPr>
                <w:rFonts w:ascii="Arial Narrow" w:hAnsi="Arial Narrow" w:cs="Arial"/>
              </w:rPr>
              <w:t>@</w:t>
            </w:r>
          </w:p>
        </w:tc>
        <w:tc>
          <w:tcPr>
            <w:tcW w:w="430" w:type="pct"/>
            <w:vAlign w:val="center"/>
          </w:tcPr>
          <w:p w14:paraId="48D2815B" w14:textId="77777777" w:rsidR="00D72805" w:rsidRPr="00B57D6B" w:rsidRDefault="00D72805" w:rsidP="006255BB">
            <w:pPr>
              <w:jc w:val="center"/>
              <w:rPr>
                <w:rFonts w:ascii="Arial Narrow" w:hAnsi="Arial Narrow" w:cs="Arial"/>
              </w:rPr>
            </w:pPr>
            <w:r>
              <w:rPr>
                <w:rFonts w:ascii="Arial Narrow" w:hAnsi="Arial Narrow" w:cs="Arial"/>
              </w:rPr>
              <w:t>@</w:t>
            </w:r>
          </w:p>
        </w:tc>
        <w:tc>
          <w:tcPr>
            <w:tcW w:w="502" w:type="pct"/>
            <w:vAlign w:val="center"/>
          </w:tcPr>
          <w:p w14:paraId="4EB96AFB" w14:textId="77777777" w:rsidR="00D72805" w:rsidRPr="00B57D6B" w:rsidRDefault="00D72805" w:rsidP="006255BB">
            <w:pPr>
              <w:jc w:val="center"/>
              <w:rPr>
                <w:rFonts w:ascii="Arial Narrow" w:hAnsi="Arial Narrow" w:cs="Arial"/>
              </w:rPr>
            </w:pPr>
            <w:r>
              <w:rPr>
                <w:rFonts w:ascii="Arial Narrow" w:hAnsi="Arial Narrow" w:cs="Arial"/>
              </w:rPr>
              <w:t>@</w:t>
            </w:r>
          </w:p>
        </w:tc>
      </w:tr>
      <w:tr w:rsidR="00D72805" w:rsidRPr="00653B82" w14:paraId="13B0047B" w14:textId="77777777" w:rsidTr="006255BB">
        <w:tc>
          <w:tcPr>
            <w:tcW w:w="1923" w:type="pct"/>
            <w:vAlign w:val="center"/>
          </w:tcPr>
          <w:p w14:paraId="440B3F88" w14:textId="77777777" w:rsidR="00D72805" w:rsidRPr="00653B82" w:rsidRDefault="00D72805" w:rsidP="006255BB">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14:paraId="7E911B52" w14:textId="77777777" w:rsidR="00D72805" w:rsidRPr="00B57D6B" w:rsidRDefault="00D72805" w:rsidP="006255BB">
            <w:pPr>
              <w:jc w:val="center"/>
              <w:rPr>
                <w:rFonts w:ascii="Arial Narrow" w:hAnsi="Arial Narrow" w:cs="Arial"/>
              </w:rPr>
            </w:pPr>
            <w:r w:rsidRPr="00B57D6B">
              <w:rPr>
                <w:rFonts w:ascii="Arial Narrow" w:hAnsi="Arial Narrow" w:cs="Arial"/>
              </w:rPr>
              <w:t>@*</w:t>
            </w:r>
          </w:p>
        </w:tc>
        <w:tc>
          <w:tcPr>
            <w:tcW w:w="430" w:type="pct"/>
            <w:vAlign w:val="center"/>
          </w:tcPr>
          <w:p w14:paraId="1FD20D9B" w14:textId="77777777" w:rsidR="00D72805" w:rsidRPr="00B57D6B" w:rsidRDefault="00D72805" w:rsidP="006255BB">
            <w:pPr>
              <w:jc w:val="center"/>
              <w:rPr>
                <w:rFonts w:ascii="Arial Narrow" w:hAnsi="Arial Narrow" w:cs="Arial"/>
              </w:rPr>
            </w:pPr>
            <w:r w:rsidRPr="00B57D6B">
              <w:rPr>
                <w:rFonts w:ascii="Arial Narrow" w:hAnsi="Arial Narrow" w:cs="Arial"/>
              </w:rPr>
              <w:t>@</w:t>
            </w:r>
          </w:p>
        </w:tc>
        <w:tc>
          <w:tcPr>
            <w:tcW w:w="428" w:type="pct"/>
          </w:tcPr>
          <w:p w14:paraId="5860ADAD" w14:textId="77777777" w:rsidR="00D72805" w:rsidRPr="00B57D6B" w:rsidRDefault="00D72805" w:rsidP="006255BB">
            <w:pPr>
              <w:jc w:val="center"/>
              <w:rPr>
                <w:rFonts w:ascii="Arial Narrow" w:hAnsi="Arial Narrow" w:cs="MS Outlook"/>
                <w:lang w:bidi="he-IL"/>
              </w:rPr>
            </w:pPr>
            <w:r>
              <w:rPr>
                <w:rFonts w:ascii="Arial Narrow" w:hAnsi="Arial Narrow" w:cs="MS Outlook"/>
                <w:lang w:bidi="he-IL"/>
              </w:rPr>
              <w:t>@</w:t>
            </w:r>
          </w:p>
        </w:tc>
        <w:tc>
          <w:tcPr>
            <w:tcW w:w="428" w:type="pct"/>
            <w:vAlign w:val="center"/>
          </w:tcPr>
          <w:p w14:paraId="0FF3B2CC"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c>
          <w:tcPr>
            <w:tcW w:w="430" w:type="pct"/>
            <w:vAlign w:val="center"/>
          </w:tcPr>
          <w:p w14:paraId="131EF3A2" w14:textId="77777777" w:rsidR="00D72805" w:rsidRDefault="00D72805" w:rsidP="006255BB">
            <w:pPr>
              <w:jc w:val="center"/>
              <w:rPr>
                <w:rFonts w:ascii="Arial Narrow" w:hAnsi="Arial Narrow" w:cs="MS Outlook"/>
                <w:lang w:bidi="he-IL"/>
              </w:rPr>
            </w:pPr>
            <w:r>
              <w:rPr>
                <w:rFonts w:ascii="Arial Narrow" w:hAnsi="Arial Narrow" w:cs="Arial"/>
              </w:rPr>
              <w:t>@</w:t>
            </w:r>
          </w:p>
        </w:tc>
        <w:tc>
          <w:tcPr>
            <w:tcW w:w="430" w:type="pct"/>
            <w:vAlign w:val="center"/>
          </w:tcPr>
          <w:p w14:paraId="2575582F"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c>
          <w:tcPr>
            <w:tcW w:w="502" w:type="pct"/>
            <w:vAlign w:val="center"/>
          </w:tcPr>
          <w:p w14:paraId="21C4BDBF"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r>
    </w:tbl>
    <w:p w14:paraId="62A8B015" w14:textId="77777777" w:rsidR="00D72805" w:rsidRDefault="00D72805" w:rsidP="00D72805">
      <w:pPr>
        <w:rPr>
          <w:sz w:val="24"/>
          <w:szCs w:val="24"/>
        </w:rPr>
      </w:pPr>
    </w:p>
    <w:p w14:paraId="7C7807D1" w14:textId="77777777" w:rsidR="00D72805" w:rsidRDefault="00D72805" w:rsidP="00D72805"/>
    <w:p w14:paraId="23D0D63D" w14:textId="77777777" w:rsidR="00D72805" w:rsidRPr="00A93133" w:rsidRDefault="00D72805" w:rsidP="00D72805">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14:paraId="1DB798A3" w14:textId="77777777" w:rsidR="00D72805" w:rsidRPr="00A93133" w:rsidRDefault="00D72805" w:rsidP="00D72805">
      <w:pPr>
        <w:spacing w:before="120" w:after="120" w:line="360" w:lineRule="auto"/>
        <w:ind w:left="1560"/>
        <w:rPr>
          <w:rFonts w:cs="Arial"/>
          <w:color w:val="000000"/>
        </w:rPr>
      </w:pPr>
      <w:r w:rsidRPr="00A93133">
        <w:rPr>
          <w:rFonts w:cs="Arial"/>
          <w:color w:val="000000"/>
        </w:rPr>
        <w:t>Leyenda:</w:t>
      </w:r>
    </w:p>
    <w:p w14:paraId="27675AB7" w14:textId="77777777" w:rsidR="00D72805" w:rsidRPr="00500D6B" w:rsidRDefault="00D72805" w:rsidP="00D72805">
      <w:pPr>
        <w:pStyle w:val="Prrafodelista"/>
        <w:numPr>
          <w:ilvl w:val="0"/>
          <w:numId w:val="14"/>
        </w:numPr>
        <w:spacing w:before="120" w:after="120" w:line="360" w:lineRule="auto"/>
        <w:contextualSpacing/>
        <w:jc w:val="both"/>
        <w:rPr>
          <w:rFonts w:cs="Arial"/>
          <w:color w:val="000000"/>
          <w:sz w:val="28"/>
        </w:rPr>
      </w:pPr>
      <w:r w:rsidRPr="00500D6B">
        <w:rPr>
          <w:rFonts w:cs="Arial"/>
          <w:color w:val="000000"/>
          <w:sz w:val="28"/>
        </w:rPr>
        <w:t>@ Correo Electrónico</w:t>
      </w:r>
    </w:p>
    <w:p w14:paraId="430FEC7B" w14:textId="77777777" w:rsidR="00D72805" w:rsidRPr="00500D6B" w:rsidRDefault="00D72805" w:rsidP="00D72805">
      <w:pPr>
        <w:pStyle w:val="Prrafodelista"/>
        <w:numPr>
          <w:ilvl w:val="0"/>
          <w:numId w:val="14"/>
        </w:numPr>
        <w:spacing w:before="120" w:after="120" w:line="360" w:lineRule="auto"/>
        <w:contextualSpacing/>
        <w:jc w:val="both"/>
        <w:rPr>
          <w:rFonts w:cs="Arial"/>
          <w:color w:val="000000"/>
          <w:sz w:val="28"/>
        </w:rPr>
      </w:pPr>
      <w:r w:rsidRPr="00500D6B">
        <w:rPr>
          <w:rFonts w:cs="Arial"/>
          <w:color w:val="000000"/>
          <w:sz w:val="28"/>
        </w:rPr>
        <w:t>*  Documento Impreso</w:t>
      </w:r>
    </w:p>
    <w:p w14:paraId="54F007E5" w14:textId="77777777" w:rsidR="00D72805" w:rsidRPr="00500D6B" w:rsidRDefault="00D72805" w:rsidP="00D72805">
      <w:pPr>
        <w:pStyle w:val="Prrafodelista"/>
        <w:numPr>
          <w:ilvl w:val="0"/>
          <w:numId w:val="14"/>
        </w:numPr>
        <w:spacing w:before="120" w:after="120" w:line="360" w:lineRule="auto"/>
        <w:contextualSpacing/>
        <w:jc w:val="both"/>
        <w:rPr>
          <w:rFonts w:cs="Arial"/>
          <w:color w:val="000000"/>
          <w:sz w:val="28"/>
        </w:rPr>
      </w:pPr>
      <w:r w:rsidRPr="00500D6B">
        <w:rPr>
          <w:rFonts w:cs="Arial"/>
          <w:color w:val="000000"/>
          <w:sz w:val="28"/>
        </w:rPr>
        <w:t>Quien crea el Correo / Documento.</w:t>
      </w:r>
      <w:bookmarkStart w:id="184" w:name="_Toc187465846"/>
      <w:bookmarkStart w:id="185" w:name="_Toc430548039"/>
      <w:bookmarkStart w:id="186" w:name="_Toc135200704"/>
      <w:bookmarkEnd w:id="168"/>
      <w:bookmarkEnd w:id="169"/>
    </w:p>
    <w:p w14:paraId="176BB489" w14:textId="77777777" w:rsidR="00D72805" w:rsidRPr="00CA650A" w:rsidRDefault="00D72805" w:rsidP="00D72805"/>
    <w:p w14:paraId="19F9A52B" w14:textId="77777777" w:rsidR="00D72805" w:rsidRDefault="00D72805" w:rsidP="00D72805">
      <w:pPr>
        <w:pStyle w:val="Ttulo2"/>
        <w:keepNext/>
        <w:numPr>
          <w:ilvl w:val="1"/>
          <w:numId w:val="4"/>
        </w:numPr>
        <w:spacing w:before="120" w:after="120" w:line="240" w:lineRule="auto"/>
        <w:jc w:val="both"/>
      </w:pPr>
      <w:r>
        <w:t>GESTION DE DATOS</w:t>
      </w:r>
      <w:bookmarkEnd w:id="184"/>
      <w:bookmarkEnd w:id="185"/>
    </w:p>
    <w:p w14:paraId="19421B58" w14:textId="3FC38759" w:rsidR="00D72805" w:rsidRDefault="00E0557E" w:rsidP="00D72805">
      <w:pPr>
        <w:spacing w:before="120" w:after="120" w:line="360" w:lineRule="auto"/>
        <w:ind w:left="567"/>
        <w:rPr>
          <w:rFonts w:cs="Arial"/>
          <w:color w:val="000000"/>
        </w:rPr>
      </w:pPr>
      <w:r w:rsidRPr="00E0557E">
        <w:rPr>
          <w:rFonts w:cs="Arial"/>
          <w:color w:val="000000"/>
        </w:rPr>
        <w:t>MNSV SOFT</w:t>
      </w:r>
      <w:r>
        <w:rPr>
          <w:rFonts w:cs="Arial"/>
          <w:color w:val="000000"/>
        </w:rPr>
        <w:t xml:space="preserve"> </w:t>
      </w:r>
      <w:r w:rsidR="00D72805" w:rsidRPr="00882FE5">
        <w:rPr>
          <w:rFonts w:cs="Arial"/>
          <w:color w:val="000000"/>
        </w:rPr>
        <w:t xml:space="preserve">almacenará toda la documentación y código fuente que se genere como parte del proyecto en su repositorio interno de trabajo creada en </w:t>
      </w:r>
      <w:r w:rsidR="00500D6B">
        <w:rPr>
          <w:rFonts w:cs="Arial"/>
          <w:color w:val="000000"/>
        </w:rPr>
        <w:t>Google Drive y para el manejo de Back-up, el repositorio en GitHub</w:t>
      </w:r>
      <w:r w:rsidR="00D72805" w:rsidRPr="00882FE5">
        <w:rPr>
          <w:rFonts w:cs="Arial"/>
          <w:color w:val="000000"/>
        </w:rPr>
        <w:t>.</w:t>
      </w:r>
    </w:p>
    <w:p w14:paraId="181FC5B4" w14:textId="3D022B58" w:rsidR="00D72805" w:rsidRDefault="00D72805" w:rsidP="00D72805">
      <w:pPr>
        <w:spacing w:before="120" w:after="120" w:line="360" w:lineRule="auto"/>
        <w:ind w:left="567"/>
        <w:rPr>
          <w:rFonts w:cs="Arial"/>
          <w:color w:val="000000"/>
        </w:rPr>
      </w:pPr>
      <w:r>
        <w:rPr>
          <w:rFonts w:cs="Arial"/>
          <w:color w:val="000000"/>
        </w:rPr>
        <w:t xml:space="preserve">De esta manera, </w:t>
      </w:r>
      <w:r w:rsidR="005537C9" w:rsidRPr="005537C9">
        <w:rPr>
          <w:rFonts w:cs="Arial"/>
          <w:color w:val="000000" w:themeColor="text1"/>
        </w:rPr>
        <w:t>la Universidad Tecnológica del Perú</w:t>
      </w:r>
      <w:r w:rsidRPr="005537C9">
        <w:rPr>
          <w:rFonts w:cs="Arial"/>
          <w:color w:val="000000" w:themeColor="text1"/>
        </w:rPr>
        <w:t xml:space="preserve"> </w:t>
      </w:r>
      <w:r>
        <w:rPr>
          <w:rFonts w:cs="Arial"/>
          <w:color w:val="000000"/>
        </w:rPr>
        <w:t>dispondrá de un servidor web donde visualizará la documentación correspondiente al proyecto, la cual, a su vez, estará compartida para todos los integrantes del proyecto.</w:t>
      </w:r>
    </w:p>
    <w:p w14:paraId="64F6FD26" w14:textId="0819F28D" w:rsidR="00D72805" w:rsidRPr="00B756A7" w:rsidRDefault="00D72805" w:rsidP="00B756A7">
      <w:pPr>
        <w:spacing w:before="120" w:after="120" w:line="360" w:lineRule="auto"/>
        <w:ind w:left="567"/>
        <w:rPr>
          <w:rFonts w:cs="Arial"/>
          <w:color w:val="000000"/>
        </w:rPr>
      </w:pPr>
      <w:r>
        <w:rPr>
          <w:rFonts w:cs="Arial"/>
          <w:color w:val="000000"/>
        </w:rPr>
        <w:t>Previo al pase a producción, toda la documentación y código fuente</w:t>
      </w:r>
      <w:r w:rsidR="005537C9">
        <w:rPr>
          <w:rFonts w:cs="Arial"/>
          <w:color w:val="000000"/>
        </w:rPr>
        <w:t xml:space="preserve"> del producto será cargado en los</w:t>
      </w:r>
      <w:r>
        <w:rPr>
          <w:rFonts w:cs="Arial"/>
          <w:color w:val="000000"/>
        </w:rPr>
        <w:t xml:space="preserve"> repositorio</w:t>
      </w:r>
      <w:r w:rsidR="005537C9">
        <w:rPr>
          <w:rFonts w:cs="Arial"/>
          <w:color w:val="000000"/>
        </w:rPr>
        <w:t>s</w:t>
      </w:r>
      <w:r w:rsidR="00B756A7">
        <w:rPr>
          <w:rFonts w:cs="Arial"/>
          <w:color w:val="000000"/>
        </w:rPr>
        <w:t xml:space="preserve"> antes mencionado.</w:t>
      </w:r>
    </w:p>
    <w:p w14:paraId="725A77DD" w14:textId="77777777" w:rsidR="00D72805" w:rsidRPr="002E00DA" w:rsidRDefault="00D72805" w:rsidP="00D72805"/>
    <w:p w14:paraId="13B54A0E" w14:textId="77777777" w:rsidR="00D72805" w:rsidRDefault="00D72805" w:rsidP="00D72805">
      <w:pPr>
        <w:pStyle w:val="Ttulo2"/>
        <w:keepNext/>
        <w:numPr>
          <w:ilvl w:val="1"/>
          <w:numId w:val="4"/>
        </w:numPr>
        <w:spacing w:before="120" w:after="120" w:line="240" w:lineRule="auto"/>
        <w:jc w:val="both"/>
      </w:pPr>
      <w:bookmarkStart w:id="187" w:name="_Toc187465847"/>
      <w:bookmarkStart w:id="188" w:name="_Toc430548040"/>
      <w:r>
        <w:t>GESTION DE LA CONFIGURACION</w:t>
      </w:r>
      <w:bookmarkEnd w:id="187"/>
      <w:bookmarkEnd w:id="188"/>
    </w:p>
    <w:p w14:paraId="2CE6BCCD" w14:textId="40439BA6" w:rsidR="00D72805" w:rsidRDefault="00D72805" w:rsidP="00D72805">
      <w:pPr>
        <w:spacing w:before="120" w:after="120" w:line="360" w:lineRule="auto"/>
        <w:ind w:left="567"/>
        <w:rPr>
          <w:rFonts w:cs="Arial"/>
          <w:color w:val="000000"/>
        </w:rPr>
      </w:pPr>
      <w:r w:rsidRPr="00D61DBF">
        <w:rPr>
          <w:rFonts w:cs="Arial"/>
          <w:color w:val="000000"/>
        </w:rPr>
        <w:t>La Gestión de la Configuración establece las actividades y documentación base a utilizarse durante la ejecución del proyecto, detallando los format</w:t>
      </w:r>
      <w:r w:rsidR="005C57AD">
        <w:rPr>
          <w:rFonts w:cs="Arial"/>
          <w:color w:val="000000"/>
        </w:rPr>
        <w:t>os, nomenclatura, versiones</w:t>
      </w:r>
      <w:r w:rsidRPr="00D61DBF">
        <w:rPr>
          <w:rFonts w:cs="Arial"/>
          <w:color w:val="000000"/>
        </w:rPr>
        <w:t>, ubicación de los entregables a generarse en el proyecto</w:t>
      </w:r>
      <w:r w:rsidR="005537C9">
        <w:rPr>
          <w:rFonts w:cs="Arial"/>
          <w:color w:val="000000"/>
        </w:rPr>
        <w:t>.</w:t>
      </w:r>
    </w:p>
    <w:p w14:paraId="2AE5C36A" w14:textId="77777777" w:rsidR="00D72805" w:rsidRDefault="00D72805" w:rsidP="00D72805"/>
    <w:p w14:paraId="4B868329" w14:textId="77777777" w:rsidR="00D72805" w:rsidRPr="002E00DA" w:rsidRDefault="00D72805" w:rsidP="00D72805">
      <w:pPr>
        <w:pStyle w:val="Ttulo3"/>
        <w:keepNext/>
        <w:numPr>
          <w:ilvl w:val="2"/>
          <w:numId w:val="4"/>
        </w:numPr>
        <w:tabs>
          <w:tab w:val="clear" w:pos="3556"/>
        </w:tabs>
        <w:spacing w:before="120" w:after="120" w:line="240" w:lineRule="auto"/>
        <w:ind w:left="1418" w:hanging="851"/>
        <w:jc w:val="both"/>
        <w:rPr>
          <w:lang w:eastAsia="es-ES"/>
        </w:rPr>
      </w:pPr>
      <w:bookmarkStart w:id="189" w:name="_Toc155499204"/>
      <w:bookmarkStart w:id="190" w:name="_Toc155501420"/>
      <w:bookmarkStart w:id="191" w:name="_Toc155516603"/>
      <w:bookmarkStart w:id="192" w:name="_Toc155523756"/>
      <w:bookmarkStart w:id="193" w:name="_Toc155523829"/>
      <w:bookmarkStart w:id="194" w:name="_Toc156366063"/>
      <w:bookmarkStart w:id="195" w:name="_Toc187465848"/>
      <w:bookmarkStart w:id="196" w:name="_Toc430548041"/>
      <w:bookmarkEnd w:id="189"/>
      <w:bookmarkEnd w:id="190"/>
      <w:bookmarkEnd w:id="191"/>
      <w:bookmarkEnd w:id="192"/>
      <w:bookmarkEnd w:id="193"/>
      <w:r w:rsidRPr="002E00DA">
        <w:rPr>
          <w:lang w:eastAsia="es-ES"/>
        </w:rPr>
        <w:t>NOMENCLATURA</w:t>
      </w:r>
      <w:bookmarkEnd w:id="194"/>
      <w:bookmarkEnd w:id="195"/>
      <w:bookmarkEnd w:id="196"/>
    </w:p>
    <w:p w14:paraId="0262AAF1" w14:textId="77777777" w:rsidR="00D72805" w:rsidRDefault="00D72805" w:rsidP="00D72805"/>
    <w:tbl>
      <w:tblPr>
        <w:tblStyle w:val="4"/>
        <w:tblW w:w="7342"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948"/>
      </w:tblGrid>
      <w:tr w:rsidR="00D72805" w:rsidRPr="00ED0B5E" w14:paraId="49CFBEE8" w14:textId="77777777" w:rsidTr="001A54E6">
        <w:tc>
          <w:tcPr>
            <w:tcW w:w="2835" w:type="dxa"/>
            <w:shd w:val="clear" w:color="auto" w:fill="BFBFBF"/>
          </w:tcPr>
          <w:p w14:paraId="1E449A5F" w14:textId="77777777" w:rsidR="00D72805" w:rsidRPr="00ED0B5E" w:rsidRDefault="00D72805" w:rsidP="006255BB">
            <w:pPr>
              <w:pStyle w:val="Textoindependiente"/>
              <w:spacing w:beforeLines="20" w:before="48" w:afterLines="20" w:after="48"/>
              <w:ind w:left="0"/>
              <w:jc w:val="center"/>
              <w:rPr>
                <w:b/>
              </w:rPr>
            </w:pPr>
            <w:r w:rsidRPr="00ED0B5E">
              <w:rPr>
                <w:b/>
              </w:rPr>
              <w:t>Documento</w:t>
            </w:r>
          </w:p>
        </w:tc>
        <w:tc>
          <w:tcPr>
            <w:tcW w:w="1559" w:type="dxa"/>
            <w:shd w:val="clear" w:color="auto" w:fill="BFBFBF"/>
          </w:tcPr>
          <w:p w14:paraId="48E2F88B" w14:textId="77777777" w:rsidR="00D72805" w:rsidRPr="00ED0B5E" w:rsidRDefault="00D72805" w:rsidP="006255BB">
            <w:pPr>
              <w:pStyle w:val="Textoindependiente"/>
              <w:spacing w:beforeLines="20" w:before="48" w:afterLines="20" w:after="48"/>
              <w:ind w:left="0"/>
              <w:jc w:val="center"/>
              <w:rPr>
                <w:b/>
              </w:rPr>
            </w:pPr>
            <w:r w:rsidRPr="00ED0B5E">
              <w:rPr>
                <w:b/>
              </w:rPr>
              <w:t>Nomenclatura</w:t>
            </w:r>
          </w:p>
        </w:tc>
        <w:tc>
          <w:tcPr>
            <w:tcW w:w="2948" w:type="dxa"/>
            <w:shd w:val="clear" w:color="auto" w:fill="BFBFBF"/>
          </w:tcPr>
          <w:p w14:paraId="4665C8A8" w14:textId="77777777" w:rsidR="00D72805" w:rsidRPr="00ED0B5E" w:rsidRDefault="00D72805" w:rsidP="006255BB">
            <w:pPr>
              <w:pStyle w:val="Textoindependiente"/>
              <w:spacing w:beforeLines="20" w:before="48" w:afterLines="20" w:after="48"/>
              <w:ind w:left="0"/>
              <w:jc w:val="center"/>
              <w:rPr>
                <w:b/>
              </w:rPr>
            </w:pPr>
            <w:r w:rsidRPr="00ED0B5E">
              <w:rPr>
                <w:b/>
              </w:rPr>
              <w:t>Ejemplo</w:t>
            </w:r>
          </w:p>
        </w:tc>
      </w:tr>
      <w:tr w:rsidR="00D72805" w:rsidRPr="0038523B" w14:paraId="3011D4B9" w14:textId="77777777" w:rsidTr="005537C9">
        <w:tc>
          <w:tcPr>
            <w:tcW w:w="2835" w:type="dxa"/>
            <w:shd w:val="clear" w:color="auto" w:fill="92D050"/>
            <w:vAlign w:val="center"/>
          </w:tcPr>
          <w:p w14:paraId="41DB9702" w14:textId="77777777" w:rsidR="00D72805" w:rsidRPr="005537C9" w:rsidRDefault="00D72805" w:rsidP="006255BB">
            <w:pPr>
              <w:spacing w:line="360" w:lineRule="auto"/>
              <w:jc w:val="left"/>
            </w:pPr>
            <w:r w:rsidRPr="005537C9">
              <w:t>Plan de Proyecto</w:t>
            </w:r>
          </w:p>
        </w:tc>
        <w:tc>
          <w:tcPr>
            <w:tcW w:w="1559" w:type="dxa"/>
            <w:shd w:val="clear" w:color="auto" w:fill="92D050"/>
            <w:vAlign w:val="center"/>
          </w:tcPr>
          <w:p w14:paraId="203D0191" w14:textId="77777777" w:rsidR="00D72805" w:rsidRPr="005537C9" w:rsidRDefault="00D72805" w:rsidP="006255BB">
            <w:pPr>
              <w:spacing w:line="360" w:lineRule="auto"/>
              <w:jc w:val="center"/>
            </w:pPr>
            <w:r w:rsidRPr="005537C9">
              <w:t>PPROY</w:t>
            </w:r>
          </w:p>
        </w:tc>
        <w:tc>
          <w:tcPr>
            <w:tcW w:w="2948" w:type="dxa"/>
            <w:shd w:val="clear" w:color="auto" w:fill="92D050"/>
            <w:vAlign w:val="center"/>
          </w:tcPr>
          <w:p w14:paraId="5F71E959" w14:textId="35B40E59" w:rsidR="00D72805" w:rsidRPr="005537C9" w:rsidRDefault="007B5490" w:rsidP="006255BB">
            <w:pPr>
              <w:spacing w:line="360" w:lineRule="auto"/>
              <w:jc w:val="center"/>
            </w:pPr>
            <w:r w:rsidRPr="005537C9">
              <w:t>N/S</w:t>
            </w:r>
          </w:p>
        </w:tc>
      </w:tr>
      <w:tr w:rsidR="00D72805" w:rsidRPr="0038523B" w14:paraId="3F62FF68" w14:textId="77777777" w:rsidTr="005537C9">
        <w:tc>
          <w:tcPr>
            <w:tcW w:w="2835" w:type="dxa"/>
            <w:shd w:val="clear" w:color="auto" w:fill="92D050"/>
            <w:vAlign w:val="center"/>
          </w:tcPr>
          <w:p w14:paraId="371A8B6F" w14:textId="77777777" w:rsidR="00D72805" w:rsidRPr="005537C9" w:rsidRDefault="00D72805" w:rsidP="006255BB">
            <w:pPr>
              <w:spacing w:line="360" w:lineRule="auto"/>
              <w:jc w:val="left"/>
            </w:pPr>
            <w:r w:rsidRPr="005537C9">
              <w:t>Cronograma de Proyecto</w:t>
            </w:r>
          </w:p>
        </w:tc>
        <w:tc>
          <w:tcPr>
            <w:tcW w:w="1559" w:type="dxa"/>
            <w:shd w:val="clear" w:color="auto" w:fill="92D050"/>
            <w:vAlign w:val="center"/>
          </w:tcPr>
          <w:p w14:paraId="1063ED14" w14:textId="77777777" w:rsidR="00D72805" w:rsidRPr="005537C9" w:rsidRDefault="00D72805" w:rsidP="006255BB">
            <w:pPr>
              <w:spacing w:line="360" w:lineRule="auto"/>
              <w:jc w:val="center"/>
            </w:pPr>
            <w:r w:rsidRPr="005537C9">
              <w:t>CPROY</w:t>
            </w:r>
          </w:p>
        </w:tc>
        <w:tc>
          <w:tcPr>
            <w:tcW w:w="2948" w:type="dxa"/>
            <w:shd w:val="clear" w:color="auto" w:fill="92D050"/>
            <w:vAlign w:val="center"/>
          </w:tcPr>
          <w:p w14:paraId="648AE43E" w14:textId="01A880EA" w:rsidR="00D72805" w:rsidRPr="005537C9" w:rsidRDefault="007B5490" w:rsidP="006255BB">
            <w:pPr>
              <w:spacing w:line="360" w:lineRule="auto"/>
              <w:jc w:val="center"/>
            </w:pPr>
            <w:r w:rsidRPr="005537C9">
              <w:t>N/S</w:t>
            </w:r>
          </w:p>
        </w:tc>
      </w:tr>
      <w:tr w:rsidR="00D72805" w:rsidRPr="0038523B" w14:paraId="133D9250" w14:textId="77777777" w:rsidTr="005537C9">
        <w:tc>
          <w:tcPr>
            <w:tcW w:w="2835" w:type="dxa"/>
            <w:shd w:val="clear" w:color="auto" w:fill="92D050"/>
            <w:vAlign w:val="center"/>
          </w:tcPr>
          <w:p w14:paraId="53ED0D4D" w14:textId="77777777" w:rsidR="00D72805" w:rsidRPr="005537C9" w:rsidRDefault="00D72805" w:rsidP="006255BB">
            <w:pPr>
              <w:spacing w:line="360" w:lineRule="auto"/>
              <w:jc w:val="left"/>
            </w:pPr>
            <w:r w:rsidRPr="005537C9">
              <w:t>Proceso Gestión de Proyectos</w:t>
            </w:r>
          </w:p>
        </w:tc>
        <w:tc>
          <w:tcPr>
            <w:tcW w:w="1559" w:type="dxa"/>
            <w:shd w:val="clear" w:color="auto" w:fill="92D050"/>
            <w:vAlign w:val="center"/>
          </w:tcPr>
          <w:p w14:paraId="4824189E" w14:textId="77777777" w:rsidR="00D72805" w:rsidRPr="005537C9" w:rsidRDefault="00D72805" w:rsidP="006255BB">
            <w:pPr>
              <w:spacing w:line="360" w:lineRule="auto"/>
              <w:jc w:val="center"/>
            </w:pPr>
            <w:r w:rsidRPr="005537C9">
              <w:t>PGPROY</w:t>
            </w:r>
          </w:p>
        </w:tc>
        <w:tc>
          <w:tcPr>
            <w:tcW w:w="2948" w:type="dxa"/>
            <w:shd w:val="clear" w:color="auto" w:fill="92D050"/>
            <w:vAlign w:val="center"/>
          </w:tcPr>
          <w:p w14:paraId="2BD1307A" w14:textId="47834D87" w:rsidR="00D72805" w:rsidRPr="005537C9" w:rsidRDefault="007B5490" w:rsidP="006255BB">
            <w:pPr>
              <w:spacing w:line="360" w:lineRule="auto"/>
              <w:jc w:val="center"/>
            </w:pPr>
            <w:r w:rsidRPr="005537C9">
              <w:t>N/S</w:t>
            </w:r>
          </w:p>
        </w:tc>
      </w:tr>
      <w:tr w:rsidR="00D72805" w:rsidRPr="0038523B" w14:paraId="5A48CFE8" w14:textId="77777777" w:rsidTr="00A31780">
        <w:tc>
          <w:tcPr>
            <w:tcW w:w="2835" w:type="dxa"/>
            <w:shd w:val="clear" w:color="auto" w:fill="ACCBF9" w:themeFill="background2"/>
            <w:vAlign w:val="center"/>
          </w:tcPr>
          <w:p w14:paraId="3C22C04F" w14:textId="77777777" w:rsidR="00D72805" w:rsidRPr="00A31780" w:rsidRDefault="00D72805" w:rsidP="006255BB">
            <w:pPr>
              <w:spacing w:line="360" w:lineRule="auto"/>
              <w:jc w:val="left"/>
            </w:pPr>
            <w:r w:rsidRPr="00A31780">
              <w:t>Acta de Reunión Interna</w:t>
            </w:r>
          </w:p>
        </w:tc>
        <w:tc>
          <w:tcPr>
            <w:tcW w:w="1559" w:type="dxa"/>
            <w:shd w:val="clear" w:color="auto" w:fill="ACCBF9" w:themeFill="background2"/>
            <w:vAlign w:val="center"/>
          </w:tcPr>
          <w:p w14:paraId="1C3867D9" w14:textId="77777777" w:rsidR="00D72805" w:rsidRPr="00A31780" w:rsidRDefault="00D72805" w:rsidP="006255BB">
            <w:pPr>
              <w:spacing w:line="360" w:lineRule="auto"/>
              <w:jc w:val="center"/>
            </w:pPr>
            <w:r w:rsidRPr="00A31780">
              <w:t>ARINT</w:t>
            </w:r>
          </w:p>
        </w:tc>
        <w:tc>
          <w:tcPr>
            <w:tcW w:w="2948" w:type="dxa"/>
            <w:shd w:val="clear" w:color="auto" w:fill="ACCBF9" w:themeFill="background2"/>
            <w:vAlign w:val="center"/>
          </w:tcPr>
          <w:p w14:paraId="3AF4BECF" w14:textId="6A0132EA" w:rsidR="00D72805" w:rsidRPr="00A31780" w:rsidRDefault="007B5490" w:rsidP="006255BB">
            <w:pPr>
              <w:spacing w:line="360" w:lineRule="auto"/>
              <w:jc w:val="center"/>
            </w:pPr>
            <w:r w:rsidRPr="00A31780">
              <w:t>N/S</w:t>
            </w:r>
          </w:p>
        </w:tc>
      </w:tr>
      <w:tr w:rsidR="00D72805" w:rsidRPr="0038523B" w14:paraId="731113CD" w14:textId="77777777" w:rsidTr="00A31780">
        <w:tc>
          <w:tcPr>
            <w:tcW w:w="2835" w:type="dxa"/>
            <w:shd w:val="clear" w:color="auto" w:fill="ACCBF9" w:themeFill="background2"/>
            <w:vAlign w:val="center"/>
          </w:tcPr>
          <w:p w14:paraId="365CE6C7" w14:textId="77777777" w:rsidR="00D72805" w:rsidRPr="00A31780" w:rsidRDefault="00D72805" w:rsidP="006255BB">
            <w:pPr>
              <w:spacing w:line="360" w:lineRule="auto"/>
              <w:jc w:val="left"/>
            </w:pPr>
            <w:r w:rsidRPr="00A31780">
              <w:t>Acta de Reunión Externa</w:t>
            </w:r>
          </w:p>
        </w:tc>
        <w:tc>
          <w:tcPr>
            <w:tcW w:w="1559" w:type="dxa"/>
            <w:shd w:val="clear" w:color="auto" w:fill="ACCBF9" w:themeFill="background2"/>
            <w:vAlign w:val="center"/>
          </w:tcPr>
          <w:p w14:paraId="250E1E8F" w14:textId="77777777" w:rsidR="00D72805" w:rsidRPr="00A31780" w:rsidRDefault="00D72805" w:rsidP="006255BB">
            <w:pPr>
              <w:spacing w:line="360" w:lineRule="auto"/>
              <w:jc w:val="center"/>
            </w:pPr>
            <w:r w:rsidRPr="00A31780">
              <w:t>AREXT</w:t>
            </w:r>
          </w:p>
        </w:tc>
        <w:tc>
          <w:tcPr>
            <w:tcW w:w="2948" w:type="dxa"/>
            <w:shd w:val="clear" w:color="auto" w:fill="ACCBF9" w:themeFill="background2"/>
            <w:vAlign w:val="center"/>
          </w:tcPr>
          <w:p w14:paraId="29B72B9E" w14:textId="0EF81966" w:rsidR="00D72805" w:rsidRPr="00A31780" w:rsidRDefault="001A54E6" w:rsidP="006255BB">
            <w:pPr>
              <w:spacing w:line="360" w:lineRule="auto"/>
              <w:jc w:val="center"/>
            </w:pPr>
            <w:r w:rsidRPr="00A31780">
              <w:t>N/S</w:t>
            </w:r>
          </w:p>
        </w:tc>
      </w:tr>
      <w:tr w:rsidR="00D72805" w:rsidRPr="0038523B" w14:paraId="374AFC99" w14:textId="77777777" w:rsidTr="00A31780">
        <w:tc>
          <w:tcPr>
            <w:tcW w:w="2835" w:type="dxa"/>
            <w:shd w:val="clear" w:color="auto" w:fill="92D050"/>
            <w:vAlign w:val="center"/>
          </w:tcPr>
          <w:p w14:paraId="7131A3A5" w14:textId="77777777" w:rsidR="00D72805" w:rsidRPr="00A31780" w:rsidRDefault="00D72805" w:rsidP="006255BB">
            <w:pPr>
              <w:spacing w:line="360" w:lineRule="auto"/>
              <w:jc w:val="left"/>
            </w:pPr>
            <w:r w:rsidRPr="00A31780">
              <w:t>Acta de Revisión de Plan de Proyecto</w:t>
            </w:r>
          </w:p>
        </w:tc>
        <w:tc>
          <w:tcPr>
            <w:tcW w:w="1559" w:type="dxa"/>
            <w:shd w:val="clear" w:color="auto" w:fill="92D050"/>
            <w:vAlign w:val="center"/>
          </w:tcPr>
          <w:p w14:paraId="185FDAAB" w14:textId="77777777" w:rsidR="00D72805" w:rsidRPr="00A31780" w:rsidRDefault="00D72805" w:rsidP="006255BB">
            <w:pPr>
              <w:spacing w:line="360" w:lineRule="auto"/>
              <w:jc w:val="center"/>
            </w:pPr>
            <w:r w:rsidRPr="00A31780">
              <w:t>AREVPRO</w:t>
            </w:r>
          </w:p>
        </w:tc>
        <w:tc>
          <w:tcPr>
            <w:tcW w:w="2948" w:type="dxa"/>
            <w:shd w:val="clear" w:color="auto" w:fill="92D050"/>
            <w:vAlign w:val="center"/>
          </w:tcPr>
          <w:p w14:paraId="305490FD" w14:textId="3135FA93" w:rsidR="00D72805" w:rsidRPr="00A31780" w:rsidRDefault="001A54E6" w:rsidP="006255BB">
            <w:pPr>
              <w:spacing w:line="360" w:lineRule="auto"/>
              <w:jc w:val="center"/>
            </w:pPr>
            <w:r w:rsidRPr="00A31780">
              <w:t>N/S</w:t>
            </w:r>
          </w:p>
        </w:tc>
      </w:tr>
      <w:tr w:rsidR="00D72805" w:rsidRPr="0038523B" w14:paraId="516DB96D" w14:textId="77777777" w:rsidTr="00A31780">
        <w:tc>
          <w:tcPr>
            <w:tcW w:w="2835" w:type="dxa"/>
            <w:shd w:val="clear" w:color="auto" w:fill="92D050"/>
            <w:vAlign w:val="center"/>
          </w:tcPr>
          <w:p w14:paraId="52C94662" w14:textId="77777777" w:rsidR="00D72805" w:rsidRPr="00A31780" w:rsidRDefault="00D72805" w:rsidP="006255BB">
            <w:pPr>
              <w:spacing w:line="360" w:lineRule="auto"/>
              <w:jc w:val="left"/>
            </w:pPr>
            <w:r w:rsidRPr="00A31780">
              <w:t>Acta de Cierre de Proyecto</w:t>
            </w:r>
          </w:p>
        </w:tc>
        <w:tc>
          <w:tcPr>
            <w:tcW w:w="1559" w:type="dxa"/>
            <w:shd w:val="clear" w:color="auto" w:fill="92D050"/>
            <w:vAlign w:val="center"/>
          </w:tcPr>
          <w:p w14:paraId="0E9DFE6A" w14:textId="77777777" w:rsidR="00D72805" w:rsidRPr="00A31780" w:rsidRDefault="00D72805" w:rsidP="006255BB">
            <w:pPr>
              <w:spacing w:line="360" w:lineRule="auto"/>
              <w:jc w:val="center"/>
            </w:pPr>
            <w:r w:rsidRPr="00A31780">
              <w:t>ACCPRO</w:t>
            </w:r>
          </w:p>
        </w:tc>
        <w:tc>
          <w:tcPr>
            <w:tcW w:w="2948" w:type="dxa"/>
            <w:shd w:val="clear" w:color="auto" w:fill="92D050"/>
            <w:vAlign w:val="center"/>
          </w:tcPr>
          <w:p w14:paraId="5E35CFB2" w14:textId="2629AE10" w:rsidR="00D72805" w:rsidRPr="00A31780" w:rsidRDefault="001A54E6" w:rsidP="006255BB">
            <w:pPr>
              <w:spacing w:line="360" w:lineRule="auto"/>
              <w:jc w:val="center"/>
            </w:pPr>
            <w:r w:rsidRPr="00A31780">
              <w:t>N/S</w:t>
            </w:r>
          </w:p>
        </w:tc>
      </w:tr>
      <w:tr w:rsidR="00D72805" w:rsidRPr="0038523B" w14:paraId="428AD0A5" w14:textId="77777777" w:rsidTr="00A31780">
        <w:tc>
          <w:tcPr>
            <w:tcW w:w="2835" w:type="dxa"/>
            <w:shd w:val="clear" w:color="auto" w:fill="92D050"/>
            <w:vAlign w:val="center"/>
          </w:tcPr>
          <w:p w14:paraId="796F7BA9" w14:textId="77777777" w:rsidR="00D72805" w:rsidRPr="00A31780" w:rsidRDefault="00D72805" w:rsidP="006255BB">
            <w:pPr>
              <w:spacing w:line="360" w:lineRule="auto"/>
              <w:jc w:val="left"/>
            </w:pPr>
            <w:r w:rsidRPr="00A31780">
              <w:lastRenderedPageBreak/>
              <w:t xml:space="preserve">Acta de </w:t>
            </w:r>
            <w:proofErr w:type="spellStart"/>
            <w:r w:rsidRPr="00A31780">
              <w:t>Relatorio</w:t>
            </w:r>
            <w:proofErr w:type="spellEnd"/>
            <w:r w:rsidRPr="00A31780">
              <w:t xml:space="preserve"> de Proyecto</w:t>
            </w:r>
          </w:p>
        </w:tc>
        <w:tc>
          <w:tcPr>
            <w:tcW w:w="1559" w:type="dxa"/>
            <w:shd w:val="clear" w:color="auto" w:fill="92D050"/>
            <w:vAlign w:val="center"/>
          </w:tcPr>
          <w:p w14:paraId="44E80645" w14:textId="77777777" w:rsidR="00D72805" w:rsidRPr="00A31780" w:rsidRDefault="00D72805" w:rsidP="006255BB">
            <w:pPr>
              <w:spacing w:line="360" w:lineRule="auto"/>
              <w:jc w:val="center"/>
            </w:pPr>
            <w:r w:rsidRPr="00A31780">
              <w:t>ACREPRO</w:t>
            </w:r>
          </w:p>
        </w:tc>
        <w:tc>
          <w:tcPr>
            <w:tcW w:w="2948" w:type="dxa"/>
            <w:shd w:val="clear" w:color="auto" w:fill="92D050"/>
            <w:vAlign w:val="center"/>
          </w:tcPr>
          <w:p w14:paraId="144552EB" w14:textId="3B909A85" w:rsidR="00D72805" w:rsidRPr="00A31780" w:rsidRDefault="001A54E6" w:rsidP="006255BB">
            <w:pPr>
              <w:spacing w:line="360" w:lineRule="auto"/>
              <w:jc w:val="center"/>
            </w:pPr>
            <w:r w:rsidRPr="00A31780">
              <w:t>N/S</w:t>
            </w:r>
          </w:p>
        </w:tc>
      </w:tr>
      <w:tr w:rsidR="00D72805" w:rsidRPr="0038523B" w14:paraId="3D0D60D5" w14:textId="77777777" w:rsidTr="00A31780">
        <w:tc>
          <w:tcPr>
            <w:tcW w:w="2835" w:type="dxa"/>
            <w:shd w:val="clear" w:color="auto" w:fill="ACCBF9" w:themeFill="background2"/>
          </w:tcPr>
          <w:p w14:paraId="62732A86" w14:textId="77777777" w:rsidR="00D72805" w:rsidRPr="00A31780" w:rsidRDefault="00D72805" w:rsidP="006255BB">
            <w:pPr>
              <w:spacing w:line="360" w:lineRule="auto"/>
              <w:jc w:val="left"/>
            </w:pPr>
            <w:r w:rsidRPr="00A31780">
              <w:t>Informe Avance Quincenal</w:t>
            </w:r>
          </w:p>
        </w:tc>
        <w:tc>
          <w:tcPr>
            <w:tcW w:w="1559" w:type="dxa"/>
            <w:shd w:val="clear" w:color="auto" w:fill="ACCBF9" w:themeFill="background2"/>
          </w:tcPr>
          <w:p w14:paraId="773335B0" w14:textId="77777777" w:rsidR="00D72805" w:rsidRPr="00A31780" w:rsidRDefault="00D72805" w:rsidP="006255BB">
            <w:pPr>
              <w:spacing w:line="360" w:lineRule="auto"/>
              <w:jc w:val="center"/>
            </w:pPr>
            <w:r w:rsidRPr="00A31780">
              <w:t>IAVQUI</w:t>
            </w:r>
          </w:p>
        </w:tc>
        <w:tc>
          <w:tcPr>
            <w:tcW w:w="2948" w:type="dxa"/>
            <w:shd w:val="clear" w:color="auto" w:fill="ACCBF9" w:themeFill="background2"/>
          </w:tcPr>
          <w:p w14:paraId="029F8712" w14:textId="40A419AB" w:rsidR="00D72805" w:rsidRPr="00A31780" w:rsidRDefault="001A54E6" w:rsidP="006255BB">
            <w:pPr>
              <w:spacing w:line="360" w:lineRule="auto"/>
              <w:jc w:val="center"/>
            </w:pPr>
            <w:r w:rsidRPr="00A31780">
              <w:t>N/S</w:t>
            </w:r>
          </w:p>
        </w:tc>
      </w:tr>
      <w:tr w:rsidR="00D72805" w:rsidRPr="0038523B" w14:paraId="0A0173B3" w14:textId="77777777" w:rsidTr="00A31780">
        <w:tc>
          <w:tcPr>
            <w:tcW w:w="2835" w:type="dxa"/>
            <w:shd w:val="clear" w:color="auto" w:fill="ACCBF9" w:themeFill="background2"/>
            <w:vAlign w:val="center"/>
          </w:tcPr>
          <w:p w14:paraId="45489410" w14:textId="77777777" w:rsidR="00D72805" w:rsidRPr="00A31780" w:rsidRDefault="00D72805" w:rsidP="006255BB">
            <w:pPr>
              <w:spacing w:line="360" w:lineRule="auto"/>
              <w:jc w:val="left"/>
            </w:pPr>
            <w:r w:rsidRPr="00A31780">
              <w:t>Aceptación de Entregables</w:t>
            </w:r>
          </w:p>
        </w:tc>
        <w:tc>
          <w:tcPr>
            <w:tcW w:w="1559" w:type="dxa"/>
            <w:shd w:val="clear" w:color="auto" w:fill="ACCBF9" w:themeFill="background2"/>
            <w:vAlign w:val="center"/>
          </w:tcPr>
          <w:p w14:paraId="0C64FBA3" w14:textId="77777777" w:rsidR="00D72805" w:rsidRPr="00A31780" w:rsidRDefault="00D72805" w:rsidP="006255BB">
            <w:pPr>
              <w:spacing w:line="360" w:lineRule="auto"/>
              <w:jc w:val="center"/>
            </w:pPr>
            <w:r w:rsidRPr="00A31780">
              <w:t>ACENTRE</w:t>
            </w:r>
          </w:p>
        </w:tc>
        <w:tc>
          <w:tcPr>
            <w:tcW w:w="2948" w:type="dxa"/>
            <w:shd w:val="clear" w:color="auto" w:fill="ACCBF9" w:themeFill="background2"/>
            <w:vAlign w:val="center"/>
          </w:tcPr>
          <w:p w14:paraId="19165D2E" w14:textId="3BD8CBC4" w:rsidR="00D72805" w:rsidRPr="00A31780" w:rsidRDefault="001A54E6" w:rsidP="006255BB">
            <w:pPr>
              <w:spacing w:line="360" w:lineRule="auto"/>
              <w:jc w:val="center"/>
            </w:pPr>
            <w:r w:rsidRPr="00A31780">
              <w:t>N/S</w:t>
            </w:r>
          </w:p>
        </w:tc>
      </w:tr>
      <w:tr w:rsidR="00D72805" w:rsidRPr="0038523B" w14:paraId="7CBEC306" w14:textId="77777777" w:rsidTr="00A31780">
        <w:tc>
          <w:tcPr>
            <w:tcW w:w="2835" w:type="dxa"/>
            <w:shd w:val="clear" w:color="auto" w:fill="9197CF" w:themeFill="text2" w:themeFillTint="66"/>
            <w:vAlign w:val="center"/>
          </w:tcPr>
          <w:p w14:paraId="74C0402A" w14:textId="77777777" w:rsidR="00D72805" w:rsidRPr="00A31780" w:rsidRDefault="00D72805" w:rsidP="006255BB">
            <w:pPr>
              <w:spacing w:line="360" w:lineRule="auto"/>
              <w:jc w:val="left"/>
            </w:pPr>
            <w:r w:rsidRPr="00A31780">
              <w:t>Registro de Riesgos</w:t>
            </w:r>
          </w:p>
        </w:tc>
        <w:tc>
          <w:tcPr>
            <w:tcW w:w="1559" w:type="dxa"/>
            <w:shd w:val="clear" w:color="auto" w:fill="9197CF" w:themeFill="text2" w:themeFillTint="66"/>
            <w:vAlign w:val="center"/>
          </w:tcPr>
          <w:p w14:paraId="0E6A768F" w14:textId="77777777" w:rsidR="00D72805" w:rsidRPr="00A31780" w:rsidRDefault="00D72805" w:rsidP="006255BB">
            <w:pPr>
              <w:spacing w:line="360" w:lineRule="auto"/>
              <w:jc w:val="center"/>
            </w:pPr>
            <w:r w:rsidRPr="00A31780">
              <w:t>REGRI</w:t>
            </w:r>
          </w:p>
        </w:tc>
        <w:tc>
          <w:tcPr>
            <w:tcW w:w="2948" w:type="dxa"/>
            <w:shd w:val="clear" w:color="auto" w:fill="9197CF" w:themeFill="text2" w:themeFillTint="66"/>
            <w:vAlign w:val="center"/>
          </w:tcPr>
          <w:p w14:paraId="2553039F" w14:textId="4655B47A" w:rsidR="00D72805" w:rsidRPr="00A31780" w:rsidRDefault="001A54E6" w:rsidP="006255BB">
            <w:pPr>
              <w:spacing w:line="360" w:lineRule="auto"/>
              <w:jc w:val="center"/>
            </w:pPr>
            <w:r w:rsidRPr="00A31780">
              <w:t>N/S</w:t>
            </w:r>
          </w:p>
        </w:tc>
      </w:tr>
      <w:tr w:rsidR="00D72805" w14:paraId="6C818590" w14:textId="77777777" w:rsidTr="00A31780">
        <w:tc>
          <w:tcPr>
            <w:tcW w:w="2835" w:type="dxa"/>
            <w:shd w:val="clear" w:color="auto" w:fill="9BC7CE" w:themeFill="accent5" w:themeFillTint="99"/>
            <w:vAlign w:val="center"/>
          </w:tcPr>
          <w:p w14:paraId="3D4CBC55" w14:textId="77777777" w:rsidR="00D72805" w:rsidRPr="00A31780" w:rsidRDefault="00D72805" w:rsidP="006255BB">
            <w:pPr>
              <w:spacing w:line="360" w:lineRule="auto"/>
              <w:jc w:val="left"/>
            </w:pPr>
            <w:r w:rsidRPr="00A31780">
              <w:t>Lista Maestra de Requerimientos</w:t>
            </w:r>
          </w:p>
        </w:tc>
        <w:tc>
          <w:tcPr>
            <w:tcW w:w="1559" w:type="dxa"/>
            <w:shd w:val="clear" w:color="auto" w:fill="9BC7CE" w:themeFill="accent5" w:themeFillTint="99"/>
            <w:vAlign w:val="center"/>
          </w:tcPr>
          <w:p w14:paraId="43E1EC29" w14:textId="77777777" w:rsidR="00D72805" w:rsidRPr="00A31780" w:rsidRDefault="00D72805" w:rsidP="006255BB">
            <w:pPr>
              <w:spacing w:line="360" w:lineRule="auto"/>
              <w:jc w:val="center"/>
            </w:pPr>
            <w:r w:rsidRPr="00A31780">
              <w:t>LMREQM</w:t>
            </w:r>
          </w:p>
        </w:tc>
        <w:tc>
          <w:tcPr>
            <w:tcW w:w="2948" w:type="dxa"/>
            <w:shd w:val="clear" w:color="auto" w:fill="9BC7CE" w:themeFill="accent5" w:themeFillTint="99"/>
            <w:vAlign w:val="center"/>
          </w:tcPr>
          <w:p w14:paraId="4D2DAE38" w14:textId="5D15E1AA" w:rsidR="00D72805" w:rsidRPr="00A31780" w:rsidRDefault="001A54E6" w:rsidP="006255BB">
            <w:pPr>
              <w:spacing w:line="360" w:lineRule="auto"/>
              <w:jc w:val="center"/>
            </w:pPr>
            <w:r w:rsidRPr="00A31780">
              <w:t>N/S</w:t>
            </w:r>
          </w:p>
        </w:tc>
      </w:tr>
      <w:tr w:rsidR="00D72805" w14:paraId="2F731375" w14:textId="77777777" w:rsidTr="00A31780">
        <w:tc>
          <w:tcPr>
            <w:tcW w:w="2835" w:type="dxa"/>
            <w:shd w:val="clear" w:color="auto" w:fill="9BC7CE" w:themeFill="accent5" w:themeFillTint="99"/>
            <w:vAlign w:val="center"/>
          </w:tcPr>
          <w:p w14:paraId="3FEDE2BE" w14:textId="77777777" w:rsidR="00D72805" w:rsidRPr="00A31780" w:rsidRDefault="00D72805" w:rsidP="006255BB">
            <w:pPr>
              <w:spacing w:line="360" w:lineRule="auto"/>
              <w:jc w:val="left"/>
            </w:pPr>
            <w:r w:rsidRPr="00A31780">
              <w:t>Matriz de Trazabilidad de Requerimientos</w:t>
            </w:r>
          </w:p>
        </w:tc>
        <w:tc>
          <w:tcPr>
            <w:tcW w:w="1559" w:type="dxa"/>
            <w:shd w:val="clear" w:color="auto" w:fill="9BC7CE" w:themeFill="accent5" w:themeFillTint="99"/>
            <w:vAlign w:val="center"/>
          </w:tcPr>
          <w:p w14:paraId="24206F90" w14:textId="77777777" w:rsidR="00D72805" w:rsidRPr="00A31780" w:rsidRDefault="00D72805" w:rsidP="006255BB">
            <w:pPr>
              <w:spacing w:line="360" w:lineRule="auto"/>
              <w:jc w:val="center"/>
            </w:pPr>
            <w:r w:rsidRPr="00A31780">
              <w:t>MTREQM</w:t>
            </w:r>
          </w:p>
        </w:tc>
        <w:tc>
          <w:tcPr>
            <w:tcW w:w="2948" w:type="dxa"/>
            <w:shd w:val="clear" w:color="auto" w:fill="9BC7CE" w:themeFill="accent5" w:themeFillTint="99"/>
            <w:vAlign w:val="center"/>
          </w:tcPr>
          <w:p w14:paraId="0B64A74E" w14:textId="459564C7" w:rsidR="00D72805" w:rsidRPr="00A31780" w:rsidRDefault="001A54E6" w:rsidP="006255BB">
            <w:pPr>
              <w:spacing w:line="360" w:lineRule="auto"/>
              <w:jc w:val="center"/>
            </w:pPr>
            <w:r w:rsidRPr="00A31780">
              <w:t>N/S</w:t>
            </w:r>
          </w:p>
        </w:tc>
      </w:tr>
      <w:tr w:rsidR="00D72805" w14:paraId="05301F43" w14:textId="77777777" w:rsidTr="00A31780">
        <w:tc>
          <w:tcPr>
            <w:tcW w:w="2835" w:type="dxa"/>
            <w:shd w:val="clear" w:color="auto" w:fill="9BC7CE" w:themeFill="accent5" w:themeFillTint="99"/>
            <w:vAlign w:val="center"/>
          </w:tcPr>
          <w:p w14:paraId="6CBE4B37" w14:textId="77777777" w:rsidR="00D72805" w:rsidRPr="00A31780" w:rsidRDefault="00D72805" w:rsidP="006255BB">
            <w:pPr>
              <w:spacing w:line="360" w:lineRule="auto"/>
              <w:jc w:val="left"/>
            </w:pPr>
            <w:r w:rsidRPr="00A31780">
              <w:t>Proceso Gestión Requerimientos</w:t>
            </w:r>
          </w:p>
        </w:tc>
        <w:tc>
          <w:tcPr>
            <w:tcW w:w="1559" w:type="dxa"/>
            <w:shd w:val="clear" w:color="auto" w:fill="9BC7CE" w:themeFill="accent5" w:themeFillTint="99"/>
            <w:vAlign w:val="center"/>
          </w:tcPr>
          <w:p w14:paraId="5B586368" w14:textId="77777777" w:rsidR="00D72805" w:rsidRPr="00A31780" w:rsidRDefault="00D72805" w:rsidP="006255BB">
            <w:pPr>
              <w:spacing w:line="360" w:lineRule="auto"/>
              <w:jc w:val="center"/>
            </w:pPr>
            <w:r w:rsidRPr="00A31780">
              <w:t>PGREQM</w:t>
            </w:r>
          </w:p>
        </w:tc>
        <w:tc>
          <w:tcPr>
            <w:tcW w:w="2948" w:type="dxa"/>
            <w:shd w:val="clear" w:color="auto" w:fill="9BC7CE" w:themeFill="accent5" w:themeFillTint="99"/>
            <w:vAlign w:val="center"/>
          </w:tcPr>
          <w:p w14:paraId="68EA724F" w14:textId="59E07703" w:rsidR="00D72805" w:rsidRPr="00A31780" w:rsidRDefault="001A54E6" w:rsidP="006255BB">
            <w:pPr>
              <w:spacing w:line="360" w:lineRule="auto"/>
              <w:jc w:val="center"/>
            </w:pPr>
            <w:r w:rsidRPr="00A31780">
              <w:t>N/S</w:t>
            </w:r>
          </w:p>
        </w:tc>
      </w:tr>
      <w:tr w:rsidR="00D72805" w14:paraId="5F1C7F9B" w14:textId="77777777" w:rsidTr="00A31780">
        <w:tc>
          <w:tcPr>
            <w:tcW w:w="2835" w:type="dxa"/>
            <w:shd w:val="clear" w:color="auto" w:fill="9BC7CE" w:themeFill="accent5" w:themeFillTint="99"/>
            <w:vAlign w:val="center"/>
          </w:tcPr>
          <w:p w14:paraId="222C09A9" w14:textId="77777777" w:rsidR="00D72805" w:rsidRPr="00A31780" w:rsidRDefault="00D72805" w:rsidP="006255BB">
            <w:pPr>
              <w:spacing w:line="360" w:lineRule="auto"/>
              <w:jc w:val="left"/>
            </w:pPr>
            <w:r w:rsidRPr="00A31780">
              <w:t>Acta de Solicitud de Cambios a Requerimientos</w:t>
            </w:r>
          </w:p>
        </w:tc>
        <w:tc>
          <w:tcPr>
            <w:tcW w:w="1559" w:type="dxa"/>
            <w:shd w:val="clear" w:color="auto" w:fill="9BC7CE" w:themeFill="accent5" w:themeFillTint="99"/>
            <w:vAlign w:val="center"/>
          </w:tcPr>
          <w:p w14:paraId="0E7B5457" w14:textId="77777777" w:rsidR="00D72805" w:rsidRPr="00A31780" w:rsidRDefault="00D72805" w:rsidP="006255BB">
            <w:pPr>
              <w:spacing w:line="360" w:lineRule="auto"/>
              <w:jc w:val="center"/>
            </w:pPr>
            <w:r w:rsidRPr="00A31780">
              <w:t>ASCR</w:t>
            </w:r>
          </w:p>
        </w:tc>
        <w:tc>
          <w:tcPr>
            <w:tcW w:w="2948" w:type="dxa"/>
            <w:shd w:val="clear" w:color="auto" w:fill="9BC7CE" w:themeFill="accent5" w:themeFillTint="99"/>
            <w:vAlign w:val="center"/>
          </w:tcPr>
          <w:p w14:paraId="2C5F4D12" w14:textId="7B87DA11" w:rsidR="00D72805" w:rsidRPr="00A31780" w:rsidRDefault="001A54E6" w:rsidP="006255BB">
            <w:pPr>
              <w:spacing w:line="360" w:lineRule="auto"/>
              <w:jc w:val="center"/>
            </w:pPr>
            <w:r w:rsidRPr="00A31780">
              <w:t>N/S</w:t>
            </w:r>
          </w:p>
        </w:tc>
      </w:tr>
      <w:tr w:rsidR="00D72805" w14:paraId="3686727A" w14:textId="77777777" w:rsidTr="00A31780">
        <w:trPr>
          <w:trHeight w:val="260"/>
        </w:trPr>
        <w:tc>
          <w:tcPr>
            <w:tcW w:w="2835" w:type="dxa"/>
            <w:shd w:val="clear" w:color="auto" w:fill="9BC7CE" w:themeFill="accent5" w:themeFillTint="99"/>
            <w:vAlign w:val="center"/>
          </w:tcPr>
          <w:p w14:paraId="635855DE" w14:textId="77777777" w:rsidR="00D72805" w:rsidRPr="00A31780" w:rsidRDefault="00D72805" w:rsidP="006255BB">
            <w:pPr>
              <w:jc w:val="left"/>
            </w:pPr>
            <w:r w:rsidRPr="00A31780">
              <w:t>Registro de Cambios a Requerimientos</w:t>
            </w:r>
          </w:p>
        </w:tc>
        <w:tc>
          <w:tcPr>
            <w:tcW w:w="1559" w:type="dxa"/>
            <w:shd w:val="clear" w:color="auto" w:fill="9BC7CE" w:themeFill="accent5" w:themeFillTint="99"/>
            <w:vAlign w:val="center"/>
          </w:tcPr>
          <w:p w14:paraId="4EE30974" w14:textId="77777777" w:rsidR="00D72805" w:rsidRPr="00A31780" w:rsidRDefault="00D72805" w:rsidP="006255BB">
            <w:pPr>
              <w:jc w:val="center"/>
            </w:pPr>
            <w:r w:rsidRPr="00A31780">
              <w:t>RCREQM</w:t>
            </w:r>
          </w:p>
        </w:tc>
        <w:tc>
          <w:tcPr>
            <w:tcW w:w="2948" w:type="dxa"/>
            <w:shd w:val="clear" w:color="auto" w:fill="9BC7CE" w:themeFill="accent5" w:themeFillTint="99"/>
            <w:vAlign w:val="center"/>
          </w:tcPr>
          <w:p w14:paraId="76EE7EE1" w14:textId="2EF177E1" w:rsidR="00D72805" w:rsidRPr="00A31780" w:rsidRDefault="001A54E6" w:rsidP="006255BB">
            <w:pPr>
              <w:jc w:val="center"/>
            </w:pPr>
            <w:r w:rsidRPr="00A31780">
              <w:t>N/S</w:t>
            </w:r>
          </w:p>
        </w:tc>
      </w:tr>
      <w:tr w:rsidR="00D72805" w14:paraId="1FE50067" w14:textId="77777777" w:rsidTr="00A31780">
        <w:trPr>
          <w:trHeight w:val="260"/>
        </w:trPr>
        <w:tc>
          <w:tcPr>
            <w:tcW w:w="2835" w:type="dxa"/>
            <w:shd w:val="clear" w:color="auto" w:fill="9BC7CE" w:themeFill="accent5" w:themeFillTint="99"/>
            <w:vAlign w:val="center"/>
          </w:tcPr>
          <w:p w14:paraId="5EE28C28" w14:textId="77777777" w:rsidR="00D72805" w:rsidRPr="00A31780" w:rsidRDefault="00D72805" w:rsidP="006255BB">
            <w:pPr>
              <w:jc w:val="left"/>
            </w:pPr>
            <w:r w:rsidRPr="00A31780">
              <w:t>Solicitud de Cambios a Requerimientos</w:t>
            </w:r>
          </w:p>
        </w:tc>
        <w:tc>
          <w:tcPr>
            <w:tcW w:w="1559" w:type="dxa"/>
            <w:shd w:val="clear" w:color="auto" w:fill="9BC7CE" w:themeFill="accent5" w:themeFillTint="99"/>
            <w:vAlign w:val="center"/>
          </w:tcPr>
          <w:p w14:paraId="3427D291" w14:textId="77777777" w:rsidR="00D72805" w:rsidRPr="00A31780" w:rsidRDefault="00D72805" w:rsidP="006255BB">
            <w:pPr>
              <w:jc w:val="center"/>
            </w:pPr>
            <w:r w:rsidRPr="00A31780">
              <w:t>SOLCREQ</w:t>
            </w:r>
          </w:p>
        </w:tc>
        <w:tc>
          <w:tcPr>
            <w:tcW w:w="2948" w:type="dxa"/>
            <w:shd w:val="clear" w:color="auto" w:fill="9BC7CE" w:themeFill="accent5" w:themeFillTint="99"/>
            <w:vAlign w:val="center"/>
          </w:tcPr>
          <w:p w14:paraId="76C5DE10" w14:textId="4C6FCDAC" w:rsidR="00D72805" w:rsidRPr="00A31780" w:rsidRDefault="001A54E6" w:rsidP="006255BB">
            <w:pPr>
              <w:jc w:val="center"/>
            </w:pPr>
            <w:r w:rsidRPr="00A31780">
              <w:t>N/S</w:t>
            </w:r>
          </w:p>
        </w:tc>
      </w:tr>
      <w:tr w:rsidR="00D72805" w14:paraId="314653C5" w14:textId="77777777" w:rsidTr="00A31780">
        <w:trPr>
          <w:trHeight w:val="215"/>
        </w:trPr>
        <w:tc>
          <w:tcPr>
            <w:tcW w:w="2835" w:type="dxa"/>
            <w:shd w:val="clear" w:color="auto" w:fill="F9F671"/>
            <w:vAlign w:val="center"/>
          </w:tcPr>
          <w:p w14:paraId="2F4D3B2C" w14:textId="77777777" w:rsidR="00D72805" w:rsidRPr="00A31780" w:rsidRDefault="00D72805" w:rsidP="006255BB">
            <w:pPr>
              <w:spacing w:line="360" w:lineRule="auto"/>
              <w:jc w:val="left"/>
            </w:pPr>
            <w:r w:rsidRPr="00A31780">
              <w:t>Documento de Análisis</w:t>
            </w:r>
          </w:p>
        </w:tc>
        <w:tc>
          <w:tcPr>
            <w:tcW w:w="1559" w:type="dxa"/>
            <w:shd w:val="clear" w:color="auto" w:fill="F9F671"/>
            <w:vAlign w:val="center"/>
          </w:tcPr>
          <w:p w14:paraId="40E3D2F6" w14:textId="77777777" w:rsidR="00D72805" w:rsidRPr="00A31780" w:rsidRDefault="00D72805" w:rsidP="006255BB">
            <w:pPr>
              <w:spacing w:line="360" w:lineRule="auto"/>
              <w:jc w:val="center"/>
            </w:pPr>
            <w:r w:rsidRPr="00A31780">
              <w:t>DANA</w:t>
            </w:r>
          </w:p>
        </w:tc>
        <w:tc>
          <w:tcPr>
            <w:tcW w:w="2948" w:type="dxa"/>
            <w:shd w:val="clear" w:color="auto" w:fill="F9F671"/>
            <w:vAlign w:val="center"/>
          </w:tcPr>
          <w:p w14:paraId="7F21083F" w14:textId="35C8B95E" w:rsidR="00D72805" w:rsidRPr="00A31780" w:rsidRDefault="001A54E6" w:rsidP="006255BB">
            <w:pPr>
              <w:spacing w:line="360" w:lineRule="auto"/>
              <w:jc w:val="center"/>
            </w:pPr>
            <w:r w:rsidRPr="00A31780">
              <w:t>N/S</w:t>
            </w:r>
          </w:p>
        </w:tc>
      </w:tr>
      <w:tr w:rsidR="00D72805" w14:paraId="28655005" w14:textId="77777777" w:rsidTr="00A31780">
        <w:trPr>
          <w:trHeight w:val="260"/>
        </w:trPr>
        <w:tc>
          <w:tcPr>
            <w:tcW w:w="2835" w:type="dxa"/>
            <w:shd w:val="clear" w:color="auto" w:fill="F9F671"/>
            <w:vAlign w:val="center"/>
          </w:tcPr>
          <w:p w14:paraId="72088235" w14:textId="77777777" w:rsidR="00D72805" w:rsidRPr="00A31780" w:rsidRDefault="00D72805" w:rsidP="006255BB">
            <w:pPr>
              <w:jc w:val="left"/>
            </w:pPr>
            <w:r w:rsidRPr="00A31780">
              <w:t>Documento de Diseño</w:t>
            </w:r>
          </w:p>
        </w:tc>
        <w:tc>
          <w:tcPr>
            <w:tcW w:w="1559" w:type="dxa"/>
            <w:shd w:val="clear" w:color="auto" w:fill="F9F671"/>
            <w:vAlign w:val="center"/>
          </w:tcPr>
          <w:p w14:paraId="4B781CB2" w14:textId="77777777" w:rsidR="00D72805" w:rsidRPr="00A31780" w:rsidRDefault="00D72805" w:rsidP="006255BB">
            <w:pPr>
              <w:jc w:val="center"/>
            </w:pPr>
            <w:r w:rsidRPr="00A31780">
              <w:t>DDIS</w:t>
            </w:r>
          </w:p>
        </w:tc>
        <w:tc>
          <w:tcPr>
            <w:tcW w:w="2948" w:type="dxa"/>
            <w:shd w:val="clear" w:color="auto" w:fill="F9F671"/>
            <w:vAlign w:val="center"/>
          </w:tcPr>
          <w:p w14:paraId="59F1B2CD" w14:textId="6200797B" w:rsidR="00D72805" w:rsidRPr="00A31780" w:rsidRDefault="001A54E6" w:rsidP="006255BB">
            <w:pPr>
              <w:jc w:val="center"/>
            </w:pPr>
            <w:r w:rsidRPr="00A31780">
              <w:t>N/S</w:t>
            </w:r>
          </w:p>
        </w:tc>
      </w:tr>
      <w:tr w:rsidR="00D72805" w:rsidRPr="0038523B" w14:paraId="577BFE0E" w14:textId="77777777" w:rsidTr="00A31780">
        <w:trPr>
          <w:trHeight w:val="285"/>
        </w:trPr>
        <w:tc>
          <w:tcPr>
            <w:tcW w:w="2835" w:type="dxa"/>
            <w:shd w:val="clear" w:color="auto" w:fill="F9F671"/>
            <w:vAlign w:val="center"/>
          </w:tcPr>
          <w:p w14:paraId="51BB98B9" w14:textId="77777777" w:rsidR="00D72805" w:rsidRPr="00A31780" w:rsidRDefault="00D72805" w:rsidP="006255BB">
            <w:pPr>
              <w:jc w:val="left"/>
            </w:pPr>
            <w:r w:rsidRPr="00A31780">
              <w:t>Informe de Pruebas Externas</w:t>
            </w:r>
          </w:p>
        </w:tc>
        <w:tc>
          <w:tcPr>
            <w:tcW w:w="1559" w:type="dxa"/>
            <w:shd w:val="clear" w:color="auto" w:fill="F9F671"/>
            <w:vAlign w:val="center"/>
          </w:tcPr>
          <w:p w14:paraId="24DEC0EF" w14:textId="77777777" w:rsidR="00D72805" w:rsidRPr="00A31780" w:rsidRDefault="00D72805" w:rsidP="006255BB">
            <w:pPr>
              <w:tabs>
                <w:tab w:val="left" w:pos="615"/>
                <w:tab w:val="center" w:pos="792"/>
              </w:tabs>
              <w:spacing w:line="360" w:lineRule="auto"/>
              <w:jc w:val="center"/>
            </w:pPr>
            <w:r w:rsidRPr="00A31780">
              <w:t>INPRUEX</w:t>
            </w:r>
          </w:p>
        </w:tc>
        <w:tc>
          <w:tcPr>
            <w:tcW w:w="2948" w:type="dxa"/>
            <w:shd w:val="clear" w:color="auto" w:fill="F9F671"/>
            <w:vAlign w:val="center"/>
          </w:tcPr>
          <w:p w14:paraId="109C4E7E" w14:textId="3176DA96" w:rsidR="00D72805" w:rsidRPr="00A31780" w:rsidRDefault="001A54E6" w:rsidP="006255BB">
            <w:pPr>
              <w:spacing w:line="360" w:lineRule="auto"/>
              <w:jc w:val="center"/>
            </w:pPr>
            <w:r w:rsidRPr="00A31780">
              <w:t>N/S</w:t>
            </w:r>
          </w:p>
        </w:tc>
      </w:tr>
      <w:tr w:rsidR="00D72805" w14:paraId="6FD94790" w14:textId="77777777" w:rsidTr="00A31780">
        <w:trPr>
          <w:trHeight w:val="285"/>
        </w:trPr>
        <w:tc>
          <w:tcPr>
            <w:tcW w:w="2835" w:type="dxa"/>
            <w:shd w:val="clear" w:color="auto" w:fill="F9F671"/>
            <w:vAlign w:val="center"/>
          </w:tcPr>
          <w:p w14:paraId="4ACE4776" w14:textId="77777777" w:rsidR="00D72805" w:rsidRPr="00A31780" w:rsidRDefault="00D72805" w:rsidP="006255BB">
            <w:pPr>
              <w:jc w:val="left"/>
            </w:pPr>
            <w:r w:rsidRPr="00A31780">
              <w:t>Informe de Pruebas Internas</w:t>
            </w:r>
          </w:p>
        </w:tc>
        <w:tc>
          <w:tcPr>
            <w:tcW w:w="1559" w:type="dxa"/>
            <w:shd w:val="clear" w:color="auto" w:fill="F9F671"/>
            <w:vAlign w:val="center"/>
          </w:tcPr>
          <w:p w14:paraId="669854AE" w14:textId="77777777" w:rsidR="00D72805" w:rsidRPr="00A31780" w:rsidRDefault="00D72805" w:rsidP="006255BB">
            <w:pPr>
              <w:tabs>
                <w:tab w:val="left" w:pos="615"/>
                <w:tab w:val="center" w:pos="792"/>
              </w:tabs>
              <w:spacing w:line="360" w:lineRule="auto"/>
              <w:jc w:val="center"/>
            </w:pPr>
            <w:r w:rsidRPr="00A31780">
              <w:t>INPRUIN</w:t>
            </w:r>
          </w:p>
        </w:tc>
        <w:tc>
          <w:tcPr>
            <w:tcW w:w="2948" w:type="dxa"/>
            <w:shd w:val="clear" w:color="auto" w:fill="F9F671"/>
            <w:vAlign w:val="center"/>
          </w:tcPr>
          <w:p w14:paraId="7CF576BE" w14:textId="7195F1F1" w:rsidR="00D72805" w:rsidRPr="00A31780" w:rsidRDefault="001A54E6" w:rsidP="006255BB">
            <w:pPr>
              <w:spacing w:line="360" w:lineRule="auto"/>
              <w:jc w:val="center"/>
            </w:pPr>
            <w:r w:rsidRPr="00A31780">
              <w:t>N/S</w:t>
            </w:r>
          </w:p>
        </w:tc>
      </w:tr>
      <w:tr w:rsidR="00D72805" w14:paraId="62AEF118" w14:textId="77777777" w:rsidTr="00A31780">
        <w:trPr>
          <w:trHeight w:val="260"/>
        </w:trPr>
        <w:tc>
          <w:tcPr>
            <w:tcW w:w="2835" w:type="dxa"/>
            <w:shd w:val="clear" w:color="auto" w:fill="F9F671"/>
            <w:vAlign w:val="center"/>
          </w:tcPr>
          <w:p w14:paraId="7D9B58EB" w14:textId="77777777" w:rsidR="00D72805" w:rsidRPr="00A31780" w:rsidRDefault="00D72805" w:rsidP="006255BB">
            <w:pPr>
              <w:jc w:val="left"/>
            </w:pPr>
            <w:r w:rsidRPr="00A31780">
              <w:t>Manual de Usuario</w:t>
            </w:r>
          </w:p>
        </w:tc>
        <w:tc>
          <w:tcPr>
            <w:tcW w:w="1559" w:type="dxa"/>
            <w:shd w:val="clear" w:color="auto" w:fill="F9F671"/>
            <w:vAlign w:val="center"/>
          </w:tcPr>
          <w:p w14:paraId="4BAF2815" w14:textId="77777777" w:rsidR="00D72805" w:rsidRPr="00A31780" w:rsidRDefault="00D72805" w:rsidP="006255BB">
            <w:pPr>
              <w:jc w:val="center"/>
            </w:pPr>
            <w:r w:rsidRPr="00A31780">
              <w:t>MANUSER</w:t>
            </w:r>
          </w:p>
        </w:tc>
        <w:tc>
          <w:tcPr>
            <w:tcW w:w="2948" w:type="dxa"/>
            <w:shd w:val="clear" w:color="auto" w:fill="F9F671"/>
            <w:vAlign w:val="center"/>
          </w:tcPr>
          <w:p w14:paraId="19A17916" w14:textId="77FEF3F5" w:rsidR="00D72805" w:rsidRPr="00A31780" w:rsidRDefault="001A54E6" w:rsidP="006255BB">
            <w:pPr>
              <w:jc w:val="center"/>
            </w:pPr>
            <w:r w:rsidRPr="00A31780">
              <w:t>N/S</w:t>
            </w:r>
          </w:p>
        </w:tc>
      </w:tr>
      <w:tr w:rsidR="00D72805" w14:paraId="7640510F" w14:textId="77777777" w:rsidTr="00A31780">
        <w:trPr>
          <w:trHeight w:val="260"/>
        </w:trPr>
        <w:tc>
          <w:tcPr>
            <w:tcW w:w="2835" w:type="dxa"/>
            <w:shd w:val="clear" w:color="auto" w:fill="F9F671"/>
            <w:vAlign w:val="center"/>
          </w:tcPr>
          <w:p w14:paraId="6C641715" w14:textId="4463D883" w:rsidR="00D72805" w:rsidRPr="00A31780" w:rsidRDefault="00A31780" w:rsidP="006255BB">
            <w:pPr>
              <w:jc w:val="left"/>
            </w:pPr>
            <w:r w:rsidRPr="00A31780">
              <w:t>Guía</w:t>
            </w:r>
            <w:r w:rsidR="00D72805" w:rsidRPr="00A31780">
              <w:t xml:space="preserve"> de Instalación</w:t>
            </w:r>
          </w:p>
        </w:tc>
        <w:tc>
          <w:tcPr>
            <w:tcW w:w="1559" w:type="dxa"/>
            <w:shd w:val="clear" w:color="auto" w:fill="F9F671"/>
            <w:vAlign w:val="center"/>
          </w:tcPr>
          <w:p w14:paraId="56D67A03" w14:textId="77777777" w:rsidR="00D72805" w:rsidRPr="00A31780" w:rsidRDefault="00D72805" w:rsidP="006255BB">
            <w:pPr>
              <w:jc w:val="center"/>
            </w:pPr>
            <w:r w:rsidRPr="00A31780">
              <w:t>GUINSTALL</w:t>
            </w:r>
          </w:p>
        </w:tc>
        <w:tc>
          <w:tcPr>
            <w:tcW w:w="2948" w:type="dxa"/>
            <w:shd w:val="clear" w:color="auto" w:fill="F9F671"/>
            <w:vAlign w:val="center"/>
          </w:tcPr>
          <w:p w14:paraId="7D13A8D1" w14:textId="1C889611" w:rsidR="00D72805" w:rsidRPr="00A31780" w:rsidRDefault="001A54E6" w:rsidP="006255BB">
            <w:pPr>
              <w:jc w:val="center"/>
            </w:pPr>
            <w:r w:rsidRPr="00A31780">
              <w:t>N/S</w:t>
            </w:r>
          </w:p>
        </w:tc>
      </w:tr>
      <w:tr w:rsidR="00D72805" w14:paraId="4E9A6970" w14:textId="77777777" w:rsidTr="00A31780">
        <w:trPr>
          <w:trHeight w:val="260"/>
        </w:trPr>
        <w:tc>
          <w:tcPr>
            <w:tcW w:w="2835" w:type="dxa"/>
            <w:shd w:val="clear" w:color="auto" w:fill="F9F671"/>
            <w:vAlign w:val="center"/>
          </w:tcPr>
          <w:p w14:paraId="1C72A576" w14:textId="77777777" w:rsidR="00D72805" w:rsidRPr="00A31780" w:rsidRDefault="00D72805" w:rsidP="006255BB">
            <w:pPr>
              <w:jc w:val="left"/>
            </w:pPr>
            <w:r w:rsidRPr="00A31780">
              <w:t>App UTP-GPS ALARM</w:t>
            </w:r>
          </w:p>
        </w:tc>
        <w:tc>
          <w:tcPr>
            <w:tcW w:w="1559" w:type="dxa"/>
            <w:shd w:val="clear" w:color="auto" w:fill="F9F671"/>
            <w:vAlign w:val="center"/>
          </w:tcPr>
          <w:p w14:paraId="754260D4" w14:textId="77777777" w:rsidR="00D72805" w:rsidRPr="00A31780" w:rsidRDefault="00D72805" w:rsidP="006255BB">
            <w:pPr>
              <w:jc w:val="center"/>
            </w:pPr>
            <w:r w:rsidRPr="00A31780">
              <w:t>UTP-GPS-ALARM</w:t>
            </w:r>
          </w:p>
        </w:tc>
        <w:tc>
          <w:tcPr>
            <w:tcW w:w="2948" w:type="dxa"/>
            <w:shd w:val="clear" w:color="auto" w:fill="F9F671"/>
            <w:vAlign w:val="center"/>
          </w:tcPr>
          <w:p w14:paraId="0E89915E" w14:textId="5E3E7C39" w:rsidR="00D72805" w:rsidRPr="00A31780" w:rsidRDefault="001A54E6" w:rsidP="006255BB">
            <w:pPr>
              <w:jc w:val="center"/>
            </w:pPr>
            <w:r w:rsidRPr="00A31780">
              <w:t>N/S</w:t>
            </w:r>
          </w:p>
        </w:tc>
      </w:tr>
      <w:tr w:rsidR="00D72805" w14:paraId="07957662" w14:textId="77777777" w:rsidTr="00A31780">
        <w:trPr>
          <w:trHeight w:val="280"/>
        </w:trPr>
        <w:tc>
          <w:tcPr>
            <w:tcW w:w="2835" w:type="dxa"/>
            <w:shd w:val="clear" w:color="auto" w:fill="BCD9DE" w:themeFill="accent5" w:themeFillTint="66"/>
            <w:vAlign w:val="center"/>
          </w:tcPr>
          <w:p w14:paraId="14CBC090" w14:textId="77777777" w:rsidR="00D72805" w:rsidRPr="00A31780" w:rsidRDefault="00D72805" w:rsidP="006255BB">
            <w:pPr>
              <w:spacing w:line="360" w:lineRule="auto"/>
              <w:jc w:val="left"/>
            </w:pPr>
            <w:proofErr w:type="spellStart"/>
            <w:r w:rsidRPr="00A31780">
              <w:t>CheckList</w:t>
            </w:r>
            <w:proofErr w:type="spellEnd"/>
            <w:r w:rsidRPr="00A31780">
              <w:t xml:space="preserve"> de Aseguramiento de Calidad</w:t>
            </w:r>
          </w:p>
        </w:tc>
        <w:tc>
          <w:tcPr>
            <w:tcW w:w="1559" w:type="dxa"/>
            <w:shd w:val="clear" w:color="auto" w:fill="BCD9DE" w:themeFill="accent5" w:themeFillTint="66"/>
            <w:vAlign w:val="center"/>
          </w:tcPr>
          <w:p w14:paraId="67A703BD" w14:textId="77777777" w:rsidR="00D72805" w:rsidRPr="00A31780" w:rsidRDefault="00D72805" w:rsidP="006255BB">
            <w:pPr>
              <w:tabs>
                <w:tab w:val="center" w:pos="792"/>
                <w:tab w:val="left" w:pos="1500"/>
              </w:tabs>
              <w:spacing w:line="360" w:lineRule="auto"/>
              <w:jc w:val="center"/>
            </w:pPr>
            <w:r w:rsidRPr="00A31780">
              <w:t>CHKQA</w:t>
            </w:r>
          </w:p>
        </w:tc>
        <w:tc>
          <w:tcPr>
            <w:tcW w:w="2948" w:type="dxa"/>
            <w:shd w:val="clear" w:color="auto" w:fill="BCD9DE" w:themeFill="accent5" w:themeFillTint="66"/>
            <w:vAlign w:val="center"/>
          </w:tcPr>
          <w:p w14:paraId="0D47690B" w14:textId="4443520E" w:rsidR="00D72805" w:rsidRPr="00A31780" w:rsidRDefault="001A54E6" w:rsidP="006255BB">
            <w:pPr>
              <w:spacing w:line="360" w:lineRule="auto"/>
              <w:jc w:val="center"/>
            </w:pPr>
            <w:r w:rsidRPr="00A31780">
              <w:t>N/S</w:t>
            </w:r>
          </w:p>
        </w:tc>
      </w:tr>
      <w:tr w:rsidR="00D72805" w14:paraId="0F0862A2" w14:textId="77777777" w:rsidTr="00A31780">
        <w:trPr>
          <w:trHeight w:val="340"/>
        </w:trPr>
        <w:tc>
          <w:tcPr>
            <w:tcW w:w="2835" w:type="dxa"/>
            <w:shd w:val="clear" w:color="auto" w:fill="BCD9DE" w:themeFill="accent5" w:themeFillTint="66"/>
            <w:vAlign w:val="center"/>
          </w:tcPr>
          <w:p w14:paraId="0BEB4799" w14:textId="77777777" w:rsidR="00D72805" w:rsidRPr="00A31780" w:rsidRDefault="00D72805" w:rsidP="006255BB">
            <w:pPr>
              <w:jc w:val="left"/>
            </w:pPr>
            <w:r w:rsidRPr="00A31780">
              <w:t>Herramienta Gestión de Aseguramiento de Calidad</w:t>
            </w:r>
          </w:p>
        </w:tc>
        <w:tc>
          <w:tcPr>
            <w:tcW w:w="1559" w:type="dxa"/>
            <w:shd w:val="clear" w:color="auto" w:fill="BCD9DE" w:themeFill="accent5" w:themeFillTint="66"/>
            <w:vAlign w:val="center"/>
          </w:tcPr>
          <w:p w14:paraId="5C2682AF" w14:textId="77777777" w:rsidR="00D72805" w:rsidRPr="00A31780" w:rsidRDefault="00D72805" w:rsidP="006255BB">
            <w:pPr>
              <w:jc w:val="center"/>
            </w:pPr>
            <w:r w:rsidRPr="00A31780">
              <w:t>HGQA</w:t>
            </w:r>
          </w:p>
        </w:tc>
        <w:tc>
          <w:tcPr>
            <w:tcW w:w="2948" w:type="dxa"/>
            <w:shd w:val="clear" w:color="auto" w:fill="BCD9DE" w:themeFill="accent5" w:themeFillTint="66"/>
            <w:vAlign w:val="center"/>
          </w:tcPr>
          <w:p w14:paraId="4C706610" w14:textId="23962EC3" w:rsidR="00D72805" w:rsidRPr="00A31780" w:rsidRDefault="001A54E6" w:rsidP="006255BB">
            <w:pPr>
              <w:jc w:val="center"/>
            </w:pPr>
            <w:r w:rsidRPr="00A31780">
              <w:t>N/S</w:t>
            </w:r>
          </w:p>
        </w:tc>
      </w:tr>
      <w:tr w:rsidR="00D72805" w14:paraId="2DA5745C" w14:textId="77777777" w:rsidTr="00A31780">
        <w:trPr>
          <w:trHeight w:val="340"/>
        </w:trPr>
        <w:tc>
          <w:tcPr>
            <w:tcW w:w="2835" w:type="dxa"/>
            <w:shd w:val="clear" w:color="auto" w:fill="BCD9DE" w:themeFill="accent5" w:themeFillTint="66"/>
            <w:vAlign w:val="center"/>
          </w:tcPr>
          <w:p w14:paraId="4FBCAD21" w14:textId="77777777" w:rsidR="00D72805" w:rsidRPr="00A31780" w:rsidRDefault="00D72805" w:rsidP="006255BB">
            <w:pPr>
              <w:jc w:val="left"/>
            </w:pPr>
            <w:r w:rsidRPr="00A31780">
              <w:t>Matriz de Seguimiento del Proyecto</w:t>
            </w:r>
          </w:p>
        </w:tc>
        <w:tc>
          <w:tcPr>
            <w:tcW w:w="1559" w:type="dxa"/>
            <w:shd w:val="clear" w:color="auto" w:fill="BCD9DE" w:themeFill="accent5" w:themeFillTint="66"/>
            <w:vAlign w:val="center"/>
          </w:tcPr>
          <w:p w14:paraId="144AA162" w14:textId="77777777" w:rsidR="00D72805" w:rsidRPr="00A31780" w:rsidRDefault="00D72805" w:rsidP="006255BB">
            <w:pPr>
              <w:jc w:val="center"/>
            </w:pPr>
            <w:r w:rsidRPr="00A31780">
              <w:t>MSPQA</w:t>
            </w:r>
          </w:p>
        </w:tc>
        <w:tc>
          <w:tcPr>
            <w:tcW w:w="2948" w:type="dxa"/>
            <w:shd w:val="clear" w:color="auto" w:fill="BCD9DE" w:themeFill="accent5" w:themeFillTint="66"/>
            <w:vAlign w:val="center"/>
          </w:tcPr>
          <w:p w14:paraId="0E1DF0A4" w14:textId="565E2209" w:rsidR="00D72805" w:rsidRPr="00A31780" w:rsidRDefault="001A54E6" w:rsidP="006255BB">
            <w:pPr>
              <w:jc w:val="center"/>
            </w:pPr>
            <w:r w:rsidRPr="00A31780">
              <w:t>N/S</w:t>
            </w:r>
          </w:p>
        </w:tc>
      </w:tr>
      <w:tr w:rsidR="00D72805" w14:paraId="4172D9D8" w14:textId="77777777" w:rsidTr="00A31780">
        <w:trPr>
          <w:trHeight w:val="340"/>
        </w:trPr>
        <w:tc>
          <w:tcPr>
            <w:tcW w:w="2835" w:type="dxa"/>
            <w:shd w:val="clear" w:color="auto" w:fill="BCD9DE" w:themeFill="accent5" w:themeFillTint="66"/>
            <w:vAlign w:val="center"/>
          </w:tcPr>
          <w:p w14:paraId="3F6DAA6A" w14:textId="77777777" w:rsidR="00D72805" w:rsidRPr="00A31780" w:rsidRDefault="00D72805" w:rsidP="006255BB">
            <w:pPr>
              <w:jc w:val="left"/>
            </w:pPr>
            <w:r w:rsidRPr="00A31780">
              <w:t>Informe de Revisión General de Aseguramiento de Calidad</w:t>
            </w:r>
          </w:p>
        </w:tc>
        <w:tc>
          <w:tcPr>
            <w:tcW w:w="1559" w:type="dxa"/>
            <w:shd w:val="clear" w:color="auto" w:fill="BCD9DE" w:themeFill="accent5" w:themeFillTint="66"/>
            <w:vAlign w:val="center"/>
          </w:tcPr>
          <w:p w14:paraId="6D2F78CD" w14:textId="77777777" w:rsidR="00D72805" w:rsidRPr="00A31780" w:rsidRDefault="00D72805" w:rsidP="006255BB">
            <w:pPr>
              <w:jc w:val="center"/>
            </w:pPr>
            <w:r w:rsidRPr="00A31780">
              <w:t>INREQA</w:t>
            </w:r>
          </w:p>
        </w:tc>
        <w:tc>
          <w:tcPr>
            <w:tcW w:w="2948" w:type="dxa"/>
            <w:shd w:val="clear" w:color="auto" w:fill="BCD9DE" w:themeFill="accent5" w:themeFillTint="66"/>
            <w:vAlign w:val="center"/>
          </w:tcPr>
          <w:p w14:paraId="513A3793" w14:textId="722AFB69" w:rsidR="00D72805" w:rsidRPr="00A31780" w:rsidRDefault="001A54E6" w:rsidP="006255BB">
            <w:pPr>
              <w:jc w:val="center"/>
            </w:pPr>
            <w:r w:rsidRPr="00A31780">
              <w:t>N/S</w:t>
            </w:r>
          </w:p>
        </w:tc>
      </w:tr>
      <w:tr w:rsidR="00D72805" w14:paraId="685F0360" w14:textId="77777777" w:rsidTr="00A31780">
        <w:trPr>
          <w:trHeight w:val="260"/>
        </w:trPr>
        <w:tc>
          <w:tcPr>
            <w:tcW w:w="2835" w:type="dxa"/>
            <w:shd w:val="clear" w:color="auto" w:fill="BCD9DE" w:themeFill="accent5" w:themeFillTint="66"/>
            <w:vAlign w:val="center"/>
          </w:tcPr>
          <w:p w14:paraId="6E1C0C55" w14:textId="77777777" w:rsidR="00D72805" w:rsidRPr="00A31780" w:rsidRDefault="00D72805" w:rsidP="006255BB">
            <w:pPr>
              <w:jc w:val="left"/>
            </w:pPr>
            <w:r w:rsidRPr="00A31780">
              <w:t>Proceso Aseguramiento Calidad</w:t>
            </w:r>
          </w:p>
        </w:tc>
        <w:tc>
          <w:tcPr>
            <w:tcW w:w="1559" w:type="dxa"/>
            <w:shd w:val="clear" w:color="auto" w:fill="BCD9DE" w:themeFill="accent5" w:themeFillTint="66"/>
            <w:vAlign w:val="center"/>
          </w:tcPr>
          <w:p w14:paraId="4512030D" w14:textId="77777777" w:rsidR="00D72805" w:rsidRPr="00A31780" w:rsidRDefault="00D72805" w:rsidP="006255BB">
            <w:pPr>
              <w:jc w:val="center"/>
            </w:pPr>
            <w:r w:rsidRPr="00A31780">
              <w:t>PQA</w:t>
            </w:r>
          </w:p>
        </w:tc>
        <w:tc>
          <w:tcPr>
            <w:tcW w:w="2948" w:type="dxa"/>
            <w:shd w:val="clear" w:color="auto" w:fill="BCD9DE" w:themeFill="accent5" w:themeFillTint="66"/>
            <w:vAlign w:val="center"/>
          </w:tcPr>
          <w:p w14:paraId="5F0BF265" w14:textId="5C8C068F" w:rsidR="00D72805" w:rsidRPr="00A31780" w:rsidRDefault="001A54E6" w:rsidP="006255BB">
            <w:pPr>
              <w:jc w:val="center"/>
            </w:pPr>
            <w:r w:rsidRPr="00A31780">
              <w:t>N/S</w:t>
            </w:r>
          </w:p>
        </w:tc>
      </w:tr>
      <w:tr w:rsidR="00D72805" w14:paraId="517320CB" w14:textId="77777777" w:rsidTr="00A31780">
        <w:trPr>
          <w:trHeight w:val="260"/>
        </w:trPr>
        <w:tc>
          <w:tcPr>
            <w:tcW w:w="2835" w:type="dxa"/>
            <w:shd w:val="clear" w:color="auto" w:fill="BCD9DE" w:themeFill="accent5" w:themeFillTint="66"/>
            <w:vAlign w:val="center"/>
          </w:tcPr>
          <w:p w14:paraId="20116F4A" w14:textId="77777777" w:rsidR="00D72805" w:rsidRPr="00A31780" w:rsidRDefault="00D72805" w:rsidP="006255BB">
            <w:pPr>
              <w:jc w:val="left"/>
            </w:pPr>
            <w:r w:rsidRPr="00A31780">
              <w:t>Solicitud de Aseguramiento de Calidad</w:t>
            </w:r>
          </w:p>
        </w:tc>
        <w:tc>
          <w:tcPr>
            <w:tcW w:w="1559" w:type="dxa"/>
            <w:shd w:val="clear" w:color="auto" w:fill="BCD9DE" w:themeFill="accent5" w:themeFillTint="66"/>
            <w:vAlign w:val="center"/>
          </w:tcPr>
          <w:p w14:paraId="57E7358F" w14:textId="77777777" w:rsidR="00D72805" w:rsidRPr="00A31780" w:rsidRDefault="00D72805" w:rsidP="006255BB">
            <w:pPr>
              <w:jc w:val="center"/>
            </w:pPr>
            <w:r w:rsidRPr="00A31780">
              <w:t>SOLQA</w:t>
            </w:r>
          </w:p>
        </w:tc>
        <w:tc>
          <w:tcPr>
            <w:tcW w:w="2948" w:type="dxa"/>
            <w:shd w:val="clear" w:color="auto" w:fill="BCD9DE" w:themeFill="accent5" w:themeFillTint="66"/>
            <w:vAlign w:val="center"/>
          </w:tcPr>
          <w:p w14:paraId="5BFE9A52" w14:textId="15CBE6EA" w:rsidR="00D72805" w:rsidRPr="00A31780" w:rsidRDefault="001A54E6" w:rsidP="006255BB">
            <w:pPr>
              <w:jc w:val="center"/>
            </w:pPr>
            <w:r w:rsidRPr="00A31780">
              <w:t>N/S</w:t>
            </w:r>
          </w:p>
        </w:tc>
      </w:tr>
      <w:tr w:rsidR="00D72805" w14:paraId="653A181E" w14:textId="77777777" w:rsidTr="00A31780">
        <w:trPr>
          <w:trHeight w:val="260"/>
        </w:trPr>
        <w:tc>
          <w:tcPr>
            <w:tcW w:w="2835" w:type="dxa"/>
            <w:shd w:val="clear" w:color="auto" w:fill="FF9966"/>
            <w:vAlign w:val="center"/>
          </w:tcPr>
          <w:p w14:paraId="48BDDFE4" w14:textId="77777777" w:rsidR="00D72805" w:rsidRPr="00A31780" w:rsidRDefault="00D72805" w:rsidP="006255BB">
            <w:pPr>
              <w:jc w:val="left"/>
            </w:pPr>
            <w:r w:rsidRPr="00A31780">
              <w:t>Proceso de Gestión de la Configuración</w:t>
            </w:r>
          </w:p>
        </w:tc>
        <w:tc>
          <w:tcPr>
            <w:tcW w:w="1559" w:type="dxa"/>
            <w:shd w:val="clear" w:color="auto" w:fill="FF9966"/>
            <w:vAlign w:val="center"/>
          </w:tcPr>
          <w:p w14:paraId="374306FE" w14:textId="77777777" w:rsidR="00D72805" w:rsidRPr="00A31780" w:rsidRDefault="00D72805" w:rsidP="006255BB">
            <w:pPr>
              <w:jc w:val="center"/>
            </w:pPr>
            <w:r w:rsidRPr="00A31780">
              <w:t>PGC</w:t>
            </w:r>
          </w:p>
        </w:tc>
        <w:tc>
          <w:tcPr>
            <w:tcW w:w="2948" w:type="dxa"/>
            <w:shd w:val="clear" w:color="auto" w:fill="FF9966"/>
            <w:vAlign w:val="center"/>
          </w:tcPr>
          <w:p w14:paraId="21701DF6" w14:textId="536E7C99" w:rsidR="00D72805" w:rsidRPr="00A31780" w:rsidRDefault="001A54E6" w:rsidP="006255BB">
            <w:pPr>
              <w:jc w:val="center"/>
            </w:pPr>
            <w:r w:rsidRPr="00A31780">
              <w:t>N/S</w:t>
            </w:r>
          </w:p>
        </w:tc>
      </w:tr>
      <w:tr w:rsidR="00D72805" w14:paraId="73B60204" w14:textId="77777777" w:rsidTr="00A31780">
        <w:trPr>
          <w:trHeight w:val="260"/>
        </w:trPr>
        <w:tc>
          <w:tcPr>
            <w:tcW w:w="2835" w:type="dxa"/>
            <w:shd w:val="clear" w:color="auto" w:fill="FF9966"/>
            <w:vAlign w:val="center"/>
          </w:tcPr>
          <w:p w14:paraId="00BC281F" w14:textId="77777777" w:rsidR="00D72805" w:rsidRPr="00A31780" w:rsidRDefault="00D72805" w:rsidP="006255BB">
            <w:pPr>
              <w:jc w:val="left"/>
            </w:pPr>
            <w:r w:rsidRPr="00A31780">
              <w:t>Registro de Ítems de Configuración</w:t>
            </w:r>
          </w:p>
        </w:tc>
        <w:tc>
          <w:tcPr>
            <w:tcW w:w="1559" w:type="dxa"/>
            <w:shd w:val="clear" w:color="auto" w:fill="FF9966"/>
            <w:vAlign w:val="center"/>
          </w:tcPr>
          <w:p w14:paraId="4D5BCBFB" w14:textId="77777777" w:rsidR="00D72805" w:rsidRPr="00A31780" w:rsidRDefault="00D72805" w:rsidP="006255BB">
            <w:pPr>
              <w:jc w:val="center"/>
            </w:pPr>
            <w:r w:rsidRPr="00A31780">
              <w:t>REGITCON</w:t>
            </w:r>
          </w:p>
        </w:tc>
        <w:tc>
          <w:tcPr>
            <w:tcW w:w="2948" w:type="dxa"/>
            <w:shd w:val="clear" w:color="auto" w:fill="FF9966"/>
            <w:vAlign w:val="center"/>
          </w:tcPr>
          <w:p w14:paraId="55AD4828" w14:textId="2AF80A56" w:rsidR="00D72805" w:rsidRPr="00A31780" w:rsidRDefault="00C63A4F" w:rsidP="006255BB">
            <w:pPr>
              <w:jc w:val="center"/>
            </w:pPr>
            <w:r w:rsidRPr="00A31780">
              <w:t>N/S</w:t>
            </w:r>
          </w:p>
        </w:tc>
      </w:tr>
      <w:tr w:rsidR="00D72805" w14:paraId="07435761" w14:textId="77777777" w:rsidTr="00A31780">
        <w:trPr>
          <w:trHeight w:val="260"/>
        </w:trPr>
        <w:tc>
          <w:tcPr>
            <w:tcW w:w="2835" w:type="dxa"/>
            <w:shd w:val="clear" w:color="auto" w:fill="FF9966"/>
            <w:vAlign w:val="center"/>
          </w:tcPr>
          <w:p w14:paraId="28784B57" w14:textId="77777777" w:rsidR="00D72805" w:rsidRPr="00A31780" w:rsidRDefault="00D72805" w:rsidP="006255BB">
            <w:pPr>
              <w:jc w:val="left"/>
            </w:pPr>
            <w:r w:rsidRPr="00A31780">
              <w:t>Solicitud de Acceso</w:t>
            </w:r>
          </w:p>
        </w:tc>
        <w:tc>
          <w:tcPr>
            <w:tcW w:w="1559" w:type="dxa"/>
            <w:shd w:val="clear" w:color="auto" w:fill="FF9966"/>
            <w:vAlign w:val="center"/>
          </w:tcPr>
          <w:p w14:paraId="29EF140F" w14:textId="77777777" w:rsidR="00D72805" w:rsidRPr="00A31780" w:rsidRDefault="00D72805" w:rsidP="006255BB">
            <w:pPr>
              <w:jc w:val="center"/>
            </w:pPr>
            <w:r w:rsidRPr="00A31780">
              <w:t>SOLACC</w:t>
            </w:r>
          </w:p>
        </w:tc>
        <w:tc>
          <w:tcPr>
            <w:tcW w:w="2948" w:type="dxa"/>
            <w:shd w:val="clear" w:color="auto" w:fill="FF9966"/>
            <w:vAlign w:val="center"/>
          </w:tcPr>
          <w:p w14:paraId="53E159EA" w14:textId="128914A1" w:rsidR="00D72805" w:rsidRPr="00A31780" w:rsidRDefault="00C63A4F" w:rsidP="006255BB">
            <w:pPr>
              <w:jc w:val="center"/>
            </w:pPr>
            <w:r w:rsidRPr="00A31780">
              <w:t>N/S</w:t>
            </w:r>
          </w:p>
        </w:tc>
      </w:tr>
      <w:tr w:rsidR="00D72805" w14:paraId="7DD3E7B8" w14:textId="77777777" w:rsidTr="00A31780">
        <w:trPr>
          <w:trHeight w:val="260"/>
        </w:trPr>
        <w:tc>
          <w:tcPr>
            <w:tcW w:w="2835" w:type="dxa"/>
            <w:shd w:val="clear" w:color="auto" w:fill="9197CF" w:themeFill="text2" w:themeFillTint="66"/>
            <w:vAlign w:val="center"/>
          </w:tcPr>
          <w:p w14:paraId="3D7BD0E5" w14:textId="77777777" w:rsidR="00D72805" w:rsidRPr="00A31780" w:rsidRDefault="00D72805" w:rsidP="006255BB">
            <w:pPr>
              <w:jc w:val="left"/>
            </w:pPr>
            <w:r w:rsidRPr="00A31780">
              <w:t xml:space="preserve">Ficha de Métricas </w:t>
            </w:r>
            <w:proofErr w:type="gramStart"/>
            <w:r w:rsidRPr="00A31780">
              <w:t>de  Numero</w:t>
            </w:r>
            <w:proofErr w:type="gramEnd"/>
            <w:r w:rsidRPr="00A31780">
              <w:t xml:space="preserve"> de N conformidades </w:t>
            </w:r>
            <w:r w:rsidRPr="00A31780">
              <w:lastRenderedPageBreak/>
              <w:t>QA del Producto</w:t>
            </w:r>
          </w:p>
        </w:tc>
        <w:tc>
          <w:tcPr>
            <w:tcW w:w="1559" w:type="dxa"/>
            <w:shd w:val="clear" w:color="auto" w:fill="9197CF" w:themeFill="text2" w:themeFillTint="66"/>
            <w:vAlign w:val="center"/>
          </w:tcPr>
          <w:p w14:paraId="5209C4EC" w14:textId="77777777" w:rsidR="00D72805" w:rsidRPr="00A31780" w:rsidRDefault="00D72805" w:rsidP="006255BB">
            <w:pPr>
              <w:jc w:val="center"/>
            </w:pPr>
            <w:r w:rsidRPr="00A31780">
              <w:lastRenderedPageBreak/>
              <w:t>FMNCONPRO</w:t>
            </w:r>
          </w:p>
        </w:tc>
        <w:tc>
          <w:tcPr>
            <w:tcW w:w="2948" w:type="dxa"/>
            <w:shd w:val="clear" w:color="auto" w:fill="9197CF" w:themeFill="text2" w:themeFillTint="66"/>
            <w:vAlign w:val="center"/>
          </w:tcPr>
          <w:p w14:paraId="5BD46281" w14:textId="1ECA3391" w:rsidR="00D72805" w:rsidRPr="00A31780" w:rsidRDefault="00C63A4F" w:rsidP="006255BB">
            <w:pPr>
              <w:jc w:val="center"/>
            </w:pPr>
            <w:r w:rsidRPr="00A31780">
              <w:t>N/S</w:t>
            </w:r>
          </w:p>
        </w:tc>
      </w:tr>
      <w:tr w:rsidR="00D72805" w14:paraId="1897E06B" w14:textId="77777777" w:rsidTr="00A31780">
        <w:trPr>
          <w:trHeight w:val="260"/>
        </w:trPr>
        <w:tc>
          <w:tcPr>
            <w:tcW w:w="2835" w:type="dxa"/>
            <w:shd w:val="clear" w:color="auto" w:fill="9197CF" w:themeFill="text2" w:themeFillTint="66"/>
            <w:vAlign w:val="center"/>
          </w:tcPr>
          <w:p w14:paraId="456D7D86" w14:textId="77777777" w:rsidR="00D72805" w:rsidRPr="00A31780" w:rsidRDefault="00D72805" w:rsidP="006255BB">
            <w:pPr>
              <w:jc w:val="left"/>
            </w:pPr>
            <w:r w:rsidRPr="00A31780">
              <w:t>Ficha de Métricas de Índice de Cambios en Ítems de Configuración</w:t>
            </w:r>
          </w:p>
        </w:tc>
        <w:tc>
          <w:tcPr>
            <w:tcW w:w="1559" w:type="dxa"/>
            <w:shd w:val="clear" w:color="auto" w:fill="9197CF" w:themeFill="text2" w:themeFillTint="66"/>
            <w:vAlign w:val="center"/>
          </w:tcPr>
          <w:p w14:paraId="147544F1" w14:textId="77777777" w:rsidR="00D72805" w:rsidRPr="00A31780" w:rsidRDefault="00D72805" w:rsidP="006255BB">
            <w:pPr>
              <w:jc w:val="center"/>
            </w:pPr>
            <w:r w:rsidRPr="00A31780">
              <w:t>FMICIC</w:t>
            </w:r>
          </w:p>
        </w:tc>
        <w:tc>
          <w:tcPr>
            <w:tcW w:w="2948" w:type="dxa"/>
            <w:shd w:val="clear" w:color="auto" w:fill="9197CF" w:themeFill="text2" w:themeFillTint="66"/>
            <w:vAlign w:val="center"/>
          </w:tcPr>
          <w:p w14:paraId="71E27B0F" w14:textId="148288A5" w:rsidR="00D72805" w:rsidRPr="00A31780" w:rsidRDefault="00C63A4F" w:rsidP="006255BB">
            <w:pPr>
              <w:jc w:val="center"/>
            </w:pPr>
            <w:r w:rsidRPr="00A31780">
              <w:t>N/S</w:t>
            </w:r>
          </w:p>
        </w:tc>
      </w:tr>
      <w:tr w:rsidR="00D72805" w14:paraId="3DAFCE22" w14:textId="77777777" w:rsidTr="00A31780">
        <w:trPr>
          <w:trHeight w:val="260"/>
        </w:trPr>
        <w:tc>
          <w:tcPr>
            <w:tcW w:w="2835" w:type="dxa"/>
            <w:shd w:val="clear" w:color="auto" w:fill="9197CF" w:themeFill="text2" w:themeFillTint="66"/>
            <w:vAlign w:val="center"/>
          </w:tcPr>
          <w:p w14:paraId="158926FD" w14:textId="77777777" w:rsidR="00D72805" w:rsidRPr="00A31780" w:rsidRDefault="00D72805" w:rsidP="006255BB">
            <w:pPr>
              <w:jc w:val="left"/>
            </w:pPr>
            <w:r w:rsidRPr="00A31780">
              <w:t>Ficha de Métricas de Exposición al Riesgo</w:t>
            </w:r>
          </w:p>
        </w:tc>
        <w:tc>
          <w:tcPr>
            <w:tcW w:w="1559" w:type="dxa"/>
            <w:shd w:val="clear" w:color="auto" w:fill="9197CF" w:themeFill="text2" w:themeFillTint="66"/>
            <w:vAlign w:val="center"/>
          </w:tcPr>
          <w:p w14:paraId="49A981A4" w14:textId="77777777" w:rsidR="00D72805" w:rsidRPr="00A31780" w:rsidRDefault="00D72805" w:rsidP="006255BB">
            <w:pPr>
              <w:jc w:val="center"/>
            </w:pPr>
            <w:r w:rsidRPr="00A31780">
              <w:t>FMEXRI</w:t>
            </w:r>
          </w:p>
        </w:tc>
        <w:tc>
          <w:tcPr>
            <w:tcW w:w="2948" w:type="dxa"/>
            <w:shd w:val="clear" w:color="auto" w:fill="9197CF" w:themeFill="text2" w:themeFillTint="66"/>
            <w:vAlign w:val="center"/>
          </w:tcPr>
          <w:p w14:paraId="06DF403B" w14:textId="77B6D0CE" w:rsidR="00D72805" w:rsidRPr="00A31780" w:rsidRDefault="00C63A4F" w:rsidP="006255BB">
            <w:pPr>
              <w:jc w:val="center"/>
            </w:pPr>
            <w:r w:rsidRPr="00A31780">
              <w:t>N/S</w:t>
            </w:r>
          </w:p>
        </w:tc>
      </w:tr>
      <w:tr w:rsidR="00D72805" w14:paraId="7E20E2C9" w14:textId="77777777" w:rsidTr="00A31780">
        <w:trPr>
          <w:trHeight w:val="260"/>
        </w:trPr>
        <w:tc>
          <w:tcPr>
            <w:tcW w:w="2835" w:type="dxa"/>
            <w:shd w:val="clear" w:color="auto" w:fill="9197CF" w:themeFill="text2" w:themeFillTint="66"/>
            <w:vAlign w:val="center"/>
          </w:tcPr>
          <w:p w14:paraId="1C83B8C2" w14:textId="77777777" w:rsidR="00D72805" w:rsidRPr="00A31780" w:rsidRDefault="00D72805" w:rsidP="006255BB">
            <w:pPr>
              <w:jc w:val="left"/>
            </w:pPr>
            <w:r w:rsidRPr="00A31780">
              <w:t>Proceso de Medición de Métricas</w:t>
            </w:r>
          </w:p>
        </w:tc>
        <w:tc>
          <w:tcPr>
            <w:tcW w:w="1559" w:type="dxa"/>
            <w:shd w:val="clear" w:color="auto" w:fill="9197CF" w:themeFill="text2" w:themeFillTint="66"/>
            <w:vAlign w:val="center"/>
          </w:tcPr>
          <w:p w14:paraId="0453AC1E" w14:textId="77777777" w:rsidR="00D72805" w:rsidRPr="00A31780" w:rsidRDefault="00D72805" w:rsidP="006255BB">
            <w:pPr>
              <w:jc w:val="center"/>
            </w:pPr>
            <w:r w:rsidRPr="00A31780">
              <w:t>PROMM</w:t>
            </w:r>
          </w:p>
        </w:tc>
        <w:tc>
          <w:tcPr>
            <w:tcW w:w="2948" w:type="dxa"/>
            <w:shd w:val="clear" w:color="auto" w:fill="9197CF" w:themeFill="text2" w:themeFillTint="66"/>
            <w:vAlign w:val="center"/>
          </w:tcPr>
          <w:p w14:paraId="18FEB2DF" w14:textId="239EDF78" w:rsidR="00D72805" w:rsidRPr="00A31780" w:rsidRDefault="00C63A4F" w:rsidP="006255BB">
            <w:pPr>
              <w:jc w:val="center"/>
            </w:pPr>
            <w:r w:rsidRPr="00A31780">
              <w:t>N/S</w:t>
            </w:r>
          </w:p>
        </w:tc>
      </w:tr>
      <w:tr w:rsidR="00D72805" w14:paraId="54AFFC28" w14:textId="77777777" w:rsidTr="00A31780">
        <w:trPr>
          <w:trHeight w:val="260"/>
        </w:trPr>
        <w:tc>
          <w:tcPr>
            <w:tcW w:w="2835" w:type="dxa"/>
            <w:shd w:val="clear" w:color="auto" w:fill="9197CF" w:themeFill="text2" w:themeFillTint="66"/>
            <w:vAlign w:val="center"/>
          </w:tcPr>
          <w:p w14:paraId="4EA927B0" w14:textId="77777777" w:rsidR="00D72805" w:rsidRPr="00A31780" w:rsidRDefault="00D72805" w:rsidP="006255BB">
            <w:pPr>
              <w:jc w:val="left"/>
            </w:pPr>
            <w:r w:rsidRPr="00A31780">
              <w:t>Ficha de Métricas de Volatilidad de requerimientos</w:t>
            </w:r>
          </w:p>
        </w:tc>
        <w:tc>
          <w:tcPr>
            <w:tcW w:w="1559" w:type="dxa"/>
            <w:shd w:val="clear" w:color="auto" w:fill="9197CF" w:themeFill="text2" w:themeFillTint="66"/>
            <w:vAlign w:val="center"/>
          </w:tcPr>
          <w:p w14:paraId="4A646FB7" w14:textId="77777777" w:rsidR="00D72805" w:rsidRPr="00A31780" w:rsidRDefault="00D72805" w:rsidP="006255BB">
            <w:pPr>
              <w:jc w:val="center"/>
            </w:pPr>
            <w:r w:rsidRPr="00A31780">
              <w:t>FMVREQM</w:t>
            </w:r>
          </w:p>
        </w:tc>
        <w:tc>
          <w:tcPr>
            <w:tcW w:w="2948" w:type="dxa"/>
            <w:shd w:val="clear" w:color="auto" w:fill="9197CF" w:themeFill="text2" w:themeFillTint="66"/>
            <w:vAlign w:val="center"/>
          </w:tcPr>
          <w:p w14:paraId="0A1EA516" w14:textId="27108865" w:rsidR="00D72805" w:rsidRPr="00A31780" w:rsidRDefault="00C63A4F" w:rsidP="006255BB">
            <w:pPr>
              <w:jc w:val="center"/>
            </w:pPr>
            <w:r w:rsidRPr="00A31780">
              <w:t>N/S</w:t>
            </w:r>
          </w:p>
        </w:tc>
      </w:tr>
      <w:tr w:rsidR="00D72805" w14:paraId="22BE061A" w14:textId="77777777" w:rsidTr="00A31780">
        <w:trPr>
          <w:trHeight w:val="260"/>
        </w:trPr>
        <w:tc>
          <w:tcPr>
            <w:tcW w:w="2835" w:type="dxa"/>
            <w:shd w:val="clear" w:color="auto" w:fill="9197CF" w:themeFill="text2" w:themeFillTint="66"/>
            <w:vAlign w:val="center"/>
          </w:tcPr>
          <w:p w14:paraId="7E696916" w14:textId="77777777" w:rsidR="00D72805" w:rsidRPr="00A31780" w:rsidRDefault="00D72805" w:rsidP="006255BB">
            <w:pPr>
              <w:jc w:val="left"/>
            </w:pPr>
            <w:r w:rsidRPr="00A31780">
              <w:t>Tablero Métricas</w:t>
            </w:r>
          </w:p>
        </w:tc>
        <w:tc>
          <w:tcPr>
            <w:tcW w:w="1559" w:type="dxa"/>
            <w:shd w:val="clear" w:color="auto" w:fill="9197CF" w:themeFill="text2" w:themeFillTint="66"/>
            <w:vAlign w:val="center"/>
          </w:tcPr>
          <w:p w14:paraId="2CF17A0A" w14:textId="77777777" w:rsidR="00D72805" w:rsidRPr="00A31780" w:rsidRDefault="00D72805" w:rsidP="006255BB">
            <w:pPr>
              <w:jc w:val="center"/>
            </w:pPr>
            <w:r w:rsidRPr="00A31780">
              <w:t>TMETR</w:t>
            </w:r>
          </w:p>
        </w:tc>
        <w:tc>
          <w:tcPr>
            <w:tcW w:w="2948" w:type="dxa"/>
            <w:shd w:val="clear" w:color="auto" w:fill="9197CF" w:themeFill="text2" w:themeFillTint="66"/>
            <w:vAlign w:val="center"/>
          </w:tcPr>
          <w:p w14:paraId="46E38DA6" w14:textId="6F39DF13" w:rsidR="00D72805" w:rsidRPr="00A31780" w:rsidRDefault="00C63A4F" w:rsidP="006255BB">
            <w:pPr>
              <w:jc w:val="center"/>
            </w:pPr>
            <w:r w:rsidRPr="00A31780">
              <w:t>N/S</w:t>
            </w:r>
          </w:p>
        </w:tc>
      </w:tr>
    </w:tbl>
    <w:p w14:paraId="6EFCE364" w14:textId="77777777" w:rsidR="00D72805" w:rsidRDefault="00D72805" w:rsidP="00D72805">
      <w:pPr>
        <w:rPr>
          <w:rFonts w:ascii="Times New Roman" w:hAnsi="Times New Roman"/>
          <w:lang w:eastAsia="es-PE"/>
        </w:rPr>
      </w:pPr>
      <w:r>
        <w:fldChar w:fldCharType="begin"/>
      </w:r>
      <w:r>
        <w:instrText xml:space="preserve"> LINK Excel.Sheet.12 "C:\\Users\\Perochena\\Documents\\GitHub\\UTP-GPS-ALARM\\Importante.xlsx" "Hoja1!F7C1:F19C4" \a \f 4 \h  \* MERGEFORMAT </w:instrText>
      </w:r>
      <w:r>
        <w:fldChar w:fldCharType="separate"/>
      </w:r>
    </w:p>
    <w:p w14:paraId="76AC6C42" w14:textId="693C0B81" w:rsidR="00D72805" w:rsidRDefault="00D72805" w:rsidP="00D72805">
      <w:r>
        <w:fldChar w:fldCharType="end"/>
      </w:r>
    </w:p>
    <w:p w14:paraId="3F923E90" w14:textId="77777777" w:rsidR="007B3392" w:rsidRDefault="007B3392" w:rsidP="00D72805"/>
    <w:p w14:paraId="4FC226C6" w14:textId="3FE193F1" w:rsidR="00D72805" w:rsidRPr="007C2659" w:rsidRDefault="00D72805" w:rsidP="00D72805">
      <w:pPr>
        <w:pStyle w:val="Ttulo3"/>
        <w:keepNext/>
        <w:numPr>
          <w:ilvl w:val="2"/>
          <w:numId w:val="4"/>
        </w:numPr>
        <w:tabs>
          <w:tab w:val="clear" w:pos="3556"/>
        </w:tabs>
        <w:spacing w:before="120" w:after="120" w:line="240" w:lineRule="auto"/>
        <w:ind w:left="1418" w:hanging="851"/>
        <w:jc w:val="both"/>
        <w:rPr>
          <w:lang w:eastAsia="es-ES"/>
        </w:rPr>
      </w:pPr>
      <w:r w:rsidRPr="00197662">
        <w:rPr>
          <w:lang w:eastAsia="es-ES"/>
        </w:rPr>
        <w:t xml:space="preserve"> </w:t>
      </w:r>
      <w:bookmarkStart w:id="197" w:name="_Toc156366064"/>
      <w:bookmarkStart w:id="198" w:name="_Toc187465849"/>
      <w:bookmarkStart w:id="199" w:name="_Toc430548042"/>
      <w:r w:rsidRPr="007C2659">
        <w:rPr>
          <w:lang w:eastAsia="es-ES"/>
        </w:rPr>
        <w:t>VERSIONAMIEN</w:t>
      </w:r>
      <w:bookmarkEnd w:id="197"/>
      <w:bookmarkEnd w:id="198"/>
      <w:bookmarkEnd w:id="199"/>
      <w:r w:rsidR="006C5266">
        <w:rPr>
          <w:lang w:eastAsia="es-ES"/>
        </w:rPr>
        <w:t>to</w:t>
      </w:r>
    </w:p>
    <w:p w14:paraId="66564B13" w14:textId="77777777" w:rsidR="00D72805" w:rsidRDefault="00D72805" w:rsidP="00D72805">
      <w:pPr>
        <w:spacing w:before="120" w:after="120" w:line="360" w:lineRule="auto"/>
        <w:ind w:left="1418"/>
        <w:rPr>
          <w:rFonts w:cs="Arial"/>
          <w:color w:val="000000"/>
        </w:rPr>
      </w:pPr>
      <w:r w:rsidRPr="009A75C8">
        <w:rPr>
          <w:rFonts w:cs="Arial"/>
          <w:color w:val="000000"/>
        </w:rPr>
        <w:t xml:space="preserve">Los documentos cuentan con una nomenclatura de </w:t>
      </w:r>
      <w:proofErr w:type="spellStart"/>
      <w:r w:rsidRPr="009A75C8">
        <w:rPr>
          <w:rFonts w:cs="Arial"/>
          <w:color w:val="000000"/>
        </w:rPr>
        <w:t>versionamiento</w:t>
      </w:r>
      <w:proofErr w:type="spellEnd"/>
      <w:r w:rsidRPr="009A75C8">
        <w:rPr>
          <w:rFonts w:cs="Arial"/>
          <w:color w:val="000000"/>
        </w:rPr>
        <w:t xml:space="preserve"> el mismo que se encuentra internamente en el documento, en la sección de “Historial de Revisiones” tal como se muestra en el siguiente cuadro:</w:t>
      </w:r>
    </w:p>
    <w:tbl>
      <w:tblPr>
        <w:tblW w:w="8068" w:type="dxa"/>
        <w:tblInd w:w="1112" w:type="dxa"/>
        <w:tblLayout w:type="fixed"/>
        <w:tblCellMar>
          <w:left w:w="0" w:type="dxa"/>
          <w:right w:w="0" w:type="dxa"/>
        </w:tblCellMar>
        <w:tblLook w:val="0000" w:firstRow="0" w:lastRow="0" w:firstColumn="0" w:lastColumn="0" w:noHBand="0" w:noVBand="0"/>
      </w:tblPr>
      <w:tblGrid>
        <w:gridCol w:w="827"/>
        <w:gridCol w:w="1134"/>
        <w:gridCol w:w="992"/>
        <w:gridCol w:w="850"/>
        <w:gridCol w:w="1560"/>
        <w:gridCol w:w="992"/>
        <w:gridCol w:w="1713"/>
      </w:tblGrid>
      <w:tr w:rsidR="00D72805" w:rsidRPr="00694080" w14:paraId="11688AC6" w14:textId="77777777" w:rsidTr="004B36DC">
        <w:trPr>
          <w:tblHeader/>
        </w:trPr>
        <w:tc>
          <w:tcPr>
            <w:tcW w:w="827"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178B0D3E" w14:textId="77777777" w:rsidR="00D72805" w:rsidRPr="00694080" w:rsidRDefault="00D72805" w:rsidP="006255BB">
            <w:pPr>
              <w:spacing w:before="60" w:after="60"/>
              <w:jc w:val="center"/>
              <w:rPr>
                <w:rFonts w:cs="Arial"/>
                <w:b/>
                <w:lang w:eastAsia="es-ES"/>
              </w:rPr>
            </w:pPr>
            <w:r w:rsidRPr="00694080">
              <w:rPr>
                <w:rFonts w:cs="Arial"/>
                <w:b/>
                <w:lang w:eastAsia="es-ES"/>
              </w:rPr>
              <w:t>Ítem</w:t>
            </w:r>
          </w:p>
        </w:tc>
        <w:tc>
          <w:tcPr>
            <w:tcW w:w="1134"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C87C83B" w14:textId="77777777" w:rsidR="00D72805" w:rsidRPr="00694080" w:rsidRDefault="00D72805" w:rsidP="006255BB">
            <w:pPr>
              <w:spacing w:before="60" w:after="60"/>
              <w:jc w:val="center"/>
              <w:rPr>
                <w:rFonts w:cs="Arial"/>
                <w:b/>
                <w:lang w:eastAsia="es-ES"/>
              </w:rPr>
            </w:pPr>
            <w:r w:rsidRPr="00694080">
              <w:rPr>
                <w:rFonts w:cs="Arial"/>
                <w:b/>
                <w:lang w:eastAsia="es-ES"/>
              </w:rPr>
              <w:t>Versión</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10196EEE" w14:textId="77777777" w:rsidR="00D72805" w:rsidRPr="00694080" w:rsidRDefault="00D72805" w:rsidP="006255BB">
            <w:pPr>
              <w:spacing w:before="60" w:after="60"/>
              <w:jc w:val="center"/>
              <w:rPr>
                <w:rFonts w:cs="Arial"/>
                <w:b/>
                <w:lang w:eastAsia="es-ES"/>
              </w:rPr>
            </w:pPr>
            <w:r w:rsidRPr="00694080">
              <w:rPr>
                <w:rFonts w:cs="Arial"/>
                <w:b/>
                <w:lang w:eastAsia="es-ES"/>
              </w:rPr>
              <w:t>Fecha</w:t>
            </w:r>
          </w:p>
        </w:tc>
        <w:tc>
          <w:tcPr>
            <w:tcW w:w="8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3AC15EBA" w14:textId="77777777" w:rsidR="00D72805" w:rsidRPr="00694080" w:rsidRDefault="00D72805" w:rsidP="006255BB">
            <w:pPr>
              <w:spacing w:before="60" w:after="60"/>
              <w:jc w:val="center"/>
              <w:rPr>
                <w:rFonts w:cs="Arial"/>
                <w:b/>
                <w:lang w:eastAsia="es-ES"/>
              </w:rPr>
            </w:pPr>
            <w:r w:rsidRPr="00694080">
              <w:rPr>
                <w:rFonts w:cs="Arial"/>
                <w:b/>
                <w:lang w:eastAsia="es-ES"/>
              </w:rPr>
              <w:t>Autor</w:t>
            </w:r>
          </w:p>
        </w:tc>
        <w:tc>
          <w:tcPr>
            <w:tcW w:w="156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275BDD3D" w14:textId="77777777" w:rsidR="00D72805" w:rsidRPr="00694080" w:rsidRDefault="00D72805" w:rsidP="006255BB">
            <w:pPr>
              <w:spacing w:before="60" w:after="60"/>
              <w:jc w:val="center"/>
              <w:rPr>
                <w:rFonts w:cs="Arial"/>
                <w:b/>
                <w:lang w:eastAsia="es-ES"/>
              </w:rPr>
            </w:pPr>
            <w:r w:rsidRPr="00694080">
              <w:rPr>
                <w:rFonts w:cs="Arial"/>
                <w:b/>
                <w:lang w:eastAsia="es-ES"/>
              </w:rPr>
              <w:t>Descripción</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0A433492" w14:textId="77777777" w:rsidR="00D72805" w:rsidRPr="00694080" w:rsidRDefault="00D72805" w:rsidP="006255BB">
            <w:pPr>
              <w:spacing w:before="60" w:after="60"/>
              <w:jc w:val="center"/>
              <w:rPr>
                <w:rFonts w:cs="Arial"/>
                <w:b/>
                <w:lang w:eastAsia="es-ES"/>
              </w:rPr>
            </w:pPr>
            <w:r w:rsidRPr="00694080">
              <w:rPr>
                <w:rFonts w:cs="Arial"/>
                <w:b/>
                <w:lang w:eastAsia="es-ES"/>
              </w:rPr>
              <w:t>Estado</w:t>
            </w:r>
          </w:p>
        </w:tc>
        <w:tc>
          <w:tcPr>
            <w:tcW w:w="171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4F447C7C" w14:textId="77777777" w:rsidR="00D72805" w:rsidRPr="00694080" w:rsidRDefault="00D72805" w:rsidP="006255BB">
            <w:pPr>
              <w:spacing w:before="60" w:after="60"/>
              <w:jc w:val="center"/>
              <w:rPr>
                <w:rFonts w:cs="Arial"/>
                <w:b/>
                <w:lang w:eastAsia="es-ES"/>
              </w:rPr>
            </w:pPr>
            <w:r w:rsidRPr="00694080">
              <w:rPr>
                <w:rFonts w:cs="Arial"/>
                <w:b/>
                <w:lang w:eastAsia="es-ES"/>
              </w:rPr>
              <w:t>Responsable de Revisión y/o Aprobación</w:t>
            </w:r>
          </w:p>
        </w:tc>
      </w:tr>
      <w:tr w:rsidR="00D72805" w:rsidRPr="00422F86" w14:paraId="21F58F46" w14:textId="77777777" w:rsidTr="004B36DC">
        <w:tc>
          <w:tcPr>
            <w:tcW w:w="82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2A08CB8" w14:textId="77777777" w:rsidR="00D72805" w:rsidRPr="00422F86" w:rsidRDefault="00D72805" w:rsidP="006255BB">
            <w:pPr>
              <w:spacing w:before="60" w:after="60"/>
              <w:jc w:val="center"/>
              <w:rPr>
                <w:rFonts w:cs="Arial"/>
                <w:lang w:eastAsia="es-ES"/>
              </w:rPr>
            </w:pP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tcPr>
          <w:p w14:paraId="144350EE" w14:textId="77777777" w:rsidR="00D72805" w:rsidRPr="00422F86" w:rsidRDefault="00D72805" w:rsidP="006255BB">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75846518" w14:textId="77777777" w:rsidR="00D72805" w:rsidRPr="00422F86" w:rsidRDefault="00D72805" w:rsidP="006255BB">
            <w:pPr>
              <w:spacing w:before="60" w:after="60"/>
              <w:jc w:val="center"/>
              <w:rPr>
                <w:rFonts w:cs="Arial"/>
                <w:lang w:eastAsia="es-ES"/>
              </w:rPr>
            </w:pPr>
          </w:p>
        </w:tc>
        <w:tc>
          <w:tcPr>
            <w:tcW w:w="850" w:type="dxa"/>
            <w:tcBorders>
              <w:top w:val="nil"/>
              <w:left w:val="nil"/>
              <w:bottom w:val="single" w:sz="8" w:space="0" w:color="auto"/>
              <w:right w:val="single" w:sz="8" w:space="0" w:color="auto"/>
            </w:tcBorders>
            <w:tcMar>
              <w:top w:w="0" w:type="dxa"/>
              <w:left w:w="108" w:type="dxa"/>
              <w:bottom w:w="0" w:type="dxa"/>
              <w:right w:w="108" w:type="dxa"/>
            </w:tcMar>
            <w:vAlign w:val="center"/>
          </w:tcPr>
          <w:p w14:paraId="7327311E" w14:textId="77777777" w:rsidR="00D72805" w:rsidRPr="00422F86" w:rsidRDefault="00D72805" w:rsidP="006255BB">
            <w:pPr>
              <w:spacing w:before="60" w:after="60"/>
              <w:jc w:val="center"/>
              <w:rPr>
                <w:rFonts w:cs="Arial"/>
                <w:lang w:eastAsia="es-ES"/>
              </w:rPr>
            </w:pPr>
          </w:p>
        </w:tc>
        <w:tc>
          <w:tcPr>
            <w:tcW w:w="1560" w:type="dxa"/>
            <w:tcBorders>
              <w:top w:val="nil"/>
              <w:left w:val="nil"/>
              <w:bottom w:val="single" w:sz="8" w:space="0" w:color="auto"/>
              <w:right w:val="single" w:sz="8" w:space="0" w:color="auto"/>
            </w:tcBorders>
            <w:tcMar>
              <w:top w:w="0" w:type="dxa"/>
              <w:left w:w="108" w:type="dxa"/>
              <w:bottom w:w="0" w:type="dxa"/>
              <w:right w:w="108" w:type="dxa"/>
            </w:tcMar>
            <w:vAlign w:val="center"/>
          </w:tcPr>
          <w:p w14:paraId="41943F37" w14:textId="77777777" w:rsidR="00D72805" w:rsidRPr="00422F86" w:rsidRDefault="00D72805" w:rsidP="006255BB">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6F49E96F" w14:textId="77777777" w:rsidR="00D72805" w:rsidRPr="00422F86" w:rsidRDefault="00D72805" w:rsidP="006255BB">
            <w:pPr>
              <w:spacing w:before="60" w:after="60"/>
              <w:jc w:val="center"/>
              <w:rPr>
                <w:rFonts w:cs="Arial"/>
                <w:lang w:eastAsia="es-ES"/>
              </w:rPr>
            </w:pPr>
          </w:p>
        </w:tc>
        <w:tc>
          <w:tcPr>
            <w:tcW w:w="1713" w:type="dxa"/>
            <w:tcBorders>
              <w:top w:val="nil"/>
              <w:left w:val="nil"/>
              <w:bottom w:val="single" w:sz="8" w:space="0" w:color="auto"/>
              <w:right w:val="single" w:sz="8" w:space="0" w:color="auto"/>
            </w:tcBorders>
            <w:tcMar>
              <w:top w:w="0" w:type="dxa"/>
              <w:left w:w="108" w:type="dxa"/>
              <w:bottom w:w="0" w:type="dxa"/>
              <w:right w:w="108" w:type="dxa"/>
            </w:tcMar>
            <w:vAlign w:val="center"/>
          </w:tcPr>
          <w:p w14:paraId="018D39F8" w14:textId="77777777" w:rsidR="00D72805" w:rsidRPr="00422F86" w:rsidRDefault="00D72805" w:rsidP="006255BB">
            <w:pPr>
              <w:spacing w:before="60" w:after="60"/>
              <w:jc w:val="center"/>
              <w:rPr>
                <w:rFonts w:cs="Arial"/>
                <w:lang w:eastAsia="es-ES"/>
              </w:rPr>
            </w:pPr>
          </w:p>
        </w:tc>
      </w:tr>
    </w:tbl>
    <w:p w14:paraId="64864267" w14:textId="77777777" w:rsidR="00D72805" w:rsidRDefault="00D72805" w:rsidP="00D72805"/>
    <w:p w14:paraId="0DAE43D3" w14:textId="4F7BD59A" w:rsidR="00D72805" w:rsidRDefault="00D72805" w:rsidP="00D72805">
      <w:pPr>
        <w:spacing w:before="120" w:after="120" w:line="360" w:lineRule="auto"/>
        <w:ind w:left="1418"/>
        <w:rPr>
          <w:rFonts w:cs="Arial"/>
          <w:color w:val="000000"/>
        </w:rPr>
      </w:pPr>
      <w:r w:rsidRPr="009A75C8">
        <w:rPr>
          <w:rFonts w:cs="Arial"/>
          <w:color w:val="000000"/>
        </w:rPr>
        <w:t xml:space="preserve">La versión de inicio será </w:t>
      </w:r>
      <w:r w:rsidR="004B36DC">
        <w:rPr>
          <w:rFonts w:cs="Arial"/>
          <w:color w:val="000000"/>
        </w:rPr>
        <w:t>0.1,</w:t>
      </w:r>
      <w:r w:rsidRPr="009A75C8">
        <w:rPr>
          <w:rFonts w:cs="Arial"/>
          <w:color w:val="000000"/>
        </w:rPr>
        <w:t xml:space="preserve"> las modificaciones o revisiones se versionarán como </w:t>
      </w:r>
      <w:r w:rsidR="004B36DC">
        <w:rPr>
          <w:rFonts w:cs="Arial"/>
          <w:color w:val="000000"/>
        </w:rPr>
        <w:t>0</w:t>
      </w:r>
      <w:r w:rsidRPr="009A75C8">
        <w:rPr>
          <w:rFonts w:cs="Arial"/>
          <w:color w:val="000000"/>
        </w:rPr>
        <w:t>.</w:t>
      </w:r>
      <w:r w:rsidR="004B36DC">
        <w:rPr>
          <w:rFonts w:cs="Arial"/>
          <w:color w:val="000000"/>
        </w:rPr>
        <w:t>2</w:t>
      </w:r>
      <w:r w:rsidRPr="009A75C8">
        <w:rPr>
          <w:rFonts w:cs="Arial"/>
          <w:color w:val="000000"/>
        </w:rPr>
        <w:t xml:space="preserve">, </w:t>
      </w:r>
      <w:r w:rsidR="004B36DC">
        <w:rPr>
          <w:rFonts w:cs="Arial"/>
          <w:color w:val="000000"/>
        </w:rPr>
        <w:t>0</w:t>
      </w:r>
      <w:r w:rsidRPr="009A75C8">
        <w:rPr>
          <w:rFonts w:cs="Arial"/>
          <w:color w:val="000000"/>
        </w:rPr>
        <w:t>.</w:t>
      </w:r>
      <w:r w:rsidR="004B36DC">
        <w:rPr>
          <w:rFonts w:cs="Arial"/>
          <w:color w:val="000000"/>
        </w:rPr>
        <w:t>3</w:t>
      </w:r>
      <w:r w:rsidRPr="009A75C8">
        <w:rPr>
          <w:rFonts w:cs="Arial"/>
          <w:color w:val="000000"/>
        </w:rPr>
        <w:t xml:space="preserve">, </w:t>
      </w:r>
      <w:r w:rsidR="004B36DC">
        <w:rPr>
          <w:rFonts w:cs="Arial"/>
          <w:color w:val="000000"/>
        </w:rPr>
        <w:t>0</w:t>
      </w:r>
      <w:r w:rsidRPr="009A75C8">
        <w:rPr>
          <w:rFonts w:cs="Arial"/>
          <w:color w:val="000000"/>
        </w:rPr>
        <w:t>.</w:t>
      </w:r>
      <w:r w:rsidR="004B36DC">
        <w:rPr>
          <w:rFonts w:cs="Arial"/>
          <w:color w:val="000000"/>
        </w:rPr>
        <w:t>4</w:t>
      </w:r>
      <w:r w:rsidRPr="009A75C8">
        <w:rPr>
          <w:rFonts w:cs="Arial"/>
          <w:color w:val="000000"/>
        </w:rPr>
        <w:t xml:space="preserve">, etc. y la versión aprobada con la cual se tiene una versión de publicación oficial se denotará como </w:t>
      </w:r>
      <w:r w:rsidR="004B36DC">
        <w:rPr>
          <w:rFonts w:cs="Arial"/>
          <w:color w:val="000000"/>
        </w:rPr>
        <w:t>1</w:t>
      </w:r>
      <w:r w:rsidRPr="009A75C8">
        <w:rPr>
          <w:rFonts w:cs="Arial"/>
          <w:color w:val="000000"/>
        </w:rPr>
        <w:t xml:space="preserve">.0 o el entero siguiente que corresponda, si luego se requieren hacer modificaciones las versiones se denotarán como </w:t>
      </w:r>
      <w:r w:rsidR="004B36DC">
        <w:rPr>
          <w:rFonts w:cs="Arial"/>
          <w:color w:val="000000"/>
        </w:rPr>
        <w:t>1</w:t>
      </w:r>
      <w:r w:rsidRPr="009A75C8">
        <w:rPr>
          <w:rFonts w:cs="Arial"/>
          <w:color w:val="000000"/>
        </w:rPr>
        <w:t xml:space="preserve">.1, </w:t>
      </w:r>
      <w:r w:rsidR="004B36DC">
        <w:rPr>
          <w:rFonts w:cs="Arial"/>
          <w:color w:val="000000"/>
        </w:rPr>
        <w:t>1</w:t>
      </w:r>
      <w:r w:rsidRPr="009A75C8">
        <w:rPr>
          <w:rFonts w:cs="Arial"/>
          <w:color w:val="000000"/>
        </w:rPr>
        <w:t xml:space="preserve">.2, hasta que se tenga nuevamente la versión aprobada y oficial para publicarse, la cual se denotará como </w:t>
      </w:r>
      <w:r w:rsidR="004B36DC">
        <w:rPr>
          <w:rFonts w:cs="Arial"/>
          <w:color w:val="000000"/>
        </w:rPr>
        <w:t>2</w:t>
      </w:r>
      <w:r w:rsidRPr="009A75C8">
        <w:rPr>
          <w:rFonts w:cs="Arial"/>
          <w:color w:val="000000"/>
        </w:rPr>
        <w:t>.0 o el número entero que corresponda.</w:t>
      </w:r>
    </w:p>
    <w:p w14:paraId="716C9BB7" w14:textId="77777777" w:rsidR="00D72805" w:rsidRPr="003D0BBE" w:rsidRDefault="00D72805" w:rsidP="00D72805"/>
    <w:p w14:paraId="6E9E9FCF" w14:textId="6F8CD8A8" w:rsidR="00D72805" w:rsidRPr="007C2659" w:rsidRDefault="00D72805" w:rsidP="00D72805">
      <w:pPr>
        <w:pStyle w:val="Ttulo3"/>
        <w:keepNext/>
        <w:numPr>
          <w:ilvl w:val="2"/>
          <w:numId w:val="4"/>
        </w:numPr>
        <w:tabs>
          <w:tab w:val="clear" w:pos="3556"/>
        </w:tabs>
        <w:spacing w:before="120" w:after="120" w:line="240" w:lineRule="auto"/>
        <w:ind w:left="1418" w:hanging="851"/>
        <w:jc w:val="both"/>
        <w:rPr>
          <w:lang w:eastAsia="es-ES"/>
        </w:rPr>
      </w:pPr>
      <w:bookmarkStart w:id="200" w:name="_Toc156366066"/>
      <w:bookmarkStart w:id="201" w:name="_Toc187465851"/>
      <w:bookmarkStart w:id="202" w:name="_Toc430548043"/>
      <w:r w:rsidRPr="007C2659">
        <w:rPr>
          <w:lang w:eastAsia="es-ES"/>
        </w:rPr>
        <w:lastRenderedPageBreak/>
        <w:t>CARPETA COMPARTIDA DEL PROYECTO</w:t>
      </w:r>
      <w:bookmarkEnd w:id="200"/>
      <w:bookmarkEnd w:id="201"/>
      <w:bookmarkEnd w:id="202"/>
    </w:p>
    <w:p w14:paraId="5665AA6E" w14:textId="25E203E9" w:rsidR="00D72805" w:rsidRDefault="00D72805" w:rsidP="00D72805">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14:paraId="0760EAE3" w14:textId="77777777" w:rsidR="004B36DC" w:rsidRDefault="004B36DC" w:rsidP="004B36DC">
      <w:pPr>
        <w:spacing w:before="120" w:after="120" w:line="360" w:lineRule="auto"/>
        <w:ind w:left="1418"/>
        <w:rPr>
          <w:rFonts w:cs="Arial"/>
          <w:color w:val="000000"/>
          <w:lang w:val="en-US"/>
        </w:rPr>
      </w:pPr>
      <w:r w:rsidRPr="004D5A62">
        <w:rPr>
          <w:rFonts w:cs="Arial"/>
          <w:color w:val="000000"/>
          <w:lang w:val="en-US"/>
        </w:rPr>
        <w:t>Google Drive:</w:t>
      </w:r>
      <w:r w:rsidRPr="004D5A62">
        <w:rPr>
          <w:rFonts w:cs="Arial"/>
          <w:color w:val="000000"/>
          <w:lang w:val="en-US"/>
        </w:rPr>
        <w:br/>
      </w:r>
      <w:hyperlink r:id="rId56" w:history="1">
        <w:r w:rsidRPr="009D09DE">
          <w:rPr>
            <w:rStyle w:val="Hipervnculo"/>
            <w:rFonts w:cs="Arial"/>
            <w:lang w:val="en-US"/>
          </w:rPr>
          <w:t>https://drive.google.com/drive/folders/0B_4ir59mJStlSURjVTZLcnFSbk0</w:t>
        </w:r>
      </w:hyperlink>
    </w:p>
    <w:p w14:paraId="2C1FCCF9" w14:textId="77777777" w:rsidR="004B36DC" w:rsidRDefault="004B36DC" w:rsidP="004B36DC">
      <w:pPr>
        <w:spacing w:before="120" w:after="120" w:line="360" w:lineRule="auto"/>
        <w:ind w:left="1418"/>
        <w:rPr>
          <w:rFonts w:cs="Arial"/>
          <w:color w:val="000000"/>
          <w:lang w:val="en-US"/>
        </w:rPr>
      </w:pPr>
      <w:proofErr w:type="spellStart"/>
      <w:r>
        <w:rPr>
          <w:rFonts w:cs="Arial"/>
          <w:color w:val="000000"/>
          <w:lang w:val="en-US"/>
        </w:rPr>
        <w:t>Github</w:t>
      </w:r>
      <w:proofErr w:type="spellEnd"/>
      <w:r>
        <w:rPr>
          <w:rFonts w:cs="Arial"/>
          <w:color w:val="000000"/>
          <w:lang w:val="en-US"/>
        </w:rPr>
        <w:t>:</w:t>
      </w:r>
      <w:r>
        <w:rPr>
          <w:rFonts w:cs="Arial"/>
          <w:color w:val="000000"/>
          <w:lang w:val="en-US"/>
        </w:rPr>
        <w:br/>
      </w:r>
      <w:hyperlink r:id="rId57" w:history="1">
        <w:r w:rsidRPr="009D09DE">
          <w:rPr>
            <w:rStyle w:val="Hipervnculo"/>
            <w:rFonts w:cs="Arial"/>
            <w:lang w:val="en-US"/>
          </w:rPr>
          <w:t>https://github.com/CarlosVilchezMalasquez/UTP-CONTROLL-SYSTEM-ASSISTANCE-GPS-BACKUP/tree/master/Area%20de%20Proceso%20PP-PMC/v%200.1</w:t>
        </w:r>
      </w:hyperlink>
    </w:p>
    <w:p w14:paraId="6ABCD616" w14:textId="77777777" w:rsidR="004B36DC" w:rsidRPr="004B36DC" w:rsidRDefault="004B36DC" w:rsidP="00D72805">
      <w:pPr>
        <w:spacing w:before="120" w:after="120" w:line="360" w:lineRule="auto"/>
        <w:ind w:left="1418"/>
        <w:rPr>
          <w:rFonts w:cs="Arial"/>
          <w:color w:val="000000"/>
          <w:lang w:val="en-US"/>
        </w:rPr>
      </w:pPr>
    </w:p>
    <w:p w14:paraId="0A895C5B" w14:textId="77777777" w:rsidR="00D72805" w:rsidRPr="004B36DC" w:rsidRDefault="00D72805" w:rsidP="00D72805">
      <w:pPr>
        <w:spacing w:before="120" w:after="120" w:line="360" w:lineRule="auto"/>
        <w:ind w:left="709"/>
        <w:jc w:val="center"/>
        <w:rPr>
          <w:lang w:val="en-US"/>
        </w:rPr>
      </w:pPr>
    </w:p>
    <w:p w14:paraId="52A8B665" w14:textId="77777777" w:rsidR="00D72805" w:rsidRDefault="00D72805" w:rsidP="00D72805">
      <w:pPr>
        <w:pStyle w:val="Ttulo2"/>
        <w:keepNext/>
        <w:numPr>
          <w:ilvl w:val="1"/>
          <w:numId w:val="4"/>
        </w:numPr>
        <w:spacing w:before="120" w:after="120" w:line="240" w:lineRule="auto"/>
        <w:jc w:val="both"/>
      </w:pPr>
      <w:bookmarkStart w:id="203" w:name="_Toc187465852"/>
      <w:bookmarkStart w:id="204" w:name="_Toc430548044"/>
      <w:r>
        <w:t>GESTION DE CAMBIOS EN LOS REQUERIMIENTOS</w:t>
      </w:r>
      <w:bookmarkEnd w:id="203"/>
      <w:bookmarkEnd w:id="204"/>
    </w:p>
    <w:p w14:paraId="2D6A2865" w14:textId="77777777" w:rsidR="00D72805" w:rsidRDefault="00D72805" w:rsidP="00D72805">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14:paraId="5C9C6D27" w14:textId="77777777" w:rsidR="00D72805" w:rsidRDefault="00D72805" w:rsidP="00D72805"/>
    <w:p w14:paraId="78144F6D" w14:textId="77777777" w:rsidR="00D72805" w:rsidRDefault="00D72805" w:rsidP="00D72805">
      <w:pPr>
        <w:pStyle w:val="Ttulo2"/>
        <w:keepNext/>
        <w:numPr>
          <w:ilvl w:val="1"/>
          <w:numId w:val="4"/>
        </w:numPr>
        <w:spacing w:before="120" w:after="120" w:line="240" w:lineRule="auto"/>
        <w:jc w:val="both"/>
      </w:pPr>
      <w:bookmarkStart w:id="205" w:name="_Toc187465853"/>
      <w:bookmarkStart w:id="206" w:name="_Toc430548045"/>
      <w:r>
        <w:t>GESTION DE LA CALIDAD DE PROCESO Y PRODUCTO</w:t>
      </w:r>
      <w:bookmarkEnd w:id="205"/>
      <w:bookmarkEnd w:id="206"/>
    </w:p>
    <w:p w14:paraId="3E37F5C5" w14:textId="77777777" w:rsidR="00D72805" w:rsidRDefault="00D72805" w:rsidP="00D72805">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14:paraId="03DC5312" w14:textId="77777777" w:rsidR="00D72805" w:rsidRDefault="00D72805" w:rsidP="00D72805">
      <w:pPr>
        <w:spacing w:before="120" w:after="120" w:line="360" w:lineRule="auto"/>
        <w:ind w:left="567"/>
        <w:rPr>
          <w:rFonts w:cs="Arial"/>
          <w:color w:val="000000"/>
        </w:rPr>
      </w:pPr>
      <w:r>
        <w:rPr>
          <w:rFonts w:cs="Arial"/>
          <w:color w:val="000000"/>
        </w:rPr>
        <w:t>Estas actividades se realizarán a lo largo de todas las fases de desarrollo del producto y aplicarán para todos los entregables que se han definido como parte del proyecto.</w:t>
      </w:r>
    </w:p>
    <w:p w14:paraId="366B9E79" w14:textId="77777777" w:rsidR="00D72805" w:rsidRDefault="00D72805" w:rsidP="00D72805"/>
    <w:p w14:paraId="59AB65FE" w14:textId="77777777" w:rsidR="00D72805" w:rsidRDefault="00D72805" w:rsidP="00D72805">
      <w:pPr>
        <w:pStyle w:val="Ttulo2"/>
        <w:keepNext/>
        <w:numPr>
          <w:ilvl w:val="1"/>
          <w:numId w:val="4"/>
        </w:numPr>
        <w:spacing w:before="120" w:after="120" w:line="240" w:lineRule="auto"/>
        <w:jc w:val="both"/>
      </w:pPr>
      <w:bookmarkStart w:id="207" w:name="_Toc187465855"/>
      <w:bookmarkStart w:id="208" w:name="_Toc430548046"/>
      <w:r>
        <w:lastRenderedPageBreak/>
        <w:t>GESTION DEL CRONOGRAMA</w:t>
      </w:r>
      <w:bookmarkEnd w:id="207"/>
      <w:bookmarkEnd w:id="208"/>
    </w:p>
    <w:p w14:paraId="1F74998B" w14:textId="77777777" w:rsidR="00D72805" w:rsidRDefault="00D72805" w:rsidP="00D72805">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14:paraId="57331BEC" w14:textId="65CB5843" w:rsidR="00D72805" w:rsidRDefault="00D72805" w:rsidP="00D72805">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14:paraId="4505E35F" w14:textId="1A714605" w:rsidR="008F1CA9" w:rsidRDefault="008F1CA9" w:rsidP="00D72805">
      <w:pPr>
        <w:spacing w:before="120" w:after="120" w:line="360" w:lineRule="auto"/>
        <w:ind w:left="567"/>
        <w:rPr>
          <w:rFonts w:cs="Arial"/>
          <w:color w:val="000000"/>
        </w:rPr>
      </w:pPr>
    </w:p>
    <w:p w14:paraId="06980017" w14:textId="77777777" w:rsidR="008F1CA9" w:rsidRDefault="008F1CA9" w:rsidP="00D72805">
      <w:pPr>
        <w:spacing w:before="120" w:after="120" w:line="360" w:lineRule="auto"/>
        <w:ind w:left="567"/>
        <w:rPr>
          <w:rFonts w:cs="Arial"/>
          <w:color w:val="000000"/>
        </w:rPr>
      </w:pPr>
    </w:p>
    <w:p w14:paraId="5EC30FF0" w14:textId="77777777" w:rsidR="00D72805" w:rsidRPr="00A84765" w:rsidRDefault="00D72805" w:rsidP="00D72805">
      <w:pPr>
        <w:spacing w:before="120" w:after="120" w:line="360" w:lineRule="auto"/>
        <w:ind w:left="567"/>
        <w:rPr>
          <w:rFonts w:cs="Arial"/>
          <w:b/>
          <w:color w:val="000000"/>
        </w:rPr>
      </w:pPr>
      <w:r w:rsidRPr="00A84765">
        <w:rPr>
          <w:rFonts w:cs="Arial"/>
          <w:b/>
          <w:color w:val="000000"/>
        </w:rPr>
        <w:t>Ventajas:</w:t>
      </w:r>
    </w:p>
    <w:p w14:paraId="7C4756E8" w14:textId="77777777" w:rsidR="00D72805" w:rsidRPr="008F1CA9" w:rsidRDefault="00D72805" w:rsidP="00D72805">
      <w:pPr>
        <w:pStyle w:val="Prrafodelista"/>
        <w:numPr>
          <w:ilvl w:val="0"/>
          <w:numId w:val="16"/>
        </w:numPr>
        <w:spacing w:before="120" w:after="120" w:line="360" w:lineRule="auto"/>
        <w:contextualSpacing/>
        <w:jc w:val="both"/>
        <w:rPr>
          <w:rFonts w:cs="Arial"/>
          <w:color w:val="000000"/>
          <w:sz w:val="24"/>
        </w:rPr>
      </w:pPr>
      <w:r w:rsidRPr="008F1CA9">
        <w:rPr>
          <w:rFonts w:cs="Arial"/>
          <w:color w:val="000000"/>
          <w:sz w:val="24"/>
        </w:rPr>
        <w:t>Proporciona una base para supervisar y controlar el desarrollo de todas y cada una de las actividades que componen el proyecto.</w:t>
      </w:r>
    </w:p>
    <w:p w14:paraId="57DDF1A0" w14:textId="77777777" w:rsidR="00D72805" w:rsidRPr="008F1CA9" w:rsidRDefault="00D72805" w:rsidP="00D72805">
      <w:pPr>
        <w:pStyle w:val="Prrafodelista"/>
        <w:numPr>
          <w:ilvl w:val="0"/>
          <w:numId w:val="16"/>
        </w:numPr>
        <w:spacing w:before="120" w:after="120" w:line="360" w:lineRule="auto"/>
        <w:contextualSpacing/>
        <w:jc w:val="both"/>
        <w:rPr>
          <w:rFonts w:cs="Arial"/>
          <w:color w:val="000000"/>
          <w:sz w:val="24"/>
        </w:rPr>
      </w:pPr>
      <w:r w:rsidRPr="008F1CA9">
        <w:rPr>
          <w:rFonts w:cs="Arial"/>
          <w:color w:val="000000"/>
          <w:sz w:val="24"/>
        </w:rPr>
        <w:t>Ayuda a determinar la mejor manera de asignar los recursos, para que se pueda alcanzar la meta del proyecto de manera óptima.</w:t>
      </w:r>
    </w:p>
    <w:p w14:paraId="788B5DF7" w14:textId="77777777" w:rsidR="00D72805" w:rsidRPr="008F1CA9" w:rsidRDefault="00D72805" w:rsidP="00D72805">
      <w:pPr>
        <w:pStyle w:val="Prrafodelista"/>
        <w:numPr>
          <w:ilvl w:val="0"/>
          <w:numId w:val="16"/>
        </w:numPr>
        <w:spacing w:before="120" w:after="120" w:line="360" w:lineRule="auto"/>
        <w:contextualSpacing/>
        <w:jc w:val="both"/>
        <w:rPr>
          <w:rFonts w:cs="Arial"/>
          <w:color w:val="000000"/>
          <w:sz w:val="24"/>
        </w:rPr>
      </w:pPr>
      <w:r w:rsidRPr="008F1CA9">
        <w:rPr>
          <w:rFonts w:cs="Arial"/>
          <w:color w:val="000000"/>
          <w:sz w:val="24"/>
        </w:rPr>
        <w:t>Facilita la evaluación de la manera en que cada retraso puede afectar a otras actividades y a los resultados finales.</w:t>
      </w:r>
    </w:p>
    <w:p w14:paraId="15A0BA94" w14:textId="77777777" w:rsidR="00D72805" w:rsidRPr="008F1CA9" w:rsidRDefault="00D72805" w:rsidP="00D72805">
      <w:pPr>
        <w:pStyle w:val="Prrafodelista"/>
        <w:numPr>
          <w:ilvl w:val="0"/>
          <w:numId w:val="16"/>
        </w:numPr>
        <w:spacing w:before="120" w:after="120" w:line="360" w:lineRule="auto"/>
        <w:contextualSpacing/>
        <w:jc w:val="both"/>
        <w:rPr>
          <w:rFonts w:cs="Arial"/>
          <w:color w:val="000000"/>
          <w:sz w:val="24"/>
        </w:rPr>
      </w:pPr>
      <w:r w:rsidRPr="008F1CA9">
        <w:rPr>
          <w:rFonts w:cs="Arial"/>
          <w:color w:val="000000"/>
          <w:sz w:val="24"/>
        </w:rPr>
        <w:t>Permite averiguar dónde van a quedar recursos disponibles, de forma que se puede proceder a su reasignación a otras tareas o proyectos.</w:t>
      </w:r>
    </w:p>
    <w:p w14:paraId="52227E54" w14:textId="77777777" w:rsidR="00D72805" w:rsidRPr="008F1CA9" w:rsidRDefault="00D72805" w:rsidP="00D72805">
      <w:pPr>
        <w:pStyle w:val="Prrafodelista"/>
        <w:numPr>
          <w:ilvl w:val="0"/>
          <w:numId w:val="16"/>
        </w:numPr>
        <w:spacing w:before="120" w:after="120" w:line="360" w:lineRule="auto"/>
        <w:contextualSpacing/>
        <w:jc w:val="both"/>
        <w:rPr>
          <w:rFonts w:cs="Arial"/>
          <w:color w:val="000000"/>
          <w:sz w:val="24"/>
        </w:rPr>
      </w:pPr>
      <w:r w:rsidRPr="008F1CA9">
        <w:rPr>
          <w:rFonts w:cs="Arial"/>
          <w:color w:val="000000"/>
          <w:sz w:val="24"/>
        </w:rPr>
        <w:t>Sirve de base para realizar un seguimiento del progreso del proyecto.</w:t>
      </w:r>
    </w:p>
    <w:p w14:paraId="1055500F" w14:textId="77777777" w:rsidR="00D72805" w:rsidRDefault="00D72805" w:rsidP="00D72805">
      <w:pPr>
        <w:spacing w:before="120" w:after="120" w:line="360" w:lineRule="auto"/>
        <w:ind w:left="567"/>
        <w:rPr>
          <w:rFonts w:cs="Arial"/>
          <w:color w:val="000000"/>
        </w:rPr>
      </w:pPr>
      <w:r>
        <w:rPr>
          <w:rFonts w:cs="Arial"/>
          <w:color w:val="000000"/>
        </w:rPr>
        <w:t xml:space="preserve">El líder </w:t>
      </w:r>
      <w:r w:rsidRPr="00AA203E">
        <w:rPr>
          <w:rFonts w:cs="Arial"/>
          <w:color w:val="000000"/>
        </w:rPr>
        <w:t xml:space="preserve">de proyecto </w:t>
      </w:r>
      <w:r>
        <w:rPr>
          <w:rFonts w:cs="Arial"/>
          <w:color w:val="000000"/>
        </w:rPr>
        <w:t>en conjunto con su equipo de trabajo, actualizará de manera quincenal de acuerdo a los reportes de avances que se presentarán en las reuniones programadas.</w:t>
      </w:r>
    </w:p>
    <w:p w14:paraId="33ED065F" w14:textId="77777777" w:rsidR="00D72805" w:rsidRDefault="00D72805" w:rsidP="00D72805">
      <w:pPr>
        <w:spacing w:before="120" w:after="120" w:line="360" w:lineRule="auto"/>
        <w:ind w:left="567"/>
        <w:rPr>
          <w:rFonts w:cs="Arial"/>
          <w:color w:val="000000"/>
        </w:rPr>
      </w:pPr>
    </w:p>
    <w:p w14:paraId="271A49D3" w14:textId="77777777" w:rsidR="00D72805" w:rsidRDefault="00D72805" w:rsidP="00D72805"/>
    <w:p w14:paraId="368ED8ED" w14:textId="77777777" w:rsidR="00D72805" w:rsidRDefault="00D72805" w:rsidP="00D72805">
      <w:pPr>
        <w:pStyle w:val="Ttulo2"/>
        <w:keepNext/>
        <w:numPr>
          <w:ilvl w:val="1"/>
          <w:numId w:val="4"/>
        </w:numPr>
        <w:spacing w:before="120" w:after="120" w:line="240" w:lineRule="auto"/>
        <w:jc w:val="both"/>
      </w:pPr>
      <w:bookmarkStart w:id="209" w:name="_Toc187465856"/>
      <w:bookmarkStart w:id="210" w:name="_Toc430548047"/>
      <w:bookmarkEnd w:id="186"/>
      <w:r>
        <w:t>GESTION DE LA CAPACITACION DEL PERSONAL DEL PROYECTO</w:t>
      </w:r>
      <w:bookmarkEnd w:id="209"/>
      <w:bookmarkEnd w:id="210"/>
    </w:p>
    <w:p w14:paraId="2124DB8F" w14:textId="77777777" w:rsidR="00D72805" w:rsidRDefault="00D72805" w:rsidP="00D72805">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14:paraId="1E07C02A" w14:textId="6447ABC2" w:rsidR="00D72805" w:rsidRDefault="00D72805" w:rsidP="00D72805">
      <w:pPr>
        <w:pStyle w:val="Prrafodelista"/>
        <w:numPr>
          <w:ilvl w:val="0"/>
          <w:numId w:val="16"/>
        </w:numPr>
        <w:spacing w:before="120" w:after="120" w:line="360" w:lineRule="auto"/>
        <w:contextualSpacing/>
        <w:jc w:val="both"/>
        <w:rPr>
          <w:rFonts w:cs="Arial"/>
          <w:color w:val="000000"/>
        </w:rPr>
      </w:pPr>
      <w:r w:rsidRPr="00937DE4">
        <w:rPr>
          <w:rFonts w:cs="Arial"/>
          <w:b/>
          <w:color w:val="000000"/>
          <w:sz w:val="24"/>
        </w:rPr>
        <w:t xml:space="preserve">Objetivo de la capacitación: </w:t>
      </w:r>
      <w:r w:rsidRPr="00937DE4">
        <w:rPr>
          <w:rFonts w:cs="Arial"/>
          <w:color w:val="000000"/>
          <w:sz w:val="24"/>
        </w:rPr>
        <w:t xml:space="preserve">Complementar los conocimientos del desarrollador </w:t>
      </w:r>
      <w:r w:rsidR="00937DE4">
        <w:rPr>
          <w:rFonts w:cs="Arial"/>
          <w:color w:val="000000"/>
          <w:sz w:val="24"/>
        </w:rPr>
        <w:t>Java</w:t>
      </w:r>
      <w:r w:rsidRPr="00937DE4">
        <w:rPr>
          <w:rFonts w:cs="Arial"/>
          <w:color w:val="000000"/>
          <w:sz w:val="24"/>
        </w:rPr>
        <w:t xml:space="preserve"> con el fin de continuar su progreso y aumentar su visión de las herramientas que existen para la construcción de aplicaciones </w:t>
      </w:r>
      <w:r w:rsidR="004473D7">
        <w:rPr>
          <w:rFonts w:cs="Arial"/>
          <w:color w:val="000000"/>
          <w:sz w:val="24"/>
        </w:rPr>
        <w:t>web</w:t>
      </w:r>
      <w:r w:rsidRPr="00937DE4">
        <w:rPr>
          <w:rFonts w:cs="Arial"/>
          <w:color w:val="000000"/>
          <w:sz w:val="24"/>
        </w:rPr>
        <w:t xml:space="preserve"> y mejorar las prácticas de programación.</w:t>
      </w:r>
    </w:p>
    <w:p w14:paraId="2A63BC1D" w14:textId="77777777" w:rsidR="00D72805" w:rsidRPr="004473D7" w:rsidRDefault="00D72805" w:rsidP="00D72805">
      <w:pPr>
        <w:pStyle w:val="Prrafodelista"/>
        <w:numPr>
          <w:ilvl w:val="0"/>
          <w:numId w:val="16"/>
        </w:numPr>
        <w:spacing w:before="120" w:after="120" w:line="360" w:lineRule="auto"/>
        <w:contextualSpacing/>
        <w:jc w:val="both"/>
        <w:rPr>
          <w:rFonts w:cs="Arial"/>
          <w:color w:val="000000"/>
          <w:sz w:val="24"/>
          <w:szCs w:val="24"/>
        </w:rPr>
      </w:pPr>
      <w:r w:rsidRPr="004473D7">
        <w:rPr>
          <w:rFonts w:cs="Arial"/>
          <w:b/>
          <w:color w:val="000000"/>
          <w:sz w:val="24"/>
          <w:szCs w:val="24"/>
        </w:rPr>
        <w:t xml:space="preserve">A quién está dirigido: </w:t>
      </w:r>
      <w:r w:rsidRPr="004473D7">
        <w:rPr>
          <w:rFonts w:cs="Arial"/>
          <w:color w:val="000000"/>
          <w:sz w:val="24"/>
          <w:szCs w:val="24"/>
        </w:rPr>
        <w:t>Estará dirigida al personal encargado del desarrollo del producto que desconoce el manejo de la plataforma en la cual se va a trabajar la solución a presentar al cliente.</w:t>
      </w:r>
    </w:p>
    <w:p w14:paraId="4F34687F" w14:textId="77777777" w:rsidR="00D72805" w:rsidRPr="004473D7" w:rsidRDefault="00D72805" w:rsidP="00D72805">
      <w:pPr>
        <w:pStyle w:val="Prrafodelista"/>
        <w:numPr>
          <w:ilvl w:val="0"/>
          <w:numId w:val="16"/>
        </w:numPr>
        <w:spacing w:before="120" w:after="120" w:line="360" w:lineRule="auto"/>
        <w:contextualSpacing/>
        <w:jc w:val="both"/>
        <w:rPr>
          <w:rFonts w:cs="Arial"/>
          <w:color w:val="000000"/>
          <w:sz w:val="24"/>
          <w:szCs w:val="24"/>
        </w:rPr>
      </w:pPr>
      <w:r w:rsidRPr="004473D7">
        <w:rPr>
          <w:rFonts w:cs="Arial"/>
          <w:b/>
          <w:color w:val="000000"/>
          <w:sz w:val="24"/>
          <w:szCs w:val="24"/>
        </w:rPr>
        <w:t>Duración:</w:t>
      </w:r>
      <w:r w:rsidRPr="004473D7">
        <w:rPr>
          <w:rFonts w:cs="Arial"/>
          <w:color w:val="000000"/>
          <w:sz w:val="24"/>
          <w:szCs w:val="24"/>
        </w:rPr>
        <w:t xml:space="preserve"> 29 días.</w:t>
      </w:r>
    </w:p>
    <w:p w14:paraId="2899A050" w14:textId="77777777" w:rsidR="00D72805" w:rsidRPr="003056B4" w:rsidRDefault="00D72805" w:rsidP="00D72805">
      <w:pPr>
        <w:rPr>
          <w:rFonts w:cs="Arial"/>
          <w:color w:val="000000"/>
        </w:rPr>
      </w:pPr>
    </w:p>
    <w:p w14:paraId="28A7DE2D" w14:textId="77777777" w:rsidR="00D72805" w:rsidRDefault="00D72805" w:rsidP="00D72805">
      <w:pPr>
        <w:pStyle w:val="Ttulo2"/>
        <w:keepNext/>
        <w:numPr>
          <w:ilvl w:val="1"/>
          <w:numId w:val="4"/>
        </w:numPr>
        <w:spacing w:before="120" w:after="120" w:line="240" w:lineRule="auto"/>
        <w:jc w:val="both"/>
      </w:pPr>
      <w:bookmarkStart w:id="211" w:name="_Toc187465857"/>
      <w:bookmarkStart w:id="212" w:name="_Toc430548048"/>
      <w:r>
        <w:t>ACEPTACION DE PRODUCTO</w:t>
      </w:r>
      <w:bookmarkEnd w:id="211"/>
      <w:bookmarkEnd w:id="212"/>
    </w:p>
    <w:p w14:paraId="4B033844" w14:textId="77777777" w:rsidR="00D72805" w:rsidRPr="005B0BFE" w:rsidRDefault="00D72805" w:rsidP="00D72805"/>
    <w:p w14:paraId="55927353" w14:textId="54905008" w:rsidR="00D72805" w:rsidRPr="00675F22" w:rsidRDefault="00D72805" w:rsidP="00D72805">
      <w:pPr>
        <w:pStyle w:val="Ttulo3"/>
        <w:keepNext/>
        <w:numPr>
          <w:ilvl w:val="2"/>
          <w:numId w:val="4"/>
        </w:numPr>
        <w:tabs>
          <w:tab w:val="clear" w:pos="3556"/>
        </w:tabs>
        <w:spacing w:before="120" w:after="120" w:line="240" w:lineRule="auto"/>
        <w:ind w:left="1418" w:hanging="851"/>
        <w:jc w:val="both"/>
      </w:pPr>
      <w:bookmarkStart w:id="213" w:name="_Toc156366071"/>
      <w:bookmarkStart w:id="214" w:name="_Toc187465858"/>
      <w:bookmarkStart w:id="215" w:name="_Toc430548049"/>
      <w:r w:rsidRPr="00675F22">
        <w:t>CRITERIOS PARA LA ACEPTACIÓN DEL PRODUCTO (PLAN DE PRUEBAS)</w:t>
      </w:r>
      <w:bookmarkEnd w:id="213"/>
      <w:bookmarkEnd w:id="214"/>
      <w:bookmarkEnd w:id="215"/>
      <w:r w:rsidR="004473D7">
        <w:br/>
      </w:r>
    </w:p>
    <w:p w14:paraId="6E5F2332" w14:textId="77777777" w:rsidR="00D72805" w:rsidRPr="00EB20D4" w:rsidRDefault="00D72805" w:rsidP="00D72805">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14:paraId="52D63285" w14:textId="77777777" w:rsidR="00D72805" w:rsidRDefault="00D72805" w:rsidP="00D72805">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14:paraId="7E5CEDCE" w14:textId="77777777" w:rsidR="00D72805" w:rsidRDefault="00D72805" w:rsidP="00D72805">
      <w:pPr>
        <w:spacing w:before="120" w:after="120" w:line="360" w:lineRule="auto"/>
        <w:ind w:left="1418"/>
        <w:rPr>
          <w:rFonts w:cs="Arial"/>
          <w:color w:val="000000"/>
        </w:rPr>
      </w:pPr>
      <w:r w:rsidRPr="00EB20D4">
        <w:rPr>
          <w:rFonts w:cs="Arial"/>
          <w:color w:val="000000"/>
        </w:rPr>
        <w:lastRenderedPageBreak/>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14:paraId="4E1C01B4" w14:textId="77777777" w:rsidR="00D72805" w:rsidRPr="00ED0B5E" w:rsidRDefault="00D72805" w:rsidP="00D72805"/>
    <w:p w14:paraId="237A38A0" w14:textId="77777777" w:rsidR="00D72805" w:rsidRPr="00675F22" w:rsidRDefault="00D72805" w:rsidP="00D72805">
      <w:pPr>
        <w:pStyle w:val="Ttulo3"/>
        <w:keepNext/>
        <w:numPr>
          <w:ilvl w:val="2"/>
          <w:numId w:val="4"/>
        </w:numPr>
        <w:tabs>
          <w:tab w:val="clear" w:pos="3556"/>
        </w:tabs>
        <w:spacing w:before="120" w:after="120" w:line="240" w:lineRule="auto"/>
        <w:ind w:left="1418" w:hanging="851"/>
        <w:jc w:val="both"/>
      </w:pPr>
      <w:bookmarkStart w:id="216" w:name="_Toc156366072"/>
      <w:bookmarkStart w:id="217" w:name="_Toc187465859"/>
      <w:bookmarkStart w:id="218" w:name="_Toc430548050"/>
      <w:r w:rsidRPr="00675F22">
        <w:t>ESTRATEGIA DE PRUEBAS</w:t>
      </w:r>
      <w:bookmarkEnd w:id="216"/>
      <w:bookmarkEnd w:id="217"/>
      <w:bookmarkEnd w:id="218"/>
    </w:p>
    <w:p w14:paraId="22DB0A9F" w14:textId="77777777" w:rsidR="00D72805" w:rsidRPr="004E26FC" w:rsidRDefault="00D72805" w:rsidP="00D72805">
      <w:pPr>
        <w:spacing w:before="120" w:after="120" w:line="360" w:lineRule="auto"/>
        <w:ind w:left="1418"/>
        <w:rPr>
          <w:rFonts w:cs="Arial"/>
          <w:color w:val="000000"/>
        </w:rPr>
      </w:pPr>
      <w:r w:rsidRPr="004E26FC">
        <w:rPr>
          <w:rFonts w:cs="Arial"/>
          <w:color w:val="000000"/>
        </w:rPr>
        <w:t>Durante las pruebas internas del Módulo se invitará al cliente a participar de tal forma que pueda validar en forma temprana la funcionalidad final de la solución, a raíz de lo cual se podrán realizar correcciones para cumplir con el alcance aprobado.</w:t>
      </w:r>
    </w:p>
    <w:p w14:paraId="48334DF4" w14:textId="77777777" w:rsidR="00D72805" w:rsidRPr="004E26FC" w:rsidRDefault="00D72805" w:rsidP="00D72805">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14:paraId="73425B76" w14:textId="77777777" w:rsidR="00D72805" w:rsidRPr="004E26FC" w:rsidRDefault="00D72805" w:rsidP="00D72805">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14:paraId="53BBA531" w14:textId="77777777" w:rsidR="00D72805" w:rsidRPr="00673450" w:rsidRDefault="00D72805" w:rsidP="00D72805"/>
    <w:p w14:paraId="60BD3538" w14:textId="77777777" w:rsidR="00D72805" w:rsidRPr="00B756A7" w:rsidRDefault="00D72805" w:rsidP="00D72805">
      <w:pPr>
        <w:pStyle w:val="Ttulo1"/>
        <w:keepNext/>
        <w:numPr>
          <w:ilvl w:val="0"/>
          <w:numId w:val="4"/>
        </w:numPr>
        <w:spacing w:before="120" w:after="120" w:line="240" w:lineRule="auto"/>
        <w:jc w:val="both"/>
        <w:rPr>
          <w:sz w:val="36"/>
        </w:rPr>
      </w:pPr>
      <w:bookmarkStart w:id="219" w:name="_Toc26335082"/>
      <w:bookmarkStart w:id="220" w:name="_Toc26335216"/>
      <w:bookmarkStart w:id="221" w:name="_Toc127716409"/>
      <w:bookmarkStart w:id="222" w:name="_Toc187465860"/>
      <w:bookmarkStart w:id="223" w:name="_Toc430548051"/>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r w:rsidRPr="00B756A7">
        <w:rPr>
          <w:sz w:val="36"/>
        </w:rPr>
        <w:t>A</w:t>
      </w:r>
      <w:bookmarkEnd w:id="219"/>
      <w:bookmarkEnd w:id="220"/>
      <w:r w:rsidRPr="00B756A7">
        <w:rPr>
          <w:sz w:val="36"/>
        </w:rPr>
        <w:t>NEXOS</w:t>
      </w:r>
      <w:bookmarkEnd w:id="221"/>
      <w:bookmarkEnd w:id="222"/>
      <w:bookmarkEnd w:id="223"/>
    </w:p>
    <w:p w14:paraId="55AF9F2D" w14:textId="77777777" w:rsidR="00D72805" w:rsidRDefault="00D72805" w:rsidP="00D72805">
      <w:pPr>
        <w:spacing w:before="120" w:after="120" w:line="360" w:lineRule="auto"/>
        <w:ind w:left="426"/>
        <w:rPr>
          <w:rFonts w:cs="Arial"/>
          <w:color w:val="000000"/>
        </w:rPr>
      </w:pPr>
      <w:r w:rsidRPr="004E26FC">
        <w:rPr>
          <w:rFonts w:cs="Arial"/>
          <w:color w:val="000000"/>
        </w:rPr>
        <w:t>En esta sección se enuncian y enumerarán todos los documentos anexos, que serán adjuntados al presente Plan de Proyecto, como complemento de todo lo anteriormente descrito.</w:t>
      </w:r>
    </w:p>
    <w:p w14:paraId="4D7A6886" w14:textId="77777777" w:rsidR="00D72805" w:rsidRPr="004E26FC" w:rsidRDefault="00D72805" w:rsidP="00D72805"/>
    <w:p w14:paraId="6C08BB16" w14:textId="77777777" w:rsidR="00D72805" w:rsidRDefault="00D72805" w:rsidP="00D72805">
      <w:pPr>
        <w:pStyle w:val="Ttulo2"/>
        <w:keepNext/>
        <w:numPr>
          <w:ilvl w:val="1"/>
          <w:numId w:val="4"/>
        </w:numPr>
        <w:spacing w:before="120" w:after="120" w:line="240" w:lineRule="auto"/>
        <w:jc w:val="both"/>
      </w:pPr>
      <w:bookmarkStart w:id="224" w:name="_Toc187465861"/>
      <w:bookmarkStart w:id="225" w:name="_Toc430548052"/>
      <w:bookmarkStart w:id="226" w:name="_Toc127716410"/>
      <w:bookmarkStart w:id="227" w:name="_Toc135200707"/>
      <w:r>
        <w:t>ANEXO I: ARQUITECTURA Y PLATAFORMA</w:t>
      </w:r>
      <w:bookmarkEnd w:id="224"/>
      <w:bookmarkEnd w:id="225"/>
    </w:p>
    <w:p w14:paraId="25FE361A" w14:textId="77777777" w:rsidR="00D72805" w:rsidRDefault="00D72805" w:rsidP="00D72805">
      <w:pPr>
        <w:spacing w:before="120" w:after="120" w:line="360" w:lineRule="auto"/>
        <w:ind w:left="567"/>
        <w:rPr>
          <w:rFonts w:cs="Arial"/>
          <w:color w:val="000000"/>
        </w:rPr>
      </w:pPr>
      <w:r w:rsidRPr="00D9347F">
        <w:rPr>
          <w:rFonts w:cs="Arial"/>
          <w:color w:val="000000"/>
        </w:rPr>
        <w:t>La arquitectura técnica y plataforma sobre la cual se desarrollará el producto es la siguiente:</w:t>
      </w:r>
    </w:p>
    <w:p w14:paraId="246E47B5" w14:textId="77777777" w:rsidR="00D72805" w:rsidRDefault="00D72805" w:rsidP="00D72805"/>
    <w:p w14:paraId="35C1B070" w14:textId="05AE997F" w:rsidR="00D72805" w:rsidRDefault="00D72805" w:rsidP="00D72805">
      <w:pPr>
        <w:pStyle w:val="Prrafodelista"/>
        <w:numPr>
          <w:ilvl w:val="0"/>
          <w:numId w:val="15"/>
        </w:numPr>
        <w:spacing w:before="120" w:after="120" w:line="360" w:lineRule="auto"/>
        <w:contextualSpacing/>
        <w:jc w:val="both"/>
        <w:rPr>
          <w:rFonts w:cs="Arial"/>
          <w:color w:val="000000"/>
          <w:sz w:val="24"/>
          <w:szCs w:val="24"/>
        </w:rPr>
      </w:pPr>
      <w:r w:rsidRPr="004473D7">
        <w:rPr>
          <w:rFonts w:cs="Arial"/>
          <w:color w:val="000000"/>
          <w:sz w:val="24"/>
          <w:szCs w:val="24"/>
        </w:rPr>
        <w:t xml:space="preserve">Plataforma de trabajo: </w:t>
      </w:r>
      <w:r w:rsidR="004473D7">
        <w:rPr>
          <w:rFonts w:cs="Arial"/>
          <w:color w:val="000000"/>
          <w:sz w:val="24"/>
          <w:szCs w:val="24"/>
        </w:rPr>
        <w:t>Java</w:t>
      </w:r>
      <w:r w:rsidRPr="004473D7">
        <w:rPr>
          <w:rFonts w:cs="Arial"/>
          <w:color w:val="000000"/>
          <w:sz w:val="24"/>
          <w:szCs w:val="24"/>
        </w:rPr>
        <w:t>, plataforma adaptable a pantallas de mayor resolución, biblioteca de g</w:t>
      </w:r>
      <w:r w:rsidR="004473D7">
        <w:rPr>
          <w:rFonts w:cs="Arial"/>
          <w:color w:val="000000"/>
          <w:sz w:val="24"/>
          <w:szCs w:val="24"/>
        </w:rPr>
        <w:t xml:space="preserve">eolocalización, biblioteca </w:t>
      </w:r>
      <w:r w:rsidR="004473D7">
        <w:rPr>
          <w:rFonts w:cs="Arial"/>
          <w:color w:val="000000"/>
          <w:sz w:val="24"/>
          <w:szCs w:val="24"/>
        </w:rPr>
        <w:lastRenderedPageBreak/>
        <w:t>para hojas de estilo</w:t>
      </w:r>
      <w:r w:rsidRPr="004473D7">
        <w:rPr>
          <w:rFonts w:cs="Arial"/>
          <w:color w:val="000000"/>
          <w:sz w:val="24"/>
          <w:szCs w:val="24"/>
        </w:rPr>
        <w:t>. Soportando tecnologías de conectividad como:</w:t>
      </w:r>
      <w:r w:rsidR="004473D7">
        <w:rPr>
          <w:rFonts w:cs="Arial"/>
          <w:color w:val="000000"/>
          <w:sz w:val="24"/>
          <w:szCs w:val="24"/>
        </w:rPr>
        <w:t xml:space="preserve"> GPS, </w:t>
      </w:r>
      <w:proofErr w:type="spellStart"/>
      <w:r w:rsidR="004473D7">
        <w:rPr>
          <w:rFonts w:cs="Arial"/>
          <w:color w:val="000000"/>
          <w:sz w:val="24"/>
          <w:szCs w:val="24"/>
        </w:rPr>
        <w:t>Wi</w:t>
      </w:r>
      <w:proofErr w:type="spellEnd"/>
      <w:r w:rsidR="004473D7">
        <w:rPr>
          <w:rFonts w:cs="Arial"/>
          <w:color w:val="000000"/>
          <w:sz w:val="24"/>
          <w:szCs w:val="24"/>
        </w:rPr>
        <w:t xml:space="preserve">-Fi, </w:t>
      </w:r>
      <w:r w:rsidR="007A0336">
        <w:rPr>
          <w:rFonts w:cs="Arial"/>
          <w:color w:val="000000"/>
          <w:sz w:val="24"/>
          <w:szCs w:val="24"/>
        </w:rPr>
        <w:t>Tráfico</w:t>
      </w:r>
      <w:r w:rsidR="004473D7">
        <w:rPr>
          <w:rFonts w:cs="Arial"/>
          <w:color w:val="000000"/>
          <w:sz w:val="24"/>
          <w:szCs w:val="24"/>
        </w:rPr>
        <w:t xml:space="preserve"> de Datos.</w:t>
      </w:r>
    </w:p>
    <w:p w14:paraId="164343CD" w14:textId="4384154B" w:rsidR="007A0336" w:rsidRPr="004473D7" w:rsidRDefault="007A0336" w:rsidP="007A0336">
      <w:pPr>
        <w:pStyle w:val="Prrafodelista"/>
        <w:numPr>
          <w:ilvl w:val="0"/>
          <w:numId w:val="0"/>
        </w:numPr>
        <w:spacing w:before="120" w:after="120" w:line="360" w:lineRule="auto"/>
        <w:ind w:left="1287"/>
        <w:contextualSpacing/>
        <w:jc w:val="both"/>
        <w:rPr>
          <w:rFonts w:cs="Arial"/>
          <w:color w:val="000000"/>
          <w:sz w:val="24"/>
          <w:szCs w:val="24"/>
        </w:rPr>
      </w:pPr>
      <w:r>
        <w:rPr>
          <w:noProof/>
          <w:lang w:val="es-PE" w:eastAsia="es-PE"/>
        </w:rPr>
        <w:drawing>
          <wp:anchor distT="0" distB="0" distL="114300" distR="114300" simplePos="0" relativeHeight="251659264" behindDoc="0" locked="0" layoutInCell="1" allowOverlap="1" wp14:anchorId="39648C77" wp14:editId="11EED660">
            <wp:simplePos x="0" y="0"/>
            <wp:positionH relativeFrom="column">
              <wp:posOffset>1591799</wp:posOffset>
            </wp:positionH>
            <wp:positionV relativeFrom="paragraph">
              <wp:posOffset>11478</wp:posOffset>
            </wp:positionV>
            <wp:extent cx="2855595" cy="2855595"/>
            <wp:effectExtent l="0" t="0" r="0" b="0"/>
            <wp:wrapSquare wrapText="bothSides"/>
            <wp:docPr id="37" name="Imagen 37" descr="http://1.bp.blogspot.com/-uFs9gCPqtio/U575pPyPgTI/AAAAAAAAAVo/io4H6V1Dkn4/s1600/Java-EE-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1.bp.blogspot.com/-uFs9gCPqtio/U575pPyPgTI/AAAAAAAAAVo/io4H6V1Dkn4/s1600/Java-EE-Logo-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55595" cy="2855595"/>
                    </a:xfrm>
                    <a:prstGeom prst="rect">
                      <a:avLst/>
                    </a:prstGeom>
                    <a:noFill/>
                    <a:ln>
                      <a:noFill/>
                    </a:ln>
                  </pic:spPr>
                </pic:pic>
              </a:graphicData>
            </a:graphic>
          </wp:anchor>
        </w:drawing>
      </w:r>
      <w:r>
        <w:rPr>
          <w:rFonts w:cs="Arial"/>
          <w:color w:val="000000"/>
          <w:sz w:val="24"/>
          <w:szCs w:val="24"/>
        </w:rPr>
        <w:br/>
      </w:r>
    </w:p>
    <w:p w14:paraId="629A8FAD" w14:textId="7D125642" w:rsidR="00D72805" w:rsidRDefault="00D72805" w:rsidP="007A0336">
      <w:pPr>
        <w:pStyle w:val="Prrafodelista"/>
        <w:numPr>
          <w:ilvl w:val="0"/>
          <w:numId w:val="0"/>
        </w:numPr>
        <w:spacing w:before="120" w:after="120" w:line="360" w:lineRule="auto"/>
        <w:ind w:left="1287"/>
        <w:rPr>
          <w:rFonts w:cs="Arial"/>
          <w:color w:val="000000"/>
        </w:rPr>
      </w:pPr>
    </w:p>
    <w:p w14:paraId="7C6E61A6" w14:textId="77777777" w:rsidR="007A0336" w:rsidRDefault="007A0336" w:rsidP="007A0336">
      <w:pPr>
        <w:pStyle w:val="Prrafodelista"/>
        <w:numPr>
          <w:ilvl w:val="0"/>
          <w:numId w:val="0"/>
        </w:numPr>
        <w:spacing w:before="120" w:after="120" w:line="360" w:lineRule="auto"/>
        <w:ind w:left="1287"/>
        <w:rPr>
          <w:rFonts w:cs="Arial"/>
          <w:color w:val="000000"/>
        </w:rPr>
      </w:pPr>
    </w:p>
    <w:p w14:paraId="5E86DBA1" w14:textId="68B7E79C" w:rsidR="00D72805" w:rsidRDefault="00D72805" w:rsidP="007A0336">
      <w:pPr>
        <w:pStyle w:val="Prrafodelista"/>
        <w:numPr>
          <w:ilvl w:val="0"/>
          <w:numId w:val="0"/>
        </w:numPr>
        <w:spacing w:before="120" w:after="120" w:line="360" w:lineRule="auto"/>
        <w:ind w:left="1287"/>
        <w:rPr>
          <w:rFonts w:cs="Arial"/>
          <w:color w:val="000000"/>
        </w:rPr>
      </w:pPr>
    </w:p>
    <w:p w14:paraId="723D3F35" w14:textId="37278DD1" w:rsidR="007A0336" w:rsidRDefault="007A0336" w:rsidP="007A0336">
      <w:pPr>
        <w:pStyle w:val="Prrafodelista"/>
        <w:numPr>
          <w:ilvl w:val="0"/>
          <w:numId w:val="0"/>
        </w:numPr>
        <w:spacing w:before="120" w:after="120" w:line="360" w:lineRule="auto"/>
        <w:ind w:left="1287"/>
        <w:rPr>
          <w:rFonts w:cs="Arial"/>
          <w:color w:val="000000"/>
        </w:rPr>
      </w:pPr>
    </w:p>
    <w:p w14:paraId="03784EE4" w14:textId="2E7056F9" w:rsidR="007A0336" w:rsidRDefault="007A0336" w:rsidP="007A0336">
      <w:pPr>
        <w:pStyle w:val="Prrafodelista"/>
        <w:numPr>
          <w:ilvl w:val="0"/>
          <w:numId w:val="0"/>
        </w:numPr>
        <w:spacing w:before="120" w:after="120" w:line="360" w:lineRule="auto"/>
        <w:ind w:left="1287"/>
        <w:rPr>
          <w:rFonts w:cs="Arial"/>
          <w:color w:val="000000"/>
        </w:rPr>
      </w:pPr>
    </w:p>
    <w:p w14:paraId="26C553EB" w14:textId="1AD1B9B4" w:rsidR="007A0336" w:rsidRDefault="007A0336" w:rsidP="007A0336">
      <w:pPr>
        <w:pStyle w:val="Prrafodelista"/>
        <w:numPr>
          <w:ilvl w:val="0"/>
          <w:numId w:val="0"/>
        </w:numPr>
        <w:spacing w:before="120" w:after="120" w:line="360" w:lineRule="auto"/>
        <w:ind w:left="1287"/>
        <w:rPr>
          <w:rFonts w:cs="Arial"/>
          <w:color w:val="000000"/>
        </w:rPr>
      </w:pPr>
    </w:p>
    <w:p w14:paraId="7ACDF44C" w14:textId="77777777" w:rsidR="007A0336" w:rsidRPr="0072219F" w:rsidRDefault="007A0336" w:rsidP="007A0336">
      <w:pPr>
        <w:pStyle w:val="Prrafodelista"/>
        <w:numPr>
          <w:ilvl w:val="0"/>
          <w:numId w:val="0"/>
        </w:numPr>
        <w:spacing w:before="120" w:after="120" w:line="360" w:lineRule="auto"/>
        <w:ind w:left="1287"/>
        <w:rPr>
          <w:rFonts w:cs="Arial"/>
          <w:color w:val="000000"/>
        </w:rPr>
      </w:pPr>
    </w:p>
    <w:p w14:paraId="76A48C06" w14:textId="1C610743" w:rsidR="00D72805" w:rsidRPr="007A0336" w:rsidRDefault="00F03B42" w:rsidP="00F03B42">
      <w:pPr>
        <w:pStyle w:val="Prrafodelista"/>
        <w:numPr>
          <w:ilvl w:val="0"/>
          <w:numId w:val="15"/>
        </w:numPr>
        <w:spacing w:before="120" w:after="120" w:line="360" w:lineRule="auto"/>
        <w:contextualSpacing/>
        <w:jc w:val="both"/>
        <w:rPr>
          <w:rFonts w:cs="Arial"/>
          <w:color w:val="000000"/>
          <w:sz w:val="24"/>
          <w:szCs w:val="24"/>
        </w:rPr>
      </w:pPr>
      <w:r>
        <w:rPr>
          <w:noProof/>
          <w:lang w:val="es-PE" w:eastAsia="es-PE"/>
        </w:rPr>
        <w:drawing>
          <wp:anchor distT="0" distB="0" distL="114300" distR="114300" simplePos="0" relativeHeight="251662336" behindDoc="0" locked="0" layoutInCell="1" allowOverlap="1" wp14:anchorId="59228065" wp14:editId="12A2D314">
            <wp:simplePos x="0" y="0"/>
            <wp:positionH relativeFrom="column">
              <wp:posOffset>241740</wp:posOffset>
            </wp:positionH>
            <wp:positionV relativeFrom="paragraph">
              <wp:posOffset>1536212</wp:posOffset>
            </wp:positionV>
            <wp:extent cx="5310505" cy="1250598"/>
            <wp:effectExtent l="0" t="0" r="4445" b="6985"/>
            <wp:wrapSquare wrapText="bothSides"/>
            <wp:docPr id="38" name="Imagen 38" descr="https://eclipse.org/eclipse.org-common/themes/solstice/public/images/logo/eclipse-800x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eclipse.org/eclipse.org-common/themes/solstice/public/images/logo/eclipse-800x188.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10505" cy="1250598"/>
                    </a:xfrm>
                    <a:prstGeom prst="rect">
                      <a:avLst/>
                    </a:prstGeom>
                    <a:noFill/>
                    <a:ln>
                      <a:noFill/>
                    </a:ln>
                  </pic:spPr>
                </pic:pic>
              </a:graphicData>
            </a:graphic>
          </wp:anchor>
        </w:drawing>
      </w:r>
      <w:r w:rsidR="00D72805" w:rsidRPr="007A0336">
        <w:rPr>
          <w:rFonts w:cs="Arial"/>
          <w:color w:val="000000"/>
          <w:sz w:val="24"/>
          <w:szCs w:val="24"/>
        </w:rPr>
        <w:t xml:space="preserve">Entorno de Desarrollo Integrado: </w:t>
      </w:r>
      <w:r w:rsidRPr="00F03B42">
        <w:rPr>
          <w:rFonts w:cs="Arial"/>
          <w:color w:val="000000"/>
          <w:sz w:val="24"/>
          <w:szCs w:val="24"/>
        </w:rPr>
        <w:t xml:space="preserve">Eclipse IDE </w:t>
      </w:r>
      <w:proofErr w:type="spellStart"/>
      <w:r w:rsidRPr="00F03B42">
        <w:rPr>
          <w:rFonts w:cs="Arial"/>
          <w:color w:val="000000"/>
          <w:sz w:val="24"/>
          <w:szCs w:val="24"/>
        </w:rPr>
        <w:t>for</w:t>
      </w:r>
      <w:proofErr w:type="spellEnd"/>
      <w:r w:rsidRPr="00F03B42">
        <w:rPr>
          <w:rFonts w:cs="Arial"/>
          <w:color w:val="000000"/>
          <w:sz w:val="24"/>
          <w:szCs w:val="24"/>
        </w:rPr>
        <w:t xml:space="preserve"> Java EE </w:t>
      </w:r>
      <w:proofErr w:type="spellStart"/>
      <w:r w:rsidRPr="00F03B42">
        <w:rPr>
          <w:rFonts w:cs="Arial"/>
          <w:color w:val="000000"/>
          <w:sz w:val="24"/>
          <w:szCs w:val="24"/>
        </w:rPr>
        <w:t>Developers</w:t>
      </w:r>
      <w:proofErr w:type="spellEnd"/>
      <w:r w:rsidR="00D72805" w:rsidRPr="007A0336">
        <w:rPr>
          <w:rFonts w:cs="Arial"/>
          <w:color w:val="000000"/>
          <w:sz w:val="24"/>
          <w:szCs w:val="24"/>
        </w:rPr>
        <w:t xml:space="preserve">, </w:t>
      </w:r>
      <w:r>
        <w:rPr>
          <w:rFonts w:cs="Arial"/>
          <w:color w:val="000000"/>
          <w:sz w:val="24"/>
          <w:szCs w:val="24"/>
        </w:rPr>
        <w:t>herramienta para desarrolladores Java y para Java EE para aplicaciones web, h</w:t>
      </w:r>
      <w:r w:rsidRPr="00F03B42">
        <w:rPr>
          <w:rFonts w:cs="Arial"/>
          <w:color w:val="000000"/>
          <w:sz w:val="24"/>
          <w:szCs w:val="24"/>
        </w:rPr>
        <w:t>erramientas de datos de Plataforma</w:t>
      </w:r>
      <w:r>
        <w:rPr>
          <w:rFonts w:cs="Arial"/>
          <w:color w:val="000000"/>
          <w:sz w:val="24"/>
          <w:szCs w:val="24"/>
        </w:rPr>
        <w:t>.</w:t>
      </w:r>
      <w:r>
        <w:rPr>
          <w:rFonts w:cs="Arial"/>
          <w:color w:val="000000"/>
          <w:sz w:val="24"/>
          <w:szCs w:val="24"/>
        </w:rPr>
        <w:br/>
      </w:r>
      <w:r>
        <w:rPr>
          <w:rFonts w:cs="Arial"/>
          <w:color w:val="000000"/>
          <w:sz w:val="24"/>
          <w:szCs w:val="24"/>
        </w:rPr>
        <w:br/>
      </w:r>
      <w:r>
        <w:rPr>
          <w:rFonts w:cs="Arial"/>
          <w:color w:val="000000"/>
          <w:sz w:val="24"/>
          <w:szCs w:val="24"/>
        </w:rPr>
        <w:br/>
      </w:r>
    </w:p>
    <w:p w14:paraId="219CA889" w14:textId="545001C7" w:rsidR="00D72805" w:rsidRDefault="00D72805" w:rsidP="00F03B42">
      <w:pPr>
        <w:pStyle w:val="Prrafodelista"/>
        <w:numPr>
          <w:ilvl w:val="0"/>
          <w:numId w:val="0"/>
        </w:numPr>
        <w:spacing w:before="120" w:after="120" w:line="360" w:lineRule="auto"/>
        <w:ind w:left="1287"/>
        <w:rPr>
          <w:rFonts w:cs="Arial"/>
          <w:color w:val="000000"/>
        </w:rPr>
      </w:pPr>
    </w:p>
    <w:p w14:paraId="11FA480B" w14:textId="77777777" w:rsidR="00D72805" w:rsidRDefault="00D72805" w:rsidP="00D72805">
      <w:pPr>
        <w:pStyle w:val="Ttulo2"/>
        <w:keepNext/>
        <w:numPr>
          <w:ilvl w:val="1"/>
          <w:numId w:val="4"/>
        </w:numPr>
        <w:spacing w:before="120" w:after="120" w:line="240" w:lineRule="auto"/>
        <w:jc w:val="both"/>
      </w:pPr>
      <w:bookmarkStart w:id="228" w:name="_Toc187465862"/>
      <w:bookmarkStart w:id="229" w:name="_Toc430548053"/>
      <w:r>
        <w:lastRenderedPageBreak/>
        <w:t>ANEXO II: CRONOGRAMA DETALLADO DE TRABAJO</w:t>
      </w:r>
      <w:bookmarkEnd w:id="228"/>
      <w:bookmarkEnd w:id="229"/>
    </w:p>
    <w:p w14:paraId="49AA9148" w14:textId="77777777" w:rsidR="00D72805" w:rsidRDefault="00D72805" w:rsidP="00D72805">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226"/>
      <w:bookmarkEnd w:id="227"/>
      <w:r>
        <w:rPr>
          <w:rFonts w:cs="Arial"/>
          <w:color w:val="000000"/>
        </w:rPr>
        <w:t>.</w:t>
      </w:r>
    </w:p>
    <w:p w14:paraId="5C760634" w14:textId="77777777" w:rsidR="00F03B42" w:rsidRDefault="00F03B42" w:rsidP="00F03B42">
      <w:pPr>
        <w:spacing w:before="120" w:after="120" w:line="360" w:lineRule="auto"/>
        <w:ind w:left="567"/>
        <w:rPr>
          <w:rFonts w:cs="Arial"/>
          <w:color w:val="000000"/>
          <w:lang w:val="en-US"/>
        </w:rPr>
      </w:pPr>
      <w:r w:rsidRPr="004D5A62">
        <w:rPr>
          <w:rFonts w:cs="Arial"/>
          <w:color w:val="000000"/>
          <w:lang w:val="en-US"/>
        </w:rPr>
        <w:t>Google Drive:</w:t>
      </w:r>
      <w:r w:rsidRPr="004D5A62">
        <w:rPr>
          <w:rFonts w:cs="Arial"/>
          <w:color w:val="000000"/>
          <w:lang w:val="en-US"/>
        </w:rPr>
        <w:br/>
      </w:r>
      <w:hyperlink r:id="rId60" w:history="1">
        <w:r w:rsidRPr="009D09DE">
          <w:rPr>
            <w:rStyle w:val="Hipervnculo"/>
            <w:rFonts w:cs="Arial"/>
            <w:lang w:val="en-US"/>
          </w:rPr>
          <w:t>https://drive.google.com/drive/folders/0B_4ir59mJStlSURjVTZLcnFSbk0</w:t>
        </w:r>
      </w:hyperlink>
    </w:p>
    <w:p w14:paraId="36D8F0C7" w14:textId="77777777" w:rsidR="00F03B42" w:rsidRDefault="00F03B42" w:rsidP="00F03B42">
      <w:pPr>
        <w:spacing w:before="120" w:after="120" w:line="360" w:lineRule="auto"/>
        <w:ind w:left="567"/>
        <w:rPr>
          <w:rFonts w:cs="Arial"/>
          <w:color w:val="000000"/>
          <w:lang w:val="en-US"/>
        </w:rPr>
      </w:pPr>
      <w:proofErr w:type="spellStart"/>
      <w:r>
        <w:rPr>
          <w:rFonts w:cs="Arial"/>
          <w:color w:val="000000"/>
          <w:lang w:val="en-US"/>
        </w:rPr>
        <w:t>Github</w:t>
      </w:r>
      <w:proofErr w:type="spellEnd"/>
      <w:r>
        <w:rPr>
          <w:rFonts w:cs="Arial"/>
          <w:color w:val="000000"/>
          <w:lang w:val="en-US"/>
        </w:rPr>
        <w:t>:</w:t>
      </w:r>
      <w:r>
        <w:rPr>
          <w:rFonts w:cs="Arial"/>
          <w:color w:val="000000"/>
          <w:lang w:val="en-US"/>
        </w:rPr>
        <w:br/>
      </w:r>
      <w:hyperlink r:id="rId61" w:history="1">
        <w:r w:rsidRPr="009D09DE">
          <w:rPr>
            <w:rStyle w:val="Hipervnculo"/>
            <w:rFonts w:cs="Arial"/>
            <w:lang w:val="en-US"/>
          </w:rPr>
          <w:t>https://github.com/CarlosVilchezMalasquez/UTP-CONTROLL-SYSTEM-ASSISTANCE-GPS-BACKUP/tree/master/Area%20de%20Proceso%20PP-PMC/v%200.1</w:t>
        </w:r>
      </w:hyperlink>
    </w:p>
    <w:p w14:paraId="18D13458" w14:textId="64EC6BC6" w:rsidR="00A864C8" w:rsidRPr="00F03B42" w:rsidRDefault="00A864C8" w:rsidP="00D72805">
      <w:pPr>
        <w:rPr>
          <w:color w:val="77697A" w:themeColor="accent6" w:themeShade="BF"/>
          <w:lang w:val="en-US"/>
        </w:rPr>
      </w:pPr>
    </w:p>
    <w:sectPr w:rsidR="00A864C8" w:rsidRPr="00F03B42" w:rsidSect="006255BB">
      <w:headerReference w:type="default" r:id="rId62"/>
      <w:footerReference w:type="default" r:id="rId63"/>
      <w:pgSz w:w="11907" w:h="16840" w:code="9"/>
      <w:pgMar w:top="1418" w:right="1843" w:bottom="1702"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69B9E3" w14:textId="77777777" w:rsidR="00271402" w:rsidRDefault="00271402" w:rsidP="006255BB">
      <w:pPr>
        <w:spacing w:after="0" w:line="240" w:lineRule="auto"/>
      </w:pPr>
      <w:r>
        <w:separator/>
      </w:r>
    </w:p>
  </w:endnote>
  <w:endnote w:type="continuationSeparator" w:id="0">
    <w:p w14:paraId="723182ED" w14:textId="77777777" w:rsidR="00271402" w:rsidRDefault="00271402" w:rsidP="006255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Rockwell">
    <w:panose1 w:val="02060603020205020403"/>
    <w:charset w:val="00"/>
    <w:family w:val="roman"/>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Outlook">
    <w:panose1 w:val="0501010001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271402" w:rsidRPr="00AF481E" w14:paraId="233E2401" w14:textId="77777777" w:rsidTr="006255BB">
      <w:trPr>
        <w:trHeight w:val="170"/>
      </w:trPr>
      <w:tc>
        <w:tcPr>
          <w:tcW w:w="1276" w:type="dxa"/>
        </w:tcPr>
        <w:p w14:paraId="712FE358" w14:textId="68FE6187" w:rsidR="00271402" w:rsidRPr="00AF481E" w:rsidRDefault="00271402" w:rsidP="006255BB">
          <w:pPr>
            <w:pStyle w:val="Encabezado"/>
            <w:tabs>
              <w:tab w:val="center" w:pos="1267"/>
            </w:tabs>
            <w:rPr>
              <w:sz w:val="18"/>
              <w:szCs w:val="18"/>
            </w:rPr>
          </w:pPr>
          <w:r w:rsidRPr="00AF481E">
            <w:rPr>
              <w:sz w:val="18"/>
              <w:szCs w:val="18"/>
            </w:rPr>
            <w:t>R</w:t>
          </w:r>
          <w:r>
            <w:rPr>
              <w:sz w:val="18"/>
              <w:szCs w:val="18"/>
            </w:rPr>
            <w:t>ev. 0.1</w:t>
          </w:r>
          <w:r w:rsidRPr="00AF481E">
            <w:rPr>
              <w:sz w:val="18"/>
              <w:szCs w:val="18"/>
            </w:rPr>
            <w:tab/>
          </w:r>
        </w:p>
      </w:tc>
      <w:tc>
        <w:tcPr>
          <w:tcW w:w="5387" w:type="dxa"/>
        </w:tcPr>
        <w:p w14:paraId="5531ACF1" w14:textId="77777777" w:rsidR="00271402" w:rsidRPr="00AF481E" w:rsidRDefault="00271402" w:rsidP="006255BB">
          <w:pPr>
            <w:pStyle w:val="Encabezado"/>
            <w:jc w:val="center"/>
            <w:rPr>
              <w:sz w:val="18"/>
              <w:szCs w:val="18"/>
            </w:rPr>
          </w:pPr>
          <w:r>
            <w:rPr>
              <w:sz w:val="18"/>
              <w:szCs w:val="18"/>
            </w:rPr>
            <w:t>Fecha Efectiva</w:t>
          </w:r>
          <w:r w:rsidRPr="00AF481E">
            <w:rPr>
              <w:sz w:val="18"/>
              <w:szCs w:val="18"/>
            </w:rPr>
            <w:t xml:space="preserve">:  </w:t>
          </w:r>
          <w:r>
            <w:rPr>
              <w:sz w:val="18"/>
              <w:szCs w:val="18"/>
            </w:rPr>
            <w:t>11/05</w:t>
          </w:r>
          <w:r w:rsidRPr="00AF481E">
            <w:rPr>
              <w:sz w:val="18"/>
              <w:szCs w:val="18"/>
            </w:rPr>
            <w:t>/201</w:t>
          </w:r>
          <w:r>
            <w:rPr>
              <w:sz w:val="18"/>
              <w:szCs w:val="18"/>
            </w:rPr>
            <w:t>6</w:t>
          </w:r>
        </w:p>
      </w:tc>
      <w:tc>
        <w:tcPr>
          <w:tcW w:w="1842" w:type="dxa"/>
        </w:tcPr>
        <w:p w14:paraId="6DC46AB2" w14:textId="4ABD5B49" w:rsidR="00271402" w:rsidRPr="00AF481E" w:rsidRDefault="00271402" w:rsidP="006255BB">
          <w:pPr>
            <w:pStyle w:val="Encabezado"/>
            <w:jc w:val="right"/>
            <w:rPr>
              <w:rFonts w:cs="Arial"/>
              <w:sz w:val="18"/>
              <w:szCs w:val="18"/>
            </w:rPr>
          </w:pPr>
          <w:r w:rsidRPr="00AF481E">
            <w:rPr>
              <w:rFonts w:cs="Arial"/>
              <w:sz w:val="18"/>
              <w:szCs w:val="18"/>
            </w:rPr>
            <w:t>Pág.</w:t>
          </w:r>
          <w:r w:rsidRPr="00AF481E">
            <w:rPr>
              <w:rFonts w:cs="Arial"/>
              <w:b/>
              <w:sz w:val="18"/>
              <w:szCs w:val="18"/>
            </w:rPr>
            <w:t xml:space="preserve"> </w:t>
          </w:r>
          <w:r w:rsidRPr="00AF481E">
            <w:rPr>
              <w:rStyle w:val="Nmerodepgina"/>
              <w:sz w:val="18"/>
              <w:szCs w:val="18"/>
            </w:rPr>
            <w:fldChar w:fldCharType="begin"/>
          </w:r>
          <w:r w:rsidRPr="00AF481E">
            <w:rPr>
              <w:rStyle w:val="Nmerodepgina"/>
              <w:sz w:val="18"/>
              <w:szCs w:val="18"/>
            </w:rPr>
            <w:instrText xml:space="preserve"> PAGE </w:instrText>
          </w:r>
          <w:r w:rsidRPr="00AF481E">
            <w:rPr>
              <w:rStyle w:val="Nmerodepgina"/>
              <w:sz w:val="18"/>
              <w:szCs w:val="18"/>
            </w:rPr>
            <w:fldChar w:fldCharType="separate"/>
          </w:r>
          <w:r w:rsidR="004F735D">
            <w:rPr>
              <w:rStyle w:val="Nmerodepgina"/>
              <w:noProof/>
              <w:sz w:val="18"/>
              <w:szCs w:val="18"/>
            </w:rPr>
            <w:t>24</w:t>
          </w:r>
          <w:r w:rsidRPr="00AF481E">
            <w:rPr>
              <w:rStyle w:val="Nmerodepgina"/>
              <w:sz w:val="18"/>
              <w:szCs w:val="18"/>
            </w:rPr>
            <w:fldChar w:fldCharType="end"/>
          </w:r>
          <w:r w:rsidRPr="00AF481E">
            <w:rPr>
              <w:rStyle w:val="Nmerodepgina"/>
              <w:sz w:val="18"/>
              <w:szCs w:val="18"/>
            </w:rPr>
            <w:t xml:space="preserve"> </w:t>
          </w:r>
          <w:r w:rsidRPr="00AF481E">
            <w:rPr>
              <w:rFonts w:cs="Arial"/>
              <w:sz w:val="18"/>
              <w:szCs w:val="18"/>
            </w:rPr>
            <w:t>de</w:t>
          </w:r>
          <w:r w:rsidRPr="00AF481E">
            <w:rPr>
              <w:rStyle w:val="Nmerodepgina"/>
              <w:sz w:val="18"/>
              <w:szCs w:val="18"/>
            </w:rPr>
            <w:t xml:space="preserve"> </w:t>
          </w:r>
          <w:r w:rsidRPr="00AF481E">
            <w:rPr>
              <w:rStyle w:val="Nmerodepgina"/>
              <w:sz w:val="18"/>
              <w:szCs w:val="18"/>
            </w:rPr>
            <w:fldChar w:fldCharType="begin"/>
          </w:r>
          <w:r w:rsidRPr="00AF481E">
            <w:rPr>
              <w:rStyle w:val="Nmerodepgina"/>
              <w:sz w:val="18"/>
              <w:szCs w:val="18"/>
            </w:rPr>
            <w:instrText xml:space="preserve"> NUMPAGES </w:instrText>
          </w:r>
          <w:r w:rsidRPr="00AF481E">
            <w:rPr>
              <w:rStyle w:val="Nmerodepgina"/>
              <w:sz w:val="18"/>
              <w:szCs w:val="18"/>
            </w:rPr>
            <w:fldChar w:fldCharType="separate"/>
          </w:r>
          <w:r w:rsidR="004F735D">
            <w:rPr>
              <w:rStyle w:val="Nmerodepgina"/>
              <w:noProof/>
              <w:sz w:val="18"/>
              <w:szCs w:val="18"/>
            </w:rPr>
            <w:t>55</w:t>
          </w:r>
          <w:r w:rsidRPr="00AF481E">
            <w:rPr>
              <w:rStyle w:val="Nmerodepgina"/>
              <w:sz w:val="18"/>
              <w:szCs w:val="18"/>
            </w:rPr>
            <w:fldChar w:fldCharType="end"/>
          </w:r>
        </w:p>
      </w:tc>
    </w:tr>
  </w:tbl>
  <w:p w14:paraId="21F7FF39" w14:textId="77777777" w:rsidR="00271402" w:rsidRDefault="00271402">
    <w:pPr>
      <w:pStyle w:val="Piedepgina"/>
    </w:pPr>
  </w:p>
  <w:p w14:paraId="420704C6" w14:textId="77777777" w:rsidR="00271402" w:rsidRDefault="0027140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271402" w14:paraId="48718E1F" w14:textId="77777777">
      <w:trPr>
        <w:trHeight w:val="170"/>
      </w:trPr>
      <w:tc>
        <w:tcPr>
          <w:tcW w:w="4309" w:type="dxa"/>
        </w:tcPr>
        <w:p w14:paraId="649F4C58" w14:textId="77777777" w:rsidR="00271402" w:rsidRDefault="00271402" w:rsidP="006255BB">
          <w:pPr>
            <w:pStyle w:val="Encabezado"/>
            <w:tabs>
              <w:tab w:val="center" w:pos="1267"/>
            </w:tabs>
          </w:pPr>
          <w:r>
            <w:rPr>
              <w:sz w:val="16"/>
            </w:rPr>
            <w:t>Rev. 1.2</w:t>
          </w:r>
          <w:r>
            <w:rPr>
              <w:sz w:val="16"/>
            </w:rPr>
            <w:tab/>
          </w:r>
        </w:p>
      </w:tc>
      <w:tc>
        <w:tcPr>
          <w:tcW w:w="5330" w:type="dxa"/>
        </w:tcPr>
        <w:p w14:paraId="4E40C8F3" w14:textId="750B1097" w:rsidR="00271402" w:rsidRPr="00B6195C" w:rsidRDefault="00271402" w:rsidP="00B6195C">
          <w:pPr>
            <w:pStyle w:val="Encabezado"/>
            <w:jc w:val="center"/>
            <w:rPr>
              <w:sz w:val="16"/>
            </w:rPr>
          </w:pPr>
          <w:r>
            <w:rPr>
              <w:sz w:val="16"/>
            </w:rPr>
            <w:t>Fecha Efectiva:  11/05/2016</w:t>
          </w:r>
        </w:p>
      </w:tc>
      <w:tc>
        <w:tcPr>
          <w:tcW w:w="4430" w:type="dxa"/>
        </w:tcPr>
        <w:p w14:paraId="2669EB38" w14:textId="7C4EF37E" w:rsidR="00271402" w:rsidRDefault="00271402" w:rsidP="006255BB">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sz w:val="16"/>
              <w:szCs w:val="16"/>
            </w:rPr>
            <w:fldChar w:fldCharType="begin"/>
          </w:r>
          <w:r>
            <w:rPr>
              <w:rStyle w:val="Nmerodepgina"/>
              <w:sz w:val="16"/>
              <w:szCs w:val="16"/>
            </w:rPr>
            <w:instrText xml:space="preserve"> PAGE </w:instrText>
          </w:r>
          <w:r>
            <w:rPr>
              <w:rStyle w:val="Nmerodepgina"/>
              <w:sz w:val="16"/>
              <w:szCs w:val="16"/>
            </w:rPr>
            <w:fldChar w:fldCharType="separate"/>
          </w:r>
          <w:r w:rsidR="004F735D">
            <w:rPr>
              <w:rStyle w:val="Nmerodepgina"/>
              <w:noProof/>
              <w:sz w:val="16"/>
              <w:szCs w:val="16"/>
            </w:rPr>
            <w:t>25</w:t>
          </w:r>
          <w:r>
            <w:rPr>
              <w:rStyle w:val="Nmerodepgina"/>
              <w:sz w:val="16"/>
              <w:szCs w:val="16"/>
            </w:rPr>
            <w:fldChar w:fldCharType="end"/>
          </w:r>
          <w:r>
            <w:rPr>
              <w:rStyle w:val="Nmerodepgina"/>
              <w:sz w:val="16"/>
              <w:szCs w:val="16"/>
            </w:rPr>
            <w:t xml:space="preserve"> </w:t>
          </w:r>
          <w:r>
            <w:rPr>
              <w:rFonts w:cs="Arial"/>
              <w:sz w:val="16"/>
              <w:szCs w:val="16"/>
            </w:rPr>
            <w:t>de</w:t>
          </w:r>
          <w:r>
            <w:rPr>
              <w:rStyle w:val="Nmerodepgina"/>
              <w:sz w:val="16"/>
              <w:szCs w:val="16"/>
            </w:rPr>
            <w:t xml:space="preserve"> </w:t>
          </w:r>
          <w:r>
            <w:rPr>
              <w:rStyle w:val="Nmerodepgina"/>
              <w:sz w:val="16"/>
              <w:szCs w:val="16"/>
            </w:rPr>
            <w:fldChar w:fldCharType="begin"/>
          </w:r>
          <w:r>
            <w:rPr>
              <w:rStyle w:val="Nmerodepgina"/>
              <w:sz w:val="16"/>
              <w:szCs w:val="16"/>
            </w:rPr>
            <w:instrText xml:space="preserve"> NUMPAGES </w:instrText>
          </w:r>
          <w:r>
            <w:rPr>
              <w:rStyle w:val="Nmerodepgina"/>
              <w:sz w:val="16"/>
              <w:szCs w:val="16"/>
            </w:rPr>
            <w:fldChar w:fldCharType="separate"/>
          </w:r>
          <w:r w:rsidR="004F735D">
            <w:rPr>
              <w:rStyle w:val="Nmerodepgina"/>
              <w:noProof/>
              <w:sz w:val="16"/>
              <w:szCs w:val="16"/>
            </w:rPr>
            <w:t>55</w:t>
          </w:r>
          <w:r>
            <w:rPr>
              <w:rStyle w:val="Nmerodepgina"/>
              <w:sz w:val="16"/>
              <w:szCs w:val="16"/>
            </w:rPr>
            <w:fldChar w:fldCharType="end"/>
          </w:r>
        </w:p>
      </w:tc>
    </w:tr>
  </w:tbl>
  <w:p w14:paraId="47661FBE" w14:textId="77777777" w:rsidR="00271402" w:rsidRDefault="00271402">
    <w:pPr>
      <w:pStyle w:val="Piedepgina"/>
    </w:pPr>
  </w:p>
  <w:p w14:paraId="33DC85C1" w14:textId="77777777" w:rsidR="00271402" w:rsidRDefault="0027140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271402" w:rsidRPr="003E0C9C" w14:paraId="70143AD1" w14:textId="77777777" w:rsidTr="006255BB">
      <w:trPr>
        <w:trHeight w:val="162"/>
      </w:trPr>
      <w:tc>
        <w:tcPr>
          <w:tcW w:w="1413" w:type="dxa"/>
        </w:tcPr>
        <w:p w14:paraId="4DA0F41C" w14:textId="77777777" w:rsidR="00271402" w:rsidRPr="003E0C9C" w:rsidRDefault="00271402" w:rsidP="006255BB">
          <w:pPr>
            <w:pStyle w:val="Encabezado"/>
            <w:tabs>
              <w:tab w:val="center" w:pos="1267"/>
            </w:tabs>
            <w:rPr>
              <w:sz w:val="18"/>
              <w:szCs w:val="18"/>
            </w:rPr>
          </w:pPr>
          <w:r w:rsidRPr="003E0C9C">
            <w:rPr>
              <w:sz w:val="18"/>
              <w:szCs w:val="18"/>
            </w:rPr>
            <w:t>R</w:t>
          </w:r>
          <w:r>
            <w:rPr>
              <w:sz w:val="18"/>
              <w:szCs w:val="18"/>
            </w:rPr>
            <w:t>ev. 1.2</w:t>
          </w:r>
          <w:r w:rsidRPr="003E0C9C">
            <w:rPr>
              <w:sz w:val="18"/>
              <w:szCs w:val="18"/>
            </w:rPr>
            <w:tab/>
          </w:r>
        </w:p>
      </w:tc>
      <w:tc>
        <w:tcPr>
          <w:tcW w:w="5386" w:type="dxa"/>
        </w:tcPr>
        <w:p w14:paraId="32C1C42B" w14:textId="35E7480D" w:rsidR="00271402" w:rsidRPr="003E0C9C" w:rsidRDefault="00271402" w:rsidP="00B6195C">
          <w:pPr>
            <w:pStyle w:val="Encabezado"/>
            <w:tabs>
              <w:tab w:val="center" w:pos="1267"/>
            </w:tabs>
            <w:jc w:val="center"/>
            <w:rPr>
              <w:sz w:val="18"/>
              <w:szCs w:val="18"/>
            </w:rPr>
          </w:pPr>
          <w:r>
            <w:rPr>
              <w:sz w:val="18"/>
              <w:szCs w:val="18"/>
            </w:rPr>
            <w:t>Fecha Efectiva</w:t>
          </w:r>
          <w:r w:rsidRPr="003E0C9C">
            <w:rPr>
              <w:sz w:val="18"/>
              <w:szCs w:val="18"/>
            </w:rPr>
            <w:t xml:space="preserve">:  </w:t>
          </w:r>
          <w:r>
            <w:rPr>
              <w:sz w:val="18"/>
              <w:szCs w:val="18"/>
            </w:rPr>
            <w:t>11/05/2016</w:t>
          </w:r>
        </w:p>
      </w:tc>
      <w:tc>
        <w:tcPr>
          <w:tcW w:w="1560" w:type="dxa"/>
        </w:tcPr>
        <w:p w14:paraId="4E8F71F9" w14:textId="0A3531C0" w:rsidR="00271402" w:rsidRPr="003E0C9C" w:rsidRDefault="00271402" w:rsidP="006255BB">
          <w:pPr>
            <w:pStyle w:val="Encabezado"/>
            <w:tabs>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4F735D">
            <w:rPr>
              <w:noProof/>
              <w:sz w:val="18"/>
              <w:szCs w:val="18"/>
            </w:rPr>
            <w:t>26</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4F735D">
            <w:rPr>
              <w:noProof/>
              <w:sz w:val="18"/>
              <w:szCs w:val="18"/>
            </w:rPr>
            <w:t>55</w:t>
          </w:r>
          <w:r w:rsidRPr="003E0C9C">
            <w:rPr>
              <w:sz w:val="18"/>
              <w:szCs w:val="18"/>
            </w:rPr>
            <w:fldChar w:fldCharType="end"/>
          </w:r>
        </w:p>
      </w:tc>
    </w:tr>
  </w:tbl>
  <w:p w14:paraId="53214A34" w14:textId="77777777" w:rsidR="00271402" w:rsidRDefault="00271402">
    <w:pPr>
      <w:pStyle w:val="Piedepgina"/>
    </w:pPr>
  </w:p>
  <w:p w14:paraId="3F28847B" w14:textId="77777777" w:rsidR="00271402" w:rsidRDefault="00271402">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271402" w14:paraId="61F30A6C" w14:textId="77777777" w:rsidTr="006255BB">
      <w:trPr>
        <w:trHeight w:val="170"/>
      </w:trPr>
      <w:tc>
        <w:tcPr>
          <w:tcW w:w="4309" w:type="dxa"/>
        </w:tcPr>
        <w:p w14:paraId="5029A05A" w14:textId="77777777" w:rsidR="00271402" w:rsidRDefault="00271402" w:rsidP="006255BB">
          <w:pPr>
            <w:pStyle w:val="Encabezado"/>
            <w:tabs>
              <w:tab w:val="center" w:pos="1267"/>
            </w:tabs>
          </w:pPr>
          <w:r>
            <w:rPr>
              <w:sz w:val="16"/>
            </w:rPr>
            <w:t>Rev. 1.2</w:t>
          </w:r>
        </w:p>
      </w:tc>
      <w:tc>
        <w:tcPr>
          <w:tcW w:w="5330" w:type="dxa"/>
        </w:tcPr>
        <w:p w14:paraId="67F975DC" w14:textId="77777777" w:rsidR="00271402" w:rsidRDefault="00271402" w:rsidP="006255BB">
          <w:pPr>
            <w:pStyle w:val="Encabezado"/>
            <w:jc w:val="center"/>
          </w:pPr>
          <w:r>
            <w:rPr>
              <w:sz w:val="16"/>
            </w:rPr>
            <w:t xml:space="preserve">Fecha </w:t>
          </w:r>
          <w:proofErr w:type="gramStart"/>
          <w:r>
            <w:rPr>
              <w:sz w:val="16"/>
            </w:rPr>
            <w:t>Efectiva :</w:t>
          </w:r>
          <w:proofErr w:type="gramEnd"/>
          <w:r>
            <w:rPr>
              <w:sz w:val="16"/>
            </w:rPr>
            <w:t xml:space="preserve">  19/11/2015</w:t>
          </w:r>
        </w:p>
      </w:tc>
      <w:tc>
        <w:tcPr>
          <w:tcW w:w="4430" w:type="dxa"/>
        </w:tcPr>
        <w:p w14:paraId="682B589A" w14:textId="01663000" w:rsidR="00271402" w:rsidRDefault="00271402" w:rsidP="006255BB">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sz w:val="16"/>
              <w:szCs w:val="16"/>
            </w:rPr>
            <w:fldChar w:fldCharType="begin"/>
          </w:r>
          <w:r>
            <w:rPr>
              <w:rStyle w:val="Nmerodepgina"/>
              <w:sz w:val="16"/>
              <w:szCs w:val="16"/>
            </w:rPr>
            <w:instrText xml:space="preserve"> PAGE </w:instrText>
          </w:r>
          <w:r>
            <w:rPr>
              <w:rStyle w:val="Nmerodepgina"/>
              <w:sz w:val="16"/>
              <w:szCs w:val="16"/>
            </w:rPr>
            <w:fldChar w:fldCharType="separate"/>
          </w:r>
          <w:r w:rsidR="004F735D">
            <w:rPr>
              <w:rStyle w:val="Nmerodepgina"/>
              <w:noProof/>
              <w:sz w:val="16"/>
              <w:szCs w:val="16"/>
            </w:rPr>
            <w:t>27</w:t>
          </w:r>
          <w:r>
            <w:rPr>
              <w:rStyle w:val="Nmerodepgina"/>
              <w:sz w:val="16"/>
              <w:szCs w:val="16"/>
            </w:rPr>
            <w:fldChar w:fldCharType="end"/>
          </w:r>
          <w:r>
            <w:rPr>
              <w:rStyle w:val="Nmerodepgina"/>
              <w:sz w:val="16"/>
              <w:szCs w:val="16"/>
            </w:rPr>
            <w:t xml:space="preserve"> </w:t>
          </w:r>
          <w:r>
            <w:rPr>
              <w:rFonts w:cs="Arial"/>
              <w:sz w:val="16"/>
              <w:szCs w:val="16"/>
            </w:rPr>
            <w:t>de</w:t>
          </w:r>
          <w:r>
            <w:rPr>
              <w:rStyle w:val="Nmerodepgina"/>
              <w:sz w:val="16"/>
              <w:szCs w:val="16"/>
            </w:rPr>
            <w:t xml:space="preserve"> </w:t>
          </w:r>
          <w:r>
            <w:rPr>
              <w:rStyle w:val="Nmerodepgina"/>
              <w:sz w:val="16"/>
              <w:szCs w:val="16"/>
            </w:rPr>
            <w:fldChar w:fldCharType="begin"/>
          </w:r>
          <w:r>
            <w:rPr>
              <w:rStyle w:val="Nmerodepgina"/>
              <w:sz w:val="16"/>
              <w:szCs w:val="16"/>
            </w:rPr>
            <w:instrText xml:space="preserve"> NUMPAGES </w:instrText>
          </w:r>
          <w:r>
            <w:rPr>
              <w:rStyle w:val="Nmerodepgina"/>
              <w:sz w:val="16"/>
              <w:szCs w:val="16"/>
            </w:rPr>
            <w:fldChar w:fldCharType="separate"/>
          </w:r>
          <w:r w:rsidR="004F735D">
            <w:rPr>
              <w:rStyle w:val="Nmerodepgina"/>
              <w:noProof/>
              <w:sz w:val="16"/>
              <w:szCs w:val="16"/>
            </w:rPr>
            <w:t>55</w:t>
          </w:r>
          <w:r>
            <w:rPr>
              <w:rStyle w:val="Nmerodepgina"/>
              <w:sz w:val="16"/>
              <w:szCs w:val="16"/>
            </w:rPr>
            <w:fldChar w:fldCharType="end"/>
          </w:r>
        </w:p>
      </w:tc>
    </w:tr>
  </w:tbl>
  <w:p w14:paraId="43E3C273" w14:textId="77777777" w:rsidR="00271402" w:rsidRDefault="00271402">
    <w:pPr>
      <w:pStyle w:val="Piedepgina"/>
    </w:pPr>
  </w:p>
  <w:p w14:paraId="13A7A13A" w14:textId="77777777" w:rsidR="00271402" w:rsidRDefault="00271402">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271402" w:rsidRPr="003E0C9C" w14:paraId="537F8C95" w14:textId="77777777" w:rsidTr="006255BB">
      <w:trPr>
        <w:trHeight w:val="162"/>
      </w:trPr>
      <w:tc>
        <w:tcPr>
          <w:tcW w:w="1413" w:type="dxa"/>
        </w:tcPr>
        <w:p w14:paraId="1C0A7F5E" w14:textId="12792586" w:rsidR="00271402" w:rsidRPr="003E0C9C" w:rsidRDefault="00271402" w:rsidP="006255BB">
          <w:pPr>
            <w:pStyle w:val="Encabezado"/>
            <w:tabs>
              <w:tab w:val="center" w:pos="1267"/>
            </w:tabs>
            <w:rPr>
              <w:sz w:val="18"/>
              <w:szCs w:val="18"/>
            </w:rPr>
          </w:pPr>
          <w:r w:rsidRPr="003E0C9C">
            <w:rPr>
              <w:sz w:val="18"/>
              <w:szCs w:val="18"/>
            </w:rPr>
            <w:t>R</w:t>
          </w:r>
          <w:r>
            <w:rPr>
              <w:sz w:val="18"/>
              <w:szCs w:val="18"/>
            </w:rPr>
            <w:t>ev. 0.1</w:t>
          </w:r>
          <w:r w:rsidRPr="003E0C9C">
            <w:rPr>
              <w:sz w:val="18"/>
              <w:szCs w:val="18"/>
            </w:rPr>
            <w:tab/>
          </w:r>
        </w:p>
      </w:tc>
      <w:tc>
        <w:tcPr>
          <w:tcW w:w="5386" w:type="dxa"/>
        </w:tcPr>
        <w:p w14:paraId="59C4F4CA" w14:textId="707E84F5" w:rsidR="00271402" w:rsidRPr="003E0C9C" w:rsidRDefault="00271402" w:rsidP="006255BB">
          <w:pPr>
            <w:pStyle w:val="Encabezado"/>
            <w:tabs>
              <w:tab w:val="center" w:pos="1267"/>
            </w:tabs>
            <w:rPr>
              <w:sz w:val="18"/>
              <w:szCs w:val="18"/>
            </w:rPr>
          </w:pPr>
          <w:r>
            <w:rPr>
              <w:sz w:val="18"/>
              <w:szCs w:val="18"/>
            </w:rPr>
            <w:t>Fecha Efectiva</w:t>
          </w:r>
          <w:r w:rsidRPr="003E0C9C">
            <w:rPr>
              <w:sz w:val="18"/>
              <w:szCs w:val="18"/>
            </w:rPr>
            <w:t xml:space="preserve">:  </w:t>
          </w:r>
          <w:r>
            <w:rPr>
              <w:sz w:val="18"/>
              <w:szCs w:val="18"/>
            </w:rPr>
            <w:t>11/05/2016</w:t>
          </w:r>
        </w:p>
      </w:tc>
      <w:tc>
        <w:tcPr>
          <w:tcW w:w="1560" w:type="dxa"/>
        </w:tcPr>
        <w:p w14:paraId="73EFD9B3" w14:textId="254042B0" w:rsidR="00271402" w:rsidRPr="003E0C9C" w:rsidRDefault="00271402" w:rsidP="006255BB">
          <w:pPr>
            <w:pStyle w:val="Encabezado"/>
            <w:tabs>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4F735D">
            <w:rPr>
              <w:noProof/>
              <w:sz w:val="18"/>
              <w:szCs w:val="18"/>
            </w:rPr>
            <w:t>30</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4F735D">
            <w:rPr>
              <w:noProof/>
              <w:sz w:val="18"/>
              <w:szCs w:val="18"/>
            </w:rPr>
            <w:t>55</w:t>
          </w:r>
          <w:r w:rsidRPr="003E0C9C">
            <w:rPr>
              <w:sz w:val="18"/>
              <w:szCs w:val="18"/>
            </w:rPr>
            <w:fldChar w:fldCharType="end"/>
          </w:r>
        </w:p>
      </w:tc>
    </w:tr>
  </w:tbl>
  <w:p w14:paraId="5F4100FA" w14:textId="77777777" w:rsidR="00271402" w:rsidRDefault="00271402">
    <w:pPr>
      <w:pStyle w:val="Piedepgina"/>
    </w:pPr>
  </w:p>
  <w:p w14:paraId="5BCF5049" w14:textId="77777777" w:rsidR="00271402" w:rsidRDefault="00271402">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271402" w14:paraId="60355402" w14:textId="77777777" w:rsidTr="006255BB">
      <w:trPr>
        <w:trHeight w:val="170"/>
      </w:trPr>
      <w:tc>
        <w:tcPr>
          <w:tcW w:w="4309" w:type="dxa"/>
        </w:tcPr>
        <w:p w14:paraId="54F83457" w14:textId="77777777" w:rsidR="00271402" w:rsidRDefault="00271402" w:rsidP="006255BB">
          <w:pPr>
            <w:pStyle w:val="Encabezado"/>
            <w:tabs>
              <w:tab w:val="center" w:pos="1267"/>
            </w:tabs>
          </w:pPr>
          <w:r>
            <w:rPr>
              <w:sz w:val="16"/>
            </w:rPr>
            <w:t>Rev. 1.2</w:t>
          </w:r>
          <w:r>
            <w:rPr>
              <w:sz w:val="16"/>
            </w:rPr>
            <w:tab/>
          </w:r>
        </w:p>
      </w:tc>
      <w:tc>
        <w:tcPr>
          <w:tcW w:w="5330" w:type="dxa"/>
        </w:tcPr>
        <w:p w14:paraId="50FCCF3C" w14:textId="77777777" w:rsidR="00271402" w:rsidRDefault="00271402" w:rsidP="006255BB">
          <w:pPr>
            <w:pStyle w:val="Encabezado"/>
            <w:jc w:val="center"/>
          </w:pPr>
          <w:r>
            <w:rPr>
              <w:sz w:val="16"/>
            </w:rPr>
            <w:t xml:space="preserve">Fecha </w:t>
          </w:r>
          <w:proofErr w:type="gramStart"/>
          <w:r>
            <w:rPr>
              <w:sz w:val="16"/>
            </w:rPr>
            <w:t>Efectiva :</w:t>
          </w:r>
          <w:proofErr w:type="gramEnd"/>
          <w:r>
            <w:rPr>
              <w:sz w:val="16"/>
            </w:rPr>
            <w:t xml:space="preserve">  19/11/2015</w:t>
          </w:r>
        </w:p>
      </w:tc>
      <w:tc>
        <w:tcPr>
          <w:tcW w:w="4430" w:type="dxa"/>
        </w:tcPr>
        <w:p w14:paraId="0DA724A4" w14:textId="5EAC010F" w:rsidR="00271402" w:rsidRDefault="00271402" w:rsidP="006255BB">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sz w:val="16"/>
              <w:szCs w:val="16"/>
            </w:rPr>
            <w:fldChar w:fldCharType="begin"/>
          </w:r>
          <w:r>
            <w:rPr>
              <w:rStyle w:val="Nmerodepgina"/>
              <w:sz w:val="16"/>
              <w:szCs w:val="16"/>
            </w:rPr>
            <w:instrText xml:space="preserve"> PAGE </w:instrText>
          </w:r>
          <w:r>
            <w:rPr>
              <w:rStyle w:val="Nmerodepgina"/>
              <w:sz w:val="16"/>
              <w:szCs w:val="16"/>
            </w:rPr>
            <w:fldChar w:fldCharType="separate"/>
          </w:r>
          <w:r w:rsidR="004F735D">
            <w:rPr>
              <w:rStyle w:val="Nmerodepgina"/>
              <w:noProof/>
              <w:sz w:val="16"/>
              <w:szCs w:val="16"/>
            </w:rPr>
            <w:t>32</w:t>
          </w:r>
          <w:r>
            <w:rPr>
              <w:rStyle w:val="Nmerodepgina"/>
              <w:sz w:val="16"/>
              <w:szCs w:val="16"/>
            </w:rPr>
            <w:fldChar w:fldCharType="end"/>
          </w:r>
          <w:r>
            <w:rPr>
              <w:rStyle w:val="Nmerodepgina"/>
              <w:sz w:val="16"/>
              <w:szCs w:val="16"/>
            </w:rPr>
            <w:t xml:space="preserve"> </w:t>
          </w:r>
          <w:r>
            <w:rPr>
              <w:rFonts w:cs="Arial"/>
              <w:sz w:val="16"/>
              <w:szCs w:val="16"/>
            </w:rPr>
            <w:t>de</w:t>
          </w:r>
          <w:r>
            <w:rPr>
              <w:rStyle w:val="Nmerodepgina"/>
              <w:sz w:val="16"/>
              <w:szCs w:val="16"/>
            </w:rPr>
            <w:t xml:space="preserve"> </w:t>
          </w:r>
          <w:r>
            <w:rPr>
              <w:rStyle w:val="Nmerodepgina"/>
              <w:sz w:val="16"/>
              <w:szCs w:val="16"/>
            </w:rPr>
            <w:fldChar w:fldCharType="begin"/>
          </w:r>
          <w:r>
            <w:rPr>
              <w:rStyle w:val="Nmerodepgina"/>
              <w:sz w:val="16"/>
              <w:szCs w:val="16"/>
            </w:rPr>
            <w:instrText xml:space="preserve"> NUMPAGES </w:instrText>
          </w:r>
          <w:r>
            <w:rPr>
              <w:rStyle w:val="Nmerodepgina"/>
              <w:sz w:val="16"/>
              <w:szCs w:val="16"/>
            </w:rPr>
            <w:fldChar w:fldCharType="separate"/>
          </w:r>
          <w:r w:rsidR="004F735D">
            <w:rPr>
              <w:rStyle w:val="Nmerodepgina"/>
              <w:noProof/>
              <w:sz w:val="16"/>
              <w:szCs w:val="16"/>
            </w:rPr>
            <w:t>55</w:t>
          </w:r>
          <w:r>
            <w:rPr>
              <w:rStyle w:val="Nmerodepgina"/>
              <w:sz w:val="16"/>
              <w:szCs w:val="16"/>
            </w:rPr>
            <w:fldChar w:fldCharType="end"/>
          </w:r>
        </w:p>
      </w:tc>
    </w:tr>
  </w:tbl>
  <w:p w14:paraId="78E4C5E9" w14:textId="77777777" w:rsidR="00271402" w:rsidRDefault="00271402">
    <w:pPr>
      <w:pStyle w:val="Piedepgina"/>
    </w:pPr>
  </w:p>
  <w:p w14:paraId="7B897F24" w14:textId="77777777" w:rsidR="00271402" w:rsidRDefault="00271402">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271402" w:rsidRPr="003E0C9C" w14:paraId="6609461B" w14:textId="77777777" w:rsidTr="006255BB">
      <w:trPr>
        <w:trHeight w:val="197"/>
      </w:trPr>
      <w:tc>
        <w:tcPr>
          <w:tcW w:w="916" w:type="dxa"/>
        </w:tcPr>
        <w:p w14:paraId="6796753D" w14:textId="0E27AA98" w:rsidR="00271402" w:rsidRPr="003E0C9C" w:rsidRDefault="00271402" w:rsidP="006255BB">
          <w:pPr>
            <w:pStyle w:val="Encabezado"/>
            <w:tabs>
              <w:tab w:val="center" w:pos="1267"/>
            </w:tabs>
            <w:rPr>
              <w:sz w:val="18"/>
              <w:szCs w:val="18"/>
            </w:rPr>
          </w:pPr>
          <w:r w:rsidRPr="003E0C9C">
            <w:rPr>
              <w:sz w:val="18"/>
              <w:szCs w:val="18"/>
            </w:rPr>
            <w:t>R</w:t>
          </w:r>
          <w:r>
            <w:rPr>
              <w:sz w:val="18"/>
              <w:szCs w:val="18"/>
            </w:rPr>
            <w:t>ev. 0.1</w:t>
          </w:r>
          <w:r w:rsidRPr="003E0C9C">
            <w:rPr>
              <w:sz w:val="18"/>
              <w:szCs w:val="18"/>
            </w:rPr>
            <w:tab/>
          </w:r>
        </w:p>
      </w:tc>
      <w:tc>
        <w:tcPr>
          <w:tcW w:w="6030" w:type="dxa"/>
        </w:tcPr>
        <w:p w14:paraId="121C9BA0" w14:textId="66FD38CF" w:rsidR="00271402" w:rsidRPr="003E0C9C" w:rsidRDefault="00271402" w:rsidP="006255BB">
          <w:pPr>
            <w:pStyle w:val="Encabezado"/>
            <w:tabs>
              <w:tab w:val="center" w:pos="1267"/>
            </w:tabs>
            <w:rPr>
              <w:sz w:val="18"/>
              <w:szCs w:val="18"/>
            </w:rPr>
          </w:pPr>
          <w:r>
            <w:rPr>
              <w:sz w:val="18"/>
              <w:szCs w:val="18"/>
            </w:rPr>
            <w:t>Fecha Efectiva</w:t>
          </w:r>
          <w:r w:rsidRPr="003E0C9C">
            <w:rPr>
              <w:sz w:val="18"/>
              <w:szCs w:val="18"/>
            </w:rPr>
            <w:t xml:space="preserve">:  </w:t>
          </w:r>
          <w:r>
            <w:rPr>
              <w:sz w:val="18"/>
              <w:szCs w:val="18"/>
            </w:rPr>
            <w:t>23/05/2016</w:t>
          </w:r>
        </w:p>
      </w:tc>
      <w:tc>
        <w:tcPr>
          <w:tcW w:w="1418" w:type="dxa"/>
        </w:tcPr>
        <w:p w14:paraId="6E8B0344" w14:textId="1F05A812" w:rsidR="00271402" w:rsidRPr="003E0C9C" w:rsidRDefault="00271402" w:rsidP="006255BB">
          <w:pPr>
            <w:pStyle w:val="Encabezado"/>
            <w:tabs>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4F735D">
            <w:rPr>
              <w:noProof/>
              <w:sz w:val="18"/>
              <w:szCs w:val="18"/>
            </w:rPr>
            <w:t>54</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4F735D">
            <w:rPr>
              <w:noProof/>
              <w:sz w:val="18"/>
              <w:szCs w:val="18"/>
            </w:rPr>
            <w:t>55</w:t>
          </w:r>
          <w:r w:rsidRPr="003E0C9C">
            <w:rPr>
              <w:sz w:val="18"/>
              <w:szCs w:val="18"/>
            </w:rPr>
            <w:fldChar w:fldCharType="end"/>
          </w:r>
        </w:p>
      </w:tc>
    </w:tr>
  </w:tbl>
  <w:p w14:paraId="0CD36423" w14:textId="77777777" w:rsidR="00271402" w:rsidRDefault="00271402">
    <w:pPr>
      <w:pStyle w:val="Piedepgina"/>
    </w:pPr>
  </w:p>
  <w:p w14:paraId="24B53C87" w14:textId="77777777" w:rsidR="00271402" w:rsidRDefault="0027140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0934FB" w14:textId="77777777" w:rsidR="00271402" w:rsidRDefault="00271402" w:rsidP="006255BB">
      <w:pPr>
        <w:spacing w:after="0" w:line="240" w:lineRule="auto"/>
      </w:pPr>
      <w:r>
        <w:separator/>
      </w:r>
    </w:p>
  </w:footnote>
  <w:footnote w:type="continuationSeparator" w:id="0">
    <w:p w14:paraId="45DCA9B7" w14:textId="77777777" w:rsidR="00271402" w:rsidRDefault="00271402" w:rsidP="006255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33"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5"/>
      <w:gridCol w:w="1251"/>
      <w:gridCol w:w="7357"/>
    </w:tblGrid>
    <w:tr w:rsidR="00271402" w14:paraId="5DE82BF3" w14:textId="77777777" w:rsidTr="00511380">
      <w:trPr>
        <w:trHeight w:val="213"/>
      </w:trPr>
      <w:tc>
        <w:tcPr>
          <w:tcW w:w="1725" w:type="dxa"/>
          <w:vMerge w:val="restart"/>
          <w:tcBorders>
            <w:top w:val="single" w:sz="4" w:space="0" w:color="auto"/>
            <w:left w:val="single" w:sz="4" w:space="0" w:color="auto"/>
            <w:bottom w:val="nil"/>
            <w:right w:val="nil"/>
          </w:tcBorders>
          <w:vAlign w:val="center"/>
        </w:tcPr>
        <w:p w14:paraId="505B48C0" w14:textId="7F1C6A56" w:rsidR="00271402" w:rsidRDefault="00271402" w:rsidP="00511380">
          <w:pPr>
            <w:pStyle w:val="Encabezado"/>
            <w:jc w:val="both"/>
          </w:pPr>
          <w:r>
            <w:rPr>
              <w:noProof/>
              <w:color w:val="77697A" w:themeColor="accent6" w:themeShade="BF"/>
              <w:lang w:val="es-PE" w:eastAsia="es-PE"/>
            </w:rPr>
            <w:drawing>
              <wp:anchor distT="0" distB="0" distL="114300" distR="114300" simplePos="0" relativeHeight="251655680" behindDoc="0" locked="0" layoutInCell="1" allowOverlap="1" wp14:anchorId="00285830" wp14:editId="4B2D7509">
                <wp:simplePos x="0" y="0"/>
                <wp:positionH relativeFrom="margin">
                  <wp:posOffset>187960</wp:posOffset>
                </wp:positionH>
                <wp:positionV relativeFrom="margin">
                  <wp:posOffset>63500</wp:posOffset>
                </wp:positionV>
                <wp:extent cx="579120" cy="904875"/>
                <wp:effectExtent l="0" t="0" r="0" b="9525"/>
                <wp:wrapSquare wrapText="bothSides"/>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9120" cy="9048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251" w:type="dxa"/>
          <w:tcBorders>
            <w:top w:val="single" w:sz="4" w:space="0" w:color="auto"/>
            <w:left w:val="nil"/>
            <w:bottom w:val="nil"/>
          </w:tcBorders>
          <w:vAlign w:val="center"/>
        </w:tcPr>
        <w:p w14:paraId="5902CF75" w14:textId="77777777" w:rsidR="00271402" w:rsidRDefault="00271402" w:rsidP="006255BB">
          <w:pPr>
            <w:pStyle w:val="Encabezado"/>
            <w:jc w:val="center"/>
          </w:pPr>
        </w:p>
      </w:tc>
      <w:tc>
        <w:tcPr>
          <w:tcW w:w="7357" w:type="dxa"/>
          <w:vMerge w:val="restart"/>
          <w:vAlign w:val="center"/>
        </w:tcPr>
        <w:p w14:paraId="5BDD8FF2" w14:textId="4B4CB333" w:rsidR="00271402" w:rsidRPr="00AF481E" w:rsidRDefault="00271402" w:rsidP="006255BB">
          <w:pPr>
            <w:pStyle w:val="Encabezado"/>
            <w:tabs>
              <w:tab w:val="left" w:pos="4019"/>
            </w:tabs>
            <w:ind w:left="-1368" w:firstLine="1368"/>
            <w:jc w:val="center"/>
            <w:rPr>
              <w:sz w:val="18"/>
              <w:szCs w:val="18"/>
            </w:rPr>
          </w:pPr>
          <w:r>
            <w:rPr>
              <w:b/>
              <w:color w:val="000000"/>
              <w:sz w:val="18"/>
              <w:szCs w:val="18"/>
            </w:rPr>
            <w:t>PPROY_V0.1_2016_PL</w:t>
          </w:r>
          <w:r w:rsidRPr="00AF481E">
            <w:rPr>
              <w:b/>
              <w:color w:val="000000"/>
              <w:sz w:val="18"/>
              <w:szCs w:val="18"/>
            </w:rPr>
            <w:t>AN DE PROYECTO</w:t>
          </w:r>
          <w:r>
            <w:rPr>
              <w:b/>
              <w:color w:val="000000"/>
              <w:sz w:val="18"/>
              <w:szCs w:val="18"/>
            </w:rPr>
            <w:t xml:space="preserve"> UTP-CONTROL-SYSTEM-ASSISTANCE-GPS</w:t>
          </w:r>
        </w:p>
      </w:tc>
    </w:tr>
    <w:tr w:rsidR="00271402" w14:paraId="20390636" w14:textId="77777777" w:rsidTr="00511380">
      <w:trPr>
        <w:trHeight w:val="46"/>
      </w:trPr>
      <w:tc>
        <w:tcPr>
          <w:tcW w:w="1725" w:type="dxa"/>
          <w:vMerge/>
          <w:tcBorders>
            <w:top w:val="nil"/>
            <w:left w:val="single" w:sz="4" w:space="0" w:color="auto"/>
            <w:bottom w:val="nil"/>
            <w:right w:val="nil"/>
          </w:tcBorders>
          <w:vAlign w:val="center"/>
        </w:tcPr>
        <w:p w14:paraId="2EEAFED7" w14:textId="77777777" w:rsidR="00271402" w:rsidRPr="00AF481E" w:rsidRDefault="00271402" w:rsidP="006255BB">
          <w:pPr>
            <w:pStyle w:val="Encabezado"/>
            <w:jc w:val="center"/>
            <w:rPr>
              <w:b/>
              <w:sz w:val="16"/>
            </w:rPr>
          </w:pPr>
        </w:p>
      </w:tc>
      <w:tc>
        <w:tcPr>
          <w:tcW w:w="1251" w:type="dxa"/>
          <w:tcBorders>
            <w:top w:val="nil"/>
            <w:left w:val="nil"/>
            <w:bottom w:val="nil"/>
            <w:right w:val="single" w:sz="4" w:space="0" w:color="auto"/>
          </w:tcBorders>
          <w:vAlign w:val="center"/>
        </w:tcPr>
        <w:p w14:paraId="083F57B9" w14:textId="15DFF5C8" w:rsidR="00271402" w:rsidRPr="00AF481E" w:rsidRDefault="00271402" w:rsidP="006255BB">
          <w:pPr>
            <w:pStyle w:val="Encabezado"/>
            <w:ind w:left="-128"/>
            <w:jc w:val="center"/>
            <w:rPr>
              <w:b/>
              <w:sz w:val="18"/>
              <w:szCs w:val="18"/>
            </w:rPr>
          </w:pPr>
          <w:r>
            <w:rPr>
              <w:b/>
              <w:sz w:val="18"/>
              <w:szCs w:val="18"/>
            </w:rPr>
            <w:br/>
          </w:r>
          <w:r>
            <w:rPr>
              <w:b/>
              <w:sz w:val="18"/>
              <w:szCs w:val="18"/>
            </w:rPr>
            <w:br/>
            <w:t>MNSV</w:t>
          </w:r>
          <w:r w:rsidRPr="00AF481E">
            <w:rPr>
              <w:sz w:val="18"/>
              <w:szCs w:val="18"/>
            </w:rPr>
            <w:t xml:space="preserve"> </w:t>
          </w:r>
          <w:r w:rsidRPr="00AF481E">
            <w:rPr>
              <w:b/>
              <w:sz w:val="18"/>
              <w:szCs w:val="18"/>
            </w:rPr>
            <w:t>SOFT</w:t>
          </w:r>
        </w:p>
      </w:tc>
      <w:tc>
        <w:tcPr>
          <w:tcW w:w="7357" w:type="dxa"/>
          <w:vMerge/>
          <w:tcBorders>
            <w:left w:val="single" w:sz="4" w:space="0" w:color="auto"/>
          </w:tcBorders>
        </w:tcPr>
        <w:p w14:paraId="011510FA" w14:textId="77777777" w:rsidR="00271402" w:rsidRPr="00BA1873" w:rsidRDefault="00271402" w:rsidP="006255BB">
          <w:pPr>
            <w:pStyle w:val="Encabezado"/>
            <w:jc w:val="center"/>
            <w:rPr>
              <w:b/>
              <w:sz w:val="16"/>
            </w:rPr>
          </w:pPr>
        </w:p>
      </w:tc>
    </w:tr>
    <w:tr w:rsidR="00271402" w14:paraId="282A0CD9" w14:textId="77777777" w:rsidTr="00511380">
      <w:trPr>
        <w:trHeight w:val="488"/>
      </w:trPr>
      <w:tc>
        <w:tcPr>
          <w:tcW w:w="1725" w:type="dxa"/>
          <w:vMerge/>
          <w:tcBorders>
            <w:top w:val="nil"/>
            <w:left w:val="single" w:sz="4" w:space="0" w:color="auto"/>
            <w:bottom w:val="single" w:sz="4" w:space="0" w:color="auto"/>
            <w:right w:val="nil"/>
          </w:tcBorders>
          <w:vAlign w:val="center"/>
        </w:tcPr>
        <w:p w14:paraId="46B012B8" w14:textId="77777777" w:rsidR="00271402" w:rsidRPr="00AF481E" w:rsidRDefault="00271402" w:rsidP="006255BB">
          <w:pPr>
            <w:pStyle w:val="Encabezado"/>
            <w:jc w:val="center"/>
            <w:rPr>
              <w:b/>
              <w:sz w:val="16"/>
            </w:rPr>
          </w:pPr>
        </w:p>
      </w:tc>
      <w:tc>
        <w:tcPr>
          <w:tcW w:w="1251" w:type="dxa"/>
          <w:tcBorders>
            <w:top w:val="nil"/>
            <w:left w:val="nil"/>
            <w:bottom w:val="single" w:sz="4" w:space="0" w:color="auto"/>
          </w:tcBorders>
          <w:vAlign w:val="center"/>
        </w:tcPr>
        <w:p w14:paraId="6BCAFEA9" w14:textId="77777777" w:rsidR="00271402" w:rsidRPr="00AF481E" w:rsidRDefault="00271402" w:rsidP="006255BB">
          <w:pPr>
            <w:pStyle w:val="Encabezado"/>
            <w:jc w:val="center"/>
            <w:rPr>
              <w:b/>
              <w:sz w:val="16"/>
            </w:rPr>
          </w:pPr>
        </w:p>
      </w:tc>
      <w:tc>
        <w:tcPr>
          <w:tcW w:w="7357" w:type="dxa"/>
          <w:vMerge/>
        </w:tcPr>
        <w:p w14:paraId="65988B6F" w14:textId="77777777" w:rsidR="00271402" w:rsidRPr="00BA1873" w:rsidRDefault="00271402" w:rsidP="006255BB">
          <w:pPr>
            <w:pStyle w:val="Encabezado"/>
            <w:jc w:val="center"/>
            <w:rPr>
              <w:b/>
              <w:sz w:val="16"/>
            </w:rPr>
          </w:pPr>
        </w:p>
      </w:tc>
    </w:tr>
  </w:tbl>
  <w:p w14:paraId="703BAD68" w14:textId="77777777" w:rsidR="00271402" w:rsidRDefault="00271402" w:rsidP="006255B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287D7" w14:textId="7C444FE9" w:rsidR="00271402" w:rsidRDefault="00271402">
    <w:r>
      <w:rPr>
        <w:noProof/>
        <w:lang w:val="es-PE" w:eastAsia="es-PE"/>
      </w:rPr>
      <mc:AlternateContent>
        <mc:Choice Requires="wps">
          <w:drawing>
            <wp:anchor distT="0" distB="0" distL="114299" distR="114299" simplePos="0" relativeHeight="251652608" behindDoc="0" locked="0" layoutInCell="1" allowOverlap="1" wp14:anchorId="2723CD1A" wp14:editId="346255C6">
              <wp:simplePos x="0" y="0"/>
              <wp:positionH relativeFrom="column">
                <wp:posOffset>724534</wp:posOffset>
              </wp:positionH>
              <wp:positionV relativeFrom="paragraph">
                <wp:posOffset>147955</wp:posOffset>
              </wp:positionV>
              <wp:extent cx="0" cy="520700"/>
              <wp:effectExtent l="0" t="0" r="0" b="12700"/>
              <wp:wrapNone/>
              <wp:docPr id="28"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20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FE69D10" id="Conector recto 16" o:spid="_x0000_s1026" style="position:absolute;z-index:251652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7.05pt,11.65pt" to="57.05pt,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" strokecolor="black [2560]">
              <o:lock v:ext="edit" shapetype="f"/>
            </v:line>
          </w:pict>
        </mc:Fallback>
      </mc:AlternateContent>
    </w:r>
  </w:p>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7"/>
      <w:gridCol w:w="11482"/>
    </w:tblGrid>
    <w:tr w:rsidR="00271402" w14:paraId="1E89452F" w14:textId="77777777" w:rsidTr="006255BB">
      <w:trPr>
        <w:trHeight w:val="814"/>
      </w:trPr>
      <w:tc>
        <w:tcPr>
          <w:tcW w:w="2547" w:type="dxa"/>
          <w:vAlign w:val="center"/>
        </w:tcPr>
        <w:p w14:paraId="6C9229D4" w14:textId="3C177DD6" w:rsidR="00271402" w:rsidRDefault="00271402" w:rsidP="006255BB">
          <w:pPr>
            <w:pStyle w:val="Encabezado"/>
            <w:rPr>
              <w:b/>
            </w:rPr>
          </w:pPr>
          <w:r>
            <w:rPr>
              <w:noProof/>
              <w:color w:val="77697A" w:themeColor="accent6" w:themeShade="BF"/>
              <w:lang w:val="es-PE" w:eastAsia="es-PE"/>
            </w:rPr>
            <w:drawing>
              <wp:anchor distT="0" distB="0" distL="114300" distR="114300" simplePos="0" relativeHeight="251653632" behindDoc="0" locked="0" layoutInCell="1" allowOverlap="1" wp14:anchorId="6C433EC6" wp14:editId="44ADCCCB">
                <wp:simplePos x="0" y="0"/>
                <wp:positionH relativeFrom="margin">
                  <wp:posOffset>19050</wp:posOffset>
                </wp:positionH>
                <wp:positionV relativeFrom="margin">
                  <wp:posOffset>55880</wp:posOffset>
                </wp:positionV>
                <wp:extent cx="449580" cy="702945"/>
                <wp:effectExtent l="0" t="0" r="7620" b="190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9580" cy="702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5BAB58" w14:textId="77777777" w:rsidR="00271402" w:rsidRDefault="00271402" w:rsidP="006255BB">
          <w:pPr>
            <w:pStyle w:val="Encabezado"/>
            <w:rPr>
              <w:b/>
            </w:rPr>
          </w:pPr>
          <w:r>
            <w:rPr>
              <w:b/>
              <w:sz w:val="18"/>
              <w:szCs w:val="18"/>
            </w:rPr>
            <w:t>MNSV</w:t>
          </w:r>
          <w:r>
            <w:rPr>
              <w:b/>
            </w:rPr>
            <w:t xml:space="preserve"> SOFT</w:t>
          </w:r>
        </w:p>
        <w:p w14:paraId="5DC91639" w14:textId="77777777" w:rsidR="00271402" w:rsidRDefault="00271402" w:rsidP="006255BB">
          <w:pPr>
            <w:pStyle w:val="Encabezado"/>
          </w:pPr>
        </w:p>
      </w:tc>
      <w:tc>
        <w:tcPr>
          <w:tcW w:w="11482" w:type="dxa"/>
        </w:tcPr>
        <w:p w14:paraId="06667EF3" w14:textId="77777777" w:rsidR="00271402" w:rsidRPr="00BA1873" w:rsidRDefault="00271402" w:rsidP="006255BB">
          <w:pPr>
            <w:pStyle w:val="Encabezado"/>
            <w:jc w:val="center"/>
            <w:rPr>
              <w:b/>
              <w:sz w:val="16"/>
            </w:rPr>
          </w:pPr>
        </w:p>
        <w:p w14:paraId="2520D585" w14:textId="77777777" w:rsidR="00271402" w:rsidRDefault="00271402" w:rsidP="006255BB">
          <w:pPr>
            <w:pStyle w:val="Encabezado"/>
            <w:ind w:left="-1368" w:firstLine="1368"/>
            <w:jc w:val="center"/>
            <w:rPr>
              <w:b/>
              <w:sz w:val="16"/>
            </w:rPr>
          </w:pPr>
        </w:p>
        <w:p w14:paraId="77AC0D5B" w14:textId="1AB0E50B" w:rsidR="00271402" w:rsidRPr="00921FF6" w:rsidRDefault="00271402" w:rsidP="00921FF6">
          <w:pPr>
            <w:pStyle w:val="Encabezado"/>
            <w:ind w:left="-1368" w:firstLine="1368"/>
            <w:jc w:val="center"/>
            <w:rPr>
              <w:b/>
              <w:sz w:val="16"/>
            </w:rPr>
          </w:pPr>
          <w:r>
            <w:rPr>
              <w:b/>
              <w:sz w:val="16"/>
            </w:rPr>
            <w:t>PPROY_V0.1_2016_</w:t>
          </w:r>
          <w:r w:rsidRPr="00BA1873">
            <w:rPr>
              <w:b/>
              <w:sz w:val="16"/>
            </w:rPr>
            <w:t xml:space="preserve">PLAN DE PROYECTO </w:t>
          </w:r>
          <w:r>
            <w:rPr>
              <w:b/>
              <w:sz w:val="16"/>
            </w:rPr>
            <w:t>UTP-CONTROL-SYSTEM-ASSISTANCE-GPS</w:t>
          </w:r>
        </w:p>
      </w:tc>
    </w:tr>
  </w:tbl>
  <w:p w14:paraId="132FEFEC" w14:textId="26CD7FB5" w:rsidR="00271402" w:rsidRDefault="00271402" w:rsidP="006255BB">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1426"/>
      <w:gridCol w:w="5953"/>
    </w:tblGrid>
    <w:tr w:rsidR="00271402" w14:paraId="09F7AD98" w14:textId="77777777" w:rsidTr="006255BB">
      <w:trPr>
        <w:trHeight w:val="274"/>
      </w:trPr>
      <w:tc>
        <w:tcPr>
          <w:tcW w:w="1121" w:type="dxa"/>
          <w:vMerge w:val="restart"/>
          <w:tcBorders>
            <w:top w:val="single" w:sz="4" w:space="0" w:color="auto"/>
            <w:left w:val="single" w:sz="4" w:space="0" w:color="auto"/>
            <w:bottom w:val="nil"/>
            <w:right w:val="nil"/>
          </w:tcBorders>
          <w:vAlign w:val="center"/>
        </w:tcPr>
        <w:p w14:paraId="6C6A71E6" w14:textId="44AC2371" w:rsidR="00271402" w:rsidRDefault="00271402" w:rsidP="006255BB">
          <w:pPr>
            <w:pStyle w:val="Encabezado"/>
            <w:jc w:val="right"/>
          </w:pPr>
          <w:r>
            <w:rPr>
              <w:noProof/>
              <w:color w:val="77697A" w:themeColor="accent6" w:themeShade="BF"/>
              <w:lang w:val="es-PE" w:eastAsia="es-PE"/>
            </w:rPr>
            <w:drawing>
              <wp:anchor distT="0" distB="0" distL="114300" distR="114300" simplePos="0" relativeHeight="251654656" behindDoc="0" locked="0" layoutInCell="1" allowOverlap="1" wp14:anchorId="1AD878A0" wp14:editId="6C08DF7D">
                <wp:simplePos x="0" y="0"/>
                <wp:positionH relativeFrom="margin">
                  <wp:posOffset>-1905</wp:posOffset>
                </wp:positionH>
                <wp:positionV relativeFrom="margin">
                  <wp:posOffset>103505</wp:posOffset>
                </wp:positionV>
                <wp:extent cx="548640" cy="857250"/>
                <wp:effectExtent l="0" t="0" r="381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 cy="8572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26" w:type="dxa"/>
          <w:tcBorders>
            <w:top w:val="single" w:sz="4" w:space="0" w:color="auto"/>
            <w:left w:val="nil"/>
            <w:bottom w:val="nil"/>
          </w:tcBorders>
          <w:vAlign w:val="center"/>
        </w:tcPr>
        <w:p w14:paraId="4AA07552" w14:textId="77777777" w:rsidR="00271402" w:rsidRDefault="00271402" w:rsidP="006255BB">
          <w:pPr>
            <w:pStyle w:val="Encabezado"/>
            <w:jc w:val="center"/>
          </w:pPr>
        </w:p>
      </w:tc>
      <w:tc>
        <w:tcPr>
          <w:tcW w:w="5953" w:type="dxa"/>
          <w:vMerge w:val="restart"/>
          <w:vAlign w:val="center"/>
        </w:tcPr>
        <w:p w14:paraId="08C1B2DE" w14:textId="7332F666" w:rsidR="00271402" w:rsidRPr="00AF481E" w:rsidRDefault="00271402" w:rsidP="007E3CA5">
          <w:pPr>
            <w:pStyle w:val="Encabezado"/>
            <w:tabs>
              <w:tab w:val="left" w:pos="4019"/>
            </w:tabs>
            <w:ind w:left="-1368" w:firstLine="1368"/>
            <w:jc w:val="center"/>
            <w:rPr>
              <w:sz w:val="18"/>
              <w:szCs w:val="18"/>
            </w:rPr>
          </w:pPr>
          <w:r>
            <w:rPr>
              <w:b/>
              <w:sz w:val="16"/>
            </w:rPr>
            <w:t>PPROY_V0.1_2016_</w:t>
          </w:r>
          <w:r w:rsidRPr="00BA1873">
            <w:rPr>
              <w:b/>
              <w:sz w:val="16"/>
            </w:rPr>
            <w:t xml:space="preserve">PLAN DE PROYECTO </w:t>
          </w:r>
          <w:r>
            <w:rPr>
              <w:b/>
              <w:sz w:val="16"/>
            </w:rPr>
            <w:t>UTP-CONTROL-SYSTEM-ASSISTANCE-GPS</w:t>
          </w:r>
        </w:p>
      </w:tc>
    </w:tr>
    <w:tr w:rsidR="00271402" w14:paraId="2FE10219" w14:textId="77777777" w:rsidTr="006255BB">
      <w:trPr>
        <w:trHeight w:val="60"/>
      </w:trPr>
      <w:tc>
        <w:tcPr>
          <w:tcW w:w="1121" w:type="dxa"/>
          <w:vMerge/>
          <w:tcBorders>
            <w:top w:val="nil"/>
            <w:left w:val="single" w:sz="4" w:space="0" w:color="auto"/>
            <w:bottom w:val="nil"/>
            <w:right w:val="nil"/>
          </w:tcBorders>
          <w:vAlign w:val="center"/>
        </w:tcPr>
        <w:p w14:paraId="7DCB4382" w14:textId="77777777" w:rsidR="00271402" w:rsidRPr="00AF481E" w:rsidRDefault="00271402" w:rsidP="006255BB">
          <w:pPr>
            <w:pStyle w:val="Encabezado"/>
            <w:jc w:val="center"/>
            <w:rPr>
              <w:b/>
              <w:sz w:val="16"/>
            </w:rPr>
          </w:pPr>
        </w:p>
      </w:tc>
      <w:tc>
        <w:tcPr>
          <w:tcW w:w="1426" w:type="dxa"/>
          <w:tcBorders>
            <w:top w:val="nil"/>
            <w:left w:val="nil"/>
            <w:bottom w:val="nil"/>
            <w:right w:val="single" w:sz="4" w:space="0" w:color="auto"/>
          </w:tcBorders>
          <w:vAlign w:val="center"/>
        </w:tcPr>
        <w:p w14:paraId="79E9C144" w14:textId="22BE845C" w:rsidR="00271402" w:rsidRPr="00AF481E" w:rsidRDefault="00271402" w:rsidP="006255BB">
          <w:pPr>
            <w:pStyle w:val="Encabezado"/>
            <w:ind w:left="-128"/>
            <w:jc w:val="center"/>
            <w:rPr>
              <w:b/>
              <w:sz w:val="18"/>
              <w:szCs w:val="18"/>
            </w:rPr>
          </w:pPr>
          <w:r>
            <w:rPr>
              <w:b/>
              <w:sz w:val="18"/>
              <w:szCs w:val="18"/>
            </w:rPr>
            <w:br/>
          </w:r>
          <w:r>
            <w:rPr>
              <w:b/>
              <w:sz w:val="18"/>
              <w:szCs w:val="18"/>
            </w:rPr>
            <w:br/>
            <w:t>MNSV</w:t>
          </w:r>
          <w:r w:rsidRPr="00AF481E">
            <w:rPr>
              <w:sz w:val="18"/>
              <w:szCs w:val="18"/>
            </w:rPr>
            <w:t xml:space="preserve"> </w:t>
          </w:r>
          <w:r w:rsidRPr="00AF481E">
            <w:rPr>
              <w:b/>
              <w:sz w:val="18"/>
              <w:szCs w:val="18"/>
            </w:rPr>
            <w:t>SOFT</w:t>
          </w:r>
        </w:p>
      </w:tc>
      <w:tc>
        <w:tcPr>
          <w:tcW w:w="5953" w:type="dxa"/>
          <w:vMerge/>
          <w:tcBorders>
            <w:left w:val="single" w:sz="4" w:space="0" w:color="auto"/>
          </w:tcBorders>
        </w:tcPr>
        <w:p w14:paraId="17A85567" w14:textId="77777777" w:rsidR="00271402" w:rsidRPr="00BA1873" w:rsidRDefault="00271402" w:rsidP="006255BB">
          <w:pPr>
            <w:pStyle w:val="Encabezado"/>
            <w:jc w:val="center"/>
            <w:rPr>
              <w:b/>
              <w:sz w:val="16"/>
            </w:rPr>
          </w:pPr>
        </w:p>
      </w:tc>
    </w:tr>
    <w:tr w:rsidR="00271402" w14:paraId="07A56ECD" w14:textId="77777777" w:rsidTr="006255BB">
      <w:trPr>
        <w:trHeight w:val="60"/>
      </w:trPr>
      <w:tc>
        <w:tcPr>
          <w:tcW w:w="1121" w:type="dxa"/>
          <w:vMerge/>
          <w:tcBorders>
            <w:top w:val="nil"/>
            <w:left w:val="single" w:sz="4" w:space="0" w:color="auto"/>
            <w:bottom w:val="single" w:sz="4" w:space="0" w:color="auto"/>
            <w:right w:val="nil"/>
          </w:tcBorders>
          <w:vAlign w:val="center"/>
        </w:tcPr>
        <w:p w14:paraId="661A3CF7" w14:textId="77777777" w:rsidR="00271402" w:rsidRPr="00AF481E" w:rsidRDefault="00271402" w:rsidP="006255BB">
          <w:pPr>
            <w:pStyle w:val="Encabezado"/>
            <w:jc w:val="center"/>
            <w:rPr>
              <w:b/>
              <w:sz w:val="16"/>
            </w:rPr>
          </w:pPr>
        </w:p>
      </w:tc>
      <w:tc>
        <w:tcPr>
          <w:tcW w:w="1426" w:type="dxa"/>
          <w:tcBorders>
            <w:top w:val="nil"/>
            <w:left w:val="nil"/>
            <w:bottom w:val="single" w:sz="4" w:space="0" w:color="auto"/>
          </w:tcBorders>
          <w:vAlign w:val="center"/>
        </w:tcPr>
        <w:p w14:paraId="17A1BF4D" w14:textId="77777777" w:rsidR="00271402" w:rsidRPr="00AF481E" w:rsidRDefault="00271402" w:rsidP="006255BB">
          <w:pPr>
            <w:pStyle w:val="Encabezado"/>
            <w:jc w:val="center"/>
            <w:rPr>
              <w:b/>
              <w:sz w:val="16"/>
            </w:rPr>
          </w:pPr>
        </w:p>
      </w:tc>
      <w:tc>
        <w:tcPr>
          <w:tcW w:w="5953" w:type="dxa"/>
          <w:vMerge/>
        </w:tcPr>
        <w:p w14:paraId="3334B235" w14:textId="77777777" w:rsidR="00271402" w:rsidRPr="00BA1873" w:rsidRDefault="00271402" w:rsidP="006255BB">
          <w:pPr>
            <w:pStyle w:val="Encabezado"/>
            <w:jc w:val="center"/>
            <w:rPr>
              <w:b/>
              <w:sz w:val="16"/>
            </w:rPr>
          </w:pPr>
        </w:p>
      </w:tc>
    </w:tr>
  </w:tbl>
  <w:p w14:paraId="70987640" w14:textId="77777777" w:rsidR="00271402" w:rsidRDefault="00271402" w:rsidP="006255BB">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347"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3"/>
      <w:gridCol w:w="11624"/>
    </w:tblGrid>
    <w:tr w:rsidR="00271402" w14:paraId="0E80AC0E" w14:textId="77777777" w:rsidTr="00F926F8">
      <w:trPr>
        <w:trHeight w:val="822"/>
      </w:trPr>
      <w:tc>
        <w:tcPr>
          <w:tcW w:w="2723" w:type="dxa"/>
        </w:tcPr>
        <w:p w14:paraId="1862FBFB" w14:textId="5FBC1CE1" w:rsidR="00271402" w:rsidRDefault="00271402" w:rsidP="006255BB">
          <w:pPr>
            <w:pStyle w:val="Encabezado"/>
          </w:pPr>
          <w:r>
            <w:rPr>
              <w:noProof/>
              <w:color w:val="77697A" w:themeColor="accent6" w:themeShade="BF"/>
              <w:lang w:val="es-PE" w:eastAsia="es-PE"/>
            </w:rPr>
            <w:drawing>
              <wp:anchor distT="0" distB="0" distL="114300" distR="114300" simplePos="0" relativeHeight="251660800" behindDoc="0" locked="0" layoutInCell="1" allowOverlap="1" wp14:anchorId="15E52303" wp14:editId="501BF58C">
                <wp:simplePos x="0" y="0"/>
                <wp:positionH relativeFrom="margin">
                  <wp:posOffset>33020</wp:posOffset>
                </wp:positionH>
                <wp:positionV relativeFrom="margin">
                  <wp:posOffset>133985</wp:posOffset>
                </wp:positionV>
                <wp:extent cx="513080" cy="730250"/>
                <wp:effectExtent l="0" t="0" r="127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3080" cy="730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698F2C" w14:textId="4B6224FC" w:rsidR="00271402" w:rsidRPr="00A03BEB" w:rsidRDefault="00271402" w:rsidP="006255BB">
          <w:pPr>
            <w:rPr>
              <w:b/>
            </w:rPr>
          </w:pPr>
          <w:r>
            <w:rPr>
              <w:b/>
              <w:sz w:val="18"/>
              <w:szCs w:val="18"/>
            </w:rPr>
            <w:br/>
          </w:r>
          <w:r w:rsidRPr="00F926F8">
            <w:rPr>
              <w:b/>
              <w:szCs w:val="18"/>
            </w:rPr>
            <w:t>MNSV</w:t>
          </w:r>
          <w:r w:rsidRPr="00F926F8">
            <w:rPr>
              <w:b/>
              <w:sz w:val="28"/>
            </w:rPr>
            <w:t xml:space="preserve"> </w:t>
          </w:r>
          <w:r w:rsidRPr="00A03BEB">
            <w:rPr>
              <w:b/>
            </w:rPr>
            <w:t>SOFT</w:t>
          </w:r>
        </w:p>
      </w:tc>
      <w:tc>
        <w:tcPr>
          <w:tcW w:w="11624" w:type="dxa"/>
        </w:tcPr>
        <w:p w14:paraId="74A64D4B" w14:textId="77777777" w:rsidR="00271402" w:rsidRPr="00BA1873" w:rsidRDefault="00271402" w:rsidP="006255BB">
          <w:pPr>
            <w:pStyle w:val="Encabezado"/>
            <w:jc w:val="center"/>
            <w:rPr>
              <w:b/>
              <w:sz w:val="16"/>
            </w:rPr>
          </w:pPr>
        </w:p>
        <w:p w14:paraId="2AF02CEF" w14:textId="77777777" w:rsidR="00271402" w:rsidRDefault="00271402" w:rsidP="006255BB">
          <w:pPr>
            <w:pStyle w:val="Encabezado"/>
            <w:ind w:left="-1368" w:firstLine="1368"/>
            <w:jc w:val="center"/>
            <w:rPr>
              <w:b/>
              <w:sz w:val="16"/>
            </w:rPr>
          </w:pPr>
        </w:p>
        <w:p w14:paraId="5AF89BDF" w14:textId="57E1508C" w:rsidR="00271402" w:rsidRPr="00A03BEB" w:rsidRDefault="00271402" w:rsidP="00F926F8">
          <w:pPr>
            <w:pStyle w:val="Encabezado"/>
            <w:ind w:left="-1368" w:firstLine="1368"/>
            <w:jc w:val="center"/>
          </w:pPr>
          <w:r>
            <w:rPr>
              <w:b/>
              <w:sz w:val="16"/>
            </w:rPr>
            <w:t>PPROY_V0.1_2016_</w:t>
          </w:r>
          <w:r w:rsidRPr="00BA1873">
            <w:rPr>
              <w:b/>
              <w:sz w:val="16"/>
            </w:rPr>
            <w:t xml:space="preserve">PLAN DE PROYECTO </w:t>
          </w:r>
          <w:r>
            <w:rPr>
              <w:b/>
              <w:sz w:val="16"/>
            </w:rPr>
            <w:t>UTP-CONTROL-SYSTEM-ASSISTANCE-GPS</w:t>
          </w:r>
        </w:p>
      </w:tc>
    </w:tr>
  </w:tbl>
  <w:p w14:paraId="79555A17" w14:textId="77777777" w:rsidR="00271402" w:rsidRDefault="00271402" w:rsidP="006255BB">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35"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7"/>
      <w:gridCol w:w="1539"/>
      <w:gridCol w:w="5699"/>
    </w:tblGrid>
    <w:tr w:rsidR="00271402" w14:paraId="4E3A3D3D" w14:textId="77777777" w:rsidTr="00F926F8">
      <w:trPr>
        <w:trHeight w:val="274"/>
      </w:trPr>
      <w:tc>
        <w:tcPr>
          <w:tcW w:w="1297" w:type="dxa"/>
          <w:vMerge w:val="restart"/>
          <w:tcBorders>
            <w:top w:val="single" w:sz="4" w:space="0" w:color="auto"/>
            <w:left w:val="single" w:sz="4" w:space="0" w:color="auto"/>
            <w:bottom w:val="nil"/>
            <w:right w:val="nil"/>
          </w:tcBorders>
          <w:vAlign w:val="center"/>
        </w:tcPr>
        <w:p w14:paraId="70F12A3B" w14:textId="511C72F7" w:rsidR="00271402" w:rsidRDefault="00271402" w:rsidP="006255BB">
          <w:pPr>
            <w:pStyle w:val="Encabezado"/>
            <w:jc w:val="right"/>
          </w:pPr>
          <w:r>
            <w:rPr>
              <w:noProof/>
              <w:color w:val="77697A" w:themeColor="accent6" w:themeShade="BF"/>
              <w:lang w:val="es-PE" w:eastAsia="es-PE"/>
            </w:rPr>
            <w:drawing>
              <wp:anchor distT="0" distB="0" distL="114300" distR="114300" simplePos="0" relativeHeight="251661824" behindDoc="0" locked="0" layoutInCell="1" allowOverlap="1" wp14:anchorId="4B73538F" wp14:editId="6AD98C6F">
                <wp:simplePos x="0" y="0"/>
                <wp:positionH relativeFrom="margin">
                  <wp:posOffset>5715</wp:posOffset>
                </wp:positionH>
                <wp:positionV relativeFrom="margin">
                  <wp:posOffset>55245</wp:posOffset>
                </wp:positionV>
                <wp:extent cx="564515" cy="882015"/>
                <wp:effectExtent l="0" t="0" r="698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4515" cy="8820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39" w:type="dxa"/>
          <w:tcBorders>
            <w:top w:val="single" w:sz="4" w:space="0" w:color="auto"/>
            <w:left w:val="nil"/>
            <w:bottom w:val="nil"/>
          </w:tcBorders>
          <w:vAlign w:val="center"/>
        </w:tcPr>
        <w:p w14:paraId="6EEE1955" w14:textId="77777777" w:rsidR="00271402" w:rsidRDefault="00271402" w:rsidP="006255BB">
          <w:pPr>
            <w:pStyle w:val="Encabezado"/>
            <w:jc w:val="center"/>
          </w:pPr>
        </w:p>
      </w:tc>
      <w:tc>
        <w:tcPr>
          <w:tcW w:w="5699" w:type="dxa"/>
          <w:vMerge w:val="restart"/>
          <w:vAlign w:val="center"/>
        </w:tcPr>
        <w:p w14:paraId="3F4ED47B" w14:textId="3A32661F" w:rsidR="00271402" w:rsidRPr="00AF481E" w:rsidRDefault="00271402" w:rsidP="006B0C63">
          <w:pPr>
            <w:pStyle w:val="Encabezado"/>
            <w:tabs>
              <w:tab w:val="left" w:pos="4019"/>
            </w:tabs>
            <w:ind w:left="-1368" w:firstLine="1368"/>
            <w:jc w:val="center"/>
            <w:rPr>
              <w:sz w:val="18"/>
              <w:szCs w:val="18"/>
            </w:rPr>
          </w:pPr>
          <w:r>
            <w:rPr>
              <w:b/>
              <w:sz w:val="16"/>
            </w:rPr>
            <w:t>PPROY_V0.1_2016_</w:t>
          </w:r>
          <w:r w:rsidRPr="00BA1873">
            <w:rPr>
              <w:b/>
              <w:sz w:val="16"/>
            </w:rPr>
            <w:t xml:space="preserve">PLAN DE PROYECTO </w:t>
          </w:r>
          <w:r>
            <w:rPr>
              <w:b/>
              <w:sz w:val="16"/>
            </w:rPr>
            <w:t>UTP-CONTROL-SYSTEM-ASSISTANCE-GPS</w:t>
          </w:r>
        </w:p>
      </w:tc>
    </w:tr>
    <w:tr w:rsidR="00271402" w14:paraId="0E4B12D3" w14:textId="77777777" w:rsidTr="00F926F8">
      <w:trPr>
        <w:trHeight w:val="60"/>
      </w:trPr>
      <w:tc>
        <w:tcPr>
          <w:tcW w:w="1297" w:type="dxa"/>
          <w:vMerge/>
          <w:tcBorders>
            <w:top w:val="nil"/>
            <w:left w:val="single" w:sz="4" w:space="0" w:color="auto"/>
            <w:bottom w:val="nil"/>
            <w:right w:val="nil"/>
          </w:tcBorders>
          <w:vAlign w:val="center"/>
        </w:tcPr>
        <w:p w14:paraId="2B4C1CBC" w14:textId="77777777" w:rsidR="00271402" w:rsidRPr="00AF481E" w:rsidRDefault="00271402" w:rsidP="006255BB">
          <w:pPr>
            <w:pStyle w:val="Encabezado"/>
            <w:jc w:val="center"/>
            <w:rPr>
              <w:b/>
              <w:sz w:val="16"/>
            </w:rPr>
          </w:pPr>
        </w:p>
      </w:tc>
      <w:tc>
        <w:tcPr>
          <w:tcW w:w="1539" w:type="dxa"/>
          <w:tcBorders>
            <w:top w:val="nil"/>
            <w:left w:val="nil"/>
            <w:bottom w:val="nil"/>
            <w:right w:val="single" w:sz="4" w:space="0" w:color="auto"/>
          </w:tcBorders>
          <w:vAlign w:val="center"/>
        </w:tcPr>
        <w:p w14:paraId="21F72E64" w14:textId="77777777" w:rsidR="00271402" w:rsidRPr="00AF481E" w:rsidRDefault="00271402" w:rsidP="00F926F8">
          <w:pPr>
            <w:pStyle w:val="Encabezado"/>
            <w:rPr>
              <w:b/>
              <w:sz w:val="18"/>
              <w:szCs w:val="18"/>
            </w:rPr>
          </w:pPr>
          <w:r>
            <w:rPr>
              <w:b/>
              <w:sz w:val="18"/>
              <w:szCs w:val="18"/>
            </w:rPr>
            <w:t>MNSV</w:t>
          </w:r>
          <w:r w:rsidRPr="00AF481E">
            <w:rPr>
              <w:b/>
              <w:sz w:val="18"/>
              <w:szCs w:val="18"/>
            </w:rPr>
            <w:t xml:space="preserve"> SOFT</w:t>
          </w:r>
        </w:p>
      </w:tc>
      <w:tc>
        <w:tcPr>
          <w:tcW w:w="5699" w:type="dxa"/>
          <w:vMerge/>
          <w:tcBorders>
            <w:left w:val="single" w:sz="4" w:space="0" w:color="auto"/>
          </w:tcBorders>
        </w:tcPr>
        <w:p w14:paraId="22BB80DB" w14:textId="77777777" w:rsidR="00271402" w:rsidRPr="00BA1873" w:rsidRDefault="00271402" w:rsidP="006255BB">
          <w:pPr>
            <w:pStyle w:val="Encabezado"/>
            <w:jc w:val="center"/>
            <w:rPr>
              <w:b/>
              <w:sz w:val="16"/>
            </w:rPr>
          </w:pPr>
        </w:p>
      </w:tc>
    </w:tr>
    <w:tr w:rsidR="00271402" w14:paraId="3BD7B5D0" w14:textId="77777777" w:rsidTr="00F926F8">
      <w:trPr>
        <w:trHeight w:val="60"/>
      </w:trPr>
      <w:tc>
        <w:tcPr>
          <w:tcW w:w="1297" w:type="dxa"/>
          <w:vMerge/>
          <w:tcBorders>
            <w:top w:val="nil"/>
            <w:left w:val="single" w:sz="4" w:space="0" w:color="auto"/>
            <w:bottom w:val="single" w:sz="4" w:space="0" w:color="auto"/>
            <w:right w:val="nil"/>
          </w:tcBorders>
          <w:vAlign w:val="center"/>
        </w:tcPr>
        <w:p w14:paraId="711DE425" w14:textId="77777777" w:rsidR="00271402" w:rsidRPr="00AF481E" w:rsidRDefault="00271402" w:rsidP="006255BB">
          <w:pPr>
            <w:pStyle w:val="Encabezado"/>
            <w:jc w:val="center"/>
            <w:rPr>
              <w:b/>
              <w:sz w:val="16"/>
            </w:rPr>
          </w:pPr>
        </w:p>
      </w:tc>
      <w:tc>
        <w:tcPr>
          <w:tcW w:w="1539" w:type="dxa"/>
          <w:tcBorders>
            <w:top w:val="nil"/>
            <w:left w:val="nil"/>
            <w:bottom w:val="single" w:sz="4" w:space="0" w:color="auto"/>
          </w:tcBorders>
          <w:vAlign w:val="center"/>
        </w:tcPr>
        <w:p w14:paraId="22C641D3" w14:textId="77777777" w:rsidR="00271402" w:rsidRPr="00AF481E" w:rsidRDefault="00271402" w:rsidP="006255BB">
          <w:pPr>
            <w:pStyle w:val="Encabezado"/>
            <w:jc w:val="center"/>
            <w:rPr>
              <w:b/>
              <w:sz w:val="16"/>
            </w:rPr>
          </w:pPr>
        </w:p>
      </w:tc>
      <w:tc>
        <w:tcPr>
          <w:tcW w:w="5699" w:type="dxa"/>
          <w:vMerge/>
        </w:tcPr>
        <w:p w14:paraId="2AD80229" w14:textId="77777777" w:rsidR="00271402" w:rsidRPr="00BA1873" w:rsidRDefault="00271402" w:rsidP="006255BB">
          <w:pPr>
            <w:pStyle w:val="Encabezado"/>
            <w:jc w:val="center"/>
            <w:rPr>
              <w:b/>
              <w:sz w:val="16"/>
            </w:rPr>
          </w:pPr>
        </w:p>
      </w:tc>
    </w:tr>
  </w:tbl>
  <w:p w14:paraId="5D66BB03" w14:textId="77777777" w:rsidR="00271402" w:rsidRDefault="00271402" w:rsidP="006255B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0"/>
      <w:gridCol w:w="11369"/>
    </w:tblGrid>
    <w:tr w:rsidR="00271402" w14:paraId="26946596" w14:textId="77777777" w:rsidTr="00F926F8">
      <w:trPr>
        <w:trHeight w:val="822"/>
      </w:trPr>
      <w:tc>
        <w:tcPr>
          <w:tcW w:w="2660" w:type="dxa"/>
        </w:tcPr>
        <w:p w14:paraId="4DDE951D" w14:textId="4244906D" w:rsidR="00271402" w:rsidRDefault="00271402" w:rsidP="006255BB">
          <w:pPr>
            <w:pStyle w:val="Encabezado"/>
          </w:pPr>
          <w:r>
            <w:rPr>
              <w:noProof/>
              <w:color w:val="77697A" w:themeColor="accent6" w:themeShade="BF"/>
              <w:lang w:val="es-PE" w:eastAsia="es-PE"/>
            </w:rPr>
            <w:drawing>
              <wp:anchor distT="0" distB="0" distL="114300" distR="114300" simplePos="0" relativeHeight="251658752" behindDoc="0" locked="0" layoutInCell="1" allowOverlap="1" wp14:anchorId="5B658475" wp14:editId="36ED705E">
                <wp:simplePos x="0" y="0"/>
                <wp:positionH relativeFrom="margin">
                  <wp:posOffset>-2540</wp:posOffset>
                </wp:positionH>
                <wp:positionV relativeFrom="margin">
                  <wp:posOffset>23826</wp:posOffset>
                </wp:positionV>
                <wp:extent cx="532130" cy="831850"/>
                <wp:effectExtent l="0" t="0" r="1270" b="635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2130" cy="831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0B45E2" w14:textId="09C8F3E4" w:rsidR="00271402" w:rsidRPr="00A03BEB" w:rsidRDefault="00271402" w:rsidP="006255BB">
          <w:pPr>
            <w:rPr>
              <w:b/>
            </w:rPr>
          </w:pPr>
          <w:r>
            <w:rPr>
              <w:b/>
            </w:rPr>
            <w:t>MNSV</w:t>
          </w:r>
          <w:r w:rsidRPr="00A03BEB">
            <w:rPr>
              <w:b/>
            </w:rPr>
            <w:t xml:space="preserve"> SOFT</w:t>
          </w:r>
        </w:p>
      </w:tc>
      <w:tc>
        <w:tcPr>
          <w:tcW w:w="11369" w:type="dxa"/>
        </w:tcPr>
        <w:p w14:paraId="1E84F2D4" w14:textId="77777777" w:rsidR="00271402" w:rsidRPr="00BA1873" w:rsidRDefault="00271402" w:rsidP="006255BB">
          <w:pPr>
            <w:pStyle w:val="Encabezado"/>
            <w:jc w:val="center"/>
            <w:rPr>
              <w:b/>
              <w:sz w:val="16"/>
            </w:rPr>
          </w:pPr>
        </w:p>
        <w:p w14:paraId="6D646F14" w14:textId="77777777" w:rsidR="00271402" w:rsidRDefault="00271402" w:rsidP="006255BB">
          <w:pPr>
            <w:pStyle w:val="Encabezado"/>
            <w:ind w:left="-1368" w:firstLine="1368"/>
            <w:jc w:val="center"/>
            <w:rPr>
              <w:b/>
              <w:sz w:val="16"/>
            </w:rPr>
          </w:pPr>
        </w:p>
        <w:p w14:paraId="410637B8" w14:textId="3359C785" w:rsidR="00271402" w:rsidRPr="00A03BEB" w:rsidRDefault="00271402" w:rsidP="00C80CA2">
          <w:pPr>
            <w:pStyle w:val="Encabezado"/>
            <w:ind w:left="-1368" w:firstLine="1368"/>
            <w:jc w:val="center"/>
          </w:pPr>
          <w:r>
            <w:rPr>
              <w:b/>
              <w:sz w:val="16"/>
            </w:rPr>
            <w:t>PPROY_V0.1_2016_</w:t>
          </w:r>
          <w:r w:rsidRPr="00BA1873">
            <w:rPr>
              <w:b/>
              <w:sz w:val="16"/>
            </w:rPr>
            <w:t xml:space="preserve">PLAN DE PROYECTO </w:t>
          </w:r>
          <w:r>
            <w:rPr>
              <w:b/>
              <w:sz w:val="16"/>
            </w:rPr>
            <w:t>UTP-CONTROL-SYSTEM-ASSISTANCE-GPS</w:t>
          </w:r>
        </w:p>
      </w:tc>
    </w:tr>
  </w:tbl>
  <w:p w14:paraId="2609F9DE" w14:textId="77777777" w:rsidR="00271402" w:rsidRDefault="00271402" w:rsidP="006255BB">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632"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6"/>
      <w:gridCol w:w="7626"/>
    </w:tblGrid>
    <w:tr w:rsidR="00271402" w14:paraId="78D23AAF" w14:textId="77777777" w:rsidTr="00FC60D0">
      <w:trPr>
        <w:trHeight w:val="848"/>
      </w:trPr>
      <w:tc>
        <w:tcPr>
          <w:tcW w:w="3006" w:type="dxa"/>
          <w:vAlign w:val="center"/>
        </w:tcPr>
        <w:p w14:paraId="6D3A1263" w14:textId="26B74C26" w:rsidR="00271402" w:rsidRDefault="00271402" w:rsidP="006255BB">
          <w:pPr>
            <w:pStyle w:val="Encabezado"/>
            <w:rPr>
              <w:b/>
            </w:rPr>
          </w:pPr>
          <w:r>
            <w:rPr>
              <w:noProof/>
              <w:color w:val="77697A" w:themeColor="accent6" w:themeShade="BF"/>
              <w:lang w:val="es-PE" w:eastAsia="es-PE"/>
            </w:rPr>
            <w:drawing>
              <wp:anchor distT="0" distB="0" distL="114300" distR="114300" simplePos="0" relativeHeight="251662848" behindDoc="0" locked="0" layoutInCell="1" allowOverlap="1" wp14:anchorId="4AF72C1E" wp14:editId="6BC69471">
                <wp:simplePos x="0" y="0"/>
                <wp:positionH relativeFrom="margin">
                  <wp:posOffset>-2540</wp:posOffset>
                </wp:positionH>
                <wp:positionV relativeFrom="margin">
                  <wp:posOffset>0</wp:posOffset>
                </wp:positionV>
                <wp:extent cx="471170" cy="736600"/>
                <wp:effectExtent l="0" t="0" r="5080" b="635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1170" cy="736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3E7857" w14:textId="402A02B9" w:rsidR="00271402" w:rsidRDefault="00271402" w:rsidP="006255BB">
          <w:pPr>
            <w:pStyle w:val="Encabezado"/>
          </w:pPr>
          <w:r>
            <w:rPr>
              <w:b/>
            </w:rPr>
            <w:t>MNSV</w:t>
          </w:r>
          <w:r w:rsidRPr="00A03BEB">
            <w:rPr>
              <w:b/>
            </w:rPr>
            <w:t xml:space="preserve"> SOFT</w:t>
          </w:r>
          <w:r>
            <w:t xml:space="preserve"> </w:t>
          </w:r>
        </w:p>
      </w:tc>
      <w:tc>
        <w:tcPr>
          <w:tcW w:w="7626" w:type="dxa"/>
        </w:tcPr>
        <w:p w14:paraId="749B6018" w14:textId="77777777" w:rsidR="00271402" w:rsidRPr="00BA1873" w:rsidRDefault="00271402" w:rsidP="006255BB">
          <w:pPr>
            <w:pStyle w:val="Encabezado"/>
            <w:jc w:val="center"/>
            <w:rPr>
              <w:b/>
              <w:sz w:val="16"/>
            </w:rPr>
          </w:pPr>
        </w:p>
        <w:p w14:paraId="07C2654B" w14:textId="77777777" w:rsidR="00271402" w:rsidRDefault="00271402" w:rsidP="006255BB">
          <w:pPr>
            <w:pStyle w:val="Encabezado"/>
            <w:ind w:left="-1368" w:firstLine="1368"/>
            <w:jc w:val="center"/>
            <w:rPr>
              <w:b/>
              <w:sz w:val="16"/>
            </w:rPr>
          </w:pPr>
        </w:p>
        <w:p w14:paraId="47B4A95D" w14:textId="51C539B5" w:rsidR="00271402" w:rsidRPr="007766DF" w:rsidRDefault="00271402" w:rsidP="006255BB">
          <w:pPr>
            <w:pStyle w:val="Encabezado"/>
            <w:ind w:left="-1368" w:firstLine="1368"/>
            <w:jc w:val="center"/>
          </w:pPr>
          <w:r>
            <w:rPr>
              <w:b/>
              <w:sz w:val="16"/>
            </w:rPr>
            <w:t>PPROY_V0.1_2016_</w:t>
          </w:r>
          <w:r w:rsidRPr="00BA1873">
            <w:rPr>
              <w:b/>
              <w:sz w:val="16"/>
            </w:rPr>
            <w:t xml:space="preserve">PLAN DE PROYECTO </w:t>
          </w:r>
          <w:r>
            <w:rPr>
              <w:b/>
              <w:sz w:val="16"/>
            </w:rPr>
            <w:t>UTP-CONTROL-SYSTEM-ASSISTANCE-GPS</w:t>
          </w:r>
        </w:p>
      </w:tc>
    </w:tr>
  </w:tbl>
  <w:p w14:paraId="34224CFA" w14:textId="77777777" w:rsidR="00271402" w:rsidRDefault="00271402" w:rsidP="006255B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15:restartNumberingAfterBreak="0">
    <w:nsid w:val="109B3401"/>
    <w:multiLevelType w:val="hybridMultilevel"/>
    <w:tmpl w:val="7346DB1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A4041AB"/>
    <w:multiLevelType w:val="hybridMultilevel"/>
    <w:tmpl w:val="8B94583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1A666AD6"/>
    <w:multiLevelType w:val="hybridMultilevel"/>
    <w:tmpl w:val="C22CC4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B5D6D72"/>
    <w:multiLevelType w:val="hybridMultilevel"/>
    <w:tmpl w:val="DEB67B54"/>
    <w:lvl w:ilvl="0" w:tplc="280A000F">
      <w:start w:val="1"/>
      <w:numFmt w:val="decimal"/>
      <w:lvlText w:val="%1."/>
      <w:lvlJc w:val="left"/>
      <w:pPr>
        <w:ind w:left="1146" w:hanging="360"/>
      </w:pPr>
    </w:lvl>
    <w:lvl w:ilvl="1" w:tplc="280A0019" w:tentative="1">
      <w:start w:val="1"/>
      <w:numFmt w:val="lowerLetter"/>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6"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BC02150"/>
    <w:multiLevelType w:val="hybridMultilevel"/>
    <w:tmpl w:val="7758DF86"/>
    <w:lvl w:ilvl="0" w:tplc="BF72EAE0">
      <w:start w:val="1"/>
      <w:numFmt w:val="bullet"/>
      <w:lvlText w:val=""/>
      <w:lvlJc w:val="left"/>
      <w:pPr>
        <w:ind w:left="1713" w:hanging="360"/>
      </w:pPr>
      <w:rPr>
        <w:rFonts w:ascii="Wingdings" w:hAnsi="Wingdings" w:hint="default"/>
        <w:sz w:val="22"/>
      </w:rPr>
    </w:lvl>
    <w:lvl w:ilvl="1" w:tplc="280A0003" w:tentative="1">
      <w:start w:val="1"/>
      <w:numFmt w:val="bullet"/>
      <w:lvlText w:val="o"/>
      <w:lvlJc w:val="left"/>
      <w:pPr>
        <w:ind w:left="2367" w:hanging="360"/>
      </w:pPr>
      <w:rPr>
        <w:rFonts w:ascii="Courier New" w:hAnsi="Courier New" w:cs="Courier New" w:hint="default"/>
      </w:rPr>
    </w:lvl>
    <w:lvl w:ilvl="2" w:tplc="280A0005" w:tentative="1">
      <w:start w:val="1"/>
      <w:numFmt w:val="bullet"/>
      <w:lvlText w:val=""/>
      <w:lvlJc w:val="left"/>
      <w:pPr>
        <w:ind w:left="3087" w:hanging="360"/>
      </w:pPr>
      <w:rPr>
        <w:rFonts w:ascii="Wingdings" w:hAnsi="Wingdings" w:hint="default"/>
      </w:rPr>
    </w:lvl>
    <w:lvl w:ilvl="3" w:tplc="280A0001" w:tentative="1">
      <w:start w:val="1"/>
      <w:numFmt w:val="bullet"/>
      <w:lvlText w:val=""/>
      <w:lvlJc w:val="left"/>
      <w:pPr>
        <w:ind w:left="3807" w:hanging="360"/>
      </w:pPr>
      <w:rPr>
        <w:rFonts w:ascii="Symbol" w:hAnsi="Symbol" w:hint="default"/>
      </w:rPr>
    </w:lvl>
    <w:lvl w:ilvl="4" w:tplc="280A0003" w:tentative="1">
      <w:start w:val="1"/>
      <w:numFmt w:val="bullet"/>
      <w:lvlText w:val="o"/>
      <w:lvlJc w:val="left"/>
      <w:pPr>
        <w:ind w:left="4527" w:hanging="360"/>
      </w:pPr>
      <w:rPr>
        <w:rFonts w:ascii="Courier New" w:hAnsi="Courier New" w:cs="Courier New" w:hint="default"/>
      </w:rPr>
    </w:lvl>
    <w:lvl w:ilvl="5" w:tplc="280A0005" w:tentative="1">
      <w:start w:val="1"/>
      <w:numFmt w:val="bullet"/>
      <w:lvlText w:val=""/>
      <w:lvlJc w:val="left"/>
      <w:pPr>
        <w:ind w:left="5247" w:hanging="360"/>
      </w:pPr>
      <w:rPr>
        <w:rFonts w:ascii="Wingdings" w:hAnsi="Wingdings" w:hint="default"/>
      </w:rPr>
    </w:lvl>
    <w:lvl w:ilvl="6" w:tplc="280A0001" w:tentative="1">
      <w:start w:val="1"/>
      <w:numFmt w:val="bullet"/>
      <w:lvlText w:val=""/>
      <w:lvlJc w:val="left"/>
      <w:pPr>
        <w:ind w:left="5967" w:hanging="360"/>
      </w:pPr>
      <w:rPr>
        <w:rFonts w:ascii="Symbol" w:hAnsi="Symbol" w:hint="default"/>
      </w:rPr>
    </w:lvl>
    <w:lvl w:ilvl="7" w:tplc="280A0003" w:tentative="1">
      <w:start w:val="1"/>
      <w:numFmt w:val="bullet"/>
      <w:lvlText w:val="o"/>
      <w:lvlJc w:val="left"/>
      <w:pPr>
        <w:ind w:left="6687" w:hanging="360"/>
      </w:pPr>
      <w:rPr>
        <w:rFonts w:ascii="Courier New" w:hAnsi="Courier New" w:cs="Courier New" w:hint="default"/>
      </w:rPr>
    </w:lvl>
    <w:lvl w:ilvl="8" w:tplc="280A0005" w:tentative="1">
      <w:start w:val="1"/>
      <w:numFmt w:val="bullet"/>
      <w:lvlText w:val=""/>
      <w:lvlJc w:val="left"/>
      <w:pPr>
        <w:ind w:left="7407" w:hanging="360"/>
      </w:pPr>
      <w:rPr>
        <w:rFonts w:ascii="Wingdings" w:hAnsi="Wingdings" w:hint="default"/>
      </w:rPr>
    </w:lvl>
  </w:abstractNum>
  <w:abstractNum w:abstractNumId="9" w15:restartNumberingAfterBreak="0">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0"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84F6AC9"/>
    <w:multiLevelType w:val="hybridMultilevel"/>
    <w:tmpl w:val="C66232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13" w15:restartNumberingAfterBreak="0">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5" w15:restartNumberingAfterBreak="0">
    <w:nsid w:val="5A4F64FA"/>
    <w:multiLevelType w:val="hybridMultilevel"/>
    <w:tmpl w:val="26C23E84"/>
    <w:lvl w:ilvl="0" w:tplc="9B3E33EE">
      <w:start w:val="2"/>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634631DA"/>
    <w:multiLevelType w:val="multilevel"/>
    <w:tmpl w:val="C272373E"/>
    <w:lvl w:ilvl="0">
      <w:start w:val="1"/>
      <w:numFmt w:val="decimal"/>
      <w:lvlText w:val="%1."/>
      <w:lvlJc w:val="left"/>
      <w:pPr>
        <w:tabs>
          <w:tab w:val="num" w:pos="432"/>
        </w:tabs>
        <w:ind w:left="432" w:hanging="432"/>
      </w:pPr>
      <w:rPr>
        <w:rFonts w:ascii="Arial" w:hAnsi="Arial" w:hint="default"/>
        <w:b/>
        <w:i w:val="0"/>
        <w:sz w:val="24"/>
        <w:szCs w:val="24"/>
      </w:rPr>
    </w:lvl>
    <w:lvl w:ilvl="1">
      <w:start w:val="1"/>
      <w:numFmt w:val="decimal"/>
      <w:lvlText w:val="%1.%2."/>
      <w:lvlJc w:val="left"/>
      <w:pPr>
        <w:tabs>
          <w:tab w:val="num" w:pos="576"/>
        </w:tabs>
        <w:ind w:left="576" w:hanging="576"/>
      </w:pPr>
      <w:rPr>
        <w:rFonts w:ascii="Arial" w:hAnsi="Arial" w:hint="default"/>
        <w:b/>
        <w:i w:val="0"/>
      </w:rPr>
    </w:lvl>
    <w:lvl w:ilvl="2">
      <w:start w:val="1"/>
      <w:numFmt w:val="decimal"/>
      <w:lvlText w:val="%1.%2.%3."/>
      <w:lvlJc w:val="left"/>
      <w:pPr>
        <w:tabs>
          <w:tab w:val="num" w:pos="3556"/>
        </w:tabs>
        <w:ind w:left="3556" w:hanging="720"/>
      </w:pPr>
      <w:rPr>
        <w:rFonts w:ascii="Arial" w:hAnsi="Arial" w:hint="default"/>
        <w:b/>
        <w:i w:val="0"/>
        <w:sz w:val="20"/>
        <w:szCs w:val="20"/>
      </w:rPr>
    </w:lvl>
    <w:lvl w:ilvl="3">
      <w:start w:val="1"/>
      <w:numFmt w:val="decimal"/>
      <w:lvlText w:val="%1.%2.%3.%4."/>
      <w:lvlJc w:val="left"/>
      <w:pPr>
        <w:tabs>
          <w:tab w:val="num" w:pos="864"/>
        </w:tabs>
        <w:ind w:left="864" w:hanging="864"/>
      </w:pPr>
      <w:rPr>
        <w:rFonts w:ascii="Arial" w:hAnsi="Arial" w:hint="default"/>
        <w:b/>
        <w:i w:val="0"/>
        <w:sz w:val="18"/>
        <w:szCs w:val="18"/>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0" w15:restartNumberingAfterBreak="0">
    <w:nsid w:val="67E171A6"/>
    <w:multiLevelType w:val="hybridMultilevel"/>
    <w:tmpl w:val="C8085E56"/>
    <w:lvl w:ilvl="0" w:tplc="280A0019">
      <w:start w:val="1"/>
      <w:numFmt w:val="lowerLetter"/>
      <w:lvlText w:val="%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21" w15:restartNumberingAfterBreak="0">
    <w:nsid w:val="69942B2B"/>
    <w:multiLevelType w:val="hybridMultilevel"/>
    <w:tmpl w:val="85164604"/>
    <w:lvl w:ilvl="0" w:tplc="90CECC6A">
      <w:start w:val="1"/>
      <w:numFmt w:val="bullet"/>
      <w:pStyle w:val="Prrafodelista"/>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23" w15:restartNumberingAfterBreak="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4" w15:restartNumberingAfterBreak="0">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21"/>
  </w:num>
  <w:num w:numId="2">
    <w:abstractNumId w:val="0"/>
  </w:num>
  <w:num w:numId="3">
    <w:abstractNumId w:val="12"/>
  </w:num>
  <w:num w:numId="4">
    <w:abstractNumId w:val="17"/>
  </w:num>
  <w:num w:numId="5">
    <w:abstractNumId w:val="6"/>
  </w:num>
  <w:num w:numId="6">
    <w:abstractNumId w:val="22"/>
  </w:num>
  <w:num w:numId="7">
    <w:abstractNumId w:val="8"/>
  </w:num>
  <w:num w:numId="8">
    <w:abstractNumId w:val="9"/>
  </w:num>
  <w:num w:numId="9">
    <w:abstractNumId w:val="7"/>
  </w:num>
  <w:num w:numId="10">
    <w:abstractNumId w:val="24"/>
  </w:num>
  <w:num w:numId="11">
    <w:abstractNumId w:val="14"/>
  </w:num>
  <w:num w:numId="12">
    <w:abstractNumId w:val="10"/>
  </w:num>
  <w:num w:numId="13">
    <w:abstractNumId w:val="23"/>
  </w:num>
  <w:num w:numId="14">
    <w:abstractNumId w:val="1"/>
  </w:num>
  <w:num w:numId="15">
    <w:abstractNumId w:val="19"/>
  </w:num>
  <w:num w:numId="16">
    <w:abstractNumId w:val="25"/>
  </w:num>
  <w:num w:numId="17">
    <w:abstractNumId w:val="3"/>
  </w:num>
  <w:num w:numId="18">
    <w:abstractNumId w:val="20"/>
  </w:num>
  <w:num w:numId="19">
    <w:abstractNumId w:val="13"/>
  </w:num>
  <w:num w:numId="20">
    <w:abstractNumId w:val="16"/>
  </w:num>
  <w:num w:numId="21">
    <w:abstractNumId w:val="18"/>
  </w:num>
  <w:num w:numId="22">
    <w:abstractNumId w:val="15"/>
  </w:num>
  <w:num w:numId="23">
    <w:abstractNumId w:val="11"/>
  </w:num>
  <w:num w:numId="24">
    <w:abstractNumId w:val="2"/>
  </w:num>
  <w:num w:numId="25">
    <w:abstractNumId w:val="5"/>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removePersonalInformation/>
  <w:removeDateAndTime/>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10"/>
  <w:displayHorizontalDrawingGridEvery w:val="2"/>
  <w:characterSpacingControl w:val="doNotCompress"/>
  <w:hdrShapeDefaults>
    <o:shapedefaults v:ext="edit" spidmax="12289" style="mso-position-horizontal-relative:margin;mso-position-vertical-relative:margin" fillcolor="none [3212]" strokecolor="none [3213]">
      <v:fill color="none [3212]"/>
      <v:stroke color="none [3213]" weight=".25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913"/>
    <w:rsid w:val="00001913"/>
    <w:rsid w:val="00014F48"/>
    <w:rsid w:val="000243F3"/>
    <w:rsid w:val="00024C69"/>
    <w:rsid w:val="00034D9F"/>
    <w:rsid w:val="00037D0D"/>
    <w:rsid w:val="00045D43"/>
    <w:rsid w:val="00050A6F"/>
    <w:rsid w:val="00052816"/>
    <w:rsid w:val="0005450F"/>
    <w:rsid w:val="00064132"/>
    <w:rsid w:val="00073C21"/>
    <w:rsid w:val="00077868"/>
    <w:rsid w:val="000A142E"/>
    <w:rsid w:val="000A4010"/>
    <w:rsid w:val="000D2C05"/>
    <w:rsid w:val="000E441B"/>
    <w:rsid w:val="000E4DBE"/>
    <w:rsid w:val="00110289"/>
    <w:rsid w:val="001443EF"/>
    <w:rsid w:val="00155C44"/>
    <w:rsid w:val="00157D92"/>
    <w:rsid w:val="00170853"/>
    <w:rsid w:val="0018794B"/>
    <w:rsid w:val="00187FE3"/>
    <w:rsid w:val="001974A8"/>
    <w:rsid w:val="001A1457"/>
    <w:rsid w:val="001A267F"/>
    <w:rsid w:val="001A54E6"/>
    <w:rsid w:val="001C0718"/>
    <w:rsid w:val="001E66C1"/>
    <w:rsid w:val="00214557"/>
    <w:rsid w:val="00230FCF"/>
    <w:rsid w:val="00232C5C"/>
    <w:rsid w:val="00232E11"/>
    <w:rsid w:val="00256980"/>
    <w:rsid w:val="0026787A"/>
    <w:rsid w:val="00271402"/>
    <w:rsid w:val="00295999"/>
    <w:rsid w:val="002A7710"/>
    <w:rsid w:val="002B04F1"/>
    <w:rsid w:val="002B6EF0"/>
    <w:rsid w:val="002D4258"/>
    <w:rsid w:val="002E1C98"/>
    <w:rsid w:val="002E714D"/>
    <w:rsid w:val="002F48FB"/>
    <w:rsid w:val="00327AF9"/>
    <w:rsid w:val="00330D98"/>
    <w:rsid w:val="00337763"/>
    <w:rsid w:val="00354846"/>
    <w:rsid w:val="00355862"/>
    <w:rsid w:val="003616AB"/>
    <w:rsid w:val="00365955"/>
    <w:rsid w:val="0036746D"/>
    <w:rsid w:val="00390738"/>
    <w:rsid w:val="00396583"/>
    <w:rsid w:val="003A7063"/>
    <w:rsid w:val="003B543D"/>
    <w:rsid w:val="003B7A68"/>
    <w:rsid w:val="003C16FA"/>
    <w:rsid w:val="003C7DC0"/>
    <w:rsid w:val="003D3DC3"/>
    <w:rsid w:val="003E2051"/>
    <w:rsid w:val="0040570B"/>
    <w:rsid w:val="00411706"/>
    <w:rsid w:val="004142D5"/>
    <w:rsid w:val="00415A90"/>
    <w:rsid w:val="00422BF7"/>
    <w:rsid w:val="00443201"/>
    <w:rsid w:val="00443AB5"/>
    <w:rsid w:val="00446A8E"/>
    <w:rsid w:val="004473D7"/>
    <w:rsid w:val="004572F5"/>
    <w:rsid w:val="004771D4"/>
    <w:rsid w:val="00486D98"/>
    <w:rsid w:val="004959F1"/>
    <w:rsid w:val="004B36DC"/>
    <w:rsid w:val="004D5A62"/>
    <w:rsid w:val="004E2644"/>
    <w:rsid w:val="004F735D"/>
    <w:rsid w:val="00500D6B"/>
    <w:rsid w:val="00511380"/>
    <w:rsid w:val="005300FE"/>
    <w:rsid w:val="00531A2E"/>
    <w:rsid w:val="005537C9"/>
    <w:rsid w:val="00556AE3"/>
    <w:rsid w:val="00572233"/>
    <w:rsid w:val="0057700F"/>
    <w:rsid w:val="0058055C"/>
    <w:rsid w:val="0059468C"/>
    <w:rsid w:val="00597908"/>
    <w:rsid w:val="005A0EE9"/>
    <w:rsid w:val="005A3AD2"/>
    <w:rsid w:val="005A6041"/>
    <w:rsid w:val="005B1832"/>
    <w:rsid w:val="005C57AD"/>
    <w:rsid w:val="005D368F"/>
    <w:rsid w:val="005D5C5A"/>
    <w:rsid w:val="005E5743"/>
    <w:rsid w:val="005F74A6"/>
    <w:rsid w:val="00601E7A"/>
    <w:rsid w:val="00621180"/>
    <w:rsid w:val="006255BB"/>
    <w:rsid w:val="006262B6"/>
    <w:rsid w:val="006360F4"/>
    <w:rsid w:val="006414CD"/>
    <w:rsid w:val="00644154"/>
    <w:rsid w:val="00646C2E"/>
    <w:rsid w:val="006631C2"/>
    <w:rsid w:val="006639CF"/>
    <w:rsid w:val="00670738"/>
    <w:rsid w:val="00673832"/>
    <w:rsid w:val="00681341"/>
    <w:rsid w:val="00683E83"/>
    <w:rsid w:val="006903B7"/>
    <w:rsid w:val="006910C5"/>
    <w:rsid w:val="006A4D2E"/>
    <w:rsid w:val="006B0C63"/>
    <w:rsid w:val="006B2296"/>
    <w:rsid w:val="006B2FCE"/>
    <w:rsid w:val="006C3108"/>
    <w:rsid w:val="006C5266"/>
    <w:rsid w:val="006D6DBA"/>
    <w:rsid w:val="006E72AA"/>
    <w:rsid w:val="00702932"/>
    <w:rsid w:val="00703833"/>
    <w:rsid w:val="00706C9F"/>
    <w:rsid w:val="00715379"/>
    <w:rsid w:val="00715FFA"/>
    <w:rsid w:val="007212CB"/>
    <w:rsid w:val="00721C22"/>
    <w:rsid w:val="00727908"/>
    <w:rsid w:val="007412E6"/>
    <w:rsid w:val="00766649"/>
    <w:rsid w:val="00770164"/>
    <w:rsid w:val="00784ACB"/>
    <w:rsid w:val="00786CBE"/>
    <w:rsid w:val="007A0336"/>
    <w:rsid w:val="007A1039"/>
    <w:rsid w:val="007A1BAA"/>
    <w:rsid w:val="007A7809"/>
    <w:rsid w:val="007B3392"/>
    <w:rsid w:val="007B47E4"/>
    <w:rsid w:val="007B5490"/>
    <w:rsid w:val="007C094A"/>
    <w:rsid w:val="007C2238"/>
    <w:rsid w:val="007D74B9"/>
    <w:rsid w:val="007E3CA5"/>
    <w:rsid w:val="007F3766"/>
    <w:rsid w:val="007F5DEA"/>
    <w:rsid w:val="0080053D"/>
    <w:rsid w:val="00816FC5"/>
    <w:rsid w:val="00823365"/>
    <w:rsid w:val="00825243"/>
    <w:rsid w:val="00831DE5"/>
    <w:rsid w:val="008354BF"/>
    <w:rsid w:val="00836897"/>
    <w:rsid w:val="00866353"/>
    <w:rsid w:val="00867202"/>
    <w:rsid w:val="008864A0"/>
    <w:rsid w:val="008A24D6"/>
    <w:rsid w:val="008B02BE"/>
    <w:rsid w:val="008B6B6C"/>
    <w:rsid w:val="008C7BFB"/>
    <w:rsid w:val="008D3E4D"/>
    <w:rsid w:val="008E4616"/>
    <w:rsid w:val="008F09FA"/>
    <w:rsid w:val="008F1CA9"/>
    <w:rsid w:val="008F3DBD"/>
    <w:rsid w:val="008F656B"/>
    <w:rsid w:val="00921FF6"/>
    <w:rsid w:val="00933C45"/>
    <w:rsid w:val="00937DE4"/>
    <w:rsid w:val="00950EDC"/>
    <w:rsid w:val="00971F6D"/>
    <w:rsid w:val="009A4300"/>
    <w:rsid w:val="009B4790"/>
    <w:rsid w:val="009B6370"/>
    <w:rsid w:val="009B7AA0"/>
    <w:rsid w:val="009D307B"/>
    <w:rsid w:val="009E4B0A"/>
    <w:rsid w:val="00A2484B"/>
    <w:rsid w:val="00A31780"/>
    <w:rsid w:val="00A44F90"/>
    <w:rsid w:val="00A51C8C"/>
    <w:rsid w:val="00A621C4"/>
    <w:rsid w:val="00A641CA"/>
    <w:rsid w:val="00A83451"/>
    <w:rsid w:val="00A855A4"/>
    <w:rsid w:val="00A864C8"/>
    <w:rsid w:val="00A86A21"/>
    <w:rsid w:val="00A907F9"/>
    <w:rsid w:val="00AB30ED"/>
    <w:rsid w:val="00AC70B8"/>
    <w:rsid w:val="00AD3B63"/>
    <w:rsid w:val="00B03966"/>
    <w:rsid w:val="00B150F9"/>
    <w:rsid w:val="00B16700"/>
    <w:rsid w:val="00B33E23"/>
    <w:rsid w:val="00B4430D"/>
    <w:rsid w:val="00B44B7D"/>
    <w:rsid w:val="00B55AA1"/>
    <w:rsid w:val="00B56057"/>
    <w:rsid w:val="00B5746C"/>
    <w:rsid w:val="00B6195C"/>
    <w:rsid w:val="00B6197D"/>
    <w:rsid w:val="00B70127"/>
    <w:rsid w:val="00B756A7"/>
    <w:rsid w:val="00B862FA"/>
    <w:rsid w:val="00B92102"/>
    <w:rsid w:val="00BA3B30"/>
    <w:rsid w:val="00BA6282"/>
    <w:rsid w:val="00BA7B34"/>
    <w:rsid w:val="00BB5399"/>
    <w:rsid w:val="00BB7195"/>
    <w:rsid w:val="00BD03F9"/>
    <w:rsid w:val="00BD1B55"/>
    <w:rsid w:val="00BD7F6A"/>
    <w:rsid w:val="00BE26D9"/>
    <w:rsid w:val="00C20D16"/>
    <w:rsid w:val="00C23349"/>
    <w:rsid w:val="00C34D25"/>
    <w:rsid w:val="00C36E04"/>
    <w:rsid w:val="00C44FE5"/>
    <w:rsid w:val="00C450E5"/>
    <w:rsid w:val="00C610A3"/>
    <w:rsid w:val="00C63A4F"/>
    <w:rsid w:val="00C63E75"/>
    <w:rsid w:val="00C66FA0"/>
    <w:rsid w:val="00C703EE"/>
    <w:rsid w:val="00C71C23"/>
    <w:rsid w:val="00C80CA2"/>
    <w:rsid w:val="00C97E3C"/>
    <w:rsid w:val="00CA7E30"/>
    <w:rsid w:val="00CD1014"/>
    <w:rsid w:val="00CD4E65"/>
    <w:rsid w:val="00D001BD"/>
    <w:rsid w:val="00D0662E"/>
    <w:rsid w:val="00D15042"/>
    <w:rsid w:val="00D172A1"/>
    <w:rsid w:val="00D22A24"/>
    <w:rsid w:val="00D23303"/>
    <w:rsid w:val="00D312FD"/>
    <w:rsid w:val="00D321FE"/>
    <w:rsid w:val="00D44E00"/>
    <w:rsid w:val="00D72805"/>
    <w:rsid w:val="00D75E34"/>
    <w:rsid w:val="00D82051"/>
    <w:rsid w:val="00D9024A"/>
    <w:rsid w:val="00D95F7C"/>
    <w:rsid w:val="00D97619"/>
    <w:rsid w:val="00DA4482"/>
    <w:rsid w:val="00DA60A2"/>
    <w:rsid w:val="00DD02CA"/>
    <w:rsid w:val="00DD1138"/>
    <w:rsid w:val="00DF53F1"/>
    <w:rsid w:val="00E0557E"/>
    <w:rsid w:val="00E06344"/>
    <w:rsid w:val="00E17F10"/>
    <w:rsid w:val="00E2110D"/>
    <w:rsid w:val="00E30EB6"/>
    <w:rsid w:val="00E35B8C"/>
    <w:rsid w:val="00E36192"/>
    <w:rsid w:val="00E402F0"/>
    <w:rsid w:val="00E559E9"/>
    <w:rsid w:val="00E55A14"/>
    <w:rsid w:val="00E56D72"/>
    <w:rsid w:val="00E60852"/>
    <w:rsid w:val="00E7644F"/>
    <w:rsid w:val="00E76607"/>
    <w:rsid w:val="00EA4D98"/>
    <w:rsid w:val="00EA795D"/>
    <w:rsid w:val="00ED1E7C"/>
    <w:rsid w:val="00EE6AA2"/>
    <w:rsid w:val="00F03B42"/>
    <w:rsid w:val="00F312CD"/>
    <w:rsid w:val="00F3210D"/>
    <w:rsid w:val="00F334E5"/>
    <w:rsid w:val="00F337B5"/>
    <w:rsid w:val="00F47574"/>
    <w:rsid w:val="00F53CD3"/>
    <w:rsid w:val="00F631B6"/>
    <w:rsid w:val="00F71339"/>
    <w:rsid w:val="00F75862"/>
    <w:rsid w:val="00F91383"/>
    <w:rsid w:val="00F926F8"/>
    <w:rsid w:val="00F94A77"/>
    <w:rsid w:val="00F96882"/>
    <w:rsid w:val="00FA5615"/>
    <w:rsid w:val="00FB14CA"/>
    <w:rsid w:val="00FC490D"/>
    <w:rsid w:val="00FC60D0"/>
    <w:rsid w:val="00FF10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style="mso-position-horizontal-relative:margin;mso-position-vertical-relative:margin" fillcolor="none [3212]" strokecolor="none [3213]">
      <v:fill color="none [3212]"/>
      <v:stroke color="none [3213]" weight=".25pt"/>
    </o:shapedefaults>
    <o:shapelayout v:ext="edit">
      <o:idmap v:ext="edit" data="1"/>
    </o:shapelayout>
  </w:shapeDefaults>
  <w:decimalSymbol w:val="."/>
  <w:listSeparator w:val=","/>
  <w14:docId w14:val="452AC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864C8"/>
    <w:rPr>
      <w:color w:val="374C80" w:themeColor="accent1" w:themeShade="BF"/>
      <w:lang w:val="es-ES"/>
    </w:rPr>
  </w:style>
  <w:style w:type="paragraph" w:styleId="Ttulo1">
    <w:name w:val="heading 1"/>
    <w:basedOn w:val="Normal"/>
    <w:next w:val="Normal"/>
    <w:link w:val="Ttulo1Car"/>
    <w:qFormat/>
    <w:rsid w:val="00A864C8"/>
    <w:pPr>
      <w:jc w:val="right"/>
      <w:outlineLvl w:val="0"/>
    </w:pPr>
    <w:rPr>
      <w:rFonts w:asciiTheme="majorHAnsi" w:hAnsiTheme="majorHAnsi"/>
      <w:caps/>
      <w:color w:val="4A66AC" w:themeColor="accent1"/>
      <w:sz w:val="44"/>
      <w:szCs w:val="44"/>
    </w:rPr>
  </w:style>
  <w:style w:type="paragraph" w:styleId="Ttulo2">
    <w:name w:val="heading 2"/>
    <w:basedOn w:val="Normal"/>
    <w:next w:val="Normal"/>
    <w:link w:val="Ttulo2Car"/>
    <w:unhideWhenUsed/>
    <w:qFormat/>
    <w:rsid w:val="00A864C8"/>
    <w:pPr>
      <w:spacing w:after="0"/>
      <w:jc w:val="right"/>
      <w:outlineLvl w:val="1"/>
    </w:pPr>
    <w:rPr>
      <w:rFonts w:asciiTheme="majorHAnsi" w:hAnsiTheme="majorHAnsi"/>
      <w:color w:val="4A66AC" w:themeColor="accent1"/>
      <w:sz w:val="36"/>
      <w:szCs w:val="36"/>
    </w:rPr>
  </w:style>
  <w:style w:type="paragraph" w:styleId="Ttulo3">
    <w:name w:val="heading 3"/>
    <w:basedOn w:val="Normal"/>
    <w:next w:val="Normal"/>
    <w:link w:val="Ttulo3Car"/>
    <w:unhideWhenUsed/>
    <w:qFormat/>
    <w:rsid w:val="00A864C8"/>
    <w:pPr>
      <w:spacing w:before="1000" w:after="0"/>
      <w:jc w:val="right"/>
      <w:outlineLvl w:val="2"/>
    </w:pPr>
    <w:rPr>
      <w:rFonts w:asciiTheme="majorHAnsi" w:hAnsiTheme="majorHAnsi"/>
      <w:caps/>
      <w:color w:val="4A66AC" w:themeColor="accent1"/>
      <w:sz w:val="36"/>
      <w:szCs w:val="36"/>
    </w:rPr>
  </w:style>
  <w:style w:type="paragraph" w:styleId="Ttulo4">
    <w:name w:val="heading 4"/>
    <w:basedOn w:val="Normal"/>
    <w:next w:val="Normal"/>
    <w:link w:val="Ttulo4Car"/>
    <w:unhideWhenUsed/>
    <w:qFormat/>
    <w:rsid w:val="00A864C8"/>
    <w:pPr>
      <w:jc w:val="right"/>
      <w:outlineLvl w:val="3"/>
    </w:pPr>
    <w:rPr>
      <w:rFonts w:asciiTheme="majorHAnsi" w:hAnsiTheme="majorHAnsi"/>
      <w:color w:val="4A66AC" w:themeColor="accent1"/>
      <w:sz w:val="24"/>
    </w:rPr>
  </w:style>
  <w:style w:type="paragraph" w:styleId="Ttulo5">
    <w:name w:val="heading 5"/>
    <w:basedOn w:val="Normal"/>
    <w:next w:val="Normal"/>
    <w:link w:val="Ttulo5Car"/>
    <w:qFormat/>
    <w:rsid w:val="00D72805"/>
    <w:pPr>
      <w:tabs>
        <w:tab w:val="num" w:pos="1008"/>
      </w:tabs>
      <w:spacing w:before="240" w:after="60" w:line="240" w:lineRule="auto"/>
      <w:ind w:left="1008" w:hanging="1008"/>
      <w:jc w:val="both"/>
      <w:outlineLvl w:val="4"/>
    </w:pPr>
    <w:rPr>
      <w:rFonts w:ascii="Arial" w:eastAsia="Times New Roman" w:hAnsi="Arial" w:cs="Times New Roman"/>
      <w:b/>
      <w:bCs/>
      <w:i/>
      <w:iCs/>
      <w:color w:val="auto"/>
      <w:sz w:val="26"/>
      <w:szCs w:val="26"/>
      <w:lang w:val="es-PE"/>
    </w:rPr>
  </w:style>
  <w:style w:type="paragraph" w:styleId="Ttulo6">
    <w:name w:val="heading 6"/>
    <w:basedOn w:val="Normal"/>
    <w:next w:val="Normal"/>
    <w:link w:val="Ttulo6Car"/>
    <w:unhideWhenUsed/>
    <w:qFormat/>
    <w:rsid w:val="00A864C8"/>
    <w:pPr>
      <w:keepNext/>
      <w:spacing w:after="0" w:line="240" w:lineRule="auto"/>
      <w:outlineLvl w:val="5"/>
    </w:pPr>
    <w:rPr>
      <w:rFonts w:ascii="Times New Roman" w:eastAsia="Times New Roman" w:hAnsi="Times New Roman" w:cs="Times New Roman"/>
      <w:color w:val="1B1D3D" w:themeColor="text2" w:themeShade="BF"/>
      <w:sz w:val="60"/>
    </w:rPr>
  </w:style>
  <w:style w:type="paragraph" w:styleId="Ttulo7">
    <w:name w:val="heading 7"/>
    <w:basedOn w:val="Normal"/>
    <w:next w:val="Normal"/>
    <w:link w:val="Ttulo7Car"/>
    <w:qFormat/>
    <w:rsid w:val="00D72805"/>
    <w:pPr>
      <w:tabs>
        <w:tab w:val="num" w:pos="1296"/>
      </w:tabs>
      <w:spacing w:before="240" w:after="60" w:line="240" w:lineRule="auto"/>
      <w:ind w:left="1296" w:hanging="1296"/>
      <w:jc w:val="both"/>
      <w:outlineLvl w:val="6"/>
    </w:pPr>
    <w:rPr>
      <w:rFonts w:ascii="Times New Roman" w:eastAsia="Times New Roman" w:hAnsi="Times New Roman" w:cs="Times New Roman"/>
      <w:color w:val="auto"/>
      <w:sz w:val="24"/>
      <w:szCs w:val="24"/>
      <w:lang w:val="es-PE"/>
    </w:rPr>
  </w:style>
  <w:style w:type="paragraph" w:styleId="Ttulo8">
    <w:name w:val="heading 8"/>
    <w:basedOn w:val="Normal"/>
    <w:next w:val="Normal"/>
    <w:link w:val="Ttulo8Car"/>
    <w:qFormat/>
    <w:rsid w:val="00D72805"/>
    <w:pPr>
      <w:tabs>
        <w:tab w:val="num" w:pos="1440"/>
      </w:tabs>
      <w:spacing w:before="240" w:after="60" w:line="240" w:lineRule="auto"/>
      <w:ind w:left="1440" w:hanging="1440"/>
      <w:jc w:val="both"/>
      <w:outlineLvl w:val="7"/>
    </w:pPr>
    <w:rPr>
      <w:rFonts w:ascii="Times New Roman" w:eastAsia="Times New Roman" w:hAnsi="Times New Roman" w:cs="Times New Roman"/>
      <w:i/>
      <w:iCs/>
      <w:color w:val="auto"/>
      <w:sz w:val="24"/>
      <w:szCs w:val="24"/>
      <w:lang w:val="es-PE"/>
    </w:rPr>
  </w:style>
  <w:style w:type="paragraph" w:styleId="Ttulo9">
    <w:name w:val="heading 9"/>
    <w:basedOn w:val="Normal"/>
    <w:next w:val="Normal"/>
    <w:link w:val="Ttulo9Car"/>
    <w:qFormat/>
    <w:rsid w:val="00D72805"/>
    <w:pPr>
      <w:tabs>
        <w:tab w:val="num" w:pos="1584"/>
      </w:tabs>
      <w:spacing w:before="240" w:after="60" w:line="240" w:lineRule="auto"/>
      <w:ind w:left="1584" w:hanging="1584"/>
      <w:jc w:val="both"/>
      <w:outlineLvl w:val="8"/>
    </w:pPr>
    <w:rPr>
      <w:rFonts w:ascii="Arial" w:eastAsia="Times New Roman" w:hAnsi="Arial" w:cs="Arial"/>
      <w:color w:val="auto"/>
      <w:lang w:val="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semiHidden/>
    <w:unhideWhenUsed/>
    <w:rsid w:val="00A864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864C8"/>
    <w:rPr>
      <w:rFonts w:ascii="Tahoma" w:hAnsi="Tahoma" w:cs="Tahoma"/>
      <w:sz w:val="16"/>
      <w:szCs w:val="16"/>
    </w:rPr>
  </w:style>
  <w:style w:type="table" w:styleId="Tablaconcuadrcula">
    <w:name w:val="Table Grid"/>
    <w:basedOn w:val="Tablanormal"/>
    <w:rsid w:val="00A864C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Intro">
    <w:name w:val="Intro"/>
    <w:basedOn w:val="Normal"/>
    <w:qFormat/>
    <w:rsid w:val="00A864C8"/>
    <w:pPr>
      <w:ind w:left="1440"/>
    </w:pPr>
    <w:rPr>
      <w:sz w:val="28"/>
    </w:rPr>
  </w:style>
  <w:style w:type="character" w:styleId="Textodelmarcadordeposicin">
    <w:name w:val="Placeholder Text"/>
    <w:basedOn w:val="Fuentedeprrafopredeter"/>
    <w:uiPriority w:val="99"/>
    <w:semiHidden/>
    <w:rsid w:val="00A864C8"/>
    <w:rPr>
      <w:color w:val="808080"/>
    </w:rPr>
  </w:style>
  <w:style w:type="character" w:customStyle="1" w:styleId="Ttulo2Car">
    <w:name w:val="Título 2 Car"/>
    <w:basedOn w:val="Fuentedeprrafopredeter"/>
    <w:link w:val="Ttulo2"/>
    <w:uiPriority w:val="9"/>
    <w:rsid w:val="00A864C8"/>
    <w:rPr>
      <w:rFonts w:asciiTheme="majorHAnsi" w:hAnsiTheme="majorHAnsi"/>
      <w:color w:val="4A66AC" w:themeColor="accent1"/>
      <w:sz w:val="36"/>
      <w:szCs w:val="36"/>
    </w:rPr>
  </w:style>
  <w:style w:type="character" w:customStyle="1" w:styleId="Ttulo3Car">
    <w:name w:val="Título 3 Car"/>
    <w:basedOn w:val="Fuentedeprrafopredeter"/>
    <w:link w:val="Ttulo3"/>
    <w:uiPriority w:val="9"/>
    <w:rsid w:val="00A864C8"/>
    <w:rPr>
      <w:rFonts w:asciiTheme="majorHAnsi" w:hAnsiTheme="majorHAnsi"/>
      <w:caps/>
      <w:color w:val="4A66AC" w:themeColor="accent1"/>
      <w:sz w:val="36"/>
      <w:szCs w:val="36"/>
    </w:rPr>
  </w:style>
  <w:style w:type="character" w:customStyle="1" w:styleId="Ttulo4Car">
    <w:name w:val="Título 4 Car"/>
    <w:basedOn w:val="Fuentedeprrafopredeter"/>
    <w:link w:val="Ttulo4"/>
    <w:uiPriority w:val="9"/>
    <w:rsid w:val="00A864C8"/>
    <w:rPr>
      <w:rFonts w:asciiTheme="majorHAnsi" w:hAnsiTheme="majorHAnsi"/>
      <w:color w:val="4A66AC" w:themeColor="accent1"/>
      <w:sz w:val="24"/>
    </w:rPr>
  </w:style>
  <w:style w:type="character" w:customStyle="1" w:styleId="Ttulo6Car">
    <w:name w:val="Título 6 Car"/>
    <w:basedOn w:val="Fuentedeprrafopredeter"/>
    <w:link w:val="Ttulo6"/>
    <w:rsid w:val="00A864C8"/>
    <w:rPr>
      <w:rFonts w:ascii="Times New Roman" w:eastAsia="Times New Roman" w:hAnsi="Times New Roman" w:cs="Times New Roman"/>
      <w:color w:val="1B1D3D" w:themeColor="text2" w:themeShade="BF"/>
      <w:sz w:val="60"/>
    </w:rPr>
  </w:style>
  <w:style w:type="paragraph" w:customStyle="1" w:styleId="TabName">
    <w:name w:val="Tab Name"/>
    <w:basedOn w:val="Normal"/>
    <w:rsid w:val="00A864C8"/>
    <w:pPr>
      <w:jc w:val="center"/>
    </w:pPr>
    <w:rPr>
      <w:color w:val="4A66AC" w:themeColor="accent1"/>
      <w:sz w:val="32"/>
    </w:rPr>
  </w:style>
  <w:style w:type="paragraph" w:styleId="Prrafodelista">
    <w:name w:val="List Paragraph"/>
    <w:basedOn w:val="Normal"/>
    <w:uiPriority w:val="34"/>
    <w:qFormat/>
    <w:rsid w:val="00A864C8"/>
    <w:pPr>
      <w:numPr>
        <w:numId w:val="1"/>
      </w:numPr>
      <w:spacing w:after="400" w:line="240" w:lineRule="auto"/>
    </w:pPr>
    <w:rPr>
      <w:color w:val="4A66AC" w:themeColor="accent1"/>
      <w:sz w:val="32"/>
    </w:rPr>
  </w:style>
  <w:style w:type="paragraph" w:customStyle="1" w:styleId="1Spine">
    <w:name w:val="1&quot; Spine"/>
    <w:basedOn w:val="Normal"/>
    <w:qFormat/>
    <w:rsid w:val="00A864C8"/>
    <w:pPr>
      <w:spacing w:after="0" w:line="240" w:lineRule="auto"/>
      <w:jc w:val="center"/>
    </w:pPr>
    <w:rPr>
      <w:b/>
      <w:color w:val="1B1D3D" w:themeColor="text2" w:themeShade="BF"/>
      <w:sz w:val="44"/>
      <w:szCs w:val="44"/>
    </w:rPr>
  </w:style>
  <w:style w:type="paragraph" w:customStyle="1" w:styleId="15Spine">
    <w:name w:val="1.5&quot; Spine"/>
    <w:basedOn w:val="Normal"/>
    <w:qFormat/>
    <w:rsid w:val="00A864C8"/>
    <w:pPr>
      <w:spacing w:after="0" w:line="240" w:lineRule="auto"/>
      <w:jc w:val="center"/>
    </w:pPr>
    <w:rPr>
      <w:b/>
      <w:color w:val="1B1D3D" w:themeColor="text2" w:themeShade="BF"/>
      <w:sz w:val="48"/>
      <w:szCs w:val="48"/>
    </w:rPr>
  </w:style>
  <w:style w:type="paragraph" w:customStyle="1" w:styleId="2Spine">
    <w:name w:val="2&quot; Spine"/>
    <w:basedOn w:val="Normal"/>
    <w:qFormat/>
    <w:rsid w:val="00A864C8"/>
    <w:pPr>
      <w:spacing w:after="0" w:line="240" w:lineRule="auto"/>
      <w:jc w:val="center"/>
    </w:pPr>
    <w:rPr>
      <w:b/>
      <w:color w:val="1B1D3D" w:themeColor="text2" w:themeShade="BF"/>
      <w:sz w:val="56"/>
      <w:szCs w:val="56"/>
    </w:rPr>
  </w:style>
  <w:style w:type="paragraph" w:customStyle="1" w:styleId="3Spine">
    <w:name w:val="3&quot; Spine"/>
    <w:basedOn w:val="Normal"/>
    <w:qFormat/>
    <w:rsid w:val="00A864C8"/>
    <w:pPr>
      <w:spacing w:after="0" w:line="240" w:lineRule="auto"/>
      <w:jc w:val="center"/>
    </w:pPr>
    <w:rPr>
      <w:b/>
      <w:color w:val="1B1D3D" w:themeColor="text2" w:themeShade="BF"/>
      <w:sz w:val="64"/>
      <w:szCs w:val="64"/>
    </w:rPr>
  </w:style>
  <w:style w:type="paragraph" w:styleId="Encabezado">
    <w:name w:val="header"/>
    <w:aliases w:val="encabezado,Header Char,h"/>
    <w:basedOn w:val="Normal"/>
    <w:link w:val="EncabezadoCar"/>
    <w:unhideWhenUsed/>
    <w:rsid w:val="00A864C8"/>
    <w:pPr>
      <w:tabs>
        <w:tab w:val="center" w:pos="4680"/>
        <w:tab w:val="right" w:pos="9360"/>
      </w:tabs>
      <w:spacing w:after="0" w:line="240" w:lineRule="auto"/>
    </w:pPr>
  </w:style>
  <w:style w:type="character" w:customStyle="1" w:styleId="EncabezadoCar">
    <w:name w:val="Encabezado Car"/>
    <w:aliases w:val="encabezado Car,Header Char Car,h Car"/>
    <w:basedOn w:val="Fuentedeprrafopredeter"/>
    <w:link w:val="Encabezado"/>
    <w:uiPriority w:val="99"/>
    <w:semiHidden/>
    <w:rsid w:val="00A864C8"/>
  </w:style>
  <w:style w:type="paragraph" w:styleId="Piedepgina">
    <w:name w:val="footer"/>
    <w:basedOn w:val="Normal"/>
    <w:link w:val="PiedepginaCar"/>
    <w:unhideWhenUsed/>
    <w:rsid w:val="00A864C8"/>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emiHidden/>
    <w:rsid w:val="00A864C8"/>
  </w:style>
  <w:style w:type="character" w:customStyle="1" w:styleId="Ttulo1Car">
    <w:name w:val="Título 1 Car"/>
    <w:basedOn w:val="Fuentedeprrafopredeter"/>
    <w:link w:val="Ttulo1"/>
    <w:uiPriority w:val="9"/>
    <w:rsid w:val="00A864C8"/>
    <w:rPr>
      <w:rFonts w:asciiTheme="majorHAnsi" w:hAnsiTheme="majorHAnsi"/>
      <w:caps/>
      <w:color w:val="4A66AC" w:themeColor="accent1"/>
      <w:sz w:val="44"/>
      <w:szCs w:val="44"/>
    </w:rPr>
  </w:style>
  <w:style w:type="paragraph" w:customStyle="1" w:styleId="ClassName">
    <w:name w:val="Class Name"/>
    <w:basedOn w:val="Ttulo6"/>
    <w:qFormat/>
    <w:rsid w:val="00A864C8"/>
    <w:pPr>
      <w:jc w:val="center"/>
    </w:pPr>
    <w:rPr>
      <w:rFonts w:asciiTheme="majorHAnsi" w:hAnsiTheme="majorHAnsi"/>
      <w:caps/>
      <w:color w:val="4A66AC" w:themeColor="accent1"/>
      <w:sz w:val="44"/>
    </w:rPr>
  </w:style>
  <w:style w:type="paragraph" w:styleId="Ttulo">
    <w:name w:val="Title"/>
    <w:basedOn w:val="Ttulo3"/>
    <w:next w:val="Normal"/>
    <w:link w:val="TtuloCar"/>
    <w:uiPriority w:val="10"/>
    <w:qFormat/>
    <w:rsid w:val="00A864C8"/>
  </w:style>
  <w:style w:type="character" w:customStyle="1" w:styleId="TtuloCar">
    <w:name w:val="Título Car"/>
    <w:basedOn w:val="Fuentedeprrafopredeter"/>
    <w:link w:val="Ttulo"/>
    <w:uiPriority w:val="10"/>
    <w:rsid w:val="00A864C8"/>
    <w:rPr>
      <w:rFonts w:asciiTheme="majorHAnsi" w:hAnsiTheme="majorHAnsi"/>
      <w:caps/>
      <w:color w:val="4A66AC" w:themeColor="accent1"/>
      <w:sz w:val="36"/>
      <w:szCs w:val="36"/>
    </w:rPr>
  </w:style>
  <w:style w:type="character" w:customStyle="1" w:styleId="Ttulo5Car">
    <w:name w:val="Título 5 Car"/>
    <w:basedOn w:val="Fuentedeprrafopredeter"/>
    <w:link w:val="Ttulo5"/>
    <w:rsid w:val="00D72805"/>
    <w:rPr>
      <w:rFonts w:ascii="Arial" w:eastAsia="Times New Roman" w:hAnsi="Arial" w:cs="Times New Roman"/>
      <w:b/>
      <w:bCs/>
      <w:i/>
      <w:iCs/>
      <w:sz w:val="26"/>
      <w:szCs w:val="26"/>
      <w:lang w:val="es-PE"/>
    </w:rPr>
  </w:style>
  <w:style w:type="character" w:customStyle="1" w:styleId="Ttulo7Car">
    <w:name w:val="Título 7 Car"/>
    <w:basedOn w:val="Fuentedeprrafopredeter"/>
    <w:link w:val="Ttulo7"/>
    <w:rsid w:val="00D72805"/>
    <w:rPr>
      <w:rFonts w:ascii="Times New Roman" w:eastAsia="Times New Roman" w:hAnsi="Times New Roman" w:cs="Times New Roman"/>
      <w:sz w:val="24"/>
      <w:szCs w:val="24"/>
      <w:lang w:val="es-PE"/>
    </w:rPr>
  </w:style>
  <w:style w:type="character" w:customStyle="1" w:styleId="Ttulo8Car">
    <w:name w:val="Título 8 Car"/>
    <w:basedOn w:val="Fuentedeprrafopredeter"/>
    <w:link w:val="Ttulo8"/>
    <w:rsid w:val="00D72805"/>
    <w:rPr>
      <w:rFonts w:ascii="Times New Roman" w:eastAsia="Times New Roman" w:hAnsi="Times New Roman" w:cs="Times New Roman"/>
      <w:i/>
      <w:iCs/>
      <w:sz w:val="24"/>
      <w:szCs w:val="24"/>
      <w:lang w:val="es-PE"/>
    </w:rPr>
  </w:style>
  <w:style w:type="character" w:customStyle="1" w:styleId="Ttulo9Car">
    <w:name w:val="Título 9 Car"/>
    <w:basedOn w:val="Fuentedeprrafopredeter"/>
    <w:link w:val="Ttulo9"/>
    <w:rsid w:val="00D72805"/>
    <w:rPr>
      <w:rFonts w:ascii="Arial" w:eastAsia="Times New Roman" w:hAnsi="Arial" w:cs="Arial"/>
      <w:lang w:val="es-PE"/>
    </w:rPr>
  </w:style>
  <w:style w:type="paragraph" w:customStyle="1" w:styleId="TableText">
    <w:name w:val="Table Text"/>
    <w:basedOn w:val="Textoindependiente"/>
    <w:rsid w:val="00D72805"/>
    <w:pPr>
      <w:spacing w:before="60" w:after="60"/>
      <w:ind w:left="0"/>
    </w:pPr>
    <w:rPr>
      <w:sz w:val="16"/>
    </w:rPr>
  </w:style>
  <w:style w:type="paragraph" w:styleId="Textoindependiente">
    <w:name w:val="Body Text"/>
    <w:basedOn w:val="Normal"/>
    <w:link w:val="TextoindependienteCar"/>
    <w:rsid w:val="00D72805"/>
    <w:pPr>
      <w:spacing w:after="120" w:line="240" w:lineRule="auto"/>
      <w:ind w:left="720"/>
      <w:jc w:val="both"/>
    </w:pPr>
    <w:rPr>
      <w:rFonts w:ascii="Arial" w:eastAsia="Times New Roman" w:hAnsi="Arial" w:cs="Times New Roman"/>
      <w:color w:val="auto"/>
      <w:sz w:val="20"/>
      <w:szCs w:val="20"/>
      <w:lang w:val="es-PE"/>
    </w:rPr>
  </w:style>
  <w:style w:type="character" w:customStyle="1" w:styleId="TextoindependienteCar">
    <w:name w:val="Texto independiente Car"/>
    <w:basedOn w:val="Fuentedeprrafopredeter"/>
    <w:link w:val="Textoindependiente"/>
    <w:rsid w:val="00D72805"/>
    <w:rPr>
      <w:rFonts w:ascii="Arial" w:eastAsia="Times New Roman" w:hAnsi="Arial" w:cs="Times New Roman"/>
      <w:sz w:val="20"/>
      <w:szCs w:val="20"/>
      <w:lang w:val="es-PE"/>
    </w:rPr>
  </w:style>
  <w:style w:type="paragraph" w:styleId="TDC1">
    <w:name w:val="toc 1"/>
    <w:basedOn w:val="Normal"/>
    <w:next w:val="Normal"/>
    <w:autoRedefine/>
    <w:uiPriority w:val="39"/>
    <w:rsid w:val="00D72805"/>
    <w:pPr>
      <w:tabs>
        <w:tab w:val="left" w:pos="510"/>
        <w:tab w:val="right" w:leader="dot" w:pos="9540"/>
      </w:tabs>
      <w:spacing w:before="240" w:after="60" w:line="240" w:lineRule="auto"/>
      <w:jc w:val="both"/>
    </w:pPr>
    <w:rPr>
      <w:rFonts w:ascii="Arial" w:eastAsia="Times New Roman" w:hAnsi="Arial" w:cs="Arial"/>
      <w:b/>
      <w:bCs/>
      <w:caps/>
      <w:color w:val="auto"/>
      <w:szCs w:val="24"/>
      <w:lang w:val="es-PE"/>
    </w:rPr>
  </w:style>
  <w:style w:type="paragraph" w:styleId="TDC2">
    <w:name w:val="toc 2"/>
    <w:basedOn w:val="Normal"/>
    <w:next w:val="Normal"/>
    <w:autoRedefine/>
    <w:uiPriority w:val="39"/>
    <w:rsid w:val="00D72805"/>
    <w:pPr>
      <w:tabs>
        <w:tab w:val="left" w:pos="600"/>
        <w:tab w:val="left" w:pos="1077"/>
        <w:tab w:val="right" w:leader="dot" w:pos="9540"/>
      </w:tabs>
      <w:spacing w:before="240" w:after="0" w:line="240" w:lineRule="auto"/>
      <w:ind w:left="510"/>
      <w:jc w:val="both"/>
    </w:pPr>
    <w:rPr>
      <w:rFonts w:ascii="Arial" w:eastAsia="Times New Roman" w:hAnsi="Arial" w:cs="Times New Roman"/>
      <w:b/>
      <w:bCs/>
      <w:noProof/>
      <w:color w:val="auto"/>
      <w:sz w:val="20"/>
      <w:szCs w:val="20"/>
      <w:lang w:val="es-PE"/>
    </w:rPr>
  </w:style>
  <w:style w:type="paragraph" w:customStyle="1" w:styleId="TableHeading">
    <w:name w:val="Table Heading"/>
    <w:basedOn w:val="TableText"/>
    <w:rsid w:val="00D72805"/>
    <w:pPr>
      <w:keepNext/>
    </w:pPr>
    <w:rPr>
      <w:b/>
    </w:rPr>
  </w:style>
  <w:style w:type="paragraph" w:customStyle="1" w:styleId="Version">
    <w:name w:val="Version"/>
    <w:basedOn w:val="Textoindependiente"/>
    <w:rsid w:val="00D72805"/>
  </w:style>
  <w:style w:type="character" w:styleId="Hipervnculo">
    <w:name w:val="Hyperlink"/>
    <w:uiPriority w:val="99"/>
    <w:rsid w:val="00D72805"/>
    <w:rPr>
      <w:color w:val="0000FF"/>
      <w:u w:val="single"/>
    </w:rPr>
  </w:style>
  <w:style w:type="paragraph" w:customStyle="1" w:styleId="TOCTitle">
    <w:name w:val="TOC Title"/>
    <w:basedOn w:val="Textoindependiente"/>
    <w:next w:val="Textoindependiente"/>
    <w:rsid w:val="00D72805"/>
    <w:pPr>
      <w:pBdr>
        <w:top w:val="single" w:sz="6" w:space="12" w:color="auto"/>
      </w:pBdr>
      <w:spacing w:before="120"/>
      <w:ind w:left="0"/>
    </w:pPr>
    <w:rPr>
      <w:b/>
      <w:sz w:val="24"/>
    </w:rPr>
  </w:style>
  <w:style w:type="paragraph" w:customStyle="1" w:styleId="TableNumber">
    <w:name w:val="Table Number"/>
    <w:basedOn w:val="TableText"/>
    <w:rsid w:val="00D72805"/>
    <w:pPr>
      <w:numPr>
        <w:numId w:val="3"/>
      </w:numPr>
      <w:tabs>
        <w:tab w:val="left" w:pos="288"/>
      </w:tabs>
    </w:pPr>
  </w:style>
  <w:style w:type="paragraph" w:customStyle="1" w:styleId="graphic">
    <w:name w:val="graphic"/>
    <w:basedOn w:val="Textoindependiente"/>
    <w:rsid w:val="00D72805"/>
    <w:pPr>
      <w:spacing w:before="120"/>
      <w:ind w:left="0"/>
      <w:jc w:val="right"/>
    </w:pPr>
  </w:style>
  <w:style w:type="paragraph" w:customStyle="1" w:styleId="Footerwide">
    <w:name w:val="Footer wide"/>
    <w:basedOn w:val="Piedepgina"/>
    <w:rsid w:val="00D72805"/>
    <w:pPr>
      <w:tabs>
        <w:tab w:val="clear" w:pos="4680"/>
        <w:tab w:val="clear" w:pos="9360"/>
        <w:tab w:val="center" w:pos="4419"/>
        <w:tab w:val="center" w:pos="7200"/>
        <w:tab w:val="right" w:pos="8838"/>
        <w:tab w:val="right" w:pos="14400"/>
      </w:tabs>
      <w:jc w:val="both"/>
    </w:pPr>
    <w:rPr>
      <w:rFonts w:ascii="Arial" w:eastAsia="Times New Roman" w:hAnsi="Arial" w:cs="Times New Roman"/>
      <w:color w:val="auto"/>
      <w:sz w:val="20"/>
      <w:szCs w:val="20"/>
      <w:lang w:val="es-PE"/>
    </w:rPr>
  </w:style>
  <w:style w:type="paragraph" w:styleId="Listaconvietas">
    <w:name w:val="List Bullet"/>
    <w:basedOn w:val="Textoindependiente"/>
    <w:rsid w:val="00D72805"/>
    <w:pPr>
      <w:numPr>
        <w:numId w:val="2"/>
      </w:numPr>
      <w:tabs>
        <w:tab w:val="clear" w:pos="360"/>
        <w:tab w:val="left" w:pos="1008"/>
      </w:tabs>
      <w:ind w:left="1008" w:hanging="288"/>
    </w:pPr>
  </w:style>
  <w:style w:type="paragraph" w:customStyle="1" w:styleId="CDDTitulo1">
    <w:name w:val="CDD Titulo 1"/>
    <w:basedOn w:val="CDDNormal"/>
    <w:next w:val="CDDNormal"/>
    <w:rsid w:val="00D72805"/>
    <w:pPr>
      <w:spacing w:before="240" w:after="80"/>
      <w:jc w:val="center"/>
    </w:pPr>
    <w:rPr>
      <w:b/>
      <w:caps/>
      <w:sz w:val="36"/>
    </w:rPr>
  </w:style>
  <w:style w:type="paragraph" w:customStyle="1" w:styleId="CDDNormal">
    <w:name w:val="CDD Normal"/>
    <w:rsid w:val="00D72805"/>
    <w:pPr>
      <w:spacing w:before="60" w:after="60" w:line="240" w:lineRule="auto"/>
      <w:jc w:val="both"/>
    </w:pPr>
    <w:rPr>
      <w:rFonts w:ascii="Garamond" w:eastAsia="Times New Roman" w:hAnsi="Garamond" w:cs="Times New Roman"/>
      <w:noProof/>
      <w:szCs w:val="20"/>
    </w:rPr>
  </w:style>
  <w:style w:type="paragraph" w:customStyle="1" w:styleId="CDDListadeVietas">
    <w:name w:val="CDD Lista de Viñetas"/>
    <w:basedOn w:val="CDDNormal"/>
    <w:next w:val="CDDNormal"/>
    <w:rsid w:val="00D72805"/>
    <w:pPr>
      <w:numPr>
        <w:numId w:val="5"/>
      </w:numPr>
      <w:spacing w:before="50" w:after="50"/>
    </w:pPr>
  </w:style>
  <w:style w:type="paragraph" w:customStyle="1" w:styleId="CDDEN01">
    <w:name w:val="CDD EN01"/>
    <w:basedOn w:val="CDDTitulo1"/>
    <w:next w:val="CDDNormalEN01"/>
    <w:rsid w:val="00D72805"/>
    <w:pPr>
      <w:jc w:val="left"/>
    </w:pPr>
  </w:style>
  <w:style w:type="paragraph" w:customStyle="1" w:styleId="CDDNormalEN01">
    <w:name w:val="CDD Normal EN01"/>
    <w:basedOn w:val="CDDNormal"/>
    <w:rsid w:val="00D72805"/>
    <w:pPr>
      <w:ind w:left="567"/>
    </w:pPr>
  </w:style>
  <w:style w:type="paragraph" w:customStyle="1" w:styleId="CDDEN02">
    <w:name w:val="CDD EN02"/>
    <w:basedOn w:val="Normal"/>
    <w:next w:val="CDDNormalEN02"/>
    <w:rsid w:val="00D72805"/>
    <w:pPr>
      <w:spacing w:before="240" w:after="80" w:line="240" w:lineRule="auto"/>
      <w:jc w:val="both"/>
    </w:pPr>
    <w:rPr>
      <w:rFonts w:ascii="Garamond" w:eastAsia="Times New Roman" w:hAnsi="Garamond" w:cs="Times New Roman"/>
      <w:b/>
      <w:caps/>
      <w:noProof/>
      <w:color w:val="auto"/>
      <w:sz w:val="32"/>
      <w:szCs w:val="20"/>
      <w:lang w:val="en-US"/>
    </w:rPr>
  </w:style>
  <w:style w:type="paragraph" w:customStyle="1" w:styleId="CDDNormalEN02">
    <w:name w:val="CDD Normal EN02"/>
    <w:basedOn w:val="CDDNormal"/>
    <w:rsid w:val="00D72805"/>
    <w:pPr>
      <w:ind w:left="1276"/>
    </w:pPr>
  </w:style>
  <w:style w:type="paragraph" w:customStyle="1" w:styleId="CDDEN03">
    <w:name w:val="CDD EN03"/>
    <w:basedOn w:val="Normal"/>
    <w:next w:val="CDDNormalEN03"/>
    <w:rsid w:val="00D72805"/>
    <w:pPr>
      <w:spacing w:before="160" w:after="60" w:line="240" w:lineRule="auto"/>
      <w:jc w:val="both"/>
    </w:pPr>
    <w:rPr>
      <w:rFonts w:ascii="Garamond" w:eastAsia="Times New Roman" w:hAnsi="Garamond" w:cs="Times New Roman"/>
      <w:b/>
      <w:caps/>
      <w:noProof/>
      <w:color w:val="auto"/>
      <w:sz w:val="30"/>
      <w:szCs w:val="20"/>
      <w:lang w:val="en-US"/>
    </w:rPr>
  </w:style>
  <w:style w:type="paragraph" w:customStyle="1" w:styleId="CDDNormalEN03">
    <w:name w:val="CDD Normal EN03"/>
    <w:basedOn w:val="CDDNormal"/>
    <w:rsid w:val="00D72805"/>
    <w:pPr>
      <w:ind w:left="2126"/>
    </w:pPr>
  </w:style>
  <w:style w:type="paragraph" w:customStyle="1" w:styleId="CDDEN04">
    <w:name w:val="CDD EN04"/>
    <w:basedOn w:val="Normal"/>
    <w:next w:val="Normal"/>
    <w:rsid w:val="00D72805"/>
    <w:pPr>
      <w:spacing w:before="240" w:after="80" w:line="240" w:lineRule="auto"/>
      <w:jc w:val="both"/>
    </w:pPr>
    <w:rPr>
      <w:rFonts w:ascii="Garamond" w:eastAsia="Times New Roman" w:hAnsi="Garamond" w:cs="Times New Roman"/>
      <w:b/>
      <w:caps/>
      <w:noProof/>
      <w:color w:val="auto"/>
      <w:sz w:val="28"/>
      <w:szCs w:val="20"/>
      <w:lang w:val="en-US"/>
    </w:rPr>
  </w:style>
  <w:style w:type="paragraph" w:customStyle="1" w:styleId="CDDEN05">
    <w:name w:val="CDD EN05"/>
    <w:basedOn w:val="Normal"/>
    <w:next w:val="Normal"/>
    <w:rsid w:val="00D72805"/>
    <w:pPr>
      <w:spacing w:before="240" w:after="80" w:line="240" w:lineRule="auto"/>
      <w:jc w:val="both"/>
    </w:pPr>
    <w:rPr>
      <w:rFonts w:ascii="Garamond" w:eastAsia="Times New Roman" w:hAnsi="Garamond" w:cs="Times New Roman"/>
      <w:b/>
      <w:caps/>
      <w:noProof/>
      <w:color w:val="auto"/>
      <w:sz w:val="26"/>
      <w:szCs w:val="20"/>
      <w:lang w:val="en-US"/>
    </w:rPr>
  </w:style>
  <w:style w:type="paragraph" w:customStyle="1" w:styleId="BasicText">
    <w:name w:val="Basic Text"/>
    <w:basedOn w:val="Normal"/>
    <w:rsid w:val="00D72805"/>
    <w:pPr>
      <w:spacing w:after="0" w:line="240" w:lineRule="auto"/>
      <w:jc w:val="both"/>
    </w:pPr>
    <w:rPr>
      <w:rFonts w:ascii="Arial" w:eastAsia="Times New Roman" w:hAnsi="Arial" w:cs="Times New Roman"/>
      <w:color w:val="auto"/>
      <w:szCs w:val="20"/>
      <w:lang w:val="en-US"/>
    </w:rPr>
  </w:style>
  <w:style w:type="character" w:styleId="Nmerodepgina">
    <w:name w:val="page number"/>
    <w:basedOn w:val="Fuentedeprrafopredeter"/>
    <w:rsid w:val="00D72805"/>
  </w:style>
  <w:style w:type="paragraph" w:customStyle="1" w:styleId="GPTitulo1">
    <w:name w:val="GP Titulo1"/>
    <w:basedOn w:val="CDDTitulo1"/>
    <w:rsid w:val="00D72805"/>
    <w:rPr>
      <w:rFonts w:ascii="Arial" w:hAnsi="Arial" w:cs="Arial"/>
      <w:noProof w:val="0"/>
      <w:sz w:val="24"/>
      <w:szCs w:val="24"/>
    </w:rPr>
  </w:style>
  <w:style w:type="paragraph" w:customStyle="1" w:styleId="GPTitulo2">
    <w:name w:val="GP Titulo 2"/>
    <w:basedOn w:val="CDDTitulo1"/>
    <w:rsid w:val="00D72805"/>
    <w:rPr>
      <w:rFonts w:ascii="Arial" w:hAnsi="Arial" w:cs="Arial"/>
      <w:noProof w:val="0"/>
      <w:sz w:val="22"/>
      <w:szCs w:val="22"/>
      <w:lang w:val="es-PE"/>
    </w:rPr>
  </w:style>
  <w:style w:type="paragraph" w:customStyle="1" w:styleId="GPCARATULA">
    <w:name w:val="GP CARATULA"/>
    <w:basedOn w:val="GPTitulo1"/>
    <w:rsid w:val="00D72805"/>
    <w:pPr>
      <w:jc w:val="left"/>
    </w:pPr>
    <w:rPr>
      <w:sz w:val="32"/>
      <w:lang w:val="es-PE"/>
    </w:rPr>
  </w:style>
  <w:style w:type="paragraph" w:customStyle="1" w:styleId="GPNormal">
    <w:name w:val="GP Normal"/>
    <w:basedOn w:val="CDDNormal"/>
    <w:autoRedefine/>
    <w:rsid w:val="00D72805"/>
    <w:pPr>
      <w:spacing w:before="0" w:after="0"/>
      <w:jc w:val="center"/>
    </w:pPr>
    <w:rPr>
      <w:rFonts w:ascii="Arial" w:hAnsi="Arial"/>
      <w:b/>
      <w:sz w:val="24"/>
      <w:lang w:val="es-PE"/>
    </w:rPr>
  </w:style>
  <w:style w:type="paragraph" w:customStyle="1" w:styleId="GPEN01">
    <w:name w:val="GP EN01"/>
    <w:basedOn w:val="CDDEN01"/>
    <w:rsid w:val="00D72805"/>
    <w:rPr>
      <w:rFonts w:ascii="Arial" w:hAnsi="Arial" w:cs="Arial"/>
      <w:noProof w:val="0"/>
      <w:sz w:val="24"/>
      <w:szCs w:val="24"/>
      <w:lang w:val="es-PE"/>
    </w:rPr>
  </w:style>
  <w:style w:type="paragraph" w:customStyle="1" w:styleId="GPENT02">
    <w:name w:val="GP ENT02"/>
    <w:basedOn w:val="CDDEN02"/>
    <w:rsid w:val="00D72805"/>
    <w:rPr>
      <w:rFonts w:ascii="Arial" w:hAnsi="Arial" w:cs="Arial"/>
      <w:sz w:val="22"/>
      <w:szCs w:val="22"/>
    </w:rPr>
  </w:style>
  <w:style w:type="paragraph" w:customStyle="1" w:styleId="GPListadeVietas">
    <w:name w:val="GP Lista de Viñetas"/>
    <w:basedOn w:val="CDDListadeVietas"/>
    <w:rsid w:val="00D72805"/>
    <w:rPr>
      <w:rFonts w:ascii="Arial" w:hAnsi="Arial" w:cs="Arial"/>
      <w:noProof w:val="0"/>
      <w:lang w:val="es-PE"/>
    </w:rPr>
  </w:style>
  <w:style w:type="paragraph" w:styleId="TDC3">
    <w:name w:val="toc 3"/>
    <w:basedOn w:val="Normal"/>
    <w:next w:val="Normal"/>
    <w:autoRedefine/>
    <w:uiPriority w:val="39"/>
    <w:rsid w:val="00D72805"/>
    <w:pPr>
      <w:tabs>
        <w:tab w:val="left" w:pos="1800"/>
      </w:tabs>
      <w:spacing w:before="160" w:after="40" w:line="240" w:lineRule="auto"/>
      <w:ind w:left="1800" w:hanging="720"/>
      <w:jc w:val="both"/>
    </w:pPr>
    <w:rPr>
      <w:rFonts w:ascii="Arial" w:eastAsia="Times New Roman" w:hAnsi="Arial" w:cs="Times New Roman"/>
      <w:b/>
      <w:noProof/>
      <w:color w:val="auto"/>
      <w:sz w:val="18"/>
      <w:szCs w:val="20"/>
      <w:lang w:val="es-PE"/>
    </w:rPr>
  </w:style>
  <w:style w:type="paragraph" w:styleId="TDC4">
    <w:name w:val="toc 4"/>
    <w:basedOn w:val="Normal"/>
    <w:next w:val="Normal"/>
    <w:autoRedefine/>
    <w:uiPriority w:val="39"/>
    <w:rsid w:val="00D72805"/>
    <w:pPr>
      <w:tabs>
        <w:tab w:val="left" w:pos="2520"/>
        <w:tab w:val="right" w:leader="dot" w:pos="9540"/>
      </w:tabs>
      <w:spacing w:before="120" w:after="120" w:line="240" w:lineRule="auto"/>
      <w:ind w:left="2520" w:right="245" w:hanging="720"/>
      <w:jc w:val="both"/>
    </w:pPr>
    <w:rPr>
      <w:rFonts w:ascii="Arial" w:eastAsia="Times New Roman" w:hAnsi="Arial" w:cs="Times New Roman"/>
      <w:b/>
      <w:noProof/>
      <w:color w:val="auto"/>
      <w:sz w:val="16"/>
      <w:szCs w:val="20"/>
      <w:lang w:val="es-PE"/>
    </w:rPr>
  </w:style>
  <w:style w:type="paragraph" w:styleId="TDC5">
    <w:name w:val="toc 5"/>
    <w:basedOn w:val="Normal"/>
    <w:next w:val="Normal"/>
    <w:autoRedefine/>
    <w:semiHidden/>
    <w:rsid w:val="00D72805"/>
    <w:pPr>
      <w:spacing w:after="0" w:line="240" w:lineRule="auto"/>
      <w:ind w:left="600"/>
      <w:jc w:val="both"/>
    </w:pPr>
    <w:rPr>
      <w:rFonts w:ascii="Arial" w:eastAsia="Times New Roman" w:hAnsi="Arial" w:cs="Times New Roman"/>
      <w:color w:val="auto"/>
      <w:sz w:val="20"/>
      <w:szCs w:val="20"/>
      <w:lang w:val="es-PE"/>
    </w:rPr>
  </w:style>
  <w:style w:type="paragraph" w:styleId="TDC6">
    <w:name w:val="toc 6"/>
    <w:basedOn w:val="Normal"/>
    <w:next w:val="Normal"/>
    <w:autoRedefine/>
    <w:semiHidden/>
    <w:rsid w:val="00D72805"/>
    <w:pPr>
      <w:spacing w:after="0" w:line="240" w:lineRule="auto"/>
      <w:ind w:left="800"/>
      <w:jc w:val="both"/>
    </w:pPr>
    <w:rPr>
      <w:rFonts w:ascii="Arial" w:eastAsia="Times New Roman" w:hAnsi="Arial" w:cs="Times New Roman"/>
      <w:color w:val="auto"/>
      <w:sz w:val="20"/>
      <w:szCs w:val="20"/>
      <w:lang w:val="es-PE"/>
    </w:rPr>
  </w:style>
  <w:style w:type="paragraph" w:styleId="TDC7">
    <w:name w:val="toc 7"/>
    <w:basedOn w:val="Normal"/>
    <w:next w:val="Normal"/>
    <w:autoRedefine/>
    <w:semiHidden/>
    <w:rsid w:val="00D72805"/>
    <w:pPr>
      <w:spacing w:after="0" w:line="240" w:lineRule="auto"/>
      <w:ind w:left="1000"/>
      <w:jc w:val="both"/>
    </w:pPr>
    <w:rPr>
      <w:rFonts w:ascii="Arial" w:eastAsia="Times New Roman" w:hAnsi="Arial" w:cs="Times New Roman"/>
      <w:color w:val="auto"/>
      <w:sz w:val="20"/>
      <w:szCs w:val="20"/>
      <w:lang w:val="es-PE"/>
    </w:rPr>
  </w:style>
  <w:style w:type="paragraph" w:styleId="TDC8">
    <w:name w:val="toc 8"/>
    <w:basedOn w:val="Normal"/>
    <w:next w:val="Normal"/>
    <w:autoRedefine/>
    <w:semiHidden/>
    <w:rsid w:val="00D72805"/>
    <w:pPr>
      <w:spacing w:after="0" w:line="240" w:lineRule="auto"/>
      <w:ind w:left="1200"/>
      <w:jc w:val="both"/>
    </w:pPr>
    <w:rPr>
      <w:rFonts w:ascii="Arial" w:eastAsia="Times New Roman" w:hAnsi="Arial" w:cs="Times New Roman"/>
      <w:color w:val="auto"/>
      <w:sz w:val="20"/>
      <w:szCs w:val="20"/>
      <w:lang w:val="es-PE"/>
    </w:rPr>
  </w:style>
  <w:style w:type="paragraph" w:styleId="TDC9">
    <w:name w:val="toc 9"/>
    <w:basedOn w:val="Normal"/>
    <w:next w:val="Normal"/>
    <w:autoRedefine/>
    <w:semiHidden/>
    <w:rsid w:val="00D72805"/>
    <w:pPr>
      <w:spacing w:after="0" w:line="240" w:lineRule="auto"/>
      <w:ind w:left="1400"/>
      <w:jc w:val="both"/>
    </w:pPr>
    <w:rPr>
      <w:rFonts w:ascii="Arial" w:eastAsia="Times New Roman" w:hAnsi="Arial" w:cs="Times New Roman"/>
      <w:color w:val="auto"/>
      <w:sz w:val="20"/>
      <w:szCs w:val="20"/>
      <w:lang w:val="es-PE"/>
    </w:rPr>
  </w:style>
  <w:style w:type="character" w:styleId="Hipervnculovisitado">
    <w:name w:val="FollowedHyperlink"/>
    <w:rsid w:val="00D72805"/>
    <w:rPr>
      <w:color w:val="800080"/>
      <w:u w:val="single"/>
    </w:rPr>
  </w:style>
  <w:style w:type="paragraph" w:styleId="Sangradetextonormal">
    <w:name w:val="Body Text Indent"/>
    <w:basedOn w:val="Normal"/>
    <w:link w:val="SangradetextonormalCar"/>
    <w:rsid w:val="00D72805"/>
    <w:pPr>
      <w:spacing w:after="0" w:line="240" w:lineRule="auto"/>
      <w:ind w:left="360"/>
      <w:jc w:val="both"/>
    </w:pPr>
    <w:rPr>
      <w:rFonts w:ascii="Arial" w:eastAsia="Arial Unicode MS" w:hAnsi="Arial" w:cs="Times New Roman"/>
      <w:color w:val="auto"/>
      <w:sz w:val="18"/>
      <w:szCs w:val="18"/>
      <w:lang w:val="es-PE"/>
    </w:rPr>
  </w:style>
  <w:style w:type="character" w:customStyle="1" w:styleId="SangradetextonormalCar">
    <w:name w:val="Sangría de texto normal Car"/>
    <w:basedOn w:val="Fuentedeprrafopredeter"/>
    <w:link w:val="Sangradetextonormal"/>
    <w:rsid w:val="00D72805"/>
    <w:rPr>
      <w:rFonts w:ascii="Arial" w:eastAsia="Arial Unicode MS" w:hAnsi="Arial" w:cs="Times New Roman"/>
      <w:sz w:val="18"/>
      <w:szCs w:val="18"/>
      <w:lang w:val="es-PE"/>
    </w:rPr>
  </w:style>
  <w:style w:type="paragraph" w:styleId="Textoindependiente2">
    <w:name w:val="Body Text 2"/>
    <w:basedOn w:val="Normal"/>
    <w:link w:val="Textoindependiente2Car"/>
    <w:rsid w:val="00D72805"/>
    <w:pPr>
      <w:spacing w:after="0" w:line="240" w:lineRule="auto"/>
      <w:jc w:val="center"/>
    </w:pPr>
    <w:rPr>
      <w:rFonts w:ascii="Arial" w:eastAsia="Times New Roman" w:hAnsi="Arial" w:cs="Times New Roman"/>
      <w:bCs/>
      <w:color w:val="auto"/>
      <w:sz w:val="16"/>
      <w:szCs w:val="20"/>
      <w:lang w:val="es-PE"/>
    </w:rPr>
  </w:style>
  <w:style w:type="character" w:customStyle="1" w:styleId="Textoindependiente2Car">
    <w:name w:val="Texto independiente 2 Car"/>
    <w:basedOn w:val="Fuentedeprrafopredeter"/>
    <w:link w:val="Textoindependiente2"/>
    <w:rsid w:val="00D72805"/>
    <w:rPr>
      <w:rFonts w:ascii="Arial" w:eastAsia="Times New Roman" w:hAnsi="Arial" w:cs="Times New Roman"/>
      <w:bCs/>
      <w:sz w:val="16"/>
      <w:szCs w:val="20"/>
      <w:lang w:val="es-PE"/>
    </w:rPr>
  </w:style>
  <w:style w:type="paragraph" w:styleId="Textoindependiente3">
    <w:name w:val="Body Text 3"/>
    <w:basedOn w:val="Normal"/>
    <w:link w:val="Textoindependiente3Car"/>
    <w:rsid w:val="00D72805"/>
    <w:pPr>
      <w:spacing w:after="0" w:line="240" w:lineRule="auto"/>
      <w:jc w:val="center"/>
    </w:pPr>
    <w:rPr>
      <w:rFonts w:ascii="Arial" w:eastAsia="Times New Roman" w:hAnsi="Arial" w:cs="Arial"/>
      <w:color w:val="auto"/>
      <w:szCs w:val="24"/>
      <w:lang w:val="es-PE"/>
    </w:rPr>
  </w:style>
  <w:style w:type="character" w:customStyle="1" w:styleId="Textoindependiente3Car">
    <w:name w:val="Texto independiente 3 Car"/>
    <w:basedOn w:val="Fuentedeprrafopredeter"/>
    <w:link w:val="Textoindependiente3"/>
    <w:rsid w:val="00D72805"/>
    <w:rPr>
      <w:rFonts w:ascii="Arial" w:eastAsia="Times New Roman" w:hAnsi="Arial" w:cs="Arial"/>
      <w:szCs w:val="24"/>
      <w:lang w:val="es-PE"/>
    </w:rPr>
  </w:style>
  <w:style w:type="paragraph" w:customStyle="1" w:styleId="GPENT03">
    <w:name w:val="GP ENT03"/>
    <w:basedOn w:val="CDDEN03"/>
    <w:rsid w:val="00D72805"/>
    <w:rPr>
      <w:rFonts w:ascii="Arial" w:hAnsi="Arial"/>
      <w:sz w:val="20"/>
    </w:rPr>
  </w:style>
  <w:style w:type="paragraph" w:styleId="Mapadeldocumento">
    <w:name w:val="Document Map"/>
    <w:basedOn w:val="Normal"/>
    <w:link w:val="MapadeldocumentoCar"/>
    <w:semiHidden/>
    <w:rsid w:val="00D72805"/>
    <w:pPr>
      <w:shd w:val="clear" w:color="auto" w:fill="000080"/>
      <w:spacing w:after="0" w:line="240" w:lineRule="auto"/>
      <w:jc w:val="both"/>
    </w:pPr>
    <w:rPr>
      <w:rFonts w:ascii="Tahoma" w:eastAsia="Times New Roman" w:hAnsi="Tahoma" w:cs="Tahoma"/>
      <w:color w:val="auto"/>
      <w:sz w:val="20"/>
      <w:szCs w:val="20"/>
      <w:lang w:val="es-PE"/>
    </w:rPr>
  </w:style>
  <w:style w:type="character" w:customStyle="1" w:styleId="MapadeldocumentoCar">
    <w:name w:val="Mapa del documento Car"/>
    <w:basedOn w:val="Fuentedeprrafopredeter"/>
    <w:link w:val="Mapadeldocumento"/>
    <w:semiHidden/>
    <w:rsid w:val="00D72805"/>
    <w:rPr>
      <w:rFonts w:ascii="Tahoma" w:eastAsia="Times New Roman" w:hAnsi="Tahoma" w:cs="Tahoma"/>
      <w:sz w:val="20"/>
      <w:szCs w:val="20"/>
      <w:shd w:val="clear" w:color="auto" w:fill="000080"/>
      <w:lang w:val="es-PE"/>
    </w:rPr>
  </w:style>
  <w:style w:type="paragraph" w:customStyle="1" w:styleId="Textodeglobo1">
    <w:name w:val="Texto de globo1"/>
    <w:basedOn w:val="Normal"/>
    <w:semiHidden/>
    <w:rsid w:val="00D72805"/>
    <w:pPr>
      <w:spacing w:after="0" w:line="240" w:lineRule="auto"/>
      <w:jc w:val="both"/>
    </w:pPr>
    <w:rPr>
      <w:rFonts w:ascii="Tahoma" w:eastAsia="Times New Roman" w:hAnsi="Tahoma" w:cs="Tahoma"/>
      <w:color w:val="auto"/>
      <w:sz w:val="16"/>
      <w:szCs w:val="16"/>
      <w:lang w:val="es-PE"/>
    </w:rPr>
  </w:style>
  <w:style w:type="paragraph" w:customStyle="1" w:styleId="InfoBlue">
    <w:name w:val="InfoBlue"/>
    <w:basedOn w:val="Normal"/>
    <w:next w:val="Textoindependiente"/>
    <w:autoRedefine/>
    <w:rsid w:val="00D72805"/>
    <w:pPr>
      <w:widowControl w:val="0"/>
      <w:spacing w:after="120" w:line="240" w:lineRule="atLeast"/>
      <w:jc w:val="center"/>
    </w:pPr>
    <w:rPr>
      <w:rFonts w:ascii="Arial" w:eastAsia="Times New Roman" w:hAnsi="Arial" w:cs="Arial"/>
      <w:b/>
      <w:color w:val="0000FF"/>
      <w:sz w:val="24"/>
      <w:szCs w:val="24"/>
    </w:rPr>
  </w:style>
  <w:style w:type="paragraph" w:customStyle="1" w:styleId="StyleGPNormalBlueLeft1cm">
    <w:name w:val="Style GP Normal + Blue Left:  1 cm"/>
    <w:basedOn w:val="GPNormal"/>
    <w:autoRedefine/>
    <w:rsid w:val="00365955"/>
    <w:pPr>
      <w:spacing w:line="360" w:lineRule="auto"/>
      <w:ind w:left="567"/>
    </w:pPr>
    <w:rPr>
      <w:rFonts w:asciiTheme="minorHAnsi" w:hAnsiTheme="minorHAnsi"/>
      <w:color w:val="374C80" w:themeColor="accent1" w:themeShade="BF"/>
      <w:sz w:val="20"/>
    </w:rPr>
  </w:style>
  <w:style w:type="paragraph" w:customStyle="1" w:styleId="StyleTOC2Left095cm">
    <w:name w:val="Style TOC 2 + Left:  0.95 cm"/>
    <w:basedOn w:val="TDC2"/>
    <w:autoRedefine/>
    <w:rsid w:val="00D72805"/>
    <w:pPr>
      <w:ind w:left="540"/>
    </w:pPr>
  </w:style>
  <w:style w:type="paragraph" w:customStyle="1" w:styleId="StyleTOC2Left095cm1">
    <w:name w:val="Style TOC 2 + Left:  0.95 cm1"/>
    <w:basedOn w:val="TDC2"/>
    <w:autoRedefine/>
    <w:rsid w:val="00D72805"/>
    <w:pPr>
      <w:ind w:left="540"/>
    </w:pPr>
  </w:style>
  <w:style w:type="paragraph" w:customStyle="1" w:styleId="StyleTableText9ptBlue">
    <w:name w:val="Style Table Text + 9 pt Blue"/>
    <w:basedOn w:val="TableText"/>
    <w:rsid w:val="00D72805"/>
    <w:pPr>
      <w:spacing w:before="0" w:after="0"/>
    </w:pPr>
    <w:rPr>
      <w:color w:val="0000FF"/>
      <w:sz w:val="18"/>
      <w:szCs w:val="18"/>
    </w:rPr>
  </w:style>
  <w:style w:type="paragraph" w:customStyle="1" w:styleId="StyleGPNormalLeft225cm">
    <w:name w:val="Style GP Normal + Left:  2.25 cm"/>
    <w:basedOn w:val="GPNormal"/>
    <w:autoRedefine/>
    <w:rsid w:val="00DA4482"/>
    <w:pPr>
      <w:spacing w:before="120" w:after="120" w:line="360" w:lineRule="auto"/>
      <w:ind w:left="426"/>
      <w:jc w:val="left"/>
    </w:pPr>
    <w:rPr>
      <w:b w:val="0"/>
      <w:noProof w:val="0"/>
      <w:color w:val="000000" w:themeColor="text1"/>
      <w:sz w:val="22"/>
    </w:rPr>
  </w:style>
  <w:style w:type="character" w:styleId="Textoennegrita">
    <w:name w:val="Strong"/>
    <w:qFormat/>
    <w:rsid w:val="00D72805"/>
    <w:rPr>
      <w:b/>
      <w:bCs/>
    </w:rPr>
  </w:style>
  <w:style w:type="paragraph" w:customStyle="1" w:styleId="StyleGP1">
    <w:name w:val="Style GP1"/>
    <w:basedOn w:val="StyleGPNormalBlueLeft1cm"/>
    <w:autoRedefine/>
    <w:rsid w:val="00D72805"/>
    <w:pPr>
      <w:spacing w:before="60" w:after="60"/>
      <w:ind w:left="1440"/>
    </w:pPr>
    <w:rPr>
      <w:color w:val="FF0000"/>
      <w14:textFill>
        <w14:solidFill>
          <w14:srgbClr w14:val="FF0000">
            <w14:lumMod w14:val="75000"/>
          </w14:srgbClr>
        </w14:solidFill>
      </w14:textFill>
    </w:rPr>
  </w:style>
  <w:style w:type="paragraph" w:customStyle="1" w:styleId="StyleStyleGP1Left222cm">
    <w:name w:val="Style Style GP1 + Left:  2.22 cm"/>
    <w:basedOn w:val="StyleGP1"/>
    <w:autoRedefine/>
    <w:rsid w:val="00D72805"/>
    <w:pPr>
      <w:ind w:left="567"/>
    </w:pPr>
    <w:rPr>
      <w:rFonts w:cs="Arial"/>
      <w:color w:val="000000"/>
      <w:sz w:val="22"/>
      <w14:textFill>
        <w14:solidFill>
          <w14:srgbClr w14:val="000000">
            <w14:lumMod w14:val="75000"/>
          </w14:srgbClr>
        </w14:solidFill>
      </w14:textFill>
    </w:rPr>
  </w:style>
  <w:style w:type="character" w:customStyle="1" w:styleId="msaenzt">
    <w:name w:val="msaenzt"/>
    <w:semiHidden/>
    <w:rsid w:val="00D72805"/>
    <w:rPr>
      <w:rFonts w:ascii="Arial" w:hAnsi="Arial" w:cs="Arial"/>
      <w:color w:val="000080"/>
      <w:sz w:val="20"/>
      <w:szCs w:val="20"/>
    </w:rPr>
  </w:style>
  <w:style w:type="paragraph" w:customStyle="1" w:styleId="Bullet1">
    <w:name w:val="Bullet 1"/>
    <w:basedOn w:val="Normal"/>
    <w:rsid w:val="00D72805"/>
    <w:pPr>
      <w:numPr>
        <w:numId w:val="6"/>
      </w:numPr>
      <w:spacing w:after="120" w:line="240" w:lineRule="auto"/>
    </w:pPr>
    <w:rPr>
      <w:rFonts w:ascii="Arial" w:eastAsia="Times New Roman" w:hAnsi="Arial" w:cs="Times New Roman"/>
      <w:color w:val="auto"/>
      <w:sz w:val="24"/>
      <w:szCs w:val="24"/>
      <w:lang w:val="es-PE" w:eastAsia="es-ES"/>
    </w:rPr>
  </w:style>
  <w:style w:type="paragraph" w:customStyle="1" w:styleId="Estndar">
    <w:name w:val="Estándar"/>
    <w:basedOn w:val="Normal"/>
    <w:rsid w:val="00D72805"/>
    <w:pPr>
      <w:spacing w:after="0" w:line="240" w:lineRule="auto"/>
    </w:pPr>
    <w:rPr>
      <w:rFonts w:ascii="Times New Roman" w:eastAsia="Times New Roman" w:hAnsi="Times New Roman" w:cs="Times New Roman"/>
      <w:snapToGrid w:val="0"/>
      <w:color w:val="auto"/>
      <w:sz w:val="24"/>
      <w:szCs w:val="20"/>
      <w:lang w:val="en-US"/>
    </w:rPr>
  </w:style>
  <w:style w:type="paragraph" w:styleId="ndice1">
    <w:name w:val="index 1"/>
    <w:basedOn w:val="Normal"/>
    <w:next w:val="Normal"/>
    <w:autoRedefine/>
    <w:semiHidden/>
    <w:rsid w:val="00D72805"/>
    <w:pPr>
      <w:spacing w:after="0" w:line="240" w:lineRule="auto"/>
      <w:ind w:left="200" w:hanging="200"/>
      <w:jc w:val="both"/>
    </w:pPr>
    <w:rPr>
      <w:rFonts w:ascii="Arial" w:eastAsia="Times New Roman" w:hAnsi="Arial" w:cs="Times New Roman"/>
      <w:color w:val="auto"/>
      <w:sz w:val="20"/>
      <w:szCs w:val="20"/>
      <w:lang w:val="es-PE"/>
    </w:rPr>
  </w:style>
  <w:style w:type="paragraph" w:customStyle="1" w:styleId="Ttulo0">
    <w:name w:val="Título 0"/>
    <w:basedOn w:val="Normal"/>
    <w:rsid w:val="00D72805"/>
    <w:pPr>
      <w:spacing w:after="0" w:line="240" w:lineRule="auto"/>
    </w:pPr>
    <w:rPr>
      <w:rFonts w:ascii="Arial" w:eastAsia="Times New Roman" w:hAnsi="Arial" w:cs="Arial"/>
      <w:b/>
      <w:color w:val="auto"/>
      <w:sz w:val="32"/>
      <w:szCs w:val="20"/>
      <w:lang w:val="es-PE"/>
    </w:rPr>
  </w:style>
  <w:style w:type="paragraph" w:customStyle="1" w:styleId="Normalver3">
    <w:name w:val="Normal ver 3"/>
    <w:basedOn w:val="Normal"/>
    <w:rsid w:val="00D72805"/>
    <w:pPr>
      <w:spacing w:after="0" w:line="240" w:lineRule="auto"/>
      <w:ind w:left="708"/>
      <w:jc w:val="both"/>
    </w:pPr>
    <w:rPr>
      <w:rFonts w:ascii="Arial" w:eastAsia="Times New Roman" w:hAnsi="Arial" w:cs="Arial"/>
      <w:color w:val="auto"/>
      <w:sz w:val="24"/>
      <w:szCs w:val="24"/>
      <w:lang w:eastAsia="es-ES"/>
    </w:rPr>
  </w:style>
  <w:style w:type="paragraph" w:customStyle="1" w:styleId="Titulo2">
    <w:name w:val="Titulo2"/>
    <w:basedOn w:val="Textoindependiente"/>
    <w:link w:val="Titulo2Car"/>
    <w:rsid w:val="00D72805"/>
    <w:pPr>
      <w:spacing w:after="0" w:line="360" w:lineRule="auto"/>
      <w:ind w:left="360"/>
    </w:pPr>
    <w:rPr>
      <w:b/>
      <w:sz w:val="24"/>
      <w:szCs w:val="24"/>
      <w:lang w:eastAsia="es-ES"/>
    </w:rPr>
  </w:style>
  <w:style w:type="character" w:customStyle="1" w:styleId="Titulo2Car">
    <w:name w:val="Titulo2 Car"/>
    <w:link w:val="Titulo2"/>
    <w:rsid w:val="00D72805"/>
    <w:rPr>
      <w:rFonts w:ascii="Arial" w:eastAsia="Times New Roman" w:hAnsi="Arial" w:cs="Times New Roman"/>
      <w:b/>
      <w:sz w:val="24"/>
      <w:szCs w:val="24"/>
      <w:lang w:val="es-PE" w:eastAsia="es-ES"/>
    </w:rPr>
  </w:style>
  <w:style w:type="character" w:styleId="Refdecomentario">
    <w:name w:val="annotation reference"/>
    <w:semiHidden/>
    <w:rsid w:val="00D72805"/>
    <w:rPr>
      <w:sz w:val="16"/>
      <w:szCs w:val="16"/>
    </w:rPr>
  </w:style>
  <w:style w:type="paragraph" w:styleId="Textocomentario">
    <w:name w:val="annotation text"/>
    <w:basedOn w:val="Normal"/>
    <w:link w:val="TextocomentarioCar"/>
    <w:semiHidden/>
    <w:rsid w:val="00D72805"/>
    <w:pPr>
      <w:spacing w:after="0" w:line="240" w:lineRule="auto"/>
      <w:jc w:val="both"/>
    </w:pPr>
    <w:rPr>
      <w:rFonts w:ascii="Arial" w:eastAsia="Times New Roman" w:hAnsi="Arial" w:cs="Times New Roman"/>
      <w:color w:val="auto"/>
      <w:sz w:val="20"/>
      <w:szCs w:val="20"/>
      <w:lang w:val="es-PE"/>
    </w:rPr>
  </w:style>
  <w:style w:type="character" w:customStyle="1" w:styleId="TextocomentarioCar">
    <w:name w:val="Texto comentario Car"/>
    <w:basedOn w:val="Fuentedeprrafopredeter"/>
    <w:link w:val="Textocomentario"/>
    <w:semiHidden/>
    <w:rsid w:val="00D72805"/>
    <w:rPr>
      <w:rFonts w:ascii="Arial" w:eastAsia="Times New Roman" w:hAnsi="Arial" w:cs="Times New Roman"/>
      <w:sz w:val="20"/>
      <w:szCs w:val="20"/>
      <w:lang w:val="es-PE"/>
    </w:rPr>
  </w:style>
  <w:style w:type="paragraph" w:styleId="Asuntodelcomentario">
    <w:name w:val="annotation subject"/>
    <w:basedOn w:val="Textocomentario"/>
    <w:next w:val="Textocomentario"/>
    <w:link w:val="AsuntodelcomentarioCar"/>
    <w:semiHidden/>
    <w:rsid w:val="00D72805"/>
    <w:rPr>
      <w:b/>
      <w:bCs/>
    </w:rPr>
  </w:style>
  <w:style w:type="character" w:customStyle="1" w:styleId="AsuntodelcomentarioCar">
    <w:name w:val="Asunto del comentario Car"/>
    <w:basedOn w:val="TextocomentarioCar"/>
    <w:link w:val="Asuntodelcomentario"/>
    <w:semiHidden/>
    <w:rsid w:val="00D72805"/>
    <w:rPr>
      <w:rFonts w:ascii="Arial" w:eastAsia="Times New Roman" w:hAnsi="Arial" w:cs="Times New Roman"/>
      <w:b/>
      <w:bCs/>
      <w:sz w:val="20"/>
      <w:szCs w:val="20"/>
      <w:lang w:val="es-PE"/>
    </w:rPr>
  </w:style>
  <w:style w:type="paragraph" w:customStyle="1" w:styleId="Ayuda">
    <w:name w:val="Ayuda"/>
    <w:basedOn w:val="Normal"/>
    <w:rsid w:val="00D72805"/>
    <w:pPr>
      <w:spacing w:after="0" w:line="240" w:lineRule="auto"/>
    </w:pPr>
    <w:rPr>
      <w:rFonts w:ascii="Arial" w:eastAsia="Times New Roman" w:hAnsi="Arial" w:cs="Arial"/>
      <w:color w:val="0000FF"/>
      <w:sz w:val="20"/>
      <w:szCs w:val="20"/>
      <w:lang w:val="pt-BR"/>
    </w:rPr>
  </w:style>
  <w:style w:type="paragraph" w:customStyle="1" w:styleId="CarCarCharChar">
    <w:name w:val="Car Car Char Char"/>
    <w:basedOn w:val="Normal"/>
    <w:rsid w:val="00D72805"/>
    <w:pPr>
      <w:spacing w:after="160" w:line="240" w:lineRule="exact"/>
    </w:pPr>
    <w:rPr>
      <w:rFonts w:ascii="Arial" w:eastAsia="Times New Roman" w:hAnsi="Arial" w:cs="Times New Roman"/>
      <w:color w:val="auto"/>
      <w:sz w:val="20"/>
      <w:szCs w:val="20"/>
      <w:lang w:val="en-US"/>
    </w:rPr>
  </w:style>
  <w:style w:type="paragraph" w:customStyle="1" w:styleId="CarCarCharCharCarCarCharChar">
    <w:name w:val="Car Car Char Char Car Car Char Char"/>
    <w:basedOn w:val="Normal"/>
    <w:rsid w:val="00D72805"/>
    <w:pPr>
      <w:spacing w:after="160" w:line="240" w:lineRule="exact"/>
    </w:pPr>
    <w:rPr>
      <w:rFonts w:ascii="Arial" w:eastAsia="Times New Roman" w:hAnsi="Arial" w:cs="Times New Roman"/>
      <w:color w:val="auto"/>
      <w:sz w:val="20"/>
      <w:szCs w:val="20"/>
      <w:lang w:val="en-US"/>
    </w:rPr>
  </w:style>
  <w:style w:type="paragraph" w:customStyle="1" w:styleId="CM26">
    <w:name w:val="CM26"/>
    <w:basedOn w:val="Normal"/>
    <w:next w:val="Normal"/>
    <w:rsid w:val="00D72805"/>
    <w:pPr>
      <w:widowControl w:val="0"/>
      <w:autoSpaceDE w:val="0"/>
      <w:autoSpaceDN w:val="0"/>
      <w:adjustRightInd w:val="0"/>
      <w:spacing w:after="233" w:line="240" w:lineRule="auto"/>
      <w:jc w:val="both"/>
    </w:pPr>
    <w:rPr>
      <w:rFonts w:ascii="Arial" w:eastAsia="Times New Roman" w:hAnsi="Arial" w:cs="Times New Roman"/>
      <w:color w:val="auto"/>
      <w:sz w:val="20"/>
      <w:szCs w:val="24"/>
      <w:lang w:eastAsia="es-ES"/>
    </w:rPr>
  </w:style>
  <w:style w:type="paragraph" w:customStyle="1" w:styleId="Tabletext0">
    <w:name w:val="Tabletext"/>
    <w:basedOn w:val="Normal"/>
    <w:rsid w:val="00D72805"/>
    <w:pPr>
      <w:keepLines/>
      <w:widowControl w:val="0"/>
      <w:spacing w:after="120" w:line="240" w:lineRule="atLeast"/>
    </w:pPr>
    <w:rPr>
      <w:rFonts w:ascii="Times New Roman" w:eastAsia="Times New Roman" w:hAnsi="Times New Roman" w:cs="Times New Roman"/>
      <w:color w:val="auto"/>
      <w:sz w:val="20"/>
      <w:szCs w:val="20"/>
      <w:lang w:val="es-ES_tradnl"/>
    </w:rPr>
  </w:style>
  <w:style w:type="paragraph" w:customStyle="1" w:styleId="CharCharCarCarCharCharCarCar1CharCharCarCar">
    <w:name w:val="Char Char Car Car Char Char Car Car1 Char Char Car Car"/>
    <w:basedOn w:val="Normal"/>
    <w:rsid w:val="00D72805"/>
    <w:pPr>
      <w:spacing w:after="160" w:line="240" w:lineRule="exact"/>
    </w:pPr>
    <w:rPr>
      <w:rFonts w:ascii="Arial" w:eastAsia="Times New Roman" w:hAnsi="Arial" w:cs="Times New Roman"/>
      <w:color w:val="auto"/>
      <w:sz w:val="20"/>
      <w:szCs w:val="20"/>
      <w:lang w:val="en-US"/>
    </w:rPr>
  </w:style>
  <w:style w:type="paragraph" w:customStyle="1" w:styleId="CharCharCarCarCharCharCarCar">
    <w:name w:val="Char Char Car Car Char Char Car Car"/>
    <w:basedOn w:val="Normal"/>
    <w:rsid w:val="00D72805"/>
    <w:pPr>
      <w:spacing w:after="160" w:line="240" w:lineRule="exact"/>
    </w:pPr>
    <w:rPr>
      <w:rFonts w:ascii="Arial" w:eastAsia="Times New Roman" w:hAnsi="Arial" w:cs="Times New Roman"/>
      <w:color w:val="auto"/>
      <w:sz w:val="20"/>
      <w:szCs w:val="20"/>
      <w:lang w:val="en-US"/>
    </w:rPr>
  </w:style>
  <w:style w:type="paragraph" w:styleId="Sinespaciado">
    <w:name w:val="No Spacing"/>
    <w:link w:val="SinespaciadoCar"/>
    <w:uiPriority w:val="1"/>
    <w:qFormat/>
    <w:rsid w:val="00D72805"/>
    <w:pPr>
      <w:spacing w:after="0" w:line="240" w:lineRule="auto"/>
    </w:pPr>
    <w:rPr>
      <w:rFonts w:ascii="Calibri" w:eastAsia="Times New Roman" w:hAnsi="Calibri" w:cs="Times New Roman"/>
      <w:lang w:val="es-PE" w:eastAsia="es-PE"/>
    </w:rPr>
  </w:style>
  <w:style w:type="character" w:customStyle="1" w:styleId="SinespaciadoCar">
    <w:name w:val="Sin espaciado Car"/>
    <w:link w:val="Sinespaciado"/>
    <w:uiPriority w:val="1"/>
    <w:rsid w:val="00D72805"/>
    <w:rPr>
      <w:rFonts w:ascii="Calibri" w:eastAsia="Times New Roman" w:hAnsi="Calibri" w:cs="Times New Roman"/>
      <w:lang w:val="es-PE" w:eastAsia="es-PE"/>
    </w:rPr>
  </w:style>
  <w:style w:type="paragraph" w:customStyle="1" w:styleId="CharCharCarCarCharChar">
    <w:name w:val="Char Char Car Car Char Char"/>
    <w:basedOn w:val="Normal"/>
    <w:rsid w:val="00D72805"/>
    <w:pPr>
      <w:spacing w:after="160" w:line="240" w:lineRule="exact"/>
    </w:pPr>
    <w:rPr>
      <w:rFonts w:ascii="Arial" w:eastAsia="Times New Roman" w:hAnsi="Arial" w:cs="Times New Roman"/>
      <w:color w:val="auto"/>
      <w:sz w:val="20"/>
      <w:szCs w:val="20"/>
      <w:lang w:val="en-US"/>
    </w:rPr>
  </w:style>
  <w:style w:type="table" w:customStyle="1" w:styleId="18">
    <w:name w:val="18"/>
    <w:basedOn w:val="Tablanormal"/>
    <w:rsid w:val="00D72805"/>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table" w:customStyle="1" w:styleId="17">
    <w:name w:val="17"/>
    <w:basedOn w:val="Tablanormal"/>
    <w:rsid w:val="00D72805"/>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table" w:customStyle="1" w:styleId="16">
    <w:name w:val="16"/>
    <w:basedOn w:val="Tablanormal"/>
    <w:rsid w:val="00D72805"/>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table" w:customStyle="1" w:styleId="9">
    <w:name w:val="9"/>
    <w:basedOn w:val="Tablanormal"/>
    <w:rsid w:val="00D72805"/>
    <w:pPr>
      <w:spacing w:after="0" w:line="240" w:lineRule="auto"/>
      <w:jc w:val="both"/>
    </w:pPr>
    <w:rPr>
      <w:rFonts w:ascii="Arial" w:eastAsia="Arial" w:hAnsi="Arial" w:cs="Arial"/>
      <w:color w:val="000000"/>
      <w:sz w:val="20"/>
      <w:szCs w:val="20"/>
      <w:lang w:val="es-ES" w:eastAsia="es-ES"/>
    </w:rPr>
    <w:tblPr>
      <w:tblStyleRowBandSize w:val="1"/>
      <w:tblStyleColBandSize w:val="1"/>
      <w:tblCellMar>
        <w:left w:w="70" w:type="dxa"/>
        <w:right w:w="70" w:type="dxa"/>
      </w:tblCellMar>
    </w:tblPr>
  </w:style>
  <w:style w:type="table" w:customStyle="1" w:styleId="8">
    <w:name w:val="8"/>
    <w:basedOn w:val="Tablanormal"/>
    <w:rsid w:val="00D72805"/>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table" w:customStyle="1" w:styleId="7">
    <w:name w:val="7"/>
    <w:basedOn w:val="Tablanormal"/>
    <w:rsid w:val="00D72805"/>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table" w:customStyle="1" w:styleId="4">
    <w:name w:val="4"/>
    <w:basedOn w:val="Tablanormal"/>
    <w:rsid w:val="00D72805"/>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paragraph" w:styleId="Revisin">
    <w:name w:val="Revision"/>
    <w:hidden/>
    <w:uiPriority w:val="99"/>
    <w:semiHidden/>
    <w:rsid w:val="00D72805"/>
    <w:pPr>
      <w:spacing w:after="0" w:line="240" w:lineRule="auto"/>
    </w:pPr>
    <w:rPr>
      <w:rFonts w:ascii="Arial" w:eastAsia="Times New Roman" w:hAnsi="Arial" w:cs="Times New Roman"/>
      <w:sz w:val="20"/>
      <w:szCs w:val="20"/>
      <w:lang w:val="es-PE"/>
    </w:rPr>
  </w:style>
  <w:style w:type="character" w:customStyle="1" w:styleId="5yl5">
    <w:name w:val="_5yl5"/>
    <w:basedOn w:val="Fuentedeprrafopredeter"/>
    <w:rsid w:val="00A621C4"/>
  </w:style>
  <w:style w:type="character" w:customStyle="1" w:styleId="apple-converted-space">
    <w:name w:val="apple-converted-space"/>
    <w:basedOn w:val="Fuentedeprrafopredeter"/>
    <w:rsid w:val="00715F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2371611">
      <w:bodyDiv w:val="1"/>
      <w:marLeft w:val="0"/>
      <w:marRight w:val="0"/>
      <w:marTop w:val="0"/>
      <w:marBottom w:val="0"/>
      <w:divBdr>
        <w:top w:val="none" w:sz="0" w:space="0" w:color="auto"/>
        <w:left w:val="none" w:sz="0" w:space="0" w:color="auto"/>
        <w:bottom w:val="none" w:sz="0" w:space="0" w:color="auto"/>
        <w:right w:val="none" w:sz="0" w:space="0" w:color="auto"/>
      </w:divBdr>
    </w:div>
    <w:div w:id="515386579">
      <w:bodyDiv w:val="1"/>
      <w:marLeft w:val="0"/>
      <w:marRight w:val="0"/>
      <w:marTop w:val="0"/>
      <w:marBottom w:val="0"/>
      <w:divBdr>
        <w:top w:val="none" w:sz="0" w:space="0" w:color="auto"/>
        <w:left w:val="none" w:sz="0" w:space="0" w:color="auto"/>
        <w:bottom w:val="none" w:sz="0" w:space="0" w:color="auto"/>
        <w:right w:val="none" w:sz="0" w:space="0" w:color="auto"/>
      </w:divBdr>
    </w:div>
    <w:div w:id="955140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6.png"/><Relationship Id="rId34" Type="http://schemas.openxmlformats.org/officeDocument/2006/relationships/header" Target="header4.xml"/><Relationship Id="rId42" Type="http://schemas.openxmlformats.org/officeDocument/2006/relationships/diagramLayout" Target="diagrams/layout1.xml"/><Relationship Id="rId47" Type="http://schemas.openxmlformats.org/officeDocument/2006/relationships/diagramData" Target="diagrams/data2.xml"/><Relationship Id="rId50" Type="http://schemas.openxmlformats.org/officeDocument/2006/relationships/diagramColors" Target="diagrams/colors2.xml"/><Relationship Id="rId55" Type="http://schemas.openxmlformats.org/officeDocument/2006/relationships/hyperlink" Target="https://github.com/CarlosVilchezMalasquez/UTP-CONTROLL-SYSTEM-ASSISTANCE-GPS-BACKUP/tree/master/Area%20de%20Proceso%20PP-PMC/v%200.1" TargetMode="External"/><Relationship Id="rId63" Type="http://schemas.openxmlformats.org/officeDocument/2006/relationships/footer" Target="footer7.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hyperlink" Target="https://es.wikipedia.org/wiki/Lenguaje_de_programaci%C3%B3n" TargetMode="External"/><Relationship Id="rId24" Type="http://schemas.openxmlformats.org/officeDocument/2006/relationships/image" Target="media/image9.jpeg"/><Relationship Id="rId32" Type="http://schemas.openxmlformats.org/officeDocument/2006/relationships/header" Target="header3.xml"/><Relationship Id="rId37" Type="http://schemas.openxmlformats.org/officeDocument/2006/relationships/header" Target="header5.xml"/><Relationship Id="rId40" Type="http://schemas.openxmlformats.org/officeDocument/2006/relationships/footer" Target="footer6.xml"/><Relationship Id="rId45" Type="http://schemas.microsoft.com/office/2007/relationships/diagramDrawing" Target="diagrams/drawing1.xml"/><Relationship Id="rId53" Type="http://schemas.openxmlformats.org/officeDocument/2006/relationships/hyperlink" Target="https://github.com/CarlosVilchezMalasquez/UTP-CONTROLL-SYSTEM-ASSISTANCE-GPS-BACKUP" TargetMode="External"/><Relationship Id="rId58" Type="http://schemas.openxmlformats.org/officeDocument/2006/relationships/image" Target="media/image15.png"/><Relationship Id="rId5" Type="http://schemas.openxmlformats.org/officeDocument/2006/relationships/settings" Target="settings.xml"/><Relationship Id="rId61" Type="http://schemas.openxmlformats.org/officeDocument/2006/relationships/hyperlink" Target="https://github.com/CarlosVilchezMalasquez/UTP-CONTROLL-SYSTEM-ASSISTANCE-GPS-BACKUP/tree/master/Area%20de%20Proceso%20PP-PMC/v%200.1" TargetMode="External"/><Relationship Id="rId19" Type="http://schemas.openxmlformats.org/officeDocument/2006/relationships/image" Target="media/image5.png"/><Relationship Id="rId14" Type="http://schemas.openxmlformats.org/officeDocument/2006/relationships/hyperlink" Target="https://es.wikipedia.org/wiki/Programaci%C3%B3n_orientada_a_objetos" TargetMode="External"/><Relationship Id="rId22" Type="http://schemas.openxmlformats.org/officeDocument/2006/relationships/image" Target="media/image7.jpeg"/><Relationship Id="rId27" Type="http://schemas.openxmlformats.org/officeDocument/2006/relationships/header" Target="header1.xml"/><Relationship Id="rId30" Type="http://schemas.openxmlformats.org/officeDocument/2006/relationships/header" Target="header2.xml"/><Relationship Id="rId35" Type="http://schemas.openxmlformats.org/officeDocument/2006/relationships/footer" Target="footer4.xml"/><Relationship Id="rId43" Type="http://schemas.openxmlformats.org/officeDocument/2006/relationships/diagramQuickStyle" Target="diagrams/quickStyle1.xml"/><Relationship Id="rId48" Type="http://schemas.openxmlformats.org/officeDocument/2006/relationships/diagramLayout" Target="diagrams/layout2.xml"/><Relationship Id="rId56" Type="http://schemas.openxmlformats.org/officeDocument/2006/relationships/hyperlink" Target="https://drive.google.com/drive/folders/0B_4ir59mJStlSURjVTZLcnFSbk0" TargetMode="External"/><Relationship Id="rId64" Type="http://schemas.openxmlformats.org/officeDocument/2006/relationships/fontTable" Target="fontTable.xml"/><Relationship Id="rId8" Type="http://schemas.openxmlformats.org/officeDocument/2006/relationships/endnotes" Target="endnotes.xml"/><Relationship Id="rId51" Type="http://schemas.microsoft.com/office/2007/relationships/diagramDrawing" Target="diagrams/drawing2.xml"/><Relationship Id="rId3" Type="http://schemas.openxmlformats.org/officeDocument/2006/relationships/numbering" Target="numbering.xml"/><Relationship Id="rId12" Type="http://schemas.openxmlformats.org/officeDocument/2006/relationships/hyperlink" Target="https://es.wikipedia.org/wiki/Lenguaje_de_programaci%C3%B3n_de_prop%C3%B3sito_general" TargetMode="External"/><Relationship Id="rId17" Type="http://schemas.openxmlformats.org/officeDocument/2006/relationships/hyperlink" Target="https://drive.google.com/drive/folders/0B_4ir59mJStlWURLVzZzSkw5OW8" TargetMode="External"/><Relationship Id="rId25" Type="http://schemas.openxmlformats.org/officeDocument/2006/relationships/image" Target="media/image10.jpeg"/><Relationship Id="rId33" Type="http://schemas.openxmlformats.org/officeDocument/2006/relationships/footer" Target="footer3.xml"/><Relationship Id="rId38" Type="http://schemas.openxmlformats.org/officeDocument/2006/relationships/footer" Target="footer5.xml"/><Relationship Id="rId46" Type="http://schemas.openxmlformats.org/officeDocument/2006/relationships/image" Target="media/image14.png"/><Relationship Id="rId59" Type="http://schemas.openxmlformats.org/officeDocument/2006/relationships/image" Target="media/image16.png"/><Relationship Id="rId20" Type="http://schemas.openxmlformats.org/officeDocument/2006/relationships/hyperlink" Target="https://github.com/CarlosVilchezMalasquez/UTP-CONTROLL-SYSTEM-ASSISTANCE-GPS-BACKUP" TargetMode="External"/><Relationship Id="rId41" Type="http://schemas.openxmlformats.org/officeDocument/2006/relationships/diagramData" Target="diagrams/data1.xml"/><Relationship Id="rId54" Type="http://schemas.openxmlformats.org/officeDocument/2006/relationships/hyperlink" Target="https://drive.google.com/drive/folders/0B_4ir59mJStlSURjVTZLcnFSbk0" TargetMode="External"/><Relationship Id="rId62"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s.wikipedia.org/wiki/Desarrollador_de_software" TargetMode="External"/><Relationship Id="rId23" Type="http://schemas.openxmlformats.org/officeDocument/2006/relationships/image" Target="media/image8.jpeg"/><Relationship Id="rId28" Type="http://schemas.openxmlformats.org/officeDocument/2006/relationships/footer" Target="footer1.xml"/><Relationship Id="rId36" Type="http://schemas.openxmlformats.org/officeDocument/2006/relationships/image" Target="media/image13.png"/><Relationship Id="rId49" Type="http://schemas.openxmlformats.org/officeDocument/2006/relationships/diagramQuickStyle" Target="diagrams/quickStyle2.xml"/><Relationship Id="rId57" Type="http://schemas.openxmlformats.org/officeDocument/2006/relationships/hyperlink" Target="https://github.com/CarlosVilchezMalasquez/UTP-CONTROLL-SYSTEM-ASSISTANCE-GPS-BACKUP/tree/master/Area%20de%20Proceso%20PP-PMC/v%200.1" TargetMode="External"/><Relationship Id="rId10" Type="http://schemas.openxmlformats.org/officeDocument/2006/relationships/image" Target="media/image2.png"/><Relationship Id="rId31" Type="http://schemas.openxmlformats.org/officeDocument/2006/relationships/footer" Target="footer2.xml"/><Relationship Id="rId44" Type="http://schemas.openxmlformats.org/officeDocument/2006/relationships/diagramColors" Target="diagrams/colors1.xml"/><Relationship Id="rId52" Type="http://schemas.openxmlformats.org/officeDocument/2006/relationships/hyperlink" Target="https://drive.google.com/drive/folders/0B_4ir59mJStlWURLVzZzSkw5OW8" TargetMode="External"/><Relationship Id="rId60" Type="http://schemas.openxmlformats.org/officeDocument/2006/relationships/hyperlink" Target="https://drive.google.com/drive/folders/0B_4ir59mJStlSURjVTZLcnFSbk0"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es.wikipedia.org/wiki/Computaci%C3%B3n_concurrente" TargetMode="External"/><Relationship Id="rId18" Type="http://schemas.openxmlformats.org/officeDocument/2006/relationships/image" Target="media/image4.png"/><Relationship Id="rId39" Type="http://schemas.openxmlformats.org/officeDocument/2006/relationships/header" Target="header6.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Microsoft\Templates\Kit%20de%20cuaderno%20escolar%20de%20notas%20(portada,%20lomo%20y%20fichas%20de%20divisi&#243;n).dotx" TargetMode="Externa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custT="1"/>
      <dgm:spPr/>
      <dgm:t>
        <a:bodyPr/>
        <a:lstStyle/>
        <a:p>
          <a:r>
            <a:rPr lang="es-PE" sz="1050"/>
            <a:t>UTP-GPS-CONTROL-ASSISTANCE</a:t>
          </a:r>
          <a:endParaRPr lang="es-ES" sz="1050"/>
        </a:p>
      </dgm:t>
    </dgm:pt>
    <dgm:pt modelId="{337D920B-94D3-43A8-A3FB-5460C9D0BAC1}" type="parTrans" cxnId="{702002C8-56D3-4167-ADB8-5A124669368A}">
      <dgm:prSet/>
      <dgm:spPr/>
      <dgm:t>
        <a:bodyPr/>
        <a:lstStyle/>
        <a:p>
          <a:endParaRPr lang="es-ES"/>
        </a:p>
      </dgm:t>
    </dgm:pt>
    <dgm:pt modelId="{B3DFFEF9-2DDB-4B23-B4E0-F2F4EFCF1855}" type="sibTrans" cxnId="{702002C8-56D3-4167-ADB8-5A124669368A}">
      <dgm:prSet/>
      <dgm:spPr/>
      <dgm:t>
        <a:bodyPr/>
        <a:lstStyle/>
        <a:p>
          <a:endParaRPr lang="es-ES"/>
        </a:p>
      </dgm:t>
    </dgm:pt>
    <dgm:pt modelId="{9F212DBD-B2E9-4273-BE10-1468985009C7}">
      <dgm:prSet phldrT="[Texto]" custT="1"/>
      <dgm:spPr/>
      <dgm:t>
        <a:bodyPr/>
        <a:lstStyle/>
        <a:p>
          <a:r>
            <a:rPr lang="es-ES" sz="1100"/>
            <a:t>Ejecución, Seguimiento y Control</a:t>
          </a:r>
        </a:p>
      </dgm:t>
    </dgm:pt>
    <dgm:pt modelId="{2E4F62D4-1C32-49B7-A315-739544387BDF}" type="parTrans" cxnId="{52CF004D-BED6-4D65-8CCC-9E17E33BEE35}">
      <dgm:prSet/>
      <dgm:spPr/>
      <dgm:t>
        <a:bodyPr/>
        <a:lstStyle/>
        <a:p>
          <a:endParaRPr lang="es-ES"/>
        </a:p>
      </dgm:t>
    </dgm:pt>
    <dgm:pt modelId="{79715976-C855-4574-8701-D0781F297A6A}" type="sibTrans" cxnId="{52CF004D-BED6-4D65-8CCC-9E17E33BEE35}">
      <dgm:prSet/>
      <dgm:spPr/>
      <dgm:t>
        <a:bodyPr/>
        <a:lstStyle/>
        <a:p>
          <a:endParaRPr lang="es-ES"/>
        </a:p>
      </dgm:t>
    </dgm:pt>
    <dgm:pt modelId="{5AD4C3A4-929D-4BF2-BE17-11C71FC58A6E}">
      <dgm:prSet phldrT="[Texto]" custT="1"/>
      <dgm:spPr/>
      <dgm:t>
        <a:bodyPr/>
        <a:lstStyle/>
        <a:p>
          <a:r>
            <a:rPr lang="es-ES" sz="1200"/>
            <a:t>Cierre</a:t>
          </a:r>
        </a:p>
      </dgm:t>
    </dgm:pt>
    <dgm:pt modelId="{9EBF2981-2D41-40BF-8CE8-E5A29F817585}" type="parTrans" cxnId="{FEE2B5E0-8FC2-433B-8802-549C8BAFAE56}">
      <dgm:prSet/>
      <dgm:spPr/>
      <dgm:t>
        <a:bodyPr/>
        <a:lstStyle/>
        <a:p>
          <a:endParaRPr lang="es-ES"/>
        </a:p>
      </dgm:t>
    </dgm:pt>
    <dgm:pt modelId="{CD7FB155-B623-40C5-B54C-19478025E44E}" type="sibTrans" cxnId="{FEE2B5E0-8FC2-433B-8802-549C8BAFAE56}">
      <dgm:prSet/>
      <dgm:spPr/>
      <dgm:t>
        <a:bodyPr/>
        <a:lstStyle/>
        <a:p>
          <a:endParaRPr lang="es-ES"/>
        </a:p>
      </dgm:t>
    </dgm:pt>
    <dgm:pt modelId="{4CA3EFB1-DB68-4F18-B7B6-AA955D180A90}">
      <dgm:prSet phldrT="[Texto]" custT="1"/>
      <dgm:spPr/>
      <dgm:t>
        <a:bodyPr/>
        <a:lstStyle/>
        <a:p>
          <a:r>
            <a:rPr lang="es-ES" sz="1200"/>
            <a:t>Planificación</a:t>
          </a:r>
        </a:p>
      </dgm:t>
    </dgm:pt>
    <dgm:pt modelId="{B09FE0AB-DEA4-4375-9B0A-EFDBAA10D613}" type="sibTrans" cxnId="{A561C2DE-3BD0-4DB3-8B93-39FA99DDF7A2}">
      <dgm:prSet/>
      <dgm:spPr/>
      <dgm:t>
        <a:bodyPr/>
        <a:lstStyle/>
        <a:p>
          <a:endParaRPr lang="es-ES"/>
        </a:p>
      </dgm:t>
    </dgm:pt>
    <dgm:pt modelId="{7829F332-E027-4EDD-A0CA-28D502F9487F}" type="parTrans" cxnId="{A561C2DE-3BD0-4DB3-8B93-39FA99DDF7A2}">
      <dgm:prSet/>
      <dgm:spPr/>
      <dgm:t>
        <a:bodyPr/>
        <a:lstStyle/>
        <a:p>
          <a:endParaRPr lang="es-ES"/>
        </a:p>
      </dgm:t>
    </dgm:pt>
    <dgm:pt modelId="{E854E8C6-D7AC-4D2A-BD5D-4B868CCE52FD}">
      <dgm:prSet custT="1"/>
      <dgm:spPr/>
      <dgm:t>
        <a:bodyPr/>
        <a:lstStyle/>
        <a:p>
          <a:r>
            <a:rPr lang="es-ES" sz="900"/>
            <a:t>Plan de Proyecto</a:t>
          </a:r>
        </a:p>
      </dgm:t>
    </dgm:pt>
    <dgm:pt modelId="{1553931A-B213-4368-A68F-9DD51ADD961F}" type="parTrans" cxnId="{ABC9B3B1-C6DC-41BD-9DE6-4176FA149E81}">
      <dgm:prSet/>
      <dgm:spPr/>
      <dgm:t>
        <a:bodyPr/>
        <a:lstStyle/>
        <a:p>
          <a:endParaRPr lang="es-ES"/>
        </a:p>
      </dgm:t>
    </dgm:pt>
    <dgm:pt modelId="{59F0C396-DB34-40B5-A1A9-8E5989E3FAA8}" type="sibTrans" cxnId="{ABC9B3B1-C6DC-41BD-9DE6-4176FA149E81}">
      <dgm:prSet/>
      <dgm:spPr/>
      <dgm:t>
        <a:bodyPr/>
        <a:lstStyle/>
        <a:p>
          <a:endParaRPr lang="es-ES"/>
        </a:p>
      </dgm:t>
    </dgm:pt>
    <dgm:pt modelId="{DC903615-4DA2-4B84-A096-276FA9E8DBBF}">
      <dgm:prSet phldrT="[Texto]" custT="1"/>
      <dgm:spPr/>
      <dgm:t>
        <a:bodyPr/>
        <a:lstStyle/>
        <a:p>
          <a:r>
            <a:rPr lang="es-ES" sz="900"/>
            <a:t>Acta de Aceptación y Cierre del Proyecto</a:t>
          </a:r>
        </a:p>
      </dgm:t>
    </dgm:pt>
    <dgm:pt modelId="{E0F46B55-6FA0-468A-9BB6-1D3A3D44310E}" type="parTrans" cxnId="{BEF08BCC-635F-4883-A7F6-6279EED3CAF4}">
      <dgm:prSet/>
      <dgm:spPr/>
      <dgm:t>
        <a:bodyPr/>
        <a:lstStyle/>
        <a:p>
          <a:endParaRPr lang="es-ES"/>
        </a:p>
      </dgm:t>
    </dgm:pt>
    <dgm:pt modelId="{3F36E1CA-8D1D-4604-8653-A41E55FEF545}" type="sibTrans" cxnId="{BEF08BCC-635F-4883-A7F6-6279EED3CAF4}">
      <dgm:prSet/>
      <dgm:spPr/>
      <dgm:t>
        <a:bodyPr/>
        <a:lstStyle/>
        <a:p>
          <a:endParaRPr lang="es-ES"/>
        </a:p>
      </dgm:t>
    </dgm:pt>
    <dgm:pt modelId="{443F1F2A-F502-4357-A2EE-5DBA574C0DCF}">
      <dgm:prSet phldrT="[Texto]" custT="1"/>
      <dgm:spPr/>
      <dgm:t>
        <a:bodyPr/>
        <a:lstStyle/>
        <a:p>
          <a:r>
            <a:rPr lang="es-ES" sz="900"/>
            <a:t>Relatorio del Proyecto</a:t>
          </a:r>
        </a:p>
      </dgm:t>
    </dgm:pt>
    <dgm:pt modelId="{F1A4F548-A6E9-4C4F-9D6A-C2AC63F97D72}" type="parTrans" cxnId="{B4BAE558-DEA5-4F0B-B8AD-CA0BF0065F7C}">
      <dgm:prSet/>
      <dgm:spPr/>
      <dgm:t>
        <a:bodyPr/>
        <a:lstStyle/>
        <a:p>
          <a:endParaRPr lang="es-ES"/>
        </a:p>
      </dgm:t>
    </dgm:pt>
    <dgm:pt modelId="{3843E5DB-7731-4779-9CF5-918D9609BD60}" type="sibTrans" cxnId="{B4BAE558-DEA5-4F0B-B8AD-CA0BF0065F7C}">
      <dgm:prSet/>
      <dgm:spPr/>
      <dgm:t>
        <a:bodyPr/>
        <a:lstStyle/>
        <a:p>
          <a:endParaRPr lang="es-ES"/>
        </a:p>
      </dgm:t>
    </dgm:pt>
    <dgm:pt modelId="{67AD5931-B9BC-44EF-8A5A-3F0788966946}">
      <dgm:prSet custT="1"/>
      <dgm:spPr/>
      <dgm:t>
        <a:bodyPr/>
        <a:lstStyle/>
        <a:p>
          <a:r>
            <a:rPr lang="es-ES" sz="900"/>
            <a:t>Registro de 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custT="1"/>
      <dgm:spPr/>
      <dgm:t>
        <a:bodyPr/>
        <a:lstStyle/>
        <a:p>
          <a:r>
            <a:rPr lang="es-ES" sz="900"/>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E6FA70BE-614C-48FA-8570-B2376E0BC442}">
      <dgm:prSet custT="1"/>
      <dgm:spPr/>
      <dgm:t>
        <a:bodyPr/>
        <a:lstStyle/>
        <a:p>
          <a:r>
            <a:rPr lang="es-PE" sz="1200"/>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custT="1"/>
      <dgm:spPr/>
      <dgm:t>
        <a:bodyPr/>
        <a:lstStyle/>
        <a:p>
          <a:r>
            <a:rPr lang="es-PE" sz="1200"/>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custT="1"/>
      <dgm:spPr/>
      <dgm:t>
        <a:bodyPr/>
        <a:lstStyle/>
        <a:p>
          <a:r>
            <a:rPr lang="es-PE" sz="1200"/>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785E538B-B39A-4E63-89F7-830C45B6EEEE}">
      <dgm:prSet custT="1"/>
      <dgm:spPr/>
      <dgm:t>
        <a:bodyPr/>
        <a:lstStyle/>
        <a:p>
          <a:r>
            <a:rPr lang="es-PE" sz="1200"/>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DE524678-5CA2-4641-A5BC-58270B3D11AB}">
      <dgm:prSet custT="1"/>
      <dgm:spPr/>
      <dgm:t>
        <a:bodyPr/>
        <a:lstStyle/>
        <a:p>
          <a:r>
            <a:rPr lang="es-PE" sz="900"/>
            <a:t>Plan de Gestión de Proyecto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BA832293-BB24-4831-B129-258675FA23FF}">
      <dgm:prSet custT="1"/>
      <dgm:spPr/>
      <dgm:t>
        <a:bodyPr/>
        <a:lstStyle/>
        <a:p>
          <a:r>
            <a:rPr lang="es-PE" sz="900"/>
            <a:t>Proceso de Aseguramiento de la calidad</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B96D7293-05B6-4D62-BA8C-148BAD4D64A0}">
      <dgm:prSet custT="1"/>
      <dgm:spPr/>
      <dgm:t>
        <a:bodyPr/>
        <a:lstStyle/>
        <a:p>
          <a:r>
            <a:rPr lang="es-PE" sz="800"/>
            <a:t>Proceso de Medicion de Metricas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D3A9B131-D3AC-4D03-A967-5732B649914E}">
      <dgm:prSet custT="1"/>
      <dgm:spPr/>
      <dgm:t>
        <a:bodyPr/>
        <a:lstStyle/>
        <a:p>
          <a:r>
            <a:rPr lang="es-PE" sz="900"/>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D744374F-EB05-4BEA-B882-52CA6BDA59EA}">
      <dgm:prSet custT="1"/>
      <dgm:spPr/>
      <dgm:t>
        <a:bodyPr/>
        <a:lstStyle/>
        <a:p>
          <a:r>
            <a:rPr lang="es-PE" sz="900"/>
            <a:t>Proceso  de Gestion de Requerimientos</a:t>
          </a:r>
        </a:p>
      </dgm:t>
    </dgm:pt>
    <dgm:pt modelId="{1515C653-3B55-4398-B5FD-D090014A7DAC}" type="parTrans" cxnId="{8A64E92A-EBEA-4016-938B-A037B1F1D6C0}">
      <dgm:prSet/>
      <dgm:spPr/>
      <dgm:t>
        <a:bodyPr/>
        <a:lstStyle/>
        <a:p>
          <a:endParaRPr lang="es-PE"/>
        </a:p>
      </dgm:t>
    </dgm:pt>
    <dgm:pt modelId="{93C45BD6-0616-416B-A05D-A6F16A47941F}" type="sibTrans" cxnId="{8A64E92A-EBEA-4016-938B-A037B1F1D6C0}">
      <dgm:prSet/>
      <dgm:spPr/>
      <dgm:t>
        <a:bodyPr/>
        <a:lstStyle/>
        <a:p>
          <a:endParaRPr lang="es-PE"/>
        </a:p>
      </dgm:t>
    </dgm:pt>
    <dgm:pt modelId="{12B62651-C39D-47E3-AFC5-FD6159980ADA}">
      <dgm:prSet custT="1"/>
      <dgm:spPr/>
      <dgm:t>
        <a:bodyPr/>
        <a:lstStyle/>
        <a:p>
          <a:r>
            <a:rPr lang="es-PE" sz="1200"/>
            <a:t>REQM</a:t>
          </a:r>
          <a:endParaRPr lang="es-PE" sz="700"/>
        </a:p>
      </dgm:t>
    </dgm:pt>
    <dgm:pt modelId="{51064B8D-B7B9-4990-8668-3446A134096E}" type="parTrans" cxnId="{526618AB-5896-44BD-891C-EBA12DE40DDC}">
      <dgm:prSet/>
      <dgm:spPr/>
      <dgm:t>
        <a:bodyPr/>
        <a:lstStyle/>
        <a:p>
          <a:endParaRPr lang="es-PE"/>
        </a:p>
      </dgm:t>
    </dgm:pt>
    <dgm:pt modelId="{50DEBFAA-99D1-4AFF-8D3D-E5DFA3041DFF}" type="sibTrans" cxnId="{526618AB-5896-44BD-891C-EBA12DE40DDC}">
      <dgm:prSet/>
      <dgm:spPr/>
      <dgm:t>
        <a:bodyPr/>
        <a:lstStyle/>
        <a:p>
          <a:endParaRPr lang="es-PE"/>
        </a:p>
      </dgm:t>
    </dgm:pt>
    <dgm:pt modelId="{2F82B097-6821-4377-8821-4071009251D4}">
      <dgm:prSet custT="1"/>
      <dgm:spPr/>
      <dgm:t>
        <a:bodyPr/>
        <a:lstStyle/>
        <a:p>
          <a:r>
            <a:rPr lang="es-ES" sz="900"/>
            <a:t>Acta de Reunión Interna del Plan de Proyecto</a:t>
          </a:r>
        </a:p>
      </dgm:t>
    </dgm:pt>
    <dgm:pt modelId="{4C862DB4-D20E-48F7-8E36-4C55D86A91C2}" type="parTrans" cxnId="{F6A9E191-9129-4443-B3B8-86C5DCC90C91}">
      <dgm:prSet/>
      <dgm:spPr/>
      <dgm:t>
        <a:bodyPr/>
        <a:lstStyle/>
        <a:p>
          <a:endParaRPr lang="es-PE"/>
        </a:p>
      </dgm:t>
    </dgm:pt>
    <dgm:pt modelId="{E833725F-EF18-4318-965D-4CAB1367501F}" type="sibTrans" cxnId="{F6A9E191-9129-4443-B3B8-86C5DCC90C91}">
      <dgm:prSet/>
      <dgm:spPr/>
      <dgm:t>
        <a:bodyPr/>
        <a:lstStyle/>
        <a:p>
          <a:endParaRPr lang="es-PE"/>
        </a:p>
      </dgm:t>
    </dgm:pt>
    <dgm:pt modelId="{98EDA0F7-4923-4B4E-8F59-7F0A05368EAE}">
      <dgm:prSet custT="1"/>
      <dgm:spPr/>
      <dgm:t>
        <a:bodyPr/>
        <a:lstStyle/>
        <a:p>
          <a:r>
            <a:rPr lang="es-ES" sz="900"/>
            <a:t>Herramienta de Gestión QA del Producto</a:t>
          </a:r>
        </a:p>
      </dgm:t>
    </dgm:pt>
    <dgm:pt modelId="{B26C6FA9-401C-4867-8E56-D111D04FC549}" type="parTrans" cxnId="{7A058666-8FC9-4D9C-9358-15453E2FCFB9}">
      <dgm:prSet/>
      <dgm:spPr/>
      <dgm:t>
        <a:bodyPr/>
        <a:lstStyle/>
        <a:p>
          <a:endParaRPr lang="es-ES"/>
        </a:p>
      </dgm:t>
    </dgm:pt>
    <dgm:pt modelId="{151BF5D3-DCC1-4766-B13B-C4C9745987C9}" type="sibTrans" cxnId="{7A058666-8FC9-4D9C-9358-15453E2FCFB9}">
      <dgm:prSet/>
      <dgm:spPr/>
      <dgm:t>
        <a:bodyPr/>
        <a:lstStyle/>
        <a:p>
          <a:endParaRPr lang="es-ES"/>
        </a:p>
      </dgm:t>
    </dgm:pt>
    <dgm:pt modelId="{2DA495C4-CD9D-496B-8A55-7B77CB2F452C}">
      <dgm:prSet custT="1"/>
      <dgm:spPr/>
      <dgm:t>
        <a:bodyPr/>
        <a:lstStyle/>
        <a:p>
          <a:r>
            <a:rPr lang="es-ES" sz="900"/>
            <a:t>CheckList de Aseguramiento de Calidad</a:t>
          </a:r>
        </a:p>
      </dgm:t>
    </dgm:pt>
    <dgm:pt modelId="{6F172675-82C5-4DB9-AEDC-96303B328EB9}" type="parTrans" cxnId="{57577D26-4DCD-443C-86FB-27F2CD0E4BA9}">
      <dgm:prSet/>
      <dgm:spPr/>
      <dgm:t>
        <a:bodyPr/>
        <a:lstStyle/>
        <a:p>
          <a:endParaRPr lang="es-ES"/>
        </a:p>
      </dgm:t>
    </dgm:pt>
    <dgm:pt modelId="{2D133AE4-E462-411F-9175-EB5E622D7920}" type="sibTrans" cxnId="{57577D26-4DCD-443C-86FB-27F2CD0E4BA9}">
      <dgm:prSet/>
      <dgm:spPr/>
      <dgm:t>
        <a:bodyPr/>
        <a:lstStyle/>
        <a:p>
          <a:endParaRPr lang="es-ES"/>
        </a:p>
      </dgm:t>
    </dgm:pt>
    <dgm:pt modelId="{1C0118D3-83F6-4D67-9208-109768502C68}">
      <dgm:prSet custT="1"/>
      <dgm:spPr/>
      <dgm:t>
        <a:bodyPr/>
        <a:lstStyle/>
        <a:p>
          <a:r>
            <a:rPr lang="es-ES" sz="900"/>
            <a:t>Matriz de Seguimiento del Proyecto</a:t>
          </a:r>
        </a:p>
      </dgm:t>
    </dgm:pt>
    <dgm:pt modelId="{0AD4821B-8435-4786-8A12-0FA7466EEF1A}" type="parTrans" cxnId="{7555AA80-6DC2-473C-B1CD-806CC5202A51}">
      <dgm:prSet/>
      <dgm:spPr/>
      <dgm:t>
        <a:bodyPr/>
        <a:lstStyle/>
        <a:p>
          <a:endParaRPr lang="es-ES"/>
        </a:p>
      </dgm:t>
    </dgm:pt>
    <dgm:pt modelId="{5C83F091-ECC9-4B50-A066-FA974D0D3172}" type="sibTrans" cxnId="{7555AA80-6DC2-473C-B1CD-806CC5202A51}">
      <dgm:prSet/>
      <dgm:spPr/>
      <dgm:t>
        <a:bodyPr/>
        <a:lstStyle/>
        <a:p>
          <a:endParaRPr lang="es-ES"/>
        </a:p>
      </dgm:t>
    </dgm:pt>
    <dgm:pt modelId="{5CF00A5B-05B9-412B-B219-421A195AB5A0}">
      <dgm:prSet/>
      <dgm:spPr/>
      <dgm:t>
        <a:bodyPr/>
        <a:lstStyle/>
        <a:p>
          <a:r>
            <a:rPr lang="es-ES"/>
            <a:t>Solicitud de Accesos</a:t>
          </a:r>
        </a:p>
      </dgm:t>
    </dgm:pt>
    <dgm:pt modelId="{F3DA64DF-F10F-43D8-9C52-A699D3F1672F}" type="parTrans" cxnId="{9461C648-B39D-4AD4-A724-7047F3E754AB}">
      <dgm:prSet/>
      <dgm:spPr/>
      <dgm:t>
        <a:bodyPr/>
        <a:lstStyle/>
        <a:p>
          <a:endParaRPr lang="es-ES"/>
        </a:p>
      </dgm:t>
    </dgm:pt>
    <dgm:pt modelId="{412AF599-BC46-46BE-8447-0B559ADAA025}" type="sibTrans" cxnId="{9461C648-B39D-4AD4-A724-7047F3E754AB}">
      <dgm:prSet/>
      <dgm:spPr/>
      <dgm:t>
        <a:bodyPr/>
        <a:lstStyle/>
        <a:p>
          <a:endParaRPr lang="es-ES"/>
        </a:p>
      </dgm:t>
    </dgm:pt>
    <dgm:pt modelId="{01F6CB17-50A5-45BB-B300-E5EE008A33CB}">
      <dgm:prSet custT="1"/>
      <dgm:spPr/>
      <dgm:t>
        <a:bodyPr/>
        <a:lstStyle/>
        <a:p>
          <a:r>
            <a:rPr lang="es-ES" sz="900"/>
            <a:t>Ficha de Métricas de N Conformidades de QA</a:t>
          </a:r>
        </a:p>
      </dgm:t>
    </dgm:pt>
    <dgm:pt modelId="{D1F2AA25-B918-42DC-9E39-BA3D3EA46365}" type="parTrans" cxnId="{4F43F758-1B37-4F2F-ABA0-1F883C86DEBA}">
      <dgm:prSet/>
      <dgm:spPr/>
      <dgm:t>
        <a:bodyPr/>
        <a:lstStyle/>
        <a:p>
          <a:endParaRPr lang="es-ES"/>
        </a:p>
      </dgm:t>
    </dgm:pt>
    <dgm:pt modelId="{5E82E366-2D6E-48EF-A255-E25228F4D1E3}" type="sibTrans" cxnId="{4F43F758-1B37-4F2F-ABA0-1F883C86DEBA}">
      <dgm:prSet/>
      <dgm:spPr/>
      <dgm:t>
        <a:bodyPr/>
        <a:lstStyle/>
        <a:p>
          <a:endParaRPr lang="es-ES"/>
        </a:p>
      </dgm:t>
    </dgm:pt>
    <dgm:pt modelId="{66B39371-4666-46E8-9EB6-D70397B2FC57}">
      <dgm:prSet custT="1"/>
      <dgm:spPr/>
      <dgm:t>
        <a:bodyPr/>
        <a:lstStyle/>
        <a:p>
          <a:r>
            <a:rPr lang="es-ES" sz="900"/>
            <a:t>Ficha de Métricas de Volatilidad de Requerimientos</a:t>
          </a:r>
        </a:p>
      </dgm:t>
    </dgm:pt>
    <dgm:pt modelId="{0CB8026E-8018-4D4E-A0DC-17260BE6D240}" type="parTrans" cxnId="{1A5B540C-5414-4DE8-A416-A5275B1527BF}">
      <dgm:prSet/>
      <dgm:spPr/>
      <dgm:t>
        <a:bodyPr/>
        <a:lstStyle/>
        <a:p>
          <a:endParaRPr lang="es-ES"/>
        </a:p>
      </dgm:t>
    </dgm:pt>
    <dgm:pt modelId="{F013BEFC-EE61-4AF7-9DA1-82FB01108343}" type="sibTrans" cxnId="{1A5B540C-5414-4DE8-A416-A5275B1527BF}">
      <dgm:prSet/>
      <dgm:spPr/>
      <dgm:t>
        <a:bodyPr/>
        <a:lstStyle/>
        <a:p>
          <a:endParaRPr lang="es-ES"/>
        </a:p>
      </dgm:t>
    </dgm:pt>
    <dgm:pt modelId="{82E0AD28-3143-464D-8FA0-9FA2387F8F99}">
      <dgm:prSet custT="1"/>
      <dgm:spPr/>
      <dgm:t>
        <a:bodyPr/>
        <a:lstStyle/>
        <a:p>
          <a:r>
            <a:rPr lang="es-ES" sz="800"/>
            <a:t>Ficha de Métricas de Indice de Cambios de Items de Configuración</a:t>
          </a:r>
        </a:p>
      </dgm:t>
    </dgm:pt>
    <dgm:pt modelId="{17457274-AA8E-4E0C-86EB-8FB854B102B9}" type="parTrans" cxnId="{1AE335BE-5A23-4228-9CDC-9D4C95615787}">
      <dgm:prSet/>
      <dgm:spPr/>
      <dgm:t>
        <a:bodyPr/>
        <a:lstStyle/>
        <a:p>
          <a:endParaRPr lang="es-ES"/>
        </a:p>
      </dgm:t>
    </dgm:pt>
    <dgm:pt modelId="{BF7E53BE-7740-4A64-9660-D95475402814}" type="sibTrans" cxnId="{1AE335BE-5A23-4228-9CDC-9D4C95615787}">
      <dgm:prSet/>
      <dgm:spPr/>
      <dgm:t>
        <a:bodyPr/>
        <a:lstStyle/>
        <a:p>
          <a:endParaRPr lang="es-ES"/>
        </a:p>
      </dgm:t>
    </dgm:pt>
    <dgm:pt modelId="{4A319C7A-4C2F-4031-BF3D-90BBBA4C57D2}">
      <dgm:prSet custT="1"/>
      <dgm:spPr/>
      <dgm:t>
        <a:bodyPr/>
        <a:lstStyle/>
        <a:p>
          <a:r>
            <a:rPr lang="es-ES" sz="900"/>
            <a:t>Plan de Gestion de Proyecto</a:t>
          </a:r>
        </a:p>
      </dgm:t>
    </dgm:pt>
    <dgm:pt modelId="{BD2700B8-AD08-4ABA-A435-4F63EF3D2B3C}" type="parTrans" cxnId="{42884349-0D46-4227-A693-B5C48ADBE1FC}">
      <dgm:prSet/>
      <dgm:spPr/>
      <dgm:t>
        <a:bodyPr/>
        <a:lstStyle/>
        <a:p>
          <a:endParaRPr lang="es-ES"/>
        </a:p>
      </dgm:t>
    </dgm:pt>
    <dgm:pt modelId="{279B3654-1F29-4F3A-81D5-71217FE7168C}" type="sibTrans" cxnId="{42884349-0D46-4227-A693-B5C48ADBE1FC}">
      <dgm:prSet/>
      <dgm:spPr/>
      <dgm:t>
        <a:bodyPr/>
        <a:lstStyle/>
        <a:p>
          <a:endParaRPr lang="es-ES"/>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pt>
    <dgm:pt modelId="{2C0FEA8E-E535-4596-9A23-67D25C0ABB8C}" type="pres">
      <dgm:prSet presAssocID="{49676D76-7F5A-4A25-9FBB-FFB102DF9213}" presName="hierRoot1" presStyleCnt="0">
        <dgm:presLayoutVars>
          <dgm:hierBranch val="init"/>
        </dgm:presLayoutVars>
      </dgm:prSet>
      <dgm:spPr/>
    </dgm:pt>
    <dgm:pt modelId="{A17731BF-11E9-47E3-8627-49E98FC19BE7}" type="pres">
      <dgm:prSet presAssocID="{49676D76-7F5A-4A25-9FBB-FFB102DF9213}" presName="rootComposite1" presStyleCnt="0"/>
      <dgm:spPr/>
    </dgm:pt>
    <dgm:pt modelId="{C544ECB0-5C7C-490B-AEC9-73F0F1474C60}" type="pres">
      <dgm:prSet presAssocID="{49676D76-7F5A-4A25-9FBB-FFB102DF9213}" presName="rootText1" presStyleLbl="node0" presStyleIdx="0" presStyleCnt="1" custScaleX="606841" custScaleY="224365" custLinFactNeighborY="24300">
        <dgm:presLayoutVars>
          <dgm:chPref val="3"/>
        </dgm:presLayoutVars>
      </dgm:prSet>
      <dgm:spPr/>
    </dgm:pt>
    <dgm:pt modelId="{3FD39637-7D44-40AC-B365-8DEEBA4E404B}" type="pres">
      <dgm:prSet presAssocID="{49676D76-7F5A-4A25-9FBB-FFB102DF9213}" presName="rootConnector1" presStyleLbl="node1" presStyleIdx="0" presStyleCnt="0"/>
      <dgm:spPr/>
    </dgm:pt>
    <dgm:pt modelId="{C72BCA85-6E82-4DB4-9674-B76ACCDB8565}" type="pres">
      <dgm:prSet presAssocID="{49676D76-7F5A-4A25-9FBB-FFB102DF9213}" presName="hierChild2" presStyleCnt="0"/>
      <dgm:spPr/>
    </dgm:pt>
    <dgm:pt modelId="{143D8000-5A5B-4EEF-83ED-FA5BD9DC7F43}" type="pres">
      <dgm:prSet presAssocID="{7829F332-E027-4EDD-A0CA-28D502F9487F}" presName="Name37" presStyleLbl="parChTrans1D2" presStyleIdx="0" presStyleCnt="3"/>
      <dgm:spPr/>
    </dgm:pt>
    <dgm:pt modelId="{0AFA6F5A-B699-4DC9-8FF2-AD95C248118E}" type="pres">
      <dgm:prSet presAssocID="{4CA3EFB1-DB68-4F18-B7B6-AA955D180A90}" presName="hierRoot2" presStyleCnt="0">
        <dgm:presLayoutVars>
          <dgm:hierBranch val="l"/>
        </dgm:presLayoutVars>
      </dgm:prSet>
      <dgm:spPr/>
    </dgm:pt>
    <dgm:pt modelId="{B582CC85-61E3-4E93-B48B-C38AEC9D6105}" type="pres">
      <dgm:prSet presAssocID="{4CA3EFB1-DB68-4F18-B7B6-AA955D180A90}" presName="rootComposite" presStyleCnt="0"/>
      <dgm:spPr/>
    </dgm:pt>
    <dgm:pt modelId="{EA7F4D7E-81A0-4294-A1C2-02346D6BA8C5}" type="pres">
      <dgm:prSet presAssocID="{4CA3EFB1-DB68-4F18-B7B6-AA955D180A90}" presName="rootText" presStyleLbl="node2" presStyleIdx="0" presStyleCnt="3" custScaleX="397647" custScaleY="172255" custLinFactX="-100000" custLinFactNeighborX="-189297" custLinFactNeighborY="67836">
        <dgm:presLayoutVars>
          <dgm:chPref val="3"/>
        </dgm:presLayoutVars>
      </dgm:prSet>
      <dgm:spPr/>
    </dgm:pt>
    <dgm:pt modelId="{61F72174-0F0F-4D3C-B58A-BAEB0D73D3FE}" type="pres">
      <dgm:prSet presAssocID="{4CA3EFB1-DB68-4F18-B7B6-AA955D180A90}" presName="rootConnector" presStyleLbl="node2" presStyleIdx="0" presStyleCnt="3"/>
      <dgm:spPr/>
    </dgm:pt>
    <dgm:pt modelId="{7E4265DF-2EE1-4154-88B6-3A16D6BF6CDD}" type="pres">
      <dgm:prSet presAssocID="{4CA3EFB1-DB68-4F18-B7B6-AA955D180A90}" presName="hierChild4" presStyleCnt="0"/>
      <dgm:spPr/>
    </dgm:pt>
    <dgm:pt modelId="{912D57C7-6C5B-4AD6-B404-CD75172AF629}" type="pres">
      <dgm:prSet presAssocID="{1553931A-B213-4368-A68F-9DD51ADD961F}" presName="Name50" presStyleLbl="parChTrans1D3" presStyleIdx="0" presStyleCnt="12"/>
      <dgm:spPr/>
    </dgm:pt>
    <dgm:pt modelId="{6914CFC5-38C4-457F-A960-5470C374E1C7}" type="pres">
      <dgm:prSet presAssocID="{E854E8C6-D7AC-4D2A-BD5D-4B868CCE52FD}" presName="hierRoot2" presStyleCnt="0">
        <dgm:presLayoutVars>
          <dgm:hierBranch/>
        </dgm:presLayoutVars>
      </dgm:prSet>
      <dgm:spPr/>
    </dgm:pt>
    <dgm:pt modelId="{DDA09F91-E2ED-4292-BF65-B9608BADB9FB}" type="pres">
      <dgm:prSet presAssocID="{E854E8C6-D7AC-4D2A-BD5D-4B868CCE52FD}" presName="rootComposite" presStyleCnt="0"/>
      <dgm:spPr/>
    </dgm:pt>
    <dgm:pt modelId="{68AE0371-AB28-4C76-AEB2-C97422EBED9A}" type="pres">
      <dgm:prSet presAssocID="{E854E8C6-D7AC-4D2A-BD5D-4B868CCE52FD}" presName="rootText" presStyleLbl="node3" presStyleIdx="0" presStyleCnt="12" custScaleX="247888" custScaleY="394403" custLinFactX="-156159" custLinFactY="17963" custLinFactNeighborX="-200000" custLinFactNeighborY="100000">
        <dgm:presLayoutVars>
          <dgm:chPref val="3"/>
        </dgm:presLayoutVars>
      </dgm:prSet>
      <dgm:spPr/>
    </dgm:pt>
    <dgm:pt modelId="{C7A1194C-9EAE-4BF1-BCAF-0EB5C818603D}" type="pres">
      <dgm:prSet presAssocID="{E854E8C6-D7AC-4D2A-BD5D-4B868CCE52FD}" presName="rootConnector" presStyleLbl="node3" presStyleIdx="0" presStyleCnt="12"/>
      <dgm:spPr/>
    </dgm:pt>
    <dgm:pt modelId="{4CDEA9EE-1EA0-4D96-A40C-60D43C5271BE}" type="pres">
      <dgm:prSet presAssocID="{E854E8C6-D7AC-4D2A-BD5D-4B868CCE52FD}" presName="hierChild4" presStyleCnt="0"/>
      <dgm:spPr/>
    </dgm:pt>
    <dgm:pt modelId="{A4553829-ABC3-47DE-B945-355D4FF7EE2F}" type="pres">
      <dgm:prSet presAssocID="{E854E8C6-D7AC-4D2A-BD5D-4B868CCE52FD}" presName="hierChild5" presStyleCnt="0"/>
      <dgm:spPr/>
    </dgm:pt>
    <dgm:pt modelId="{31CBD208-5FF8-4A3F-B69F-CEE7E7015739}" type="pres">
      <dgm:prSet presAssocID="{4C862DB4-D20E-48F7-8E36-4C55D86A91C2}" presName="Name50" presStyleLbl="parChTrans1D3" presStyleIdx="1" presStyleCnt="12"/>
      <dgm:spPr/>
    </dgm:pt>
    <dgm:pt modelId="{A24146B4-6714-45AF-9767-0FF73BD8DA19}" type="pres">
      <dgm:prSet presAssocID="{2F82B097-6821-4377-8821-4071009251D4}" presName="hierRoot2" presStyleCnt="0">
        <dgm:presLayoutVars>
          <dgm:hierBranch/>
        </dgm:presLayoutVars>
      </dgm:prSet>
      <dgm:spPr/>
    </dgm:pt>
    <dgm:pt modelId="{9C15C558-730D-4CD8-8908-19FCD14A4562}" type="pres">
      <dgm:prSet presAssocID="{2F82B097-6821-4377-8821-4071009251D4}" presName="rootComposite" presStyleCnt="0"/>
      <dgm:spPr/>
    </dgm:pt>
    <dgm:pt modelId="{908D6A1E-3551-4C41-A84A-9ADF5B5B3182}" type="pres">
      <dgm:prSet presAssocID="{2F82B097-6821-4377-8821-4071009251D4}" presName="rootText" presStyleLbl="node3" presStyleIdx="1" presStyleCnt="12" custScaleX="308590" custScaleY="378114" custLinFactX="-111078" custLinFactY="46671" custLinFactNeighborX="-200000" custLinFactNeighborY="100000">
        <dgm:presLayoutVars>
          <dgm:chPref val="3"/>
        </dgm:presLayoutVars>
      </dgm:prSet>
      <dgm:spPr/>
    </dgm:pt>
    <dgm:pt modelId="{CCF36B0C-6273-4DDC-AA1F-6029C6B880AE}" type="pres">
      <dgm:prSet presAssocID="{2F82B097-6821-4377-8821-4071009251D4}" presName="rootConnector" presStyleLbl="node3" presStyleIdx="1" presStyleCnt="12"/>
      <dgm:spPr/>
    </dgm:pt>
    <dgm:pt modelId="{FD051EEC-17D1-4A72-9984-698A87234213}" type="pres">
      <dgm:prSet presAssocID="{2F82B097-6821-4377-8821-4071009251D4}" presName="hierChild4" presStyleCnt="0"/>
      <dgm:spPr/>
    </dgm:pt>
    <dgm:pt modelId="{6C409283-4C95-4347-92F3-D574EF112C48}" type="pres">
      <dgm:prSet presAssocID="{2F82B097-6821-4377-8821-4071009251D4}" presName="hierChild5" presStyleCnt="0"/>
      <dgm:spPr/>
    </dgm:pt>
    <dgm:pt modelId="{A76CC82F-6D25-47E6-BFDF-0843CE5A3958}" type="pres">
      <dgm:prSet presAssocID="{035C992C-E7F7-40BD-B857-CB8C7A5393C5}" presName="Name50" presStyleLbl="parChTrans1D3" presStyleIdx="2" presStyleCnt="12"/>
      <dgm:spPr/>
    </dgm:pt>
    <dgm:pt modelId="{C2EDC7C9-7B50-4C1D-9955-D59950184394}" type="pres">
      <dgm:prSet presAssocID="{67AD5931-B9BC-44EF-8A5A-3F0788966946}" presName="hierRoot2" presStyleCnt="0">
        <dgm:presLayoutVars>
          <dgm:hierBranch/>
        </dgm:presLayoutVars>
      </dgm:prSet>
      <dgm:spPr/>
    </dgm:pt>
    <dgm:pt modelId="{36A0D41A-9A2F-45EE-ACEB-A7636BB8C444}" type="pres">
      <dgm:prSet presAssocID="{67AD5931-B9BC-44EF-8A5A-3F0788966946}" presName="rootComposite" presStyleCnt="0"/>
      <dgm:spPr/>
    </dgm:pt>
    <dgm:pt modelId="{40BB673A-B0CB-46CC-A814-30448B42E832}" type="pres">
      <dgm:prSet presAssocID="{67AD5931-B9BC-44EF-8A5A-3F0788966946}" presName="rootText" presStyleLbl="node3" presStyleIdx="2" presStyleCnt="12" custScaleX="263042" custScaleY="312947" custLinFactX="-173642" custLinFactY="94152" custLinFactNeighborX="-200000" custLinFactNeighborY="100000">
        <dgm:presLayoutVars>
          <dgm:chPref val="3"/>
        </dgm:presLayoutVars>
      </dgm:prSet>
      <dgm:spPr/>
    </dgm:pt>
    <dgm:pt modelId="{CC67440C-14AA-4DDF-91F9-DD9632CDE81E}" type="pres">
      <dgm:prSet presAssocID="{67AD5931-B9BC-44EF-8A5A-3F0788966946}" presName="rootConnector" presStyleLbl="node3" presStyleIdx="2" presStyleCnt="12"/>
      <dgm:spPr/>
    </dgm:pt>
    <dgm:pt modelId="{7672A5AA-49A3-457A-AD39-B48381DAA670}" type="pres">
      <dgm:prSet presAssocID="{67AD5931-B9BC-44EF-8A5A-3F0788966946}" presName="hierChild4" presStyleCnt="0"/>
      <dgm:spPr/>
    </dgm:pt>
    <dgm:pt modelId="{122B9272-516D-412B-B0DC-E4C2A042276F}" type="pres">
      <dgm:prSet presAssocID="{67AD5931-B9BC-44EF-8A5A-3F0788966946}" presName="hierChild5" presStyleCnt="0"/>
      <dgm:spPr/>
    </dgm:pt>
    <dgm:pt modelId="{D080D0A8-0C13-43E3-8F0C-46CF7EC3CC7B}" type="pres">
      <dgm:prSet presAssocID="{CCBF6AF7-42FC-4FBD-B147-B311ED9D4D1A}" presName="Name50" presStyleLbl="parChTrans1D3" presStyleIdx="3" presStyleCnt="12"/>
      <dgm:spPr/>
    </dgm:pt>
    <dgm:pt modelId="{275AF020-B9A8-480E-AB37-309FA540C338}" type="pres">
      <dgm:prSet presAssocID="{4F285E48-FAD3-46BA-9787-9718BC948C86}" presName="hierRoot2" presStyleCnt="0">
        <dgm:presLayoutVars>
          <dgm:hierBranch/>
        </dgm:presLayoutVars>
      </dgm:prSet>
      <dgm:spPr/>
    </dgm:pt>
    <dgm:pt modelId="{0E5E3075-EFF0-49D5-8FB0-5FD0E6652652}" type="pres">
      <dgm:prSet presAssocID="{4F285E48-FAD3-46BA-9787-9718BC948C86}" presName="rootComposite" presStyleCnt="0"/>
      <dgm:spPr/>
    </dgm:pt>
    <dgm:pt modelId="{37CA3E11-A305-48B8-BE46-5220371F51F9}" type="pres">
      <dgm:prSet presAssocID="{4F285E48-FAD3-46BA-9787-9718BC948C86}" presName="rootText" presStyleLbl="node3" presStyleIdx="3" presStyleCnt="12" custScaleX="322319" custScaleY="279343" custLinFactX="-166311" custLinFactY="100000" custLinFactNeighborX="-200000" custLinFactNeighborY="168061">
        <dgm:presLayoutVars>
          <dgm:chPref val="3"/>
        </dgm:presLayoutVars>
      </dgm:prSet>
      <dgm:spPr/>
    </dgm:pt>
    <dgm:pt modelId="{8A8878E8-1504-4029-B02B-F422DA5D0951}" type="pres">
      <dgm:prSet presAssocID="{4F285E48-FAD3-46BA-9787-9718BC948C86}" presName="rootConnector" presStyleLbl="node3" presStyleIdx="3" presStyleCnt="12"/>
      <dgm:spPr/>
    </dgm:pt>
    <dgm:pt modelId="{6541A29A-7891-4CBD-A73E-AF45958109AA}" type="pres">
      <dgm:prSet presAssocID="{4F285E48-FAD3-46BA-9787-9718BC948C86}" presName="hierChild4" presStyleCnt="0"/>
      <dgm:spPr/>
    </dgm:pt>
    <dgm:pt modelId="{4C397AF7-8F71-48B7-9FA7-A4792846BAD8}" type="pres">
      <dgm:prSet presAssocID="{4F285E48-FAD3-46BA-9787-9718BC948C86}" presName="hierChild5" presStyleCnt="0"/>
      <dgm:spPr/>
    </dgm:pt>
    <dgm:pt modelId="{E9916A1E-6B05-49B0-BE1D-759A27860038}" type="pres">
      <dgm:prSet presAssocID="{BD2700B8-AD08-4ABA-A435-4F63EF3D2B3C}" presName="Name50" presStyleLbl="parChTrans1D3" presStyleIdx="4" presStyleCnt="12"/>
      <dgm:spPr/>
    </dgm:pt>
    <dgm:pt modelId="{30A084BC-21EF-40DA-AF1E-9BB5CB0079E0}" type="pres">
      <dgm:prSet presAssocID="{4A319C7A-4C2F-4031-BF3D-90BBBA4C57D2}" presName="hierRoot2" presStyleCnt="0">
        <dgm:presLayoutVars>
          <dgm:hierBranch val="init"/>
        </dgm:presLayoutVars>
      </dgm:prSet>
      <dgm:spPr/>
    </dgm:pt>
    <dgm:pt modelId="{D51AF37C-A542-4003-868D-E9ECCE53E0DA}" type="pres">
      <dgm:prSet presAssocID="{4A319C7A-4C2F-4031-BF3D-90BBBA4C57D2}" presName="rootComposite" presStyleCnt="0"/>
      <dgm:spPr/>
    </dgm:pt>
    <dgm:pt modelId="{E55FCEE1-503A-4721-923A-1836A91407D9}" type="pres">
      <dgm:prSet presAssocID="{4A319C7A-4C2F-4031-BF3D-90BBBA4C57D2}" presName="rootText" presStyleLbl="node3" presStyleIdx="4" presStyleCnt="12" custScaleX="241760" custScaleY="279343" custLinFactX="-166311" custLinFactY="100000" custLinFactNeighborX="-200000" custLinFactNeighborY="168061">
        <dgm:presLayoutVars>
          <dgm:chPref val="3"/>
        </dgm:presLayoutVars>
      </dgm:prSet>
      <dgm:spPr/>
    </dgm:pt>
    <dgm:pt modelId="{C83B92BD-733A-4598-B7B9-15051DBDFAAC}" type="pres">
      <dgm:prSet presAssocID="{4A319C7A-4C2F-4031-BF3D-90BBBA4C57D2}" presName="rootConnector" presStyleLbl="node3" presStyleIdx="4" presStyleCnt="12"/>
      <dgm:spPr/>
    </dgm:pt>
    <dgm:pt modelId="{9A029188-6451-44FB-9D90-3DE55602D8D0}" type="pres">
      <dgm:prSet presAssocID="{4A319C7A-4C2F-4031-BF3D-90BBBA4C57D2}" presName="hierChild4" presStyleCnt="0"/>
      <dgm:spPr/>
    </dgm:pt>
    <dgm:pt modelId="{D8EDE5EE-7E48-4F0B-80CA-2D30EF16B60E}" type="pres">
      <dgm:prSet presAssocID="{4A319C7A-4C2F-4031-BF3D-90BBBA4C57D2}" presName="hierChild5" presStyleCnt="0"/>
      <dgm:spPr/>
    </dgm:pt>
    <dgm:pt modelId="{2E0FD046-32B1-437C-A729-CAB68EAA52D8}" type="pres">
      <dgm:prSet presAssocID="{4CA3EFB1-DB68-4F18-B7B6-AA955D180A90}" presName="hierChild5" presStyleCnt="0"/>
      <dgm:spPr/>
    </dgm:pt>
    <dgm:pt modelId="{CCE98193-1DE9-42A3-BC87-11338C3359B7}" type="pres">
      <dgm:prSet presAssocID="{2E4F62D4-1C32-49B7-A315-739544387BDF}" presName="Name37" presStyleLbl="parChTrans1D2" presStyleIdx="1" presStyleCnt="3"/>
      <dgm:spPr/>
    </dgm:pt>
    <dgm:pt modelId="{A6B91D02-E4A1-4593-B78D-CB73B57C64AE}" type="pres">
      <dgm:prSet presAssocID="{9F212DBD-B2E9-4273-BE10-1468985009C7}" presName="hierRoot2" presStyleCnt="0">
        <dgm:presLayoutVars>
          <dgm:hierBranch val="hang"/>
        </dgm:presLayoutVars>
      </dgm:prSet>
      <dgm:spPr/>
    </dgm:pt>
    <dgm:pt modelId="{8068D49E-2E59-4785-A115-0E1AEF2668CF}" type="pres">
      <dgm:prSet presAssocID="{9F212DBD-B2E9-4273-BE10-1468985009C7}" presName="rootComposite" presStyleCnt="0"/>
      <dgm:spPr/>
    </dgm:pt>
    <dgm:pt modelId="{B3476061-A6C8-46A4-BB2B-1C38DA6D84BE}" type="pres">
      <dgm:prSet presAssocID="{9F212DBD-B2E9-4273-BE10-1468985009C7}" presName="rootText" presStyleLbl="node2" presStyleIdx="1" presStyleCnt="3" custScaleX="444329" custScaleY="312504" custLinFactNeighborX="14804" custLinFactNeighborY="73924">
        <dgm:presLayoutVars>
          <dgm:chPref val="3"/>
        </dgm:presLayoutVars>
      </dgm:prSet>
      <dgm:spPr/>
    </dgm:pt>
    <dgm:pt modelId="{7C957350-4DC1-40D0-88A9-A848F9019409}" type="pres">
      <dgm:prSet presAssocID="{9F212DBD-B2E9-4273-BE10-1468985009C7}" presName="rootConnector" presStyleLbl="node2" presStyleIdx="1" presStyleCnt="3"/>
      <dgm:spPr/>
    </dgm:pt>
    <dgm:pt modelId="{85A764B8-37A6-4BAF-AEAB-AF0C633EF813}" type="pres">
      <dgm:prSet presAssocID="{9F212DBD-B2E9-4273-BE10-1468985009C7}" presName="hierChild4" presStyleCnt="0"/>
      <dgm:spPr/>
    </dgm:pt>
    <dgm:pt modelId="{35861436-1E7D-4A2B-8263-A0380CF5A95B}" type="pres">
      <dgm:prSet presAssocID="{9A28E9B6-3EE5-4178-821A-8FB3D5888CD8}" presName="Name48" presStyleLbl="parChTrans1D3" presStyleIdx="5" presStyleCnt="12"/>
      <dgm:spPr/>
    </dgm:pt>
    <dgm:pt modelId="{1A4959EE-61BD-4AC3-9C73-C094AC47D1D6}" type="pres">
      <dgm:prSet presAssocID="{E6FA70BE-614C-48FA-8570-B2376E0BC442}" presName="hierRoot2" presStyleCnt="0">
        <dgm:presLayoutVars>
          <dgm:hierBranch val="hang"/>
        </dgm:presLayoutVars>
      </dgm:prSet>
      <dgm:spPr/>
    </dgm:pt>
    <dgm:pt modelId="{3555675B-8F19-43F8-87D7-D974F6EEBCF9}" type="pres">
      <dgm:prSet presAssocID="{E6FA70BE-614C-48FA-8570-B2376E0BC442}" presName="rootComposite" presStyleCnt="0"/>
      <dgm:spPr/>
    </dgm:pt>
    <dgm:pt modelId="{87199E46-F9FC-48A8-8691-076CBFD365B6}" type="pres">
      <dgm:prSet presAssocID="{E6FA70BE-614C-48FA-8570-B2376E0BC442}" presName="rootText" presStyleLbl="node3" presStyleIdx="5" presStyleCnt="12" custScaleX="277332" custScaleY="257688" custLinFactNeighborX="-30292" custLinFactNeighborY="-7496">
        <dgm:presLayoutVars>
          <dgm:chPref val="3"/>
        </dgm:presLayoutVars>
      </dgm:prSet>
      <dgm:spPr/>
    </dgm:pt>
    <dgm:pt modelId="{3A4A4CE5-1D5A-48A0-B071-DA93A06322D4}" type="pres">
      <dgm:prSet presAssocID="{E6FA70BE-614C-48FA-8570-B2376E0BC442}" presName="rootConnector" presStyleLbl="node3" presStyleIdx="5" presStyleCnt="12"/>
      <dgm:spPr/>
    </dgm:pt>
    <dgm:pt modelId="{26BBBCCB-1005-4EB3-9F3D-B2F2EE110D83}" type="pres">
      <dgm:prSet presAssocID="{E6FA70BE-614C-48FA-8570-B2376E0BC442}" presName="hierChild4" presStyleCnt="0"/>
      <dgm:spPr/>
    </dgm:pt>
    <dgm:pt modelId="{F6A8B415-5452-4747-A87A-75CC6C0A00E1}" type="pres">
      <dgm:prSet presAssocID="{70DB323B-19C6-437E-BF3B-941CCA2611CA}" presName="Name48" presStyleLbl="parChTrans1D4" presStyleIdx="0" presStyleCnt="12"/>
      <dgm:spPr/>
    </dgm:pt>
    <dgm:pt modelId="{16703FF8-892A-4BF2-8F21-EA4DFEAC83BF}" type="pres">
      <dgm:prSet presAssocID="{DE524678-5CA2-4641-A5BC-58270B3D11AB}" presName="hierRoot2" presStyleCnt="0">
        <dgm:presLayoutVars>
          <dgm:hierBranch val="init"/>
        </dgm:presLayoutVars>
      </dgm:prSet>
      <dgm:spPr/>
    </dgm:pt>
    <dgm:pt modelId="{679DFB9B-859A-48F6-B902-53252664DFB0}" type="pres">
      <dgm:prSet presAssocID="{DE524678-5CA2-4641-A5BC-58270B3D11AB}" presName="rootComposite" presStyleCnt="0"/>
      <dgm:spPr/>
    </dgm:pt>
    <dgm:pt modelId="{3F782F52-133B-4CD9-BC42-13577B7A3996}" type="pres">
      <dgm:prSet presAssocID="{DE524678-5CA2-4641-A5BC-58270B3D11AB}" presName="rootText" presStyleLbl="node4" presStyleIdx="0" presStyleCnt="12" custScaleX="286911" custScaleY="357901" custLinFactX="-40557" custLinFactNeighborX="-100000" custLinFactNeighborY="-51176">
        <dgm:presLayoutVars>
          <dgm:chPref val="3"/>
        </dgm:presLayoutVars>
      </dgm:prSet>
      <dgm:spPr/>
    </dgm:pt>
    <dgm:pt modelId="{7009C815-AE6D-4A0B-A7B2-FA7B11E1A427}" type="pres">
      <dgm:prSet presAssocID="{DE524678-5CA2-4641-A5BC-58270B3D11AB}" presName="rootConnector" presStyleLbl="node4" presStyleIdx="0" presStyleCnt="12"/>
      <dgm:spPr/>
    </dgm:pt>
    <dgm:pt modelId="{CE6EF196-195D-4FD6-8A80-7516638392A0}" type="pres">
      <dgm:prSet presAssocID="{DE524678-5CA2-4641-A5BC-58270B3D11AB}" presName="hierChild4" presStyleCnt="0"/>
      <dgm:spPr/>
    </dgm:pt>
    <dgm:pt modelId="{7406D1A3-A86D-4CE2-9906-70143BA76B73}" type="pres">
      <dgm:prSet presAssocID="{DE524678-5CA2-4641-A5BC-58270B3D11AB}" presName="hierChild5" presStyleCnt="0"/>
      <dgm:spPr/>
    </dgm:pt>
    <dgm:pt modelId="{629D3829-A7FC-46E4-AFE6-D13DB6BD4D76}" type="pres">
      <dgm:prSet presAssocID="{E6FA70BE-614C-48FA-8570-B2376E0BC442}" presName="hierChild5" presStyleCnt="0"/>
      <dgm:spPr/>
    </dgm:pt>
    <dgm:pt modelId="{D365A353-CA44-4E27-91BD-DE3632531B43}" type="pres">
      <dgm:prSet presAssocID="{760DEBDC-D266-4F33-BA82-B347EB3E718D}" presName="Name48" presStyleLbl="parChTrans1D3" presStyleIdx="6" presStyleCnt="12"/>
      <dgm:spPr/>
    </dgm:pt>
    <dgm:pt modelId="{D774D5E5-E2E1-4318-9690-D50BF60D1585}" type="pres">
      <dgm:prSet presAssocID="{785E538B-B39A-4E63-89F7-830C45B6EEEE}" presName="hierRoot2" presStyleCnt="0">
        <dgm:presLayoutVars>
          <dgm:hierBranch val="hang"/>
        </dgm:presLayoutVars>
      </dgm:prSet>
      <dgm:spPr/>
    </dgm:pt>
    <dgm:pt modelId="{7AAAF220-CBE0-4EE6-82A0-F8D011003C06}" type="pres">
      <dgm:prSet presAssocID="{785E538B-B39A-4E63-89F7-830C45B6EEEE}" presName="rootComposite" presStyleCnt="0"/>
      <dgm:spPr/>
    </dgm:pt>
    <dgm:pt modelId="{B1A1C99D-8256-42B6-A4BB-718F30BD75F1}" type="pres">
      <dgm:prSet presAssocID="{785E538B-B39A-4E63-89F7-830C45B6EEEE}" presName="rootText" presStyleLbl="node3" presStyleIdx="6" presStyleCnt="12" custScaleX="163827" custScaleY="197545" custLinFactNeighborX="58183" custLinFactNeighborY="-71886">
        <dgm:presLayoutVars>
          <dgm:chPref val="3"/>
        </dgm:presLayoutVars>
      </dgm:prSet>
      <dgm:spPr/>
    </dgm:pt>
    <dgm:pt modelId="{B908AAC1-A206-4F58-BF1C-0385FD6D6BC3}" type="pres">
      <dgm:prSet presAssocID="{785E538B-B39A-4E63-89F7-830C45B6EEEE}" presName="rootConnector" presStyleLbl="node3" presStyleIdx="6" presStyleCnt="12"/>
      <dgm:spPr/>
    </dgm:pt>
    <dgm:pt modelId="{D6F81310-911F-4D9C-A0C2-D48072E9D71C}" type="pres">
      <dgm:prSet presAssocID="{785E538B-B39A-4E63-89F7-830C45B6EEEE}" presName="hierChild4" presStyleCnt="0"/>
      <dgm:spPr/>
    </dgm:pt>
    <dgm:pt modelId="{37378E76-3C7E-4DA0-A41B-766856F46398}" type="pres">
      <dgm:prSet presAssocID="{78DC161B-E965-4876-8F8D-A58912496E37}" presName="Name48" presStyleLbl="parChTrans1D4" presStyleIdx="1" presStyleCnt="12"/>
      <dgm:spPr/>
    </dgm:pt>
    <dgm:pt modelId="{E3FCE52F-915D-4C8E-A6AB-DF1836932E0A}" type="pres">
      <dgm:prSet presAssocID="{D3A9B131-D3AC-4D03-A967-5732B649914E}" presName="hierRoot2" presStyleCnt="0">
        <dgm:presLayoutVars>
          <dgm:hierBranch val="init"/>
        </dgm:presLayoutVars>
      </dgm:prSet>
      <dgm:spPr/>
    </dgm:pt>
    <dgm:pt modelId="{5E8F13DC-AEFD-47EF-989B-CB0461E382F6}" type="pres">
      <dgm:prSet presAssocID="{D3A9B131-D3AC-4D03-A967-5732B649914E}" presName="rootComposite" presStyleCnt="0"/>
      <dgm:spPr/>
    </dgm:pt>
    <dgm:pt modelId="{35F920FE-29EB-405A-9331-6FA8A44F119B}" type="pres">
      <dgm:prSet presAssocID="{D3A9B131-D3AC-4D03-A967-5732B649914E}" presName="rootText" presStyleLbl="node4" presStyleIdx="1" presStyleCnt="12" custScaleX="301754" custScaleY="410113" custLinFactNeighborX="17118" custLinFactNeighborY="97002">
        <dgm:presLayoutVars>
          <dgm:chPref val="3"/>
        </dgm:presLayoutVars>
      </dgm:prSet>
      <dgm:spPr/>
    </dgm:pt>
    <dgm:pt modelId="{8A6272FC-DC66-42F1-AF34-908E73CCAB33}" type="pres">
      <dgm:prSet presAssocID="{D3A9B131-D3AC-4D03-A967-5732B649914E}" presName="rootConnector" presStyleLbl="node4" presStyleIdx="1" presStyleCnt="12"/>
      <dgm:spPr/>
    </dgm:pt>
    <dgm:pt modelId="{06A0D9B3-590A-4B48-B0FA-8104DD03C473}" type="pres">
      <dgm:prSet presAssocID="{D3A9B131-D3AC-4D03-A967-5732B649914E}" presName="hierChild4" presStyleCnt="0"/>
      <dgm:spPr/>
    </dgm:pt>
    <dgm:pt modelId="{C404BE72-C2F2-4698-A589-CFFB553BBA80}" type="pres">
      <dgm:prSet presAssocID="{D3A9B131-D3AC-4D03-A967-5732B649914E}" presName="hierChild5" presStyleCnt="0"/>
      <dgm:spPr/>
    </dgm:pt>
    <dgm:pt modelId="{46F5802E-801D-4004-B9D2-0B6BC889411C}" type="pres">
      <dgm:prSet presAssocID="{F3DA64DF-F10F-43D8-9C52-A699D3F1672F}" presName="Name48" presStyleLbl="parChTrans1D4" presStyleIdx="2" presStyleCnt="12"/>
      <dgm:spPr/>
    </dgm:pt>
    <dgm:pt modelId="{A27F0C0B-6F3E-4538-A466-8FC3B2F0D331}" type="pres">
      <dgm:prSet presAssocID="{5CF00A5B-05B9-412B-B219-421A195AB5A0}" presName="hierRoot2" presStyleCnt="0">
        <dgm:presLayoutVars>
          <dgm:hierBranch val="init"/>
        </dgm:presLayoutVars>
      </dgm:prSet>
      <dgm:spPr/>
    </dgm:pt>
    <dgm:pt modelId="{80C81366-8B87-450B-B777-2ED1433B0828}" type="pres">
      <dgm:prSet presAssocID="{5CF00A5B-05B9-412B-B219-421A195AB5A0}" presName="rootComposite" presStyleCnt="0"/>
      <dgm:spPr/>
    </dgm:pt>
    <dgm:pt modelId="{08097982-7FAB-46ED-A36C-35D8A07E36DD}" type="pres">
      <dgm:prSet presAssocID="{5CF00A5B-05B9-412B-B219-421A195AB5A0}" presName="rootText" presStyleLbl="node4" presStyleIdx="2" presStyleCnt="12" custScaleX="233259" custScaleY="260791" custLinFactNeighborX="74178" custLinFactNeighborY="-68472">
        <dgm:presLayoutVars>
          <dgm:chPref val="3"/>
        </dgm:presLayoutVars>
      </dgm:prSet>
      <dgm:spPr/>
    </dgm:pt>
    <dgm:pt modelId="{C7F1548F-2FB4-4F92-B3E5-BB479F7628C2}" type="pres">
      <dgm:prSet presAssocID="{5CF00A5B-05B9-412B-B219-421A195AB5A0}" presName="rootConnector" presStyleLbl="node4" presStyleIdx="2" presStyleCnt="12"/>
      <dgm:spPr/>
    </dgm:pt>
    <dgm:pt modelId="{F1E7FEF7-68DC-44F0-B7B5-AC3EF60048D1}" type="pres">
      <dgm:prSet presAssocID="{5CF00A5B-05B9-412B-B219-421A195AB5A0}" presName="hierChild4" presStyleCnt="0"/>
      <dgm:spPr/>
    </dgm:pt>
    <dgm:pt modelId="{4B37047A-E94D-4A0E-9EF4-C12F24BF1BB1}" type="pres">
      <dgm:prSet presAssocID="{5CF00A5B-05B9-412B-B219-421A195AB5A0}" presName="hierChild5" presStyleCnt="0"/>
      <dgm:spPr/>
    </dgm:pt>
    <dgm:pt modelId="{DBB9F7D2-8BE0-4020-A9C1-BD514C8C9113}" type="pres">
      <dgm:prSet presAssocID="{785E538B-B39A-4E63-89F7-830C45B6EEEE}" presName="hierChild5" presStyleCnt="0"/>
      <dgm:spPr/>
    </dgm:pt>
    <dgm:pt modelId="{7ED404F2-9B8F-467F-9870-A8920EC20098}" type="pres">
      <dgm:prSet presAssocID="{578EA1D7-F8F9-4414-B65C-08F59A792437}" presName="Name48" presStyleLbl="parChTrans1D3" presStyleIdx="7" presStyleCnt="12"/>
      <dgm:spPr/>
    </dgm:pt>
    <dgm:pt modelId="{5C6BD035-1562-4F90-B849-5898A7BDC730}" type="pres">
      <dgm:prSet presAssocID="{DCCD514B-1BBB-46E9-9786-865FDB94CF64}" presName="hierRoot2" presStyleCnt="0">
        <dgm:presLayoutVars>
          <dgm:hierBranch val="hang"/>
        </dgm:presLayoutVars>
      </dgm:prSet>
      <dgm:spPr/>
    </dgm:pt>
    <dgm:pt modelId="{2E99E8C5-A090-49F1-A0D5-18E505A73EB3}" type="pres">
      <dgm:prSet presAssocID="{DCCD514B-1BBB-46E9-9786-865FDB94CF64}" presName="rootComposite" presStyleCnt="0"/>
      <dgm:spPr/>
    </dgm:pt>
    <dgm:pt modelId="{2F72A8EF-3C0B-4931-A52D-0EE2728C615B}" type="pres">
      <dgm:prSet presAssocID="{DCCD514B-1BBB-46E9-9786-865FDB94CF64}" presName="rootText" presStyleLbl="node3" presStyleIdx="7" presStyleCnt="12" custScaleX="179464" custScaleY="196631" custLinFactY="-100000" custLinFactNeighborX="83984" custLinFactNeighborY="-148956">
        <dgm:presLayoutVars>
          <dgm:chPref val="3"/>
        </dgm:presLayoutVars>
      </dgm:prSet>
      <dgm:spPr/>
    </dgm:pt>
    <dgm:pt modelId="{508419BD-E34F-4AE8-876B-C7B7E70CB7C4}" type="pres">
      <dgm:prSet presAssocID="{DCCD514B-1BBB-46E9-9786-865FDB94CF64}" presName="rootConnector" presStyleLbl="node3" presStyleIdx="7" presStyleCnt="12"/>
      <dgm:spPr/>
    </dgm:pt>
    <dgm:pt modelId="{5595C750-C909-4C94-9AFB-C8EFFBA5C331}" type="pres">
      <dgm:prSet presAssocID="{DCCD514B-1BBB-46E9-9786-865FDB94CF64}" presName="hierChild4" presStyleCnt="0"/>
      <dgm:spPr/>
    </dgm:pt>
    <dgm:pt modelId="{6F7EA2CE-324B-4296-AC6A-B141C3409396}" type="pres">
      <dgm:prSet presAssocID="{41D9D73B-990D-4F65-9D11-09016B409D74}" presName="Name48" presStyleLbl="parChTrans1D4" presStyleIdx="3" presStyleCnt="12"/>
      <dgm:spPr/>
    </dgm:pt>
    <dgm:pt modelId="{0F467DCA-0980-4208-839D-759A26562D01}" type="pres">
      <dgm:prSet presAssocID="{BA832293-BB24-4831-B129-258675FA23FF}" presName="hierRoot2" presStyleCnt="0">
        <dgm:presLayoutVars>
          <dgm:hierBranch val="l"/>
        </dgm:presLayoutVars>
      </dgm:prSet>
      <dgm:spPr/>
    </dgm:pt>
    <dgm:pt modelId="{21488ABB-A49C-4A19-8649-9EC8916B132C}" type="pres">
      <dgm:prSet presAssocID="{BA832293-BB24-4831-B129-258675FA23FF}" presName="rootComposite" presStyleCnt="0"/>
      <dgm:spPr/>
    </dgm:pt>
    <dgm:pt modelId="{454E3256-775B-4932-9FD9-A0FBCE1F05EE}" type="pres">
      <dgm:prSet presAssocID="{BA832293-BB24-4831-B129-258675FA23FF}" presName="rootText" presStyleLbl="node4" presStyleIdx="3" presStyleCnt="12" custScaleX="319171" custScaleY="348500" custLinFactY="-100000" custLinFactNeighborX="17168" custLinFactNeighborY="-175304">
        <dgm:presLayoutVars>
          <dgm:chPref val="3"/>
        </dgm:presLayoutVars>
      </dgm:prSet>
      <dgm:spPr/>
    </dgm:pt>
    <dgm:pt modelId="{8529ADBD-54D0-497B-B388-231AE81490BA}" type="pres">
      <dgm:prSet presAssocID="{BA832293-BB24-4831-B129-258675FA23FF}" presName="rootConnector" presStyleLbl="node4" presStyleIdx="3" presStyleCnt="12"/>
      <dgm:spPr/>
    </dgm:pt>
    <dgm:pt modelId="{8C45C0FD-6DC2-40D9-9B4C-EAD1A3782CEE}" type="pres">
      <dgm:prSet presAssocID="{BA832293-BB24-4831-B129-258675FA23FF}" presName="hierChild4" presStyleCnt="0"/>
      <dgm:spPr/>
    </dgm:pt>
    <dgm:pt modelId="{99F6F5F9-045D-4925-AE64-7178A3FE093A}" type="pres">
      <dgm:prSet presAssocID="{BA832293-BB24-4831-B129-258675FA23FF}" presName="hierChild5" presStyleCnt="0"/>
      <dgm:spPr/>
    </dgm:pt>
    <dgm:pt modelId="{32F49F49-4341-44B7-9691-8EB7E4894352}" type="pres">
      <dgm:prSet presAssocID="{0AD4821B-8435-4786-8A12-0FA7466EEF1A}" presName="Name48" presStyleLbl="parChTrans1D4" presStyleIdx="4" presStyleCnt="12"/>
      <dgm:spPr/>
    </dgm:pt>
    <dgm:pt modelId="{6DAE0C6F-3822-4B69-9D35-508D6EF2905C}" type="pres">
      <dgm:prSet presAssocID="{1C0118D3-83F6-4D67-9208-109768502C68}" presName="hierRoot2" presStyleCnt="0">
        <dgm:presLayoutVars>
          <dgm:hierBranch val="init"/>
        </dgm:presLayoutVars>
      </dgm:prSet>
      <dgm:spPr/>
    </dgm:pt>
    <dgm:pt modelId="{2F4D3838-2002-4CDF-BA5B-E9F4FAFD7EAD}" type="pres">
      <dgm:prSet presAssocID="{1C0118D3-83F6-4D67-9208-109768502C68}" presName="rootComposite" presStyleCnt="0"/>
      <dgm:spPr/>
    </dgm:pt>
    <dgm:pt modelId="{91B3946B-ECD2-452F-B7B9-03F7C55BB715}" type="pres">
      <dgm:prSet presAssocID="{1C0118D3-83F6-4D67-9208-109768502C68}" presName="rootText" presStyleLbl="node4" presStyleIdx="4" presStyleCnt="12" custScaleX="272859" custScaleY="305560" custLinFactX="9786" custLinFactY="-100000" custLinFactNeighborX="100000" custLinFactNeighborY="-150713">
        <dgm:presLayoutVars>
          <dgm:chPref val="3"/>
        </dgm:presLayoutVars>
      </dgm:prSet>
      <dgm:spPr/>
    </dgm:pt>
    <dgm:pt modelId="{D7B6FF16-1BC0-4086-9B50-D3494CF5EF13}" type="pres">
      <dgm:prSet presAssocID="{1C0118D3-83F6-4D67-9208-109768502C68}" presName="rootConnector" presStyleLbl="node4" presStyleIdx="4" presStyleCnt="12"/>
      <dgm:spPr/>
    </dgm:pt>
    <dgm:pt modelId="{BB6C686D-599C-48A7-9B88-491F0470B182}" type="pres">
      <dgm:prSet presAssocID="{1C0118D3-83F6-4D67-9208-109768502C68}" presName="hierChild4" presStyleCnt="0"/>
      <dgm:spPr/>
    </dgm:pt>
    <dgm:pt modelId="{F855C5AE-4AF7-4C3D-B746-296DFE3E76B3}" type="pres">
      <dgm:prSet presAssocID="{1C0118D3-83F6-4D67-9208-109768502C68}" presName="hierChild5" presStyleCnt="0"/>
      <dgm:spPr/>
    </dgm:pt>
    <dgm:pt modelId="{C0D30E9B-250D-4A3A-A5A8-65458B095A79}" type="pres">
      <dgm:prSet presAssocID="{B26C6FA9-401C-4867-8E56-D111D04FC549}" presName="Name48" presStyleLbl="parChTrans1D4" presStyleIdx="5" presStyleCnt="12"/>
      <dgm:spPr/>
    </dgm:pt>
    <dgm:pt modelId="{DD41EB05-3800-421F-8582-8F83D55F8386}" type="pres">
      <dgm:prSet presAssocID="{98EDA0F7-4923-4B4E-8F59-7F0A05368EAE}" presName="hierRoot2" presStyleCnt="0">
        <dgm:presLayoutVars>
          <dgm:hierBranch val="init"/>
        </dgm:presLayoutVars>
      </dgm:prSet>
      <dgm:spPr/>
    </dgm:pt>
    <dgm:pt modelId="{182C35F5-C459-43F0-9A40-0CEB56662FC7}" type="pres">
      <dgm:prSet presAssocID="{98EDA0F7-4923-4B4E-8F59-7F0A05368EAE}" presName="rootComposite" presStyleCnt="0"/>
      <dgm:spPr/>
    </dgm:pt>
    <dgm:pt modelId="{98B51A7E-089C-48EC-8323-104B0840DB43}" type="pres">
      <dgm:prSet presAssocID="{98EDA0F7-4923-4B4E-8F59-7F0A05368EAE}" presName="rootText" presStyleLbl="node4" presStyleIdx="5" presStyleCnt="12" custScaleX="307194" custScaleY="347973" custLinFactY="-100000" custLinFactNeighborX="25738" custLinFactNeighborY="-154305">
        <dgm:presLayoutVars>
          <dgm:chPref val="3"/>
        </dgm:presLayoutVars>
      </dgm:prSet>
      <dgm:spPr/>
    </dgm:pt>
    <dgm:pt modelId="{9489493B-B401-4101-BF17-9C27050990AB}" type="pres">
      <dgm:prSet presAssocID="{98EDA0F7-4923-4B4E-8F59-7F0A05368EAE}" presName="rootConnector" presStyleLbl="node4" presStyleIdx="5" presStyleCnt="12"/>
      <dgm:spPr/>
    </dgm:pt>
    <dgm:pt modelId="{BB4EE6B2-635E-48B7-95C0-563C21A8374B}" type="pres">
      <dgm:prSet presAssocID="{98EDA0F7-4923-4B4E-8F59-7F0A05368EAE}" presName="hierChild4" presStyleCnt="0"/>
      <dgm:spPr/>
    </dgm:pt>
    <dgm:pt modelId="{C6DD37E0-29A4-48F3-87FE-59E442634237}" type="pres">
      <dgm:prSet presAssocID="{98EDA0F7-4923-4B4E-8F59-7F0A05368EAE}" presName="hierChild5" presStyleCnt="0"/>
      <dgm:spPr/>
    </dgm:pt>
    <dgm:pt modelId="{BF103CEE-7D5E-4245-B620-7ECF1A784D21}" type="pres">
      <dgm:prSet presAssocID="{6F172675-82C5-4DB9-AEDC-96303B328EB9}" presName="Name48" presStyleLbl="parChTrans1D4" presStyleIdx="6" presStyleCnt="12"/>
      <dgm:spPr/>
    </dgm:pt>
    <dgm:pt modelId="{2F1212F9-8A90-4546-A8B7-C502E8776F5A}" type="pres">
      <dgm:prSet presAssocID="{2DA495C4-CD9D-496B-8A55-7B77CB2F452C}" presName="hierRoot2" presStyleCnt="0">
        <dgm:presLayoutVars>
          <dgm:hierBranch val="init"/>
        </dgm:presLayoutVars>
      </dgm:prSet>
      <dgm:spPr/>
    </dgm:pt>
    <dgm:pt modelId="{109FDC61-D78A-4F43-AA60-E1E17B5A0FA9}" type="pres">
      <dgm:prSet presAssocID="{2DA495C4-CD9D-496B-8A55-7B77CB2F452C}" presName="rootComposite" presStyleCnt="0"/>
      <dgm:spPr/>
    </dgm:pt>
    <dgm:pt modelId="{B7050DC8-5B79-403D-A4F0-F79A0890623B}" type="pres">
      <dgm:prSet presAssocID="{2DA495C4-CD9D-496B-8A55-7B77CB2F452C}" presName="rootText" presStyleLbl="node4" presStyleIdx="6" presStyleCnt="12" custScaleX="283037" custScaleY="289869" custLinFactX="368" custLinFactY="-100000" custLinFactNeighborX="100000" custLinFactNeighborY="-125047">
        <dgm:presLayoutVars>
          <dgm:chPref val="3"/>
        </dgm:presLayoutVars>
      </dgm:prSet>
      <dgm:spPr/>
    </dgm:pt>
    <dgm:pt modelId="{D69B5058-68D1-48A9-82BA-C51B9A5BAAC5}" type="pres">
      <dgm:prSet presAssocID="{2DA495C4-CD9D-496B-8A55-7B77CB2F452C}" presName="rootConnector" presStyleLbl="node4" presStyleIdx="6" presStyleCnt="12"/>
      <dgm:spPr/>
    </dgm:pt>
    <dgm:pt modelId="{794AE3DD-E779-4FFA-B238-1FD2405195D2}" type="pres">
      <dgm:prSet presAssocID="{2DA495C4-CD9D-496B-8A55-7B77CB2F452C}" presName="hierChild4" presStyleCnt="0"/>
      <dgm:spPr/>
    </dgm:pt>
    <dgm:pt modelId="{05308E36-EA29-45D7-A270-F58211419ADE}" type="pres">
      <dgm:prSet presAssocID="{2DA495C4-CD9D-496B-8A55-7B77CB2F452C}" presName="hierChild5" presStyleCnt="0"/>
      <dgm:spPr/>
    </dgm:pt>
    <dgm:pt modelId="{76D5F2D0-AC01-4533-B6DB-7EBFA7E1885A}" type="pres">
      <dgm:prSet presAssocID="{DCCD514B-1BBB-46E9-9786-865FDB94CF64}" presName="hierChild5" presStyleCnt="0"/>
      <dgm:spPr/>
    </dgm:pt>
    <dgm:pt modelId="{47013E11-DA77-4E9F-9E93-1C18A33D858D}" type="pres">
      <dgm:prSet presAssocID="{51064B8D-B7B9-4990-8668-3446A134096E}" presName="Name48" presStyleLbl="parChTrans1D3" presStyleIdx="8" presStyleCnt="12"/>
      <dgm:spPr/>
    </dgm:pt>
    <dgm:pt modelId="{8100281B-4D4B-4EFB-AE95-3E39F3C43927}" type="pres">
      <dgm:prSet presAssocID="{12B62651-C39D-47E3-AFC5-FD6159980ADA}" presName="hierRoot2" presStyleCnt="0">
        <dgm:presLayoutVars>
          <dgm:hierBranch val="hang"/>
        </dgm:presLayoutVars>
      </dgm:prSet>
      <dgm:spPr/>
    </dgm:pt>
    <dgm:pt modelId="{AD9CB74E-C7D7-4C85-8D47-D9E78F7AE35D}" type="pres">
      <dgm:prSet presAssocID="{12B62651-C39D-47E3-AFC5-FD6159980ADA}" presName="rootComposite" presStyleCnt="0"/>
      <dgm:spPr/>
    </dgm:pt>
    <dgm:pt modelId="{875E1322-1E8B-4330-B033-9D184913FD77}" type="pres">
      <dgm:prSet presAssocID="{12B62651-C39D-47E3-AFC5-FD6159980ADA}" presName="rootText" presStyleLbl="node3" presStyleIdx="8" presStyleCnt="12" custScaleX="187287" custScaleY="251278" custLinFactX="40938" custLinFactNeighborX="100000" custLinFactNeighborY="-26100">
        <dgm:presLayoutVars>
          <dgm:chPref val="3"/>
        </dgm:presLayoutVars>
      </dgm:prSet>
      <dgm:spPr/>
    </dgm:pt>
    <dgm:pt modelId="{8ABAAB5B-B13F-42A1-88D4-9BFA44E3FAD1}" type="pres">
      <dgm:prSet presAssocID="{12B62651-C39D-47E3-AFC5-FD6159980ADA}" presName="rootConnector" presStyleLbl="node3" presStyleIdx="8" presStyleCnt="12"/>
      <dgm:spPr/>
    </dgm:pt>
    <dgm:pt modelId="{E2BDF19F-2A45-43E6-AF73-4B6593418E5E}" type="pres">
      <dgm:prSet presAssocID="{12B62651-C39D-47E3-AFC5-FD6159980ADA}" presName="hierChild4" presStyleCnt="0"/>
      <dgm:spPr/>
    </dgm:pt>
    <dgm:pt modelId="{C553479F-9239-46F5-9007-090520A30131}" type="pres">
      <dgm:prSet presAssocID="{1515C653-3B55-4398-B5FD-D090014A7DAC}" presName="Name48" presStyleLbl="parChTrans1D4" presStyleIdx="7" presStyleCnt="12"/>
      <dgm:spPr/>
    </dgm:pt>
    <dgm:pt modelId="{432ADEBE-66B3-4ED2-9963-EA145CA4A409}" type="pres">
      <dgm:prSet presAssocID="{D744374F-EB05-4BEA-B882-52CA6BDA59EA}" presName="hierRoot2" presStyleCnt="0">
        <dgm:presLayoutVars>
          <dgm:hierBranch val="init"/>
        </dgm:presLayoutVars>
      </dgm:prSet>
      <dgm:spPr/>
    </dgm:pt>
    <dgm:pt modelId="{C17E42F2-0C33-43FD-AAE0-3655B6F7563E}" type="pres">
      <dgm:prSet presAssocID="{D744374F-EB05-4BEA-B882-52CA6BDA59EA}" presName="rootComposite" presStyleCnt="0"/>
      <dgm:spPr/>
    </dgm:pt>
    <dgm:pt modelId="{6B722650-3DAC-4083-B0F6-BA2300A0EBD6}" type="pres">
      <dgm:prSet presAssocID="{D744374F-EB05-4BEA-B882-52CA6BDA59EA}" presName="rootText" presStyleLbl="node4" presStyleIdx="7" presStyleCnt="12" custScaleX="318322" custScaleY="361788" custLinFactNeighborX="40927" custLinFactNeighborY="-70902">
        <dgm:presLayoutVars>
          <dgm:chPref val="3"/>
        </dgm:presLayoutVars>
      </dgm:prSet>
      <dgm:spPr/>
    </dgm:pt>
    <dgm:pt modelId="{2CDB1034-BDC3-4468-9D14-3EB6D85BA2A2}" type="pres">
      <dgm:prSet presAssocID="{D744374F-EB05-4BEA-B882-52CA6BDA59EA}" presName="rootConnector" presStyleLbl="node4" presStyleIdx="7" presStyleCnt="12"/>
      <dgm:spPr/>
    </dgm:pt>
    <dgm:pt modelId="{6B32ABC0-101C-4B50-B108-6436A3019748}" type="pres">
      <dgm:prSet presAssocID="{D744374F-EB05-4BEA-B882-52CA6BDA59EA}" presName="hierChild4" presStyleCnt="0"/>
      <dgm:spPr/>
    </dgm:pt>
    <dgm:pt modelId="{F273E25B-EC57-4909-8655-1B83B7A2FA7C}" type="pres">
      <dgm:prSet presAssocID="{D744374F-EB05-4BEA-B882-52CA6BDA59EA}" presName="hierChild5" presStyleCnt="0"/>
      <dgm:spPr/>
    </dgm:pt>
    <dgm:pt modelId="{EA3A387B-0EEC-4F45-B936-1F361219A643}" type="pres">
      <dgm:prSet presAssocID="{12B62651-C39D-47E3-AFC5-FD6159980ADA}" presName="hierChild5" presStyleCnt="0"/>
      <dgm:spPr/>
    </dgm:pt>
    <dgm:pt modelId="{390E9286-AFFF-4642-9A2B-2EB6BCA12E3A}" type="pres">
      <dgm:prSet presAssocID="{4D81783D-66B4-447D-9EEC-C03B79A1E0E9}" presName="Name48" presStyleLbl="parChTrans1D3" presStyleIdx="9" presStyleCnt="12"/>
      <dgm:spPr/>
    </dgm:pt>
    <dgm:pt modelId="{571A302E-D9AF-4E6A-A0D4-0C899D4E8EDF}" type="pres">
      <dgm:prSet presAssocID="{CE2763A9-6600-41A7-8B1F-B089D674E931}" presName="hierRoot2" presStyleCnt="0">
        <dgm:presLayoutVars>
          <dgm:hierBranch val="hang"/>
        </dgm:presLayoutVars>
      </dgm:prSet>
      <dgm:spPr/>
    </dgm:pt>
    <dgm:pt modelId="{63F3461D-52E8-4D49-A0E2-45BD32ED9770}" type="pres">
      <dgm:prSet presAssocID="{CE2763A9-6600-41A7-8B1F-B089D674E931}" presName="rootComposite" presStyleCnt="0"/>
      <dgm:spPr/>
    </dgm:pt>
    <dgm:pt modelId="{67B08909-1F53-4C51-A892-90DAB9B1F630}" type="pres">
      <dgm:prSet presAssocID="{CE2763A9-6600-41A7-8B1F-B089D674E931}" presName="rootText" presStyleLbl="node3" presStyleIdx="9" presStyleCnt="12" custLinFactY="-100000" custLinFactNeighborX="-5431" custLinFactNeighborY="-134727">
        <dgm:presLayoutVars>
          <dgm:chPref val="3"/>
        </dgm:presLayoutVars>
      </dgm:prSet>
      <dgm:spPr/>
    </dgm:pt>
    <dgm:pt modelId="{7C8B7B72-D5F4-4D6E-BF22-B1811A3E2865}" type="pres">
      <dgm:prSet presAssocID="{CE2763A9-6600-41A7-8B1F-B089D674E931}" presName="rootConnector" presStyleLbl="node3" presStyleIdx="9" presStyleCnt="12"/>
      <dgm:spPr/>
    </dgm:pt>
    <dgm:pt modelId="{7793C3CA-0767-4313-B473-26A4216BD46C}" type="pres">
      <dgm:prSet presAssocID="{CE2763A9-6600-41A7-8B1F-B089D674E931}" presName="hierChild4" presStyleCnt="0"/>
      <dgm:spPr/>
    </dgm:pt>
    <dgm:pt modelId="{A227F24A-F1D4-4FEF-AB32-55938F3C0C5C}" type="pres">
      <dgm:prSet presAssocID="{81D76D9B-B0D3-4824-8277-7B8C9106E3D2}" presName="Name48" presStyleLbl="parChTrans1D4" presStyleIdx="8" presStyleCnt="12"/>
      <dgm:spPr/>
    </dgm:pt>
    <dgm:pt modelId="{20557DCE-0510-4DDB-8FF9-023C573E982D}" type="pres">
      <dgm:prSet presAssocID="{B96D7293-05B6-4D62-BA8C-148BAD4D64A0}" presName="hierRoot2" presStyleCnt="0">
        <dgm:presLayoutVars>
          <dgm:hierBranch val="init"/>
        </dgm:presLayoutVars>
      </dgm:prSet>
      <dgm:spPr/>
    </dgm:pt>
    <dgm:pt modelId="{DD986AAE-5CBC-47F7-8104-FEC61268E9AF}" type="pres">
      <dgm:prSet presAssocID="{B96D7293-05B6-4D62-BA8C-148BAD4D64A0}" presName="rootComposite" presStyleCnt="0"/>
      <dgm:spPr/>
    </dgm:pt>
    <dgm:pt modelId="{82B3D785-F22F-4F01-970E-A6590AC8DA08}" type="pres">
      <dgm:prSet presAssocID="{B96D7293-05B6-4D62-BA8C-148BAD4D64A0}" presName="rootText" presStyleLbl="node4" presStyleIdx="8" presStyleCnt="12" custScaleX="300917" custScaleY="317550" custLinFactX="-86884" custLinFactNeighborX="-100000" custLinFactNeighborY="-55213">
        <dgm:presLayoutVars>
          <dgm:chPref val="3"/>
        </dgm:presLayoutVars>
      </dgm:prSet>
      <dgm:spPr/>
    </dgm:pt>
    <dgm:pt modelId="{0E983E32-D1FD-45B5-94EE-194F7246A509}" type="pres">
      <dgm:prSet presAssocID="{B96D7293-05B6-4D62-BA8C-148BAD4D64A0}" presName="rootConnector" presStyleLbl="node4" presStyleIdx="8" presStyleCnt="12"/>
      <dgm:spPr/>
    </dgm:pt>
    <dgm:pt modelId="{5F6F9228-6AD4-4310-84D2-31227E2C9A65}" type="pres">
      <dgm:prSet presAssocID="{B96D7293-05B6-4D62-BA8C-148BAD4D64A0}" presName="hierChild4" presStyleCnt="0"/>
      <dgm:spPr/>
    </dgm:pt>
    <dgm:pt modelId="{0141EF94-002C-481F-8B66-F28D89B4D3DF}" type="pres">
      <dgm:prSet presAssocID="{B96D7293-05B6-4D62-BA8C-148BAD4D64A0}" presName="hierChild5" presStyleCnt="0"/>
      <dgm:spPr/>
    </dgm:pt>
    <dgm:pt modelId="{78AAB878-C168-40A1-94A9-F781B1A00500}" type="pres">
      <dgm:prSet presAssocID="{17457274-AA8E-4E0C-86EB-8FB854B102B9}" presName="Name48" presStyleLbl="parChTrans1D4" presStyleIdx="9" presStyleCnt="12"/>
      <dgm:spPr/>
    </dgm:pt>
    <dgm:pt modelId="{556EA6EB-0E12-4B3D-BCAE-322665DAF651}" type="pres">
      <dgm:prSet presAssocID="{82E0AD28-3143-464D-8FA0-9FA2387F8F99}" presName="hierRoot2" presStyleCnt="0">
        <dgm:presLayoutVars>
          <dgm:hierBranch val="init"/>
        </dgm:presLayoutVars>
      </dgm:prSet>
      <dgm:spPr/>
    </dgm:pt>
    <dgm:pt modelId="{FD682666-0982-4272-A2C9-A86AFABE270E}" type="pres">
      <dgm:prSet presAssocID="{82E0AD28-3143-464D-8FA0-9FA2387F8F99}" presName="rootComposite" presStyleCnt="0"/>
      <dgm:spPr/>
    </dgm:pt>
    <dgm:pt modelId="{A7DAFA5A-05C5-4556-896C-FDF6EF1A889D}" type="pres">
      <dgm:prSet presAssocID="{82E0AD28-3143-464D-8FA0-9FA2387F8F99}" presName="rootText" presStyleLbl="node4" presStyleIdx="9" presStyleCnt="12" custScaleX="361603" custScaleY="371657" custLinFactX="-271691" custLinFactY="-200000" custLinFactNeighborX="-300000" custLinFactNeighborY="-210273">
        <dgm:presLayoutVars>
          <dgm:chPref val="3"/>
        </dgm:presLayoutVars>
      </dgm:prSet>
      <dgm:spPr/>
    </dgm:pt>
    <dgm:pt modelId="{43666E72-029F-4C1B-B90D-484389B47A85}" type="pres">
      <dgm:prSet presAssocID="{82E0AD28-3143-464D-8FA0-9FA2387F8F99}" presName="rootConnector" presStyleLbl="node4" presStyleIdx="9" presStyleCnt="12"/>
      <dgm:spPr/>
    </dgm:pt>
    <dgm:pt modelId="{BA5F19B9-6FE8-41BB-8AFA-1F7598EDA419}" type="pres">
      <dgm:prSet presAssocID="{82E0AD28-3143-464D-8FA0-9FA2387F8F99}" presName="hierChild4" presStyleCnt="0"/>
      <dgm:spPr/>
    </dgm:pt>
    <dgm:pt modelId="{8BF5B6E3-8345-4714-A224-381863AC5421}" type="pres">
      <dgm:prSet presAssocID="{82E0AD28-3143-464D-8FA0-9FA2387F8F99}" presName="hierChild5" presStyleCnt="0"/>
      <dgm:spPr/>
    </dgm:pt>
    <dgm:pt modelId="{B668BE53-9BBA-4DDE-89A0-11D05683B2AE}" type="pres">
      <dgm:prSet presAssocID="{D1F2AA25-B918-42DC-9E39-BA3D3EA46365}" presName="Name48" presStyleLbl="parChTrans1D4" presStyleIdx="10" presStyleCnt="12"/>
      <dgm:spPr/>
    </dgm:pt>
    <dgm:pt modelId="{5840E71F-B069-4A73-B629-6A1281B1F262}" type="pres">
      <dgm:prSet presAssocID="{01F6CB17-50A5-45BB-B300-E5EE008A33CB}" presName="hierRoot2" presStyleCnt="0">
        <dgm:presLayoutVars>
          <dgm:hierBranch val="init"/>
        </dgm:presLayoutVars>
      </dgm:prSet>
      <dgm:spPr/>
    </dgm:pt>
    <dgm:pt modelId="{7B53B966-5DB8-4BD9-A625-6FD2BCF38F56}" type="pres">
      <dgm:prSet presAssocID="{01F6CB17-50A5-45BB-B300-E5EE008A33CB}" presName="rootComposite" presStyleCnt="0"/>
      <dgm:spPr/>
    </dgm:pt>
    <dgm:pt modelId="{ECF2E8D9-EEFB-48B9-848C-9A28C1C079B4}" type="pres">
      <dgm:prSet presAssocID="{01F6CB17-50A5-45BB-B300-E5EE008A33CB}" presName="rootText" presStyleLbl="node4" presStyleIdx="10" presStyleCnt="12" custScaleX="332039" custScaleY="364577" custLinFactX="437175" custLinFactY="-300000" custLinFactNeighborX="500000" custLinFactNeighborY="-327305">
        <dgm:presLayoutVars>
          <dgm:chPref val="3"/>
        </dgm:presLayoutVars>
      </dgm:prSet>
      <dgm:spPr/>
    </dgm:pt>
    <dgm:pt modelId="{72630D9B-706E-4BDA-8854-7560E932F553}" type="pres">
      <dgm:prSet presAssocID="{01F6CB17-50A5-45BB-B300-E5EE008A33CB}" presName="rootConnector" presStyleLbl="node4" presStyleIdx="10" presStyleCnt="12"/>
      <dgm:spPr/>
    </dgm:pt>
    <dgm:pt modelId="{A7FC95CF-A27D-42B3-84C3-90932AA54EFD}" type="pres">
      <dgm:prSet presAssocID="{01F6CB17-50A5-45BB-B300-E5EE008A33CB}" presName="hierChild4" presStyleCnt="0"/>
      <dgm:spPr/>
    </dgm:pt>
    <dgm:pt modelId="{3BE753FC-7DED-4D19-82D4-C45C53DBB0EC}" type="pres">
      <dgm:prSet presAssocID="{01F6CB17-50A5-45BB-B300-E5EE008A33CB}" presName="hierChild5" presStyleCnt="0"/>
      <dgm:spPr/>
    </dgm:pt>
    <dgm:pt modelId="{839A67D8-5859-4170-A9AD-F9D03C9281C4}" type="pres">
      <dgm:prSet presAssocID="{0CB8026E-8018-4D4E-A0DC-17260BE6D240}" presName="Name48" presStyleLbl="parChTrans1D4" presStyleIdx="11" presStyleCnt="12"/>
      <dgm:spPr/>
    </dgm:pt>
    <dgm:pt modelId="{BCEE0096-B0FC-412A-A223-B0D3FAC19FA9}" type="pres">
      <dgm:prSet presAssocID="{66B39371-4666-46E8-9EB6-D70397B2FC57}" presName="hierRoot2" presStyleCnt="0">
        <dgm:presLayoutVars>
          <dgm:hierBranch val="init"/>
        </dgm:presLayoutVars>
      </dgm:prSet>
      <dgm:spPr/>
    </dgm:pt>
    <dgm:pt modelId="{6F523458-2C4B-4DB4-AB4E-B9CA7210C28D}" type="pres">
      <dgm:prSet presAssocID="{66B39371-4666-46E8-9EB6-D70397B2FC57}" presName="rootComposite" presStyleCnt="0"/>
      <dgm:spPr/>
    </dgm:pt>
    <dgm:pt modelId="{A4FC195C-DB63-46E0-A9A0-55EEF285890A}" type="pres">
      <dgm:prSet presAssocID="{66B39371-4666-46E8-9EB6-D70397B2FC57}" presName="rootText" presStyleLbl="node4" presStyleIdx="11" presStyleCnt="12" custScaleX="356666" custScaleY="308697" custLinFactX="18596" custLinFactY="-239577" custLinFactNeighborX="100000" custLinFactNeighborY="-300000">
        <dgm:presLayoutVars>
          <dgm:chPref val="3"/>
        </dgm:presLayoutVars>
      </dgm:prSet>
      <dgm:spPr/>
    </dgm:pt>
    <dgm:pt modelId="{C3F5CF60-9B61-4F00-9AEF-1D917581A62F}" type="pres">
      <dgm:prSet presAssocID="{66B39371-4666-46E8-9EB6-D70397B2FC57}" presName="rootConnector" presStyleLbl="node4" presStyleIdx="11" presStyleCnt="12"/>
      <dgm:spPr/>
    </dgm:pt>
    <dgm:pt modelId="{973B660A-DF20-48AE-8D95-413A264D5B7A}" type="pres">
      <dgm:prSet presAssocID="{66B39371-4666-46E8-9EB6-D70397B2FC57}" presName="hierChild4" presStyleCnt="0"/>
      <dgm:spPr/>
    </dgm:pt>
    <dgm:pt modelId="{70128F31-5DEA-4A70-B4FE-F0B1EE7BF8CA}" type="pres">
      <dgm:prSet presAssocID="{66B39371-4666-46E8-9EB6-D70397B2FC57}" presName="hierChild5" presStyleCnt="0"/>
      <dgm:spPr/>
    </dgm:pt>
    <dgm:pt modelId="{A5BC6A69-D36E-4D29-BD67-3F83036A9387}" type="pres">
      <dgm:prSet presAssocID="{CE2763A9-6600-41A7-8B1F-B089D674E931}" presName="hierChild5" presStyleCnt="0"/>
      <dgm:spPr/>
    </dgm:pt>
    <dgm:pt modelId="{5229E8C6-2F94-4696-8445-AE6E09F6AE14}" type="pres">
      <dgm:prSet presAssocID="{9F212DBD-B2E9-4273-BE10-1468985009C7}" presName="hierChild5" presStyleCnt="0"/>
      <dgm:spPr/>
    </dgm:pt>
    <dgm:pt modelId="{B3259155-7F8E-4453-BFA0-B67028B6E3CF}" type="pres">
      <dgm:prSet presAssocID="{9EBF2981-2D41-40BF-8CE8-E5A29F817585}" presName="Name37" presStyleLbl="parChTrans1D2" presStyleIdx="2" presStyleCnt="3"/>
      <dgm:spPr/>
    </dgm:pt>
    <dgm:pt modelId="{35795918-BAAF-46D1-A87C-7843A7667777}" type="pres">
      <dgm:prSet presAssocID="{5AD4C3A4-929D-4BF2-BE17-11C71FC58A6E}" presName="hierRoot2" presStyleCnt="0">
        <dgm:presLayoutVars>
          <dgm:hierBranch val="r"/>
        </dgm:presLayoutVars>
      </dgm:prSet>
      <dgm:spPr/>
    </dgm:pt>
    <dgm:pt modelId="{B87C1CB0-E137-4AB6-AFCE-1C0944B71CF7}" type="pres">
      <dgm:prSet presAssocID="{5AD4C3A4-929D-4BF2-BE17-11C71FC58A6E}" presName="rootComposite" presStyleCnt="0"/>
      <dgm:spPr/>
    </dgm:pt>
    <dgm:pt modelId="{FF008F64-A6DD-4700-A05F-03CB1AC69B55}" type="pres">
      <dgm:prSet presAssocID="{5AD4C3A4-929D-4BF2-BE17-11C71FC58A6E}" presName="rootText" presStyleLbl="node2" presStyleIdx="2" presStyleCnt="3" custScaleX="246477" custScaleY="152208" custLinFactX="179448" custLinFactNeighborX="200000" custLinFactNeighborY="34236">
        <dgm:presLayoutVars>
          <dgm:chPref val="3"/>
        </dgm:presLayoutVars>
      </dgm:prSet>
      <dgm:spPr/>
    </dgm:pt>
    <dgm:pt modelId="{A6705EA6-302C-40F1-A952-CA7D66720A44}" type="pres">
      <dgm:prSet presAssocID="{5AD4C3A4-929D-4BF2-BE17-11C71FC58A6E}" presName="rootConnector" presStyleLbl="node2" presStyleIdx="2" presStyleCnt="3"/>
      <dgm:spPr/>
    </dgm:pt>
    <dgm:pt modelId="{884628CD-76BC-47D7-8669-F1F5E21C7566}" type="pres">
      <dgm:prSet presAssocID="{5AD4C3A4-929D-4BF2-BE17-11C71FC58A6E}" presName="hierChild4" presStyleCnt="0"/>
      <dgm:spPr/>
    </dgm:pt>
    <dgm:pt modelId="{6545B471-B4AF-41C8-964D-F5B52F4914FD}" type="pres">
      <dgm:prSet presAssocID="{E0F46B55-6FA0-468A-9BB6-1D3A3D44310E}" presName="Name50" presStyleLbl="parChTrans1D3" presStyleIdx="10" presStyleCnt="12"/>
      <dgm:spPr/>
    </dgm:pt>
    <dgm:pt modelId="{3A288DA3-5B89-4D91-8CA0-ED966465BAFE}" type="pres">
      <dgm:prSet presAssocID="{DC903615-4DA2-4B84-A096-276FA9E8DBBF}" presName="hierRoot2" presStyleCnt="0">
        <dgm:presLayoutVars>
          <dgm:hierBranch val="init"/>
        </dgm:presLayoutVars>
      </dgm:prSet>
      <dgm:spPr/>
    </dgm:pt>
    <dgm:pt modelId="{26F54E54-AF5E-4617-85EC-7DA052DB0216}" type="pres">
      <dgm:prSet presAssocID="{DC903615-4DA2-4B84-A096-276FA9E8DBBF}" presName="rootComposite" presStyleCnt="0"/>
      <dgm:spPr/>
    </dgm:pt>
    <dgm:pt modelId="{06767F46-007F-43BB-BEC6-482E9871DBFE}" type="pres">
      <dgm:prSet presAssocID="{DC903615-4DA2-4B84-A096-276FA9E8DBBF}" presName="rootText" presStyleLbl="node3" presStyleIdx="10" presStyleCnt="12" custScaleX="364660" custScaleY="426448" custLinFactX="200000" custLinFactNeighborX="225105" custLinFactNeighborY="41621">
        <dgm:presLayoutVars>
          <dgm:chPref val="3"/>
        </dgm:presLayoutVars>
      </dgm:prSet>
      <dgm:spPr/>
    </dgm:pt>
    <dgm:pt modelId="{E23439D6-5661-495E-BC2C-1532CF1AE804}" type="pres">
      <dgm:prSet presAssocID="{DC903615-4DA2-4B84-A096-276FA9E8DBBF}" presName="rootConnector" presStyleLbl="node3" presStyleIdx="10" presStyleCnt="12"/>
      <dgm:spPr/>
    </dgm:pt>
    <dgm:pt modelId="{81AF2B59-D780-4699-8E2D-9EF25C2E42BE}" type="pres">
      <dgm:prSet presAssocID="{DC903615-4DA2-4B84-A096-276FA9E8DBBF}" presName="hierChild4" presStyleCnt="0"/>
      <dgm:spPr/>
    </dgm:pt>
    <dgm:pt modelId="{545CFF8E-42BB-4B72-9487-8AF2F7DA20FB}" type="pres">
      <dgm:prSet presAssocID="{DC903615-4DA2-4B84-A096-276FA9E8DBBF}" presName="hierChild5" presStyleCnt="0"/>
      <dgm:spPr/>
    </dgm:pt>
    <dgm:pt modelId="{DBAEA80B-9318-46A8-82F5-0D4FE2C5B251}" type="pres">
      <dgm:prSet presAssocID="{F1A4F548-A6E9-4C4F-9D6A-C2AC63F97D72}" presName="Name50" presStyleLbl="parChTrans1D3" presStyleIdx="11" presStyleCnt="12"/>
      <dgm:spPr/>
    </dgm:pt>
    <dgm:pt modelId="{737347AE-2BA7-4C0E-A1EC-C98025015918}" type="pres">
      <dgm:prSet presAssocID="{443F1F2A-F502-4357-A2EE-5DBA574C0DCF}" presName="hierRoot2" presStyleCnt="0">
        <dgm:presLayoutVars>
          <dgm:hierBranch val="init"/>
        </dgm:presLayoutVars>
      </dgm:prSet>
      <dgm:spPr/>
    </dgm:pt>
    <dgm:pt modelId="{4A81500D-D271-46BD-8F06-5090D3AB1849}" type="pres">
      <dgm:prSet presAssocID="{443F1F2A-F502-4357-A2EE-5DBA574C0DCF}" presName="rootComposite" presStyleCnt="0"/>
      <dgm:spPr/>
    </dgm:pt>
    <dgm:pt modelId="{633E3DB8-1498-4BD1-9677-14DB41191139}" type="pres">
      <dgm:prSet presAssocID="{443F1F2A-F502-4357-A2EE-5DBA574C0DCF}" presName="rootText" presStyleLbl="node3" presStyleIdx="11" presStyleCnt="12" custScaleX="219655" custScaleY="331549" custLinFactNeighborX="99854" custLinFactNeighborY="-22824">
        <dgm:presLayoutVars>
          <dgm:chPref val="3"/>
        </dgm:presLayoutVars>
      </dgm:prSet>
      <dgm:spPr/>
    </dgm:pt>
    <dgm:pt modelId="{E24993C0-C805-4F35-B50C-C2DB900B6076}" type="pres">
      <dgm:prSet presAssocID="{443F1F2A-F502-4357-A2EE-5DBA574C0DCF}" presName="rootConnector" presStyleLbl="node3" presStyleIdx="11" presStyleCnt="12"/>
      <dgm:spPr/>
    </dgm:pt>
    <dgm:pt modelId="{AFDAF7B0-5F76-4AE2-93AC-8894DCC5B50B}" type="pres">
      <dgm:prSet presAssocID="{443F1F2A-F502-4357-A2EE-5DBA574C0DCF}" presName="hierChild4" presStyleCnt="0"/>
      <dgm:spPr/>
    </dgm:pt>
    <dgm:pt modelId="{63D7D7F0-3BF2-4576-88DB-A73D60D8E878}" type="pres">
      <dgm:prSet presAssocID="{443F1F2A-F502-4357-A2EE-5DBA574C0DCF}" presName="hierChild5" presStyleCnt="0"/>
      <dgm:spPr/>
    </dgm:pt>
    <dgm:pt modelId="{340DA936-11AA-4F55-AE18-5D39B4C9855C}" type="pres">
      <dgm:prSet presAssocID="{5AD4C3A4-929D-4BF2-BE17-11C71FC58A6E}" presName="hierChild5" presStyleCnt="0"/>
      <dgm:spPr/>
    </dgm:pt>
    <dgm:pt modelId="{385A6B84-5718-4ED9-B1A1-808361484AC1}" type="pres">
      <dgm:prSet presAssocID="{49676D76-7F5A-4A25-9FBB-FFB102DF9213}" presName="hierChild3" presStyleCnt="0"/>
      <dgm:spPr/>
    </dgm:pt>
  </dgm:ptLst>
  <dgm:cxnLst>
    <dgm:cxn modelId="{97434314-0A08-444A-AFB1-EE63BABAF923}" type="presOf" srcId="{DE524678-5CA2-4641-A5BC-58270B3D11AB}" destId="{3F782F52-133B-4CD9-BC42-13577B7A3996}" srcOrd="0" destOrd="0" presId="urn:microsoft.com/office/officeart/2005/8/layout/orgChart1"/>
    <dgm:cxn modelId="{4052A65F-1C1E-46AC-8365-1F40D71E0348}" type="presOf" srcId="{E0F46B55-6FA0-468A-9BB6-1D3A3D44310E}" destId="{6545B471-B4AF-41C8-964D-F5B52F4914FD}" srcOrd="0" destOrd="0" presId="urn:microsoft.com/office/officeart/2005/8/layout/orgChart1"/>
    <dgm:cxn modelId="{7A058666-8FC9-4D9C-9358-15453E2FCFB9}" srcId="{DCCD514B-1BBB-46E9-9786-865FDB94CF64}" destId="{98EDA0F7-4923-4B4E-8F59-7F0A05368EAE}" srcOrd="2" destOrd="0" parTransId="{B26C6FA9-401C-4867-8E56-D111D04FC549}" sibTransId="{151BF5D3-DCC1-4766-B13B-C4C9745987C9}"/>
    <dgm:cxn modelId="{1A032E66-EF8A-41A9-A9F0-AB2BAC5B2191}" type="presOf" srcId="{82E0AD28-3143-464D-8FA0-9FA2387F8F99}" destId="{A7DAFA5A-05C5-4556-896C-FDF6EF1A889D}" srcOrd="0" destOrd="0" presId="urn:microsoft.com/office/officeart/2005/8/layout/orgChart1"/>
    <dgm:cxn modelId="{B4BAE558-DEA5-4F0B-B8AD-CA0BF0065F7C}" srcId="{5AD4C3A4-929D-4BF2-BE17-11C71FC58A6E}" destId="{443F1F2A-F502-4357-A2EE-5DBA574C0DCF}" srcOrd="1" destOrd="0" parTransId="{F1A4F548-A6E9-4C4F-9D6A-C2AC63F97D72}" sibTransId="{3843E5DB-7731-4779-9CF5-918D9609BD60}"/>
    <dgm:cxn modelId="{0CFB1818-6425-42BC-9CAC-F15BBA3F9174}" type="presOf" srcId="{E6FA70BE-614C-48FA-8570-B2376E0BC442}" destId="{3A4A4CE5-1D5A-48A0-B071-DA93A06322D4}" srcOrd="1" destOrd="0" presId="urn:microsoft.com/office/officeart/2005/8/layout/orgChart1"/>
    <dgm:cxn modelId="{BE88E059-BC18-4CEF-99CA-3F83EB422505}" type="presOf" srcId="{BD2700B8-AD08-4ABA-A435-4F63EF3D2B3C}" destId="{E9916A1E-6B05-49B0-BE1D-759A27860038}" srcOrd="0" destOrd="0" presId="urn:microsoft.com/office/officeart/2005/8/layout/orgChart1"/>
    <dgm:cxn modelId="{75623C5C-D032-4D6C-BE93-DEB72BEBC3B8}" type="presOf" srcId="{67AD5931-B9BC-44EF-8A5A-3F0788966946}" destId="{40BB673A-B0CB-46CC-A814-30448B42E832}" srcOrd="0" destOrd="0" presId="urn:microsoft.com/office/officeart/2005/8/layout/orgChart1"/>
    <dgm:cxn modelId="{A82B84F1-E39B-4418-8D19-1CE56A5E4844}" type="presOf" srcId="{B26C6FA9-401C-4867-8E56-D111D04FC549}" destId="{C0D30E9B-250D-4A3A-A5A8-65458B095A79}" srcOrd="0" destOrd="0" presId="urn:microsoft.com/office/officeart/2005/8/layout/orgChart1"/>
    <dgm:cxn modelId="{4623BF46-583C-4927-AB14-99E6B2156F0B}" type="presOf" srcId="{F1A4F548-A6E9-4C4F-9D6A-C2AC63F97D72}" destId="{DBAEA80B-9318-46A8-82F5-0D4FE2C5B251}" srcOrd="0" destOrd="0" presId="urn:microsoft.com/office/officeart/2005/8/layout/orgChart1"/>
    <dgm:cxn modelId="{702002C8-56D3-4167-ADB8-5A124669368A}" srcId="{D91ABF61-2ACC-4BF9-9739-BF53637478AA}" destId="{49676D76-7F5A-4A25-9FBB-FFB102DF9213}" srcOrd="0" destOrd="0" parTransId="{337D920B-94D3-43A8-A3FB-5460C9D0BAC1}" sibTransId="{B3DFFEF9-2DDB-4B23-B4E0-F2F4EFCF1855}"/>
    <dgm:cxn modelId="{75A19E36-F488-4B00-8892-25D7907E2DC3}" type="presOf" srcId="{D3A9B131-D3AC-4D03-A967-5732B649914E}" destId="{8A6272FC-DC66-42F1-AF34-908E73CCAB33}" srcOrd="1" destOrd="0" presId="urn:microsoft.com/office/officeart/2005/8/layout/orgChart1"/>
    <dgm:cxn modelId="{5ED806A3-86D7-4EBA-AC0C-08E2123796D3}" type="presOf" srcId="{D1F2AA25-B918-42DC-9E39-BA3D3EA46365}" destId="{B668BE53-9BBA-4DDE-89A0-11D05683B2AE}" srcOrd="0" destOrd="0" presId="urn:microsoft.com/office/officeart/2005/8/layout/orgChart1"/>
    <dgm:cxn modelId="{1127955B-F485-40C1-88AC-B8736D62AF5F}" type="presOf" srcId="{2DA495C4-CD9D-496B-8A55-7B77CB2F452C}" destId="{D69B5058-68D1-48A9-82BA-C51B9A5BAAC5}" srcOrd="1" destOrd="0" presId="urn:microsoft.com/office/officeart/2005/8/layout/orgChart1"/>
    <dgm:cxn modelId="{2F2A49BB-8C69-4FA5-A4F3-228DA3579D81}" type="presOf" srcId="{49676D76-7F5A-4A25-9FBB-FFB102DF9213}" destId="{3FD39637-7D44-40AC-B365-8DEEBA4E404B}" srcOrd="1" destOrd="0" presId="urn:microsoft.com/office/officeart/2005/8/layout/orgChart1"/>
    <dgm:cxn modelId="{E46B34BE-0E13-4D9A-B9D9-9CCBEEBD3D92}" type="presOf" srcId="{1515C653-3B55-4398-B5FD-D090014A7DAC}" destId="{C553479F-9239-46F5-9007-090520A30131}" srcOrd="0" destOrd="0" presId="urn:microsoft.com/office/officeart/2005/8/layout/orgChart1"/>
    <dgm:cxn modelId="{FC73C7BE-4D00-4DF8-913F-80D48B37E9E7}" type="presOf" srcId="{E854E8C6-D7AC-4D2A-BD5D-4B868CCE52FD}" destId="{C7A1194C-9EAE-4BF1-BCAF-0EB5C818603D}" srcOrd="1" destOrd="0" presId="urn:microsoft.com/office/officeart/2005/8/layout/orgChart1"/>
    <dgm:cxn modelId="{57EA6DA1-7AFA-4626-B51E-46D352C4A824}" type="presOf" srcId="{12B62651-C39D-47E3-AFC5-FD6159980ADA}" destId="{8ABAAB5B-B13F-42A1-88D4-9BFA44E3FAD1}" srcOrd="1" destOrd="0" presId="urn:microsoft.com/office/officeart/2005/8/layout/orgChart1"/>
    <dgm:cxn modelId="{1AE335BE-5A23-4228-9CDC-9D4C95615787}" srcId="{CE2763A9-6600-41A7-8B1F-B089D674E931}" destId="{82E0AD28-3143-464D-8FA0-9FA2387F8F99}" srcOrd="1" destOrd="0" parTransId="{17457274-AA8E-4E0C-86EB-8FB854B102B9}" sibTransId="{BF7E53BE-7740-4A64-9660-D95475402814}"/>
    <dgm:cxn modelId="{A2755715-6C32-4B21-82E6-782D4A06EEFD}" type="presOf" srcId="{4CA3EFB1-DB68-4F18-B7B6-AA955D180A90}" destId="{EA7F4D7E-81A0-4294-A1C2-02346D6BA8C5}" srcOrd="0" destOrd="0" presId="urn:microsoft.com/office/officeart/2005/8/layout/orgChart1"/>
    <dgm:cxn modelId="{A3E632F6-74E3-47A3-9719-E7A41537FD2E}" srcId="{E6FA70BE-614C-48FA-8570-B2376E0BC442}" destId="{DE524678-5CA2-4641-A5BC-58270B3D11AB}" srcOrd="0" destOrd="0" parTransId="{70DB323B-19C6-437E-BF3B-941CCA2611CA}" sibTransId="{81349B2B-9FD9-48DF-BC47-4BC8ACF0CE15}"/>
    <dgm:cxn modelId="{F509525F-83F6-4D64-B150-8734A7FF37EC}" type="presOf" srcId="{66B39371-4666-46E8-9EB6-D70397B2FC57}" destId="{A4FC195C-DB63-46E0-A9A0-55EEF285890A}" srcOrd="0" destOrd="0" presId="urn:microsoft.com/office/officeart/2005/8/layout/orgChart1"/>
    <dgm:cxn modelId="{FEE2B5E0-8FC2-433B-8802-549C8BAFAE56}" srcId="{49676D76-7F5A-4A25-9FBB-FFB102DF9213}" destId="{5AD4C3A4-929D-4BF2-BE17-11C71FC58A6E}" srcOrd="2" destOrd="0" parTransId="{9EBF2981-2D41-40BF-8CE8-E5A29F817585}" sibTransId="{CD7FB155-B623-40C5-B54C-19478025E44E}"/>
    <dgm:cxn modelId="{858DE393-3D09-43A6-BC03-0EF49DCBC6A3}" type="presOf" srcId="{DC903615-4DA2-4B84-A096-276FA9E8DBBF}" destId="{E23439D6-5661-495E-BC2C-1532CF1AE804}" srcOrd="1" destOrd="0" presId="urn:microsoft.com/office/officeart/2005/8/layout/orgChart1"/>
    <dgm:cxn modelId="{B1D0B118-0937-414A-A9C5-DC7AC263AF87}" srcId="{785E538B-B39A-4E63-89F7-830C45B6EEEE}" destId="{D3A9B131-D3AC-4D03-A967-5732B649914E}" srcOrd="0" destOrd="0" parTransId="{78DC161B-E965-4876-8F8D-A58912496E37}" sibTransId="{353E05EC-FACF-4D55-AA35-67EFC7F6216A}"/>
    <dgm:cxn modelId="{1A5B540C-5414-4DE8-A416-A5275B1527BF}" srcId="{CE2763A9-6600-41A7-8B1F-B089D674E931}" destId="{66B39371-4666-46E8-9EB6-D70397B2FC57}" srcOrd="3" destOrd="0" parTransId="{0CB8026E-8018-4D4E-A0DC-17260BE6D240}" sibTransId="{F013BEFC-EE61-4AF7-9DA1-82FB01108343}"/>
    <dgm:cxn modelId="{A561C2DE-3BD0-4DB3-8B93-39FA99DDF7A2}" srcId="{49676D76-7F5A-4A25-9FBB-FFB102DF9213}" destId="{4CA3EFB1-DB68-4F18-B7B6-AA955D180A90}" srcOrd="0" destOrd="0" parTransId="{7829F332-E027-4EDD-A0CA-28D502F9487F}" sibTransId="{B09FE0AB-DEA4-4375-9B0A-EFDBAA10D613}"/>
    <dgm:cxn modelId="{44D4F54A-CBE1-4A8A-A895-E76BE72814D6}" type="presOf" srcId="{81D76D9B-B0D3-4824-8277-7B8C9106E3D2}" destId="{A227F24A-F1D4-4FEF-AB32-55938F3C0C5C}" srcOrd="0" destOrd="0" presId="urn:microsoft.com/office/officeart/2005/8/layout/orgChart1"/>
    <dgm:cxn modelId="{3F44F746-DDFA-46D9-A34E-0F7484503952}" type="presOf" srcId="{67AD5931-B9BC-44EF-8A5A-3F0788966946}" destId="{CC67440C-14AA-4DDF-91F9-DD9632CDE81E}" srcOrd="1" destOrd="0" presId="urn:microsoft.com/office/officeart/2005/8/layout/orgChart1"/>
    <dgm:cxn modelId="{FE60C6BC-2682-42F9-8362-E2A81D775636}" type="presOf" srcId="{1C0118D3-83F6-4D67-9208-109768502C68}" destId="{D7B6FF16-1BC0-4086-9B50-D3494CF5EF13}" srcOrd="1" destOrd="0" presId="urn:microsoft.com/office/officeart/2005/8/layout/orgChart1"/>
    <dgm:cxn modelId="{BEF5FC85-E143-40B6-845F-FEBF9132E110}" type="presOf" srcId="{5CF00A5B-05B9-412B-B219-421A195AB5A0}" destId="{08097982-7FAB-46ED-A36C-35D8A07E36DD}" srcOrd="0" destOrd="0" presId="urn:microsoft.com/office/officeart/2005/8/layout/orgChart1"/>
    <dgm:cxn modelId="{6E88FBEC-2868-49E8-B88D-911C416ED086}" type="presOf" srcId="{49676D76-7F5A-4A25-9FBB-FFB102DF9213}" destId="{C544ECB0-5C7C-490B-AEC9-73F0F1474C60}" srcOrd="0" destOrd="0" presId="urn:microsoft.com/office/officeart/2005/8/layout/orgChart1"/>
    <dgm:cxn modelId="{5DD7A72F-1282-46ED-AD4E-EE128FC82DB1}" type="presOf" srcId="{BA832293-BB24-4831-B129-258675FA23FF}" destId="{8529ADBD-54D0-497B-B388-231AE81490BA}" srcOrd="1" destOrd="0" presId="urn:microsoft.com/office/officeart/2005/8/layout/orgChart1"/>
    <dgm:cxn modelId="{4DC53B94-2F0B-4C88-9832-E3ECE841B9DF}" type="presOf" srcId="{E854E8C6-D7AC-4D2A-BD5D-4B868CCE52FD}" destId="{68AE0371-AB28-4C76-AEB2-C97422EBED9A}" srcOrd="0" destOrd="0" presId="urn:microsoft.com/office/officeart/2005/8/layout/orgChart1"/>
    <dgm:cxn modelId="{1AA0BEE1-0421-443E-A94E-464AC1BEBC0D}" type="presOf" srcId="{17457274-AA8E-4E0C-86EB-8FB854B102B9}" destId="{78AAB878-C168-40A1-94A9-F781B1A00500}" srcOrd="0" destOrd="0" presId="urn:microsoft.com/office/officeart/2005/8/layout/orgChart1"/>
    <dgm:cxn modelId="{2CA97DDC-37A9-4DB8-8575-69F5DA88AB6C}" type="presOf" srcId="{78DC161B-E965-4876-8F8D-A58912496E37}" destId="{37378E76-3C7E-4DA0-A41B-766856F46398}" srcOrd="0" destOrd="0" presId="urn:microsoft.com/office/officeart/2005/8/layout/orgChart1"/>
    <dgm:cxn modelId="{40CAC35C-6BA4-4038-9FBD-230089070B7B}" srcId="{4CA3EFB1-DB68-4F18-B7B6-AA955D180A90}" destId="{4F285E48-FAD3-46BA-9787-9718BC948C86}" srcOrd="3" destOrd="0" parTransId="{CCBF6AF7-42FC-4FBD-B147-B311ED9D4D1A}" sibTransId="{EC23EB72-8231-4390-8D3D-4541A28C74A5}"/>
    <dgm:cxn modelId="{60CD15FE-38A5-44FB-9763-76872D65E3B3}" type="presOf" srcId="{4CA3EFB1-DB68-4F18-B7B6-AA955D180A90}" destId="{61F72174-0F0F-4D3C-B58A-BAEB0D73D3FE}" srcOrd="1" destOrd="0" presId="urn:microsoft.com/office/officeart/2005/8/layout/orgChart1"/>
    <dgm:cxn modelId="{1E76663F-FBFB-4E0A-A7BC-E9E06D57A8AC}" type="presOf" srcId="{6F172675-82C5-4DB9-AEDC-96303B328EB9}" destId="{BF103CEE-7D5E-4245-B620-7ECF1A784D21}" srcOrd="0" destOrd="0" presId="urn:microsoft.com/office/officeart/2005/8/layout/orgChart1"/>
    <dgm:cxn modelId="{2FAB1B45-2BCA-41DC-B169-6870A9B1E0B2}" type="presOf" srcId="{4F285E48-FAD3-46BA-9787-9718BC948C86}" destId="{8A8878E8-1504-4029-B02B-F422DA5D0951}" srcOrd="1" destOrd="0" presId="urn:microsoft.com/office/officeart/2005/8/layout/orgChart1"/>
    <dgm:cxn modelId="{CA027B2E-8F54-4F44-82FB-8538A26DDBD3}" srcId="{9F212DBD-B2E9-4273-BE10-1468985009C7}" destId="{785E538B-B39A-4E63-89F7-830C45B6EEEE}" srcOrd="1" destOrd="0" parTransId="{760DEBDC-D266-4F33-BA82-B347EB3E718D}" sibTransId="{6C19FE72-36C9-4A83-9026-E70C9E9554B8}"/>
    <dgm:cxn modelId="{C8764FF7-45FE-4624-8AE4-2205402DDEE6}" type="presOf" srcId="{66B39371-4666-46E8-9EB6-D70397B2FC57}" destId="{C3F5CF60-9B61-4F00-9AEF-1D917581A62F}" srcOrd="1" destOrd="0" presId="urn:microsoft.com/office/officeart/2005/8/layout/orgChart1"/>
    <dgm:cxn modelId="{1C1698F1-8503-451A-B724-856B77D794A7}" srcId="{4CA3EFB1-DB68-4F18-B7B6-AA955D180A90}" destId="{67AD5931-B9BC-44EF-8A5A-3F0788966946}" srcOrd="2" destOrd="0" parTransId="{035C992C-E7F7-40BD-B857-CB8C7A5393C5}" sibTransId="{021FA75A-6301-4453-8F8D-8A420055108B}"/>
    <dgm:cxn modelId="{58CCFC02-28AA-41E6-A024-74E1BDE3BA94}" type="presOf" srcId="{D744374F-EB05-4BEA-B882-52CA6BDA59EA}" destId="{2CDB1034-BDC3-4468-9D14-3EB6D85BA2A2}" srcOrd="1" destOrd="0" presId="urn:microsoft.com/office/officeart/2005/8/layout/orgChart1"/>
    <dgm:cxn modelId="{5C2C695D-8A7E-4802-9789-B9F59AB3F75E}" type="presOf" srcId="{1553931A-B213-4368-A68F-9DD51ADD961F}" destId="{912D57C7-6C5B-4AD6-B404-CD75172AF629}" srcOrd="0" destOrd="0" presId="urn:microsoft.com/office/officeart/2005/8/layout/orgChart1"/>
    <dgm:cxn modelId="{D44F037E-F438-4FCB-800B-55BA4DED51CC}" type="presOf" srcId="{41D9D73B-990D-4F65-9D11-09016B409D74}" destId="{6F7EA2CE-324B-4296-AC6A-B141C3409396}" srcOrd="0" destOrd="0" presId="urn:microsoft.com/office/officeart/2005/8/layout/orgChart1"/>
    <dgm:cxn modelId="{DA635E3D-B09A-4EE9-99E0-5955B41F0960}" type="presOf" srcId="{9F212DBD-B2E9-4273-BE10-1468985009C7}" destId="{B3476061-A6C8-46A4-BB2B-1C38DA6D84BE}" srcOrd="0" destOrd="0" presId="urn:microsoft.com/office/officeart/2005/8/layout/orgChart1"/>
    <dgm:cxn modelId="{57577D26-4DCD-443C-86FB-27F2CD0E4BA9}" srcId="{DCCD514B-1BBB-46E9-9786-865FDB94CF64}" destId="{2DA495C4-CD9D-496B-8A55-7B77CB2F452C}" srcOrd="3" destOrd="0" parTransId="{6F172675-82C5-4DB9-AEDC-96303B328EB9}" sibTransId="{2D133AE4-E462-411F-9175-EB5E622D7920}"/>
    <dgm:cxn modelId="{E9E3BA55-E4EA-47B3-8957-4B94396C3412}" type="presOf" srcId="{4A319C7A-4C2F-4031-BF3D-90BBBA4C57D2}" destId="{C83B92BD-733A-4598-B7B9-15051DBDFAAC}" srcOrd="1" destOrd="0" presId="urn:microsoft.com/office/officeart/2005/8/layout/orgChart1"/>
    <dgm:cxn modelId="{0C981F73-758A-4D00-ADB6-CFE3285A89FF}" type="presOf" srcId="{4F285E48-FAD3-46BA-9787-9718BC948C86}" destId="{37CA3E11-A305-48B8-BE46-5220371F51F9}" srcOrd="0" destOrd="0" presId="urn:microsoft.com/office/officeart/2005/8/layout/orgChart1"/>
    <dgm:cxn modelId="{2750450F-A140-46A0-99A6-01691ADF0F04}" type="presOf" srcId="{4C862DB4-D20E-48F7-8E36-4C55D86A91C2}" destId="{31CBD208-5FF8-4A3F-B69F-CEE7E7015739}" srcOrd="0" destOrd="0" presId="urn:microsoft.com/office/officeart/2005/8/layout/orgChart1"/>
    <dgm:cxn modelId="{1FB43718-7891-4460-BF4D-3CB2FD63399D}" srcId="{9F212DBD-B2E9-4273-BE10-1468985009C7}" destId="{DCCD514B-1BBB-46E9-9786-865FDB94CF64}" srcOrd="2" destOrd="0" parTransId="{578EA1D7-F8F9-4414-B65C-08F59A792437}" sibTransId="{C1C6B5BB-C4B1-48A8-A758-8D139F122794}"/>
    <dgm:cxn modelId="{4F43F758-1B37-4F2F-ABA0-1F883C86DEBA}" srcId="{CE2763A9-6600-41A7-8B1F-B089D674E931}" destId="{01F6CB17-50A5-45BB-B300-E5EE008A33CB}" srcOrd="2" destOrd="0" parTransId="{D1F2AA25-B918-42DC-9E39-BA3D3EA46365}" sibTransId="{5E82E366-2D6E-48EF-A255-E25228F4D1E3}"/>
    <dgm:cxn modelId="{67252DED-0B24-4A13-B786-D1629DB445E9}" type="presOf" srcId="{2F82B097-6821-4377-8821-4071009251D4}" destId="{CCF36B0C-6273-4DDC-AA1F-6029C6B880AE}" srcOrd="1" destOrd="0" presId="urn:microsoft.com/office/officeart/2005/8/layout/orgChart1"/>
    <dgm:cxn modelId="{F6A9E191-9129-4443-B3B8-86C5DCC90C91}" srcId="{4CA3EFB1-DB68-4F18-B7B6-AA955D180A90}" destId="{2F82B097-6821-4377-8821-4071009251D4}" srcOrd="1" destOrd="0" parTransId="{4C862DB4-D20E-48F7-8E36-4C55D86A91C2}" sibTransId="{E833725F-EF18-4318-965D-4CAB1367501F}"/>
    <dgm:cxn modelId="{703171B3-F1A9-48FB-92E7-892099143001}" srcId="{9F212DBD-B2E9-4273-BE10-1468985009C7}" destId="{CE2763A9-6600-41A7-8B1F-B089D674E931}" srcOrd="4" destOrd="0" parTransId="{4D81783D-66B4-447D-9EEC-C03B79A1E0E9}" sibTransId="{1E68CEF4-1B76-4AE1-91EA-F9BA727B9EF8}"/>
    <dgm:cxn modelId="{8AB18459-0F7E-45C3-B8C4-2D02834D51EA}" type="presOf" srcId="{D91ABF61-2ACC-4BF9-9739-BF53637478AA}" destId="{E3B46AD0-3E0D-4B19-8825-91E6F2B3486F}" srcOrd="0" destOrd="0" presId="urn:microsoft.com/office/officeart/2005/8/layout/orgChart1"/>
    <dgm:cxn modelId="{A1E84FBB-7746-4E8A-A6DE-54AA4D516088}" type="presOf" srcId="{785E538B-B39A-4E63-89F7-830C45B6EEEE}" destId="{B1A1C99D-8256-42B6-A4BB-718F30BD75F1}" srcOrd="0" destOrd="0" presId="urn:microsoft.com/office/officeart/2005/8/layout/orgChart1"/>
    <dgm:cxn modelId="{12AF3C87-2DA1-461E-AC99-F1DC6F186AAE}" type="presOf" srcId="{0AD4821B-8435-4786-8A12-0FA7466EEF1A}" destId="{32F49F49-4341-44B7-9691-8EB7E4894352}" srcOrd="0"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8A64E92A-EBEA-4016-938B-A037B1F1D6C0}" srcId="{12B62651-C39D-47E3-AFC5-FD6159980ADA}" destId="{D744374F-EB05-4BEA-B882-52CA6BDA59EA}" srcOrd="0" destOrd="0" parTransId="{1515C653-3B55-4398-B5FD-D090014A7DAC}" sibTransId="{93C45BD6-0616-416B-A05D-A6F16A47941F}"/>
    <dgm:cxn modelId="{AEB3550D-F0F5-456A-8219-1FEAB421451B}" type="presOf" srcId="{785E538B-B39A-4E63-89F7-830C45B6EEEE}" destId="{B908AAC1-A206-4F58-BF1C-0385FD6D6BC3}" srcOrd="1" destOrd="0" presId="urn:microsoft.com/office/officeart/2005/8/layout/orgChart1"/>
    <dgm:cxn modelId="{776BBAE6-F56C-4BC6-9E34-54247B5F0BC7}" type="presOf" srcId="{578EA1D7-F8F9-4414-B65C-08F59A792437}" destId="{7ED404F2-9B8F-467F-9870-A8920EC20098}" srcOrd="0" destOrd="0" presId="urn:microsoft.com/office/officeart/2005/8/layout/orgChart1"/>
    <dgm:cxn modelId="{5722CE02-5C24-4AD5-AE99-AA3408D7A177}" type="presOf" srcId="{B96D7293-05B6-4D62-BA8C-148BAD4D64A0}" destId="{82B3D785-F22F-4F01-970E-A6590AC8DA08}" srcOrd="0" destOrd="0" presId="urn:microsoft.com/office/officeart/2005/8/layout/orgChart1"/>
    <dgm:cxn modelId="{DE004E5A-AE50-4ED9-9255-4748F4C3CC23}" type="presOf" srcId="{5AD4C3A4-929D-4BF2-BE17-11C71FC58A6E}" destId="{A6705EA6-302C-40F1-A952-CA7D66720A44}" srcOrd="1" destOrd="0" presId="urn:microsoft.com/office/officeart/2005/8/layout/orgChart1"/>
    <dgm:cxn modelId="{18FE9925-896F-4FA5-9DB8-4E6F67DA26BB}" type="presOf" srcId="{5CF00A5B-05B9-412B-B219-421A195AB5A0}" destId="{C7F1548F-2FB4-4F92-B3E5-BB479F7628C2}" srcOrd="1" destOrd="0" presId="urn:microsoft.com/office/officeart/2005/8/layout/orgChart1"/>
    <dgm:cxn modelId="{BCB832E6-9543-4CC2-B233-9F76D824E415}" type="presOf" srcId="{760DEBDC-D266-4F33-BA82-B347EB3E718D}" destId="{D365A353-CA44-4E27-91BD-DE3632531B43}" srcOrd="0" destOrd="0" presId="urn:microsoft.com/office/officeart/2005/8/layout/orgChart1"/>
    <dgm:cxn modelId="{526618AB-5896-44BD-891C-EBA12DE40DDC}" srcId="{9F212DBD-B2E9-4273-BE10-1468985009C7}" destId="{12B62651-C39D-47E3-AFC5-FD6159980ADA}" srcOrd="3" destOrd="0" parTransId="{51064B8D-B7B9-4990-8668-3446A134096E}" sibTransId="{50DEBFAA-99D1-4AFF-8D3D-E5DFA3041DFF}"/>
    <dgm:cxn modelId="{39D69EC5-9E6A-41AC-BFCE-BFA7C94043BE}" type="presOf" srcId="{2E4F62D4-1C32-49B7-A315-739544387BDF}" destId="{CCE98193-1DE9-42A3-BC87-11338C3359B7}" srcOrd="0" destOrd="0" presId="urn:microsoft.com/office/officeart/2005/8/layout/orgChart1"/>
    <dgm:cxn modelId="{FAE444E0-8694-43D7-A25D-CE6149F590F5}" type="presOf" srcId="{01F6CB17-50A5-45BB-B300-E5EE008A33CB}" destId="{ECF2E8D9-EEFB-48B9-848C-9A28C1C079B4}" srcOrd="0" destOrd="0" presId="urn:microsoft.com/office/officeart/2005/8/layout/orgChart1"/>
    <dgm:cxn modelId="{CB53E9B5-76DF-4D0C-817B-99B4CAAABF1E}" type="presOf" srcId="{1C0118D3-83F6-4D67-9208-109768502C68}" destId="{91B3946B-ECD2-452F-B7B9-03F7C55BB715}" srcOrd="0" destOrd="0" presId="urn:microsoft.com/office/officeart/2005/8/layout/orgChart1"/>
    <dgm:cxn modelId="{DC30A495-4FE6-4A19-8786-2D164EBAD8BA}" type="presOf" srcId="{443F1F2A-F502-4357-A2EE-5DBA574C0DCF}" destId="{E24993C0-C805-4F35-B50C-C2DB900B6076}" srcOrd="1" destOrd="0" presId="urn:microsoft.com/office/officeart/2005/8/layout/orgChart1"/>
    <dgm:cxn modelId="{91035361-322C-468D-ABF2-E30D36E4AAED}" type="presOf" srcId="{DCCD514B-1BBB-46E9-9786-865FDB94CF64}" destId="{508419BD-E34F-4AE8-876B-C7B7E70CB7C4}" srcOrd="1" destOrd="0" presId="urn:microsoft.com/office/officeart/2005/8/layout/orgChart1"/>
    <dgm:cxn modelId="{ED358399-95AE-4599-857D-D8656D0BA0EA}" srcId="{DCCD514B-1BBB-46E9-9786-865FDB94CF64}" destId="{BA832293-BB24-4831-B129-258675FA23FF}" srcOrd="0" destOrd="0" parTransId="{41D9D73B-990D-4F65-9D11-09016B409D74}" sibTransId="{E1C3348C-EFCB-45A7-84C4-DA5239492379}"/>
    <dgm:cxn modelId="{B8B866BF-78B6-47F4-BCB7-07A2DC80F27B}" type="presOf" srcId="{82E0AD28-3143-464D-8FA0-9FA2387F8F99}" destId="{43666E72-029F-4C1B-B90D-484389B47A85}" srcOrd="1"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CFAD52E5-4E3A-420C-B937-D26862F3C6C7}" type="presOf" srcId="{CE2763A9-6600-41A7-8B1F-B089D674E931}" destId="{7C8B7B72-D5F4-4D6E-BF22-B1811A3E2865}" srcOrd="1" destOrd="0" presId="urn:microsoft.com/office/officeart/2005/8/layout/orgChart1"/>
    <dgm:cxn modelId="{B0982DA2-6089-4FD6-9589-977845CC7ECA}" type="presOf" srcId="{CCBF6AF7-42FC-4FBD-B147-B311ED9D4D1A}" destId="{D080D0A8-0C13-43E3-8F0C-46CF7EC3CC7B}" srcOrd="0" destOrd="0" presId="urn:microsoft.com/office/officeart/2005/8/layout/orgChart1"/>
    <dgm:cxn modelId="{6520752A-076A-46C7-AD62-53A15BA11B1E}" srcId="{CE2763A9-6600-41A7-8B1F-B089D674E931}" destId="{B96D7293-05B6-4D62-BA8C-148BAD4D64A0}" srcOrd="0" destOrd="0" parTransId="{81D76D9B-B0D3-4824-8277-7B8C9106E3D2}" sibTransId="{B0BA7FD5-C4D7-40C4-B400-EA393F5816DB}"/>
    <dgm:cxn modelId="{8328C10D-93EE-4DC6-AE1F-A1625F1C36CB}" type="presOf" srcId="{12B62651-C39D-47E3-AFC5-FD6159980ADA}" destId="{875E1322-1E8B-4330-B033-9D184913FD77}" srcOrd="0" destOrd="0" presId="urn:microsoft.com/office/officeart/2005/8/layout/orgChart1"/>
    <dgm:cxn modelId="{A07702C8-B142-424E-AD2A-D22FC8A11AE8}" type="presOf" srcId="{2DA495C4-CD9D-496B-8A55-7B77CB2F452C}" destId="{B7050DC8-5B79-403D-A4F0-F79A0890623B}" srcOrd="0" destOrd="0" presId="urn:microsoft.com/office/officeart/2005/8/layout/orgChart1"/>
    <dgm:cxn modelId="{5099E8F4-2DE2-490C-AD2F-F39E36B8539B}" type="presOf" srcId="{035C992C-E7F7-40BD-B857-CB8C7A5393C5}" destId="{A76CC82F-6D25-47E6-BFDF-0843CE5A3958}" srcOrd="0" destOrd="0" presId="urn:microsoft.com/office/officeart/2005/8/layout/orgChart1"/>
    <dgm:cxn modelId="{B0F5BC2A-42D4-440D-A372-A864D5CABC5A}" type="presOf" srcId="{4D81783D-66B4-447D-9EEC-C03B79A1E0E9}" destId="{390E9286-AFFF-4642-9A2B-2EB6BCA12E3A}" srcOrd="0" destOrd="0" presId="urn:microsoft.com/office/officeart/2005/8/layout/orgChart1"/>
    <dgm:cxn modelId="{F417BC5C-2C7D-4F23-BA03-68C87BDD9B60}" type="presOf" srcId="{01F6CB17-50A5-45BB-B300-E5EE008A33CB}" destId="{72630D9B-706E-4BDA-8854-7560E932F553}" srcOrd="1" destOrd="0" presId="urn:microsoft.com/office/officeart/2005/8/layout/orgChart1"/>
    <dgm:cxn modelId="{1852AB9E-6E0D-4954-8325-423629CAF88F}" type="presOf" srcId="{F3DA64DF-F10F-43D8-9C52-A699D3F1672F}" destId="{46F5802E-801D-4004-B9D2-0B6BC889411C}" srcOrd="0" destOrd="0" presId="urn:microsoft.com/office/officeart/2005/8/layout/orgChart1"/>
    <dgm:cxn modelId="{F43192AB-63E3-4243-8375-463DE6A2A93E}" type="presOf" srcId="{98EDA0F7-4923-4B4E-8F59-7F0A05368EAE}" destId="{98B51A7E-089C-48EC-8323-104B0840DB43}" srcOrd="0" destOrd="0" presId="urn:microsoft.com/office/officeart/2005/8/layout/orgChart1"/>
    <dgm:cxn modelId="{84DACC7F-7ED2-4312-9498-593A47FF111F}" type="presOf" srcId="{70DB323B-19C6-437E-BF3B-941CCA2611CA}" destId="{F6A8B415-5452-4747-A87A-75CC6C0A00E1}" srcOrd="0" destOrd="0" presId="urn:microsoft.com/office/officeart/2005/8/layout/orgChart1"/>
    <dgm:cxn modelId="{51464045-18AB-4769-BB4E-7FD7705CA2CF}" type="presOf" srcId="{E6FA70BE-614C-48FA-8570-B2376E0BC442}" destId="{87199E46-F9FC-48A8-8691-076CBFD365B6}" srcOrd="0" destOrd="0" presId="urn:microsoft.com/office/officeart/2005/8/layout/orgChart1"/>
    <dgm:cxn modelId="{AAB674D3-4666-457F-9AB7-63E17776D8D8}" type="presOf" srcId="{9A28E9B6-3EE5-4178-821A-8FB3D5888CD8}" destId="{35861436-1E7D-4A2B-8263-A0380CF5A95B}" srcOrd="0" destOrd="0" presId="urn:microsoft.com/office/officeart/2005/8/layout/orgChart1"/>
    <dgm:cxn modelId="{5D5E1F3F-12BF-4BDA-A10F-9589A3787922}" type="presOf" srcId="{9F212DBD-B2E9-4273-BE10-1468985009C7}" destId="{7C957350-4DC1-40D0-88A9-A848F9019409}" srcOrd="1" destOrd="0" presId="urn:microsoft.com/office/officeart/2005/8/layout/orgChart1"/>
    <dgm:cxn modelId="{88639BEE-9A1F-4663-8189-8EEB54B48E24}" type="presOf" srcId="{5AD4C3A4-929D-4BF2-BE17-11C71FC58A6E}" destId="{FF008F64-A6DD-4700-A05F-03CB1AC69B55}" srcOrd="0" destOrd="0" presId="urn:microsoft.com/office/officeart/2005/8/layout/orgChart1"/>
    <dgm:cxn modelId="{0EC75FAD-7FCD-4F41-98C6-C52A4090F0B4}" type="presOf" srcId="{4A319C7A-4C2F-4031-BF3D-90BBBA4C57D2}" destId="{E55FCEE1-503A-4721-923A-1836A91407D9}" srcOrd="0" destOrd="0" presId="urn:microsoft.com/office/officeart/2005/8/layout/orgChart1"/>
    <dgm:cxn modelId="{BD1C28F3-461E-4C49-B444-BA770DDD971D}" type="presOf" srcId="{51064B8D-B7B9-4990-8668-3446A134096E}" destId="{47013E11-DA77-4E9F-9E93-1C18A33D858D}" srcOrd="0" destOrd="0" presId="urn:microsoft.com/office/officeart/2005/8/layout/orgChart1"/>
    <dgm:cxn modelId="{F94C7CC2-AD00-4E58-B938-C63798C5B403}" type="presOf" srcId="{B96D7293-05B6-4D62-BA8C-148BAD4D64A0}" destId="{0E983E32-D1FD-45B5-94EE-194F7246A509}" srcOrd="1" destOrd="0" presId="urn:microsoft.com/office/officeart/2005/8/layout/orgChart1"/>
    <dgm:cxn modelId="{3381C7D4-7BEB-46A5-84AF-DCAE01096BF2}" type="presOf" srcId="{9EBF2981-2D41-40BF-8CE8-E5A29F817585}" destId="{B3259155-7F8E-4453-BFA0-B67028B6E3CF}" srcOrd="0" destOrd="0" presId="urn:microsoft.com/office/officeart/2005/8/layout/orgChart1"/>
    <dgm:cxn modelId="{3B41B392-296E-490E-91F2-5E8A6D96685F}" type="presOf" srcId="{CE2763A9-6600-41A7-8B1F-B089D674E931}" destId="{67B08909-1F53-4C51-A892-90DAB9B1F630}" srcOrd="0" destOrd="0" presId="urn:microsoft.com/office/officeart/2005/8/layout/orgChart1"/>
    <dgm:cxn modelId="{42884349-0D46-4227-A693-B5C48ADBE1FC}" srcId="{4CA3EFB1-DB68-4F18-B7B6-AA955D180A90}" destId="{4A319C7A-4C2F-4031-BF3D-90BBBA4C57D2}" srcOrd="4" destOrd="0" parTransId="{BD2700B8-AD08-4ABA-A435-4F63EF3D2B3C}" sibTransId="{279B3654-1F29-4F3A-81D5-71217FE7168C}"/>
    <dgm:cxn modelId="{D02FE6E0-0108-4BB2-AEE7-A722CA42F61D}" type="presOf" srcId="{443F1F2A-F502-4357-A2EE-5DBA574C0DCF}" destId="{633E3DB8-1498-4BD1-9677-14DB41191139}" srcOrd="0" destOrd="0" presId="urn:microsoft.com/office/officeart/2005/8/layout/orgChart1"/>
    <dgm:cxn modelId="{DC8418C4-F638-4374-BFC7-25F5779CB24A}" type="presOf" srcId="{2F82B097-6821-4377-8821-4071009251D4}" destId="{908D6A1E-3551-4C41-A84A-9ADF5B5B3182}" srcOrd="0" destOrd="0" presId="urn:microsoft.com/office/officeart/2005/8/layout/orgChart1"/>
    <dgm:cxn modelId="{E54A61FD-FC8A-4653-91A9-21C1255EBD7E}" srcId="{9F212DBD-B2E9-4273-BE10-1468985009C7}" destId="{E6FA70BE-614C-48FA-8570-B2376E0BC442}" srcOrd="0" destOrd="0" parTransId="{9A28E9B6-3EE5-4178-821A-8FB3D5888CD8}" sibTransId="{A5D0DE2A-1D8D-466A-AE53-4C01EDBEFDAE}"/>
    <dgm:cxn modelId="{DEA7A7F3-2841-4833-A98F-BDCFCF1B3B0C}" type="presOf" srcId="{D744374F-EB05-4BEA-B882-52CA6BDA59EA}" destId="{6B722650-3DAC-4083-B0F6-BA2300A0EBD6}" srcOrd="0" destOrd="0" presId="urn:microsoft.com/office/officeart/2005/8/layout/orgChart1"/>
    <dgm:cxn modelId="{13EEEE9B-18EE-4BBE-AC12-1CC9C4F47E6E}" type="presOf" srcId="{98EDA0F7-4923-4B4E-8F59-7F0A05368EAE}" destId="{9489493B-B401-4101-BF17-9C27050990AB}" srcOrd="1" destOrd="0" presId="urn:microsoft.com/office/officeart/2005/8/layout/orgChart1"/>
    <dgm:cxn modelId="{B0D63CFE-F478-4594-960A-089F230790F7}" type="presOf" srcId="{BA832293-BB24-4831-B129-258675FA23FF}" destId="{454E3256-775B-4932-9FD9-A0FBCE1F05EE}" srcOrd="0" destOrd="0" presId="urn:microsoft.com/office/officeart/2005/8/layout/orgChart1"/>
    <dgm:cxn modelId="{9461C648-B39D-4AD4-A724-7047F3E754AB}" srcId="{785E538B-B39A-4E63-89F7-830C45B6EEEE}" destId="{5CF00A5B-05B9-412B-B219-421A195AB5A0}" srcOrd="1" destOrd="0" parTransId="{F3DA64DF-F10F-43D8-9C52-A699D3F1672F}" sibTransId="{412AF599-BC46-46BE-8447-0B559ADAA025}"/>
    <dgm:cxn modelId="{F8B616F4-0085-4271-9ADF-4A6798AF5998}" type="presOf" srcId="{0CB8026E-8018-4D4E-A0DC-17260BE6D240}" destId="{839A67D8-5859-4170-A9AD-F9D03C9281C4}" srcOrd="0" destOrd="0" presId="urn:microsoft.com/office/officeart/2005/8/layout/orgChart1"/>
    <dgm:cxn modelId="{53A60AA7-C158-4172-9596-E8946704A7D8}" type="presOf" srcId="{7829F332-E027-4EDD-A0CA-28D502F9487F}" destId="{143D8000-5A5B-4EEF-83ED-FA5BD9DC7F43}" srcOrd="0" destOrd="0" presId="urn:microsoft.com/office/officeart/2005/8/layout/orgChart1"/>
    <dgm:cxn modelId="{E6E63447-3C3C-4D18-94F8-24A0554ACE22}" type="presOf" srcId="{DCCD514B-1BBB-46E9-9786-865FDB94CF64}" destId="{2F72A8EF-3C0B-4931-A52D-0EE2728C615B}" srcOrd="0" destOrd="0" presId="urn:microsoft.com/office/officeart/2005/8/layout/orgChart1"/>
    <dgm:cxn modelId="{64A7117F-4EA2-47E9-851D-D51E9945D725}" type="presOf" srcId="{DC903615-4DA2-4B84-A096-276FA9E8DBBF}" destId="{06767F46-007F-43BB-BEC6-482E9871DBFE}" srcOrd="0" destOrd="0" presId="urn:microsoft.com/office/officeart/2005/8/layout/orgChart1"/>
    <dgm:cxn modelId="{7555AA80-6DC2-473C-B1CD-806CC5202A51}" srcId="{DCCD514B-1BBB-46E9-9786-865FDB94CF64}" destId="{1C0118D3-83F6-4D67-9208-109768502C68}" srcOrd="1" destOrd="0" parTransId="{0AD4821B-8435-4786-8A12-0FA7466EEF1A}" sibTransId="{5C83F091-ECC9-4B50-A066-FA974D0D3172}"/>
    <dgm:cxn modelId="{81A107B6-BF64-4A7C-8287-7BC7CF36C586}" type="presOf" srcId="{DE524678-5CA2-4641-A5BC-58270B3D11AB}" destId="{7009C815-AE6D-4A0B-A7B2-FA7B11E1A427}" srcOrd="1" destOrd="0" presId="urn:microsoft.com/office/officeart/2005/8/layout/orgChart1"/>
    <dgm:cxn modelId="{743F630C-3053-4AEC-A53E-933503106787}" type="presOf" srcId="{D3A9B131-D3AC-4D03-A967-5732B649914E}" destId="{35F920FE-29EB-405A-9331-6FA8A44F119B}" srcOrd="0" destOrd="0" presId="urn:microsoft.com/office/officeart/2005/8/layout/orgChart1"/>
    <dgm:cxn modelId="{52CF004D-BED6-4D65-8CCC-9E17E33BEE35}" srcId="{49676D76-7F5A-4A25-9FBB-FFB102DF9213}" destId="{9F212DBD-B2E9-4273-BE10-1468985009C7}" srcOrd="1" destOrd="0" parTransId="{2E4F62D4-1C32-49B7-A315-739544387BDF}" sibTransId="{79715976-C855-4574-8701-D0781F297A6A}"/>
    <dgm:cxn modelId="{F19EC05C-DC60-4EBB-9CB0-BFE59590B9CA}" type="presParOf" srcId="{E3B46AD0-3E0D-4B19-8825-91E6F2B3486F}" destId="{2C0FEA8E-E535-4596-9A23-67D25C0ABB8C}" srcOrd="0" destOrd="0" presId="urn:microsoft.com/office/officeart/2005/8/layout/orgChart1"/>
    <dgm:cxn modelId="{A44269A1-3407-44AE-B23C-2997953D283D}" type="presParOf" srcId="{2C0FEA8E-E535-4596-9A23-67D25C0ABB8C}" destId="{A17731BF-11E9-47E3-8627-49E98FC19BE7}" srcOrd="0" destOrd="0" presId="urn:microsoft.com/office/officeart/2005/8/layout/orgChart1"/>
    <dgm:cxn modelId="{18D9A045-CF90-4145-B0EC-F714EFCD6E9E}" type="presParOf" srcId="{A17731BF-11E9-47E3-8627-49E98FC19BE7}" destId="{C544ECB0-5C7C-490B-AEC9-73F0F1474C60}" srcOrd="0" destOrd="0" presId="urn:microsoft.com/office/officeart/2005/8/layout/orgChart1"/>
    <dgm:cxn modelId="{41D72E53-67D6-4DD7-9EFF-B34830FC4E89}" type="presParOf" srcId="{A17731BF-11E9-47E3-8627-49E98FC19BE7}" destId="{3FD39637-7D44-40AC-B365-8DEEBA4E404B}" srcOrd="1" destOrd="0" presId="urn:microsoft.com/office/officeart/2005/8/layout/orgChart1"/>
    <dgm:cxn modelId="{DA532FCF-A5D0-469C-AAF7-F81EFC5ABC11}" type="presParOf" srcId="{2C0FEA8E-E535-4596-9A23-67D25C0ABB8C}" destId="{C72BCA85-6E82-4DB4-9674-B76ACCDB8565}" srcOrd="1" destOrd="0" presId="urn:microsoft.com/office/officeart/2005/8/layout/orgChart1"/>
    <dgm:cxn modelId="{4A53A1CC-6CC0-4AC5-99E1-9282C0BAFEAF}" type="presParOf" srcId="{C72BCA85-6E82-4DB4-9674-B76ACCDB8565}" destId="{143D8000-5A5B-4EEF-83ED-FA5BD9DC7F43}" srcOrd="0" destOrd="0" presId="urn:microsoft.com/office/officeart/2005/8/layout/orgChart1"/>
    <dgm:cxn modelId="{0F81315F-6198-4286-90A0-651B91B6B3F5}" type="presParOf" srcId="{C72BCA85-6E82-4DB4-9674-B76ACCDB8565}" destId="{0AFA6F5A-B699-4DC9-8FF2-AD95C248118E}" srcOrd="1" destOrd="0" presId="urn:microsoft.com/office/officeart/2005/8/layout/orgChart1"/>
    <dgm:cxn modelId="{34DBA6F2-BC46-411F-90A7-70A601439989}" type="presParOf" srcId="{0AFA6F5A-B699-4DC9-8FF2-AD95C248118E}" destId="{B582CC85-61E3-4E93-B48B-C38AEC9D6105}" srcOrd="0" destOrd="0" presId="urn:microsoft.com/office/officeart/2005/8/layout/orgChart1"/>
    <dgm:cxn modelId="{79B0BAE4-B549-4197-8A13-B58C35223F84}" type="presParOf" srcId="{B582CC85-61E3-4E93-B48B-C38AEC9D6105}" destId="{EA7F4D7E-81A0-4294-A1C2-02346D6BA8C5}" srcOrd="0" destOrd="0" presId="urn:microsoft.com/office/officeart/2005/8/layout/orgChart1"/>
    <dgm:cxn modelId="{75A5426C-B81B-41F6-89D8-2CB729F4B472}" type="presParOf" srcId="{B582CC85-61E3-4E93-B48B-C38AEC9D6105}" destId="{61F72174-0F0F-4D3C-B58A-BAEB0D73D3FE}" srcOrd="1" destOrd="0" presId="urn:microsoft.com/office/officeart/2005/8/layout/orgChart1"/>
    <dgm:cxn modelId="{0EA266F1-5042-4788-98F9-3CFC116EC106}" type="presParOf" srcId="{0AFA6F5A-B699-4DC9-8FF2-AD95C248118E}" destId="{7E4265DF-2EE1-4154-88B6-3A16D6BF6CDD}" srcOrd="1" destOrd="0" presId="urn:microsoft.com/office/officeart/2005/8/layout/orgChart1"/>
    <dgm:cxn modelId="{862FF9EE-DD5C-4457-980A-22B1C5F424B7}" type="presParOf" srcId="{7E4265DF-2EE1-4154-88B6-3A16D6BF6CDD}" destId="{912D57C7-6C5B-4AD6-B404-CD75172AF629}" srcOrd="0" destOrd="0" presId="urn:microsoft.com/office/officeart/2005/8/layout/orgChart1"/>
    <dgm:cxn modelId="{15475F72-FBC9-44B1-8AE5-56E7801A2429}" type="presParOf" srcId="{7E4265DF-2EE1-4154-88B6-3A16D6BF6CDD}" destId="{6914CFC5-38C4-457F-A960-5470C374E1C7}" srcOrd="1" destOrd="0" presId="urn:microsoft.com/office/officeart/2005/8/layout/orgChart1"/>
    <dgm:cxn modelId="{2486CD20-60A5-4837-A7E6-3AD0A8B46E09}" type="presParOf" srcId="{6914CFC5-38C4-457F-A960-5470C374E1C7}" destId="{DDA09F91-E2ED-4292-BF65-B9608BADB9FB}" srcOrd="0" destOrd="0" presId="urn:microsoft.com/office/officeart/2005/8/layout/orgChart1"/>
    <dgm:cxn modelId="{F290365F-AF63-4F24-B5A2-AC06162A5F02}" type="presParOf" srcId="{DDA09F91-E2ED-4292-BF65-B9608BADB9FB}" destId="{68AE0371-AB28-4C76-AEB2-C97422EBED9A}" srcOrd="0" destOrd="0" presId="urn:microsoft.com/office/officeart/2005/8/layout/orgChart1"/>
    <dgm:cxn modelId="{94678EC7-059A-4AC4-BB6C-A6CE1F06A02A}" type="presParOf" srcId="{DDA09F91-E2ED-4292-BF65-B9608BADB9FB}" destId="{C7A1194C-9EAE-4BF1-BCAF-0EB5C818603D}" srcOrd="1" destOrd="0" presId="urn:microsoft.com/office/officeart/2005/8/layout/orgChart1"/>
    <dgm:cxn modelId="{34B4034B-E460-4153-B6B4-D37D445A471C}" type="presParOf" srcId="{6914CFC5-38C4-457F-A960-5470C374E1C7}" destId="{4CDEA9EE-1EA0-4D96-A40C-60D43C5271BE}" srcOrd="1" destOrd="0" presId="urn:microsoft.com/office/officeart/2005/8/layout/orgChart1"/>
    <dgm:cxn modelId="{F90B9951-B578-4A4B-AA36-6CE13FC5F8AC}" type="presParOf" srcId="{6914CFC5-38C4-457F-A960-5470C374E1C7}" destId="{A4553829-ABC3-47DE-B945-355D4FF7EE2F}" srcOrd="2" destOrd="0" presId="urn:microsoft.com/office/officeart/2005/8/layout/orgChart1"/>
    <dgm:cxn modelId="{039D3172-9EFE-4CBD-8B5B-B004C5E9539D}" type="presParOf" srcId="{7E4265DF-2EE1-4154-88B6-3A16D6BF6CDD}" destId="{31CBD208-5FF8-4A3F-B69F-CEE7E7015739}" srcOrd="2" destOrd="0" presId="urn:microsoft.com/office/officeart/2005/8/layout/orgChart1"/>
    <dgm:cxn modelId="{8729BE3C-5B05-4D08-A3F2-DB3CD0C28A3A}" type="presParOf" srcId="{7E4265DF-2EE1-4154-88B6-3A16D6BF6CDD}" destId="{A24146B4-6714-45AF-9767-0FF73BD8DA19}" srcOrd="3" destOrd="0" presId="urn:microsoft.com/office/officeart/2005/8/layout/orgChart1"/>
    <dgm:cxn modelId="{296630E9-78F7-4BD2-AAC2-14F7B3975678}" type="presParOf" srcId="{A24146B4-6714-45AF-9767-0FF73BD8DA19}" destId="{9C15C558-730D-4CD8-8908-19FCD14A4562}" srcOrd="0" destOrd="0" presId="urn:microsoft.com/office/officeart/2005/8/layout/orgChart1"/>
    <dgm:cxn modelId="{DD234687-AD22-4624-8DFB-B77F5A0A7BE0}" type="presParOf" srcId="{9C15C558-730D-4CD8-8908-19FCD14A4562}" destId="{908D6A1E-3551-4C41-A84A-9ADF5B5B3182}" srcOrd="0" destOrd="0" presId="urn:microsoft.com/office/officeart/2005/8/layout/orgChart1"/>
    <dgm:cxn modelId="{84CE1C8B-E7F1-4B5E-B599-87988B06A824}" type="presParOf" srcId="{9C15C558-730D-4CD8-8908-19FCD14A4562}" destId="{CCF36B0C-6273-4DDC-AA1F-6029C6B880AE}" srcOrd="1" destOrd="0" presId="urn:microsoft.com/office/officeart/2005/8/layout/orgChart1"/>
    <dgm:cxn modelId="{ACAA6981-0CDB-459D-83EC-09CE88AFAF31}" type="presParOf" srcId="{A24146B4-6714-45AF-9767-0FF73BD8DA19}" destId="{FD051EEC-17D1-4A72-9984-698A87234213}" srcOrd="1" destOrd="0" presId="urn:microsoft.com/office/officeart/2005/8/layout/orgChart1"/>
    <dgm:cxn modelId="{BC5D558C-0D8A-4AFE-A69F-DEECF8944854}" type="presParOf" srcId="{A24146B4-6714-45AF-9767-0FF73BD8DA19}" destId="{6C409283-4C95-4347-92F3-D574EF112C48}" srcOrd="2" destOrd="0" presId="urn:microsoft.com/office/officeart/2005/8/layout/orgChart1"/>
    <dgm:cxn modelId="{C761A07C-B811-4CDF-87D1-B45BA04DED89}" type="presParOf" srcId="{7E4265DF-2EE1-4154-88B6-3A16D6BF6CDD}" destId="{A76CC82F-6D25-47E6-BFDF-0843CE5A3958}" srcOrd="4" destOrd="0" presId="urn:microsoft.com/office/officeart/2005/8/layout/orgChart1"/>
    <dgm:cxn modelId="{95A9F3A7-FA1F-434E-8EA2-6C1FC05FD042}" type="presParOf" srcId="{7E4265DF-2EE1-4154-88B6-3A16D6BF6CDD}" destId="{C2EDC7C9-7B50-4C1D-9955-D59950184394}" srcOrd="5" destOrd="0" presId="urn:microsoft.com/office/officeart/2005/8/layout/orgChart1"/>
    <dgm:cxn modelId="{2E809057-C8A7-4708-A2F5-144E1643D5DB}" type="presParOf" srcId="{C2EDC7C9-7B50-4C1D-9955-D59950184394}" destId="{36A0D41A-9A2F-45EE-ACEB-A7636BB8C444}" srcOrd="0" destOrd="0" presId="urn:microsoft.com/office/officeart/2005/8/layout/orgChart1"/>
    <dgm:cxn modelId="{A6D7CC81-93D3-4C54-A5EC-562EBB1EF3C7}" type="presParOf" srcId="{36A0D41A-9A2F-45EE-ACEB-A7636BB8C444}" destId="{40BB673A-B0CB-46CC-A814-30448B42E832}" srcOrd="0" destOrd="0" presId="urn:microsoft.com/office/officeart/2005/8/layout/orgChart1"/>
    <dgm:cxn modelId="{780127EA-6FBD-4359-8173-B9DCC0311544}" type="presParOf" srcId="{36A0D41A-9A2F-45EE-ACEB-A7636BB8C444}" destId="{CC67440C-14AA-4DDF-91F9-DD9632CDE81E}" srcOrd="1" destOrd="0" presId="urn:microsoft.com/office/officeart/2005/8/layout/orgChart1"/>
    <dgm:cxn modelId="{B6BA1E3A-CC1A-44CB-9F56-3ABF5BBCA777}" type="presParOf" srcId="{C2EDC7C9-7B50-4C1D-9955-D59950184394}" destId="{7672A5AA-49A3-457A-AD39-B48381DAA670}" srcOrd="1" destOrd="0" presId="urn:microsoft.com/office/officeart/2005/8/layout/orgChart1"/>
    <dgm:cxn modelId="{ACC16375-821D-4144-A7E3-ECED57B24668}" type="presParOf" srcId="{C2EDC7C9-7B50-4C1D-9955-D59950184394}" destId="{122B9272-516D-412B-B0DC-E4C2A042276F}" srcOrd="2" destOrd="0" presId="urn:microsoft.com/office/officeart/2005/8/layout/orgChart1"/>
    <dgm:cxn modelId="{20CB759D-F094-425F-A3C4-744676DD117D}" type="presParOf" srcId="{7E4265DF-2EE1-4154-88B6-3A16D6BF6CDD}" destId="{D080D0A8-0C13-43E3-8F0C-46CF7EC3CC7B}" srcOrd="6" destOrd="0" presId="urn:microsoft.com/office/officeart/2005/8/layout/orgChart1"/>
    <dgm:cxn modelId="{6D5F716C-868D-45E7-9509-3DDB87BDE099}" type="presParOf" srcId="{7E4265DF-2EE1-4154-88B6-3A16D6BF6CDD}" destId="{275AF020-B9A8-480E-AB37-309FA540C338}" srcOrd="7" destOrd="0" presId="urn:microsoft.com/office/officeart/2005/8/layout/orgChart1"/>
    <dgm:cxn modelId="{29E1E9BE-A806-4BDF-8386-9B85A56AE894}" type="presParOf" srcId="{275AF020-B9A8-480E-AB37-309FA540C338}" destId="{0E5E3075-EFF0-49D5-8FB0-5FD0E6652652}" srcOrd="0" destOrd="0" presId="urn:microsoft.com/office/officeart/2005/8/layout/orgChart1"/>
    <dgm:cxn modelId="{A1B78AD3-E9C4-443E-A8F8-693DA876D91A}" type="presParOf" srcId="{0E5E3075-EFF0-49D5-8FB0-5FD0E6652652}" destId="{37CA3E11-A305-48B8-BE46-5220371F51F9}" srcOrd="0" destOrd="0" presId="urn:microsoft.com/office/officeart/2005/8/layout/orgChart1"/>
    <dgm:cxn modelId="{129305B3-4AFA-4865-95F9-9C0E7AB37522}" type="presParOf" srcId="{0E5E3075-EFF0-49D5-8FB0-5FD0E6652652}" destId="{8A8878E8-1504-4029-B02B-F422DA5D0951}" srcOrd="1" destOrd="0" presId="urn:microsoft.com/office/officeart/2005/8/layout/orgChart1"/>
    <dgm:cxn modelId="{C15D3727-96B2-41DA-A0F7-A6B5047CBF46}" type="presParOf" srcId="{275AF020-B9A8-480E-AB37-309FA540C338}" destId="{6541A29A-7891-4CBD-A73E-AF45958109AA}" srcOrd="1" destOrd="0" presId="urn:microsoft.com/office/officeart/2005/8/layout/orgChart1"/>
    <dgm:cxn modelId="{05C4CDB5-1784-498C-A5A1-703897BB8A08}" type="presParOf" srcId="{275AF020-B9A8-480E-AB37-309FA540C338}" destId="{4C397AF7-8F71-48B7-9FA7-A4792846BAD8}" srcOrd="2" destOrd="0" presId="urn:microsoft.com/office/officeart/2005/8/layout/orgChart1"/>
    <dgm:cxn modelId="{E401EA92-1A5B-4E74-BE9E-2E2BAF9026BD}" type="presParOf" srcId="{7E4265DF-2EE1-4154-88B6-3A16D6BF6CDD}" destId="{E9916A1E-6B05-49B0-BE1D-759A27860038}" srcOrd="8" destOrd="0" presId="urn:microsoft.com/office/officeart/2005/8/layout/orgChart1"/>
    <dgm:cxn modelId="{3F535B7B-1B75-4637-ADB3-1E0845F92135}" type="presParOf" srcId="{7E4265DF-2EE1-4154-88B6-3A16D6BF6CDD}" destId="{30A084BC-21EF-40DA-AF1E-9BB5CB0079E0}" srcOrd="9" destOrd="0" presId="urn:microsoft.com/office/officeart/2005/8/layout/orgChart1"/>
    <dgm:cxn modelId="{6094F11C-CE94-43E1-B49E-966AD8D67338}" type="presParOf" srcId="{30A084BC-21EF-40DA-AF1E-9BB5CB0079E0}" destId="{D51AF37C-A542-4003-868D-E9ECCE53E0DA}" srcOrd="0" destOrd="0" presId="urn:microsoft.com/office/officeart/2005/8/layout/orgChart1"/>
    <dgm:cxn modelId="{1B653DE3-24E4-4D13-B7FF-F4AD5D8DB9DF}" type="presParOf" srcId="{D51AF37C-A542-4003-868D-E9ECCE53E0DA}" destId="{E55FCEE1-503A-4721-923A-1836A91407D9}" srcOrd="0" destOrd="0" presId="urn:microsoft.com/office/officeart/2005/8/layout/orgChart1"/>
    <dgm:cxn modelId="{6F08DF3E-4C29-4927-8E12-25DCCED1E182}" type="presParOf" srcId="{D51AF37C-A542-4003-868D-E9ECCE53E0DA}" destId="{C83B92BD-733A-4598-B7B9-15051DBDFAAC}" srcOrd="1" destOrd="0" presId="urn:microsoft.com/office/officeart/2005/8/layout/orgChart1"/>
    <dgm:cxn modelId="{47866FCD-C434-469D-B02E-85B619595008}" type="presParOf" srcId="{30A084BC-21EF-40DA-AF1E-9BB5CB0079E0}" destId="{9A029188-6451-44FB-9D90-3DE55602D8D0}" srcOrd="1" destOrd="0" presId="urn:microsoft.com/office/officeart/2005/8/layout/orgChart1"/>
    <dgm:cxn modelId="{5C436CB0-EC27-4BF7-AB4C-464B7A516A29}" type="presParOf" srcId="{30A084BC-21EF-40DA-AF1E-9BB5CB0079E0}" destId="{D8EDE5EE-7E48-4F0B-80CA-2D30EF16B60E}" srcOrd="2" destOrd="0" presId="urn:microsoft.com/office/officeart/2005/8/layout/orgChart1"/>
    <dgm:cxn modelId="{AA285427-94D5-4737-8905-7E7B232ABA4C}" type="presParOf" srcId="{0AFA6F5A-B699-4DC9-8FF2-AD95C248118E}" destId="{2E0FD046-32B1-437C-A729-CAB68EAA52D8}" srcOrd="2" destOrd="0" presId="urn:microsoft.com/office/officeart/2005/8/layout/orgChart1"/>
    <dgm:cxn modelId="{12E5C92A-04B6-4C31-824D-339F30755048}" type="presParOf" srcId="{C72BCA85-6E82-4DB4-9674-B76ACCDB8565}" destId="{CCE98193-1DE9-42A3-BC87-11338C3359B7}" srcOrd="2" destOrd="0" presId="urn:microsoft.com/office/officeart/2005/8/layout/orgChart1"/>
    <dgm:cxn modelId="{3F632F85-4209-459D-932E-9707ADE4117C}" type="presParOf" srcId="{C72BCA85-6E82-4DB4-9674-B76ACCDB8565}" destId="{A6B91D02-E4A1-4593-B78D-CB73B57C64AE}" srcOrd="3" destOrd="0" presId="urn:microsoft.com/office/officeart/2005/8/layout/orgChart1"/>
    <dgm:cxn modelId="{F2B824DD-4BE3-42E9-B951-D1A9E8A5B9DA}" type="presParOf" srcId="{A6B91D02-E4A1-4593-B78D-CB73B57C64AE}" destId="{8068D49E-2E59-4785-A115-0E1AEF2668CF}" srcOrd="0" destOrd="0" presId="urn:microsoft.com/office/officeart/2005/8/layout/orgChart1"/>
    <dgm:cxn modelId="{3248CA81-813F-4025-B75A-AD5C01002503}" type="presParOf" srcId="{8068D49E-2E59-4785-A115-0E1AEF2668CF}" destId="{B3476061-A6C8-46A4-BB2B-1C38DA6D84BE}" srcOrd="0" destOrd="0" presId="urn:microsoft.com/office/officeart/2005/8/layout/orgChart1"/>
    <dgm:cxn modelId="{B5EC7C07-43F8-47EE-A4CA-61F9D0ECCF14}" type="presParOf" srcId="{8068D49E-2E59-4785-A115-0E1AEF2668CF}" destId="{7C957350-4DC1-40D0-88A9-A848F9019409}" srcOrd="1" destOrd="0" presId="urn:microsoft.com/office/officeart/2005/8/layout/orgChart1"/>
    <dgm:cxn modelId="{EE3A2325-DE9E-4769-8D17-4728A89E5162}" type="presParOf" srcId="{A6B91D02-E4A1-4593-B78D-CB73B57C64AE}" destId="{85A764B8-37A6-4BAF-AEAB-AF0C633EF813}" srcOrd="1" destOrd="0" presId="urn:microsoft.com/office/officeart/2005/8/layout/orgChart1"/>
    <dgm:cxn modelId="{5A520A2E-8A1C-4F07-A9BB-158799666902}" type="presParOf" srcId="{85A764B8-37A6-4BAF-AEAB-AF0C633EF813}" destId="{35861436-1E7D-4A2B-8263-A0380CF5A95B}" srcOrd="0" destOrd="0" presId="urn:microsoft.com/office/officeart/2005/8/layout/orgChart1"/>
    <dgm:cxn modelId="{7ACDBD79-1A82-4C25-9BE9-6C13D3246E28}" type="presParOf" srcId="{85A764B8-37A6-4BAF-AEAB-AF0C633EF813}" destId="{1A4959EE-61BD-4AC3-9C73-C094AC47D1D6}" srcOrd="1" destOrd="0" presId="urn:microsoft.com/office/officeart/2005/8/layout/orgChart1"/>
    <dgm:cxn modelId="{C302D861-F000-4CA0-A31D-9DB4FEFF9401}" type="presParOf" srcId="{1A4959EE-61BD-4AC3-9C73-C094AC47D1D6}" destId="{3555675B-8F19-43F8-87D7-D974F6EEBCF9}" srcOrd="0" destOrd="0" presId="urn:microsoft.com/office/officeart/2005/8/layout/orgChart1"/>
    <dgm:cxn modelId="{441D9ECF-CF24-471B-A097-F384770C4C45}" type="presParOf" srcId="{3555675B-8F19-43F8-87D7-D974F6EEBCF9}" destId="{87199E46-F9FC-48A8-8691-076CBFD365B6}" srcOrd="0" destOrd="0" presId="urn:microsoft.com/office/officeart/2005/8/layout/orgChart1"/>
    <dgm:cxn modelId="{F0874B32-6AF0-4036-933C-1B780142BB7C}" type="presParOf" srcId="{3555675B-8F19-43F8-87D7-D974F6EEBCF9}" destId="{3A4A4CE5-1D5A-48A0-B071-DA93A06322D4}" srcOrd="1" destOrd="0" presId="urn:microsoft.com/office/officeart/2005/8/layout/orgChart1"/>
    <dgm:cxn modelId="{7DC578D7-DA48-44B0-8512-E95648158D3F}" type="presParOf" srcId="{1A4959EE-61BD-4AC3-9C73-C094AC47D1D6}" destId="{26BBBCCB-1005-4EB3-9F3D-B2F2EE110D83}" srcOrd="1" destOrd="0" presId="urn:microsoft.com/office/officeart/2005/8/layout/orgChart1"/>
    <dgm:cxn modelId="{45985E2A-2212-48CF-8F86-235AF4DDA06B}" type="presParOf" srcId="{26BBBCCB-1005-4EB3-9F3D-B2F2EE110D83}" destId="{F6A8B415-5452-4747-A87A-75CC6C0A00E1}" srcOrd="0" destOrd="0" presId="urn:microsoft.com/office/officeart/2005/8/layout/orgChart1"/>
    <dgm:cxn modelId="{602965FC-B171-48DF-B361-C60C6A4A8275}" type="presParOf" srcId="{26BBBCCB-1005-4EB3-9F3D-B2F2EE110D83}" destId="{16703FF8-892A-4BF2-8F21-EA4DFEAC83BF}" srcOrd="1" destOrd="0" presId="urn:microsoft.com/office/officeart/2005/8/layout/orgChart1"/>
    <dgm:cxn modelId="{069C398D-629B-4F80-AE04-3996EA20D96C}" type="presParOf" srcId="{16703FF8-892A-4BF2-8F21-EA4DFEAC83BF}" destId="{679DFB9B-859A-48F6-B902-53252664DFB0}" srcOrd="0" destOrd="0" presId="urn:microsoft.com/office/officeart/2005/8/layout/orgChart1"/>
    <dgm:cxn modelId="{1C7E7231-A85E-4CEF-919D-E4F57657E667}" type="presParOf" srcId="{679DFB9B-859A-48F6-B902-53252664DFB0}" destId="{3F782F52-133B-4CD9-BC42-13577B7A3996}" srcOrd="0" destOrd="0" presId="urn:microsoft.com/office/officeart/2005/8/layout/orgChart1"/>
    <dgm:cxn modelId="{26271B43-7407-4021-9780-64D0EDB4EED5}" type="presParOf" srcId="{679DFB9B-859A-48F6-B902-53252664DFB0}" destId="{7009C815-AE6D-4A0B-A7B2-FA7B11E1A427}" srcOrd="1" destOrd="0" presId="urn:microsoft.com/office/officeart/2005/8/layout/orgChart1"/>
    <dgm:cxn modelId="{B5186A1C-5886-42A3-A605-6864B5A288BD}" type="presParOf" srcId="{16703FF8-892A-4BF2-8F21-EA4DFEAC83BF}" destId="{CE6EF196-195D-4FD6-8A80-7516638392A0}" srcOrd="1" destOrd="0" presId="urn:microsoft.com/office/officeart/2005/8/layout/orgChart1"/>
    <dgm:cxn modelId="{0EBB3C79-F453-4603-8485-99974F3D1B6F}" type="presParOf" srcId="{16703FF8-892A-4BF2-8F21-EA4DFEAC83BF}" destId="{7406D1A3-A86D-4CE2-9906-70143BA76B73}" srcOrd="2" destOrd="0" presId="urn:microsoft.com/office/officeart/2005/8/layout/orgChart1"/>
    <dgm:cxn modelId="{B13DC712-EB54-4377-9E1D-9CBA9FD47397}" type="presParOf" srcId="{1A4959EE-61BD-4AC3-9C73-C094AC47D1D6}" destId="{629D3829-A7FC-46E4-AFE6-D13DB6BD4D76}" srcOrd="2" destOrd="0" presId="urn:microsoft.com/office/officeart/2005/8/layout/orgChart1"/>
    <dgm:cxn modelId="{7B74771E-7950-4D8E-89A5-8A395C5028E5}" type="presParOf" srcId="{85A764B8-37A6-4BAF-AEAB-AF0C633EF813}" destId="{D365A353-CA44-4E27-91BD-DE3632531B43}" srcOrd="2" destOrd="0" presId="urn:microsoft.com/office/officeart/2005/8/layout/orgChart1"/>
    <dgm:cxn modelId="{F04C46DE-1977-4E63-A38B-17D61CDA4151}" type="presParOf" srcId="{85A764B8-37A6-4BAF-AEAB-AF0C633EF813}" destId="{D774D5E5-E2E1-4318-9690-D50BF60D1585}" srcOrd="3" destOrd="0" presId="urn:microsoft.com/office/officeart/2005/8/layout/orgChart1"/>
    <dgm:cxn modelId="{32C0B268-DC42-4FC3-9BBD-B3FA4ACC1601}" type="presParOf" srcId="{D774D5E5-E2E1-4318-9690-D50BF60D1585}" destId="{7AAAF220-CBE0-4EE6-82A0-F8D011003C06}" srcOrd="0" destOrd="0" presId="urn:microsoft.com/office/officeart/2005/8/layout/orgChart1"/>
    <dgm:cxn modelId="{2F3309BD-B8F1-49FF-8F27-492B59883982}" type="presParOf" srcId="{7AAAF220-CBE0-4EE6-82A0-F8D011003C06}" destId="{B1A1C99D-8256-42B6-A4BB-718F30BD75F1}" srcOrd="0" destOrd="0" presId="urn:microsoft.com/office/officeart/2005/8/layout/orgChart1"/>
    <dgm:cxn modelId="{4A201194-E02A-4693-9C66-409401DDAD6B}" type="presParOf" srcId="{7AAAF220-CBE0-4EE6-82A0-F8D011003C06}" destId="{B908AAC1-A206-4F58-BF1C-0385FD6D6BC3}" srcOrd="1" destOrd="0" presId="urn:microsoft.com/office/officeart/2005/8/layout/orgChart1"/>
    <dgm:cxn modelId="{59D79DF1-DD50-4478-809B-09EA641B3809}" type="presParOf" srcId="{D774D5E5-E2E1-4318-9690-D50BF60D1585}" destId="{D6F81310-911F-4D9C-A0C2-D48072E9D71C}" srcOrd="1" destOrd="0" presId="urn:microsoft.com/office/officeart/2005/8/layout/orgChart1"/>
    <dgm:cxn modelId="{E5A59C46-101E-44D7-BCB7-854F01608C1E}" type="presParOf" srcId="{D6F81310-911F-4D9C-A0C2-D48072E9D71C}" destId="{37378E76-3C7E-4DA0-A41B-766856F46398}" srcOrd="0" destOrd="0" presId="urn:microsoft.com/office/officeart/2005/8/layout/orgChart1"/>
    <dgm:cxn modelId="{3B945BAD-4C29-47FA-B02C-F1D5EB3ADAB8}" type="presParOf" srcId="{D6F81310-911F-4D9C-A0C2-D48072E9D71C}" destId="{E3FCE52F-915D-4C8E-A6AB-DF1836932E0A}" srcOrd="1" destOrd="0" presId="urn:microsoft.com/office/officeart/2005/8/layout/orgChart1"/>
    <dgm:cxn modelId="{7D40B6E8-5F35-46E2-8025-B24D5EB35DEE}" type="presParOf" srcId="{E3FCE52F-915D-4C8E-A6AB-DF1836932E0A}" destId="{5E8F13DC-AEFD-47EF-989B-CB0461E382F6}" srcOrd="0" destOrd="0" presId="urn:microsoft.com/office/officeart/2005/8/layout/orgChart1"/>
    <dgm:cxn modelId="{693DA65A-681D-4900-85B8-258B7F98BEC6}" type="presParOf" srcId="{5E8F13DC-AEFD-47EF-989B-CB0461E382F6}" destId="{35F920FE-29EB-405A-9331-6FA8A44F119B}" srcOrd="0" destOrd="0" presId="urn:microsoft.com/office/officeart/2005/8/layout/orgChart1"/>
    <dgm:cxn modelId="{ACFD50AB-BF32-414E-86CC-0949DE97B9C8}" type="presParOf" srcId="{5E8F13DC-AEFD-47EF-989B-CB0461E382F6}" destId="{8A6272FC-DC66-42F1-AF34-908E73CCAB33}" srcOrd="1" destOrd="0" presId="urn:microsoft.com/office/officeart/2005/8/layout/orgChart1"/>
    <dgm:cxn modelId="{97DC1956-D472-4D75-9DCA-AC862CEE5FAD}" type="presParOf" srcId="{E3FCE52F-915D-4C8E-A6AB-DF1836932E0A}" destId="{06A0D9B3-590A-4B48-B0FA-8104DD03C473}" srcOrd="1" destOrd="0" presId="urn:microsoft.com/office/officeart/2005/8/layout/orgChart1"/>
    <dgm:cxn modelId="{7C8B47BA-817F-4FE9-8DAA-73ECB8F46519}" type="presParOf" srcId="{E3FCE52F-915D-4C8E-A6AB-DF1836932E0A}" destId="{C404BE72-C2F2-4698-A589-CFFB553BBA80}" srcOrd="2" destOrd="0" presId="urn:microsoft.com/office/officeart/2005/8/layout/orgChart1"/>
    <dgm:cxn modelId="{31BFC2EF-8EDC-4772-8739-ABAD1F0540A7}" type="presParOf" srcId="{D6F81310-911F-4D9C-A0C2-D48072E9D71C}" destId="{46F5802E-801D-4004-B9D2-0B6BC889411C}" srcOrd="2" destOrd="0" presId="urn:microsoft.com/office/officeart/2005/8/layout/orgChart1"/>
    <dgm:cxn modelId="{2070897C-031B-44CC-8467-330C3DACBC58}" type="presParOf" srcId="{D6F81310-911F-4D9C-A0C2-D48072E9D71C}" destId="{A27F0C0B-6F3E-4538-A466-8FC3B2F0D331}" srcOrd="3" destOrd="0" presId="urn:microsoft.com/office/officeart/2005/8/layout/orgChart1"/>
    <dgm:cxn modelId="{339797D1-D69D-4322-8E75-3AD32A7A51D4}" type="presParOf" srcId="{A27F0C0B-6F3E-4538-A466-8FC3B2F0D331}" destId="{80C81366-8B87-450B-B777-2ED1433B0828}" srcOrd="0" destOrd="0" presId="urn:microsoft.com/office/officeart/2005/8/layout/orgChart1"/>
    <dgm:cxn modelId="{1268670D-867E-4B70-AAED-7D815BFA4FC6}" type="presParOf" srcId="{80C81366-8B87-450B-B777-2ED1433B0828}" destId="{08097982-7FAB-46ED-A36C-35D8A07E36DD}" srcOrd="0" destOrd="0" presId="urn:microsoft.com/office/officeart/2005/8/layout/orgChart1"/>
    <dgm:cxn modelId="{B65BFEFA-92D2-4B9C-BB77-CE397550D94F}" type="presParOf" srcId="{80C81366-8B87-450B-B777-2ED1433B0828}" destId="{C7F1548F-2FB4-4F92-B3E5-BB479F7628C2}" srcOrd="1" destOrd="0" presId="urn:microsoft.com/office/officeart/2005/8/layout/orgChart1"/>
    <dgm:cxn modelId="{9EB93FF4-AC53-4EC8-BD7D-62748A4C51E0}" type="presParOf" srcId="{A27F0C0B-6F3E-4538-A466-8FC3B2F0D331}" destId="{F1E7FEF7-68DC-44F0-B7B5-AC3EF60048D1}" srcOrd="1" destOrd="0" presId="urn:microsoft.com/office/officeart/2005/8/layout/orgChart1"/>
    <dgm:cxn modelId="{00ABF4A1-B16F-491A-A314-C7FBC107337B}" type="presParOf" srcId="{A27F0C0B-6F3E-4538-A466-8FC3B2F0D331}" destId="{4B37047A-E94D-4A0E-9EF4-C12F24BF1BB1}" srcOrd="2" destOrd="0" presId="urn:microsoft.com/office/officeart/2005/8/layout/orgChart1"/>
    <dgm:cxn modelId="{68BD677E-E7C0-4C6B-AFD6-1C1329E421B3}" type="presParOf" srcId="{D774D5E5-E2E1-4318-9690-D50BF60D1585}" destId="{DBB9F7D2-8BE0-4020-A9C1-BD514C8C9113}" srcOrd="2" destOrd="0" presId="urn:microsoft.com/office/officeart/2005/8/layout/orgChart1"/>
    <dgm:cxn modelId="{F4F8B621-26B6-4DAB-B87E-B8EA7232C5FD}" type="presParOf" srcId="{85A764B8-37A6-4BAF-AEAB-AF0C633EF813}" destId="{7ED404F2-9B8F-467F-9870-A8920EC20098}" srcOrd="4" destOrd="0" presId="urn:microsoft.com/office/officeart/2005/8/layout/orgChart1"/>
    <dgm:cxn modelId="{153931CC-BCC9-4CD9-978F-6773C404E9C7}" type="presParOf" srcId="{85A764B8-37A6-4BAF-AEAB-AF0C633EF813}" destId="{5C6BD035-1562-4F90-B849-5898A7BDC730}" srcOrd="5" destOrd="0" presId="urn:microsoft.com/office/officeart/2005/8/layout/orgChart1"/>
    <dgm:cxn modelId="{5421588F-0685-4B3B-92A6-6F61B21DF319}" type="presParOf" srcId="{5C6BD035-1562-4F90-B849-5898A7BDC730}" destId="{2E99E8C5-A090-49F1-A0D5-18E505A73EB3}" srcOrd="0" destOrd="0" presId="urn:microsoft.com/office/officeart/2005/8/layout/orgChart1"/>
    <dgm:cxn modelId="{39E4AB21-16AA-4109-9F89-3CF26BE3DF60}" type="presParOf" srcId="{2E99E8C5-A090-49F1-A0D5-18E505A73EB3}" destId="{2F72A8EF-3C0B-4931-A52D-0EE2728C615B}" srcOrd="0" destOrd="0" presId="urn:microsoft.com/office/officeart/2005/8/layout/orgChart1"/>
    <dgm:cxn modelId="{18E6AE05-9824-4774-97B3-267243C188EF}" type="presParOf" srcId="{2E99E8C5-A090-49F1-A0D5-18E505A73EB3}" destId="{508419BD-E34F-4AE8-876B-C7B7E70CB7C4}" srcOrd="1" destOrd="0" presId="urn:microsoft.com/office/officeart/2005/8/layout/orgChart1"/>
    <dgm:cxn modelId="{75D8FFDC-385F-4D59-8D78-1886DC37FC83}" type="presParOf" srcId="{5C6BD035-1562-4F90-B849-5898A7BDC730}" destId="{5595C750-C909-4C94-9AFB-C8EFFBA5C331}" srcOrd="1" destOrd="0" presId="urn:microsoft.com/office/officeart/2005/8/layout/orgChart1"/>
    <dgm:cxn modelId="{9FA3223E-65E2-4D65-A2CC-22171B3ECB1B}" type="presParOf" srcId="{5595C750-C909-4C94-9AFB-C8EFFBA5C331}" destId="{6F7EA2CE-324B-4296-AC6A-B141C3409396}" srcOrd="0" destOrd="0" presId="urn:microsoft.com/office/officeart/2005/8/layout/orgChart1"/>
    <dgm:cxn modelId="{50B49A95-E6F8-4A2B-9F00-9367C5AFDFC4}" type="presParOf" srcId="{5595C750-C909-4C94-9AFB-C8EFFBA5C331}" destId="{0F467DCA-0980-4208-839D-759A26562D01}" srcOrd="1" destOrd="0" presId="urn:microsoft.com/office/officeart/2005/8/layout/orgChart1"/>
    <dgm:cxn modelId="{2C91A6E9-9221-4228-8171-926CCB1F296F}" type="presParOf" srcId="{0F467DCA-0980-4208-839D-759A26562D01}" destId="{21488ABB-A49C-4A19-8649-9EC8916B132C}" srcOrd="0" destOrd="0" presId="urn:microsoft.com/office/officeart/2005/8/layout/orgChart1"/>
    <dgm:cxn modelId="{FFE65F09-B5B1-40A3-8480-8BC6F4C25EAC}" type="presParOf" srcId="{21488ABB-A49C-4A19-8649-9EC8916B132C}" destId="{454E3256-775B-4932-9FD9-A0FBCE1F05EE}" srcOrd="0" destOrd="0" presId="urn:microsoft.com/office/officeart/2005/8/layout/orgChart1"/>
    <dgm:cxn modelId="{D2E88D32-5F61-4500-961C-EBBA1BDF3DA3}" type="presParOf" srcId="{21488ABB-A49C-4A19-8649-9EC8916B132C}" destId="{8529ADBD-54D0-497B-B388-231AE81490BA}" srcOrd="1" destOrd="0" presId="urn:microsoft.com/office/officeart/2005/8/layout/orgChart1"/>
    <dgm:cxn modelId="{96F5D88F-0E49-441A-8EEA-BA8EB4B9291E}" type="presParOf" srcId="{0F467DCA-0980-4208-839D-759A26562D01}" destId="{8C45C0FD-6DC2-40D9-9B4C-EAD1A3782CEE}" srcOrd="1" destOrd="0" presId="urn:microsoft.com/office/officeart/2005/8/layout/orgChart1"/>
    <dgm:cxn modelId="{2167E1B0-AA00-48F4-B9FE-E0091989FA90}" type="presParOf" srcId="{0F467DCA-0980-4208-839D-759A26562D01}" destId="{99F6F5F9-045D-4925-AE64-7178A3FE093A}" srcOrd="2" destOrd="0" presId="urn:microsoft.com/office/officeart/2005/8/layout/orgChart1"/>
    <dgm:cxn modelId="{32ADA847-1445-42D1-B1C8-A634C5730543}" type="presParOf" srcId="{5595C750-C909-4C94-9AFB-C8EFFBA5C331}" destId="{32F49F49-4341-44B7-9691-8EB7E4894352}" srcOrd="2" destOrd="0" presId="urn:microsoft.com/office/officeart/2005/8/layout/orgChart1"/>
    <dgm:cxn modelId="{0AAC4D11-769B-4753-B2F6-DF8FC739C3E6}" type="presParOf" srcId="{5595C750-C909-4C94-9AFB-C8EFFBA5C331}" destId="{6DAE0C6F-3822-4B69-9D35-508D6EF2905C}" srcOrd="3" destOrd="0" presId="urn:microsoft.com/office/officeart/2005/8/layout/orgChart1"/>
    <dgm:cxn modelId="{FCF62FFA-A05D-4A6A-B481-B5363A2E5BBC}" type="presParOf" srcId="{6DAE0C6F-3822-4B69-9D35-508D6EF2905C}" destId="{2F4D3838-2002-4CDF-BA5B-E9F4FAFD7EAD}" srcOrd="0" destOrd="0" presId="urn:microsoft.com/office/officeart/2005/8/layout/orgChart1"/>
    <dgm:cxn modelId="{2F6213C2-9404-46D6-A939-22D57AB4C1FF}" type="presParOf" srcId="{2F4D3838-2002-4CDF-BA5B-E9F4FAFD7EAD}" destId="{91B3946B-ECD2-452F-B7B9-03F7C55BB715}" srcOrd="0" destOrd="0" presId="urn:microsoft.com/office/officeart/2005/8/layout/orgChart1"/>
    <dgm:cxn modelId="{1352EA3F-AF85-4B90-A257-04D54730E5AC}" type="presParOf" srcId="{2F4D3838-2002-4CDF-BA5B-E9F4FAFD7EAD}" destId="{D7B6FF16-1BC0-4086-9B50-D3494CF5EF13}" srcOrd="1" destOrd="0" presId="urn:microsoft.com/office/officeart/2005/8/layout/orgChart1"/>
    <dgm:cxn modelId="{8B2BE40F-D60D-4CBC-8901-D23C4012EC76}" type="presParOf" srcId="{6DAE0C6F-3822-4B69-9D35-508D6EF2905C}" destId="{BB6C686D-599C-48A7-9B88-491F0470B182}" srcOrd="1" destOrd="0" presId="urn:microsoft.com/office/officeart/2005/8/layout/orgChart1"/>
    <dgm:cxn modelId="{3864F7D3-97BD-497E-8818-DA4668DC33D3}" type="presParOf" srcId="{6DAE0C6F-3822-4B69-9D35-508D6EF2905C}" destId="{F855C5AE-4AF7-4C3D-B746-296DFE3E76B3}" srcOrd="2" destOrd="0" presId="urn:microsoft.com/office/officeart/2005/8/layout/orgChart1"/>
    <dgm:cxn modelId="{CD805958-9FCD-448D-B8AE-1F303409DD78}" type="presParOf" srcId="{5595C750-C909-4C94-9AFB-C8EFFBA5C331}" destId="{C0D30E9B-250D-4A3A-A5A8-65458B095A79}" srcOrd="4" destOrd="0" presId="urn:microsoft.com/office/officeart/2005/8/layout/orgChart1"/>
    <dgm:cxn modelId="{A39493E8-95A2-4CEB-BF2D-A526644D34FB}" type="presParOf" srcId="{5595C750-C909-4C94-9AFB-C8EFFBA5C331}" destId="{DD41EB05-3800-421F-8582-8F83D55F8386}" srcOrd="5" destOrd="0" presId="urn:microsoft.com/office/officeart/2005/8/layout/orgChart1"/>
    <dgm:cxn modelId="{A82397DB-2158-4859-8787-1BE898E768EF}" type="presParOf" srcId="{DD41EB05-3800-421F-8582-8F83D55F8386}" destId="{182C35F5-C459-43F0-9A40-0CEB56662FC7}" srcOrd="0" destOrd="0" presId="urn:microsoft.com/office/officeart/2005/8/layout/orgChart1"/>
    <dgm:cxn modelId="{221B2786-6BA0-4149-9293-0849DAB22887}" type="presParOf" srcId="{182C35F5-C459-43F0-9A40-0CEB56662FC7}" destId="{98B51A7E-089C-48EC-8323-104B0840DB43}" srcOrd="0" destOrd="0" presId="urn:microsoft.com/office/officeart/2005/8/layout/orgChart1"/>
    <dgm:cxn modelId="{4969FE6B-0204-4208-8DCD-FCBBD2592739}" type="presParOf" srcId="{182C35F5-C459-43F0-9A40-0CEB56662FC7}" destId="{9489493B-B401-4101-BF17-9C27050990AB}" srcOrd="1" destOrd="0" presId="urn:microsoft.com/office/officeart/2005/8/layout/orgChart1"/>
    <dgm:cxn modelId="{86165C0A-A43A-41D0-8B8F-982574633434}" type="presParOf" srcId="{DD41EB05-3800-421F-8582-8F83D55F8386}" destId="{BB4EE6B2-635E-48B7-95C0-563C21A8374B}" srcOrd="1" destOrd="0" presId="urn:microsoft.com/office/officeart/2005/8/layout/orgChart1"/>
    <dgm:cxn modelId="{3A550731-7B22-4A7F-B224-F043A291A0EC}" type="presParOf" srcId="{DD41EB05-3800-421F-8582-8F83D55F8386}" destId="{C6DD37E0-29A4-48F3-87FE-59E442634237}" srcOrd="2" destOrd="0" presId="urn:microsoft.com/office/officeart/2005/8/layout/orgChart1"/>
    <dgm:cxn modelId="{FD793CC9-9F25-483F-9DEE-639974BBC7BC}" type="presParOf" srcId="{5595C750-C909-4C94-9AFB-C8EFFBA5C331}" destId="{BF103CEE-7D5E-4245-B620-7ECF1A784D21}" srcOrd="6" destOrd="0" presId="urn:microsoft.com/office/officeart/2005/8/layout/orgChart1"/>
    <dgm:cxn modelId="{FFA20D73-1FE8-4B08-A3FC-16DA97B2F9B6}" type="presParOf" srcId="{5595C750-C909-4C94-9AFB-C8EFFBA5C331}" destId="{2F1212F9-8A90-4546-A8B7-C502E8776F5A}" srcOrd="7" destOrd="0" presId="urn:microsoft.com/office/officeart/2005/8/layout/orgChart1"/>
    <dgm:cxn modelId="{13309524-0674-4157-9A81-112BA069C4B9}" type="presParOf" srcId="{2F1212F9-8A90-4546-A8B7-C502E8776F5A}" destId="{109FDC61-D78A-4F43-AA60-E1E17B5A0FA9}" srcOrd="0" destOrd="0" presId="urn:microsoft.com/office/officeart/2005/8/layout/orgChart1"/>
    <dgm:cxn modelId="{96CB6129-87AF-4786-9E80-88FAEF638F0A}" type="presParOf" srcId="{109FDC61-D78A-4F43-AA60-E1E17B5A0FA9}" destId="{B7050DC8-5B79-403D-A4F0-F79A0890623B}" srcOrd="0" destOrd="0" presId="urn:microsoft.com/office/officeart/2005/8/layout/orgChart1"/>
    <dgm:cxn modelId="{34064252-DF61-4D24-B5D9-B2CC1B4F36C0}" type="presParOf" srcId="{109FDC61-D78A-4F43-AA60-E1E17B5A0FA9}" destId="{D69B5058-68D1-48A9-82BA-C51B9A5BAAC5}" srcOrd="1" destOrd="0" presId="urn:microsoft.com/office/officeart/2005/8/layout/orgChart1"/>
    <dgm:cxn modelId="{4F4AF479-F081-426B-841F-5F7FE36F823C}" type="presParOf" srcId="{2F1212F9-8A90-4546-A8B7-C502E8776F5A}" destId="{794AE3DD-E779-4FFA-B238-1FD2405195D2}" srcOrd="1" destOrd="0" presId="urn:microsoft.com/office/officeart/2005/8/layout/orgChart1"/>
    <dgm:cxn modelId="{54B86487-54BD-4337-80F2-4EB3B55D88CB}" type="presParOf" srcId="{2F1212F9-8A90-4546-A8B7-C502E8776F5A}" destId="{05308E36-EA29-45D7-A270-F58211419ADE}" srcOrd="2" destOrd="0" presId="urn:microsoft.com/office/officeart/2005/8/layout/orgChart1"/>
    <dgm:cxn modelId="{1A6A5AB1-BD31-4629-BECC-897DB15DA848}" type="presParOf" srcId="{5C6BD035-1562-4F90-B849-5898A7BDC730}" destId="{76D5F2D0-AC01-4533-B6DB-7EBFA7E1885A}" srcOrd="2" destOrd="0" presId="urn:microsoft.com/office/officeart/2005/8/layout/orgChart1"/>
    <dgm:cxn modelId="{432308CE-EBF6-41E1-BE98-E8197EB2C46E}" type="presParOf" srcId="{85A764B8-37A6-4BAF-AEAB-AF0C633EF813}" destId="{47013E11-DA77-4E9F-9E93-1C18A33D858D}" srcOrd="6" destOrd="0" presId="urn:microsoft.com/office/officeart/2005/8/layout/orgChart1"/>
    <dgm:cxn modelId="{078F7768-4D17-431F-94CD-AB8115300E28}" type="presParOf" srcId="{85A764B8-37A6-4BAF-AEAB-AF0C633EF813}" destId="{8100281B-4D4B-4EFB-AE95-3E39F3C43927}" srcOrd="7" destOrd="0" presId="urn:microsoft.com/office/officeart/2005/8/layout/orgChart1"/>
    <dgm:cxn modelId="{FC9D71BA-6D3B-4E86-8E8B-8811F4AE6150}" type="presParOf" srcId="{8100281B-4D4B-4EFB-AE95-3E39F3C43927}" destId="{AD9CB74E-C7D7-4C85-8D47-D9E78F7AE35D}" srcOrd="0" destOrd="0" presId="urn:microsoft.com/office/officeart/2005/8/layout/orgChart1"/>
    <dgm:cxn modelId="{255B7C83-CECF-4D6E-9950-4136E0C8CA8B}" type="presParOf" srcId="{AD9CB74E-C7D7-4C85-8D47-D9E78F7AE35D}" destId="{875E1322-1E8B-4330-B033-9D184913FD77}" srcOrd="0" destOrd="0" presId="urn:microsoft.com/office/officeart/2005/8/layout/orgChart1"/>
    <dgm:cxn modelId="{9B27C962-86F4-495D-88B2-B130F2BC34E4}" type="presParOf" srcId="{AD9CB74E-C7D7-4C85-8D47-D9E78F7AE35D}" destId="{8ABAAB5B-B13F-42A1-88D4-9BFA44E3FAD1}" srcOrd="1" destOrd="0" presId="urn:microsoft.com/office/officeart/2005/8/layout/orgChart1"/>
    <dgm:cxn modelId="{BF286B5A-7DAC-46F9-8529-B8F61B12F2D0}" type="presParOf" srcId="{8100281B-4D4B-4EFB-AE95-3E39F3C43927}" destId="{E2BDF19F-2A45-43E6-AF73-4B6593418E5E}" srcOrd="1" destOrd="0" presId="urn:microsoft.com/office/officeart/2005/8/layout/orgChart1"/>
    <dgm:cxn modelId="{C6C3985C-D689-4A4C-9861-7B73458EA71C}" type="presParOf" srcId="{E2BDF19F-2A45-43E6-AF73-4B6593418E5E}" destId="{C553479F-9239-46F5-9007-090520A30131}" srcOrd="0" destOrd="0" presId="urn:microsoft.com/office/officeart/2005/8/layout/orgChart1"/>
    <dgm:cxn modelId="{52D826E7-9DB5-4A6F-AECD-D2C9BC6BC9C8}" type="presParOf" srcId="{E2BDF19F-2A45-43E6-AF73-4B6593418E5E}" destId="{432ADEBE-66B3-4ED2-9963-EA145CA4A409}" srcOrd="1" destOrd="0" presId="urn:microsoft.com/office/officeart/2005/8/layout/orgChart1"/>
    <dgm:cxn modelId="{9A7E4070-063B-4794-AEA7-0A6AC3A764DA}" type="presParOf" srcId="{432ADEBE-66B3-4ED2-9963-EA145CA4A409}" destId="{C17E42F2-0C33-43FD-AAE0-3655B6F7563E}" srcOrd="0" destOrd="0" presId="urn:microsoft.com/office/officeart/2005/8/layout/orgChart1"/>
    <dgm:cxn modelId="{A48D716B-DE3E-4CDB-B8CB-00E49C9FDF13}" type="presParOf" srcId="{C17E42F2-0C33-43FD-AAE0-3655B6F7563E}" destId="{6B722650-3DAC-4083-B0F6-BA2300A0EBD6}" srcOrd="0" destOrd="0" presId="urn:microsoft.com/office/officeart/2005/8/layout/orgChart1"/>
    <dgm:cxn modelId="{AF429C7C-AF86-4F59-8CD1-F0AB53149346}" type="presParOf" srcId="{C17E42F2-0C33-43FD-AAE0-3655B6F7563E}" destId="{2CDB1034-BDC3-4468-9D14-3EB6D85BA2A2}" srcOrd="1" destOrd="0" presId="urn:microsoft.com/office/officeart/2005/8/layout/orgChart1"/>
    <dgm:cxn modelId="{C51ADCAE-18DF-4733-88EC-D2A860483FDA}" type="presParOf" srcId="{432ADEBE-66B3-4ED2-9963-EA145CA4A409}" destId="{6B32ABC0-101C-4B50-B108-6436A3019748}" srcOrd="1" destOrd="0" presId="urn:microsoft.com/office/officeart/2005/8/layout/orgChart1"/>
    <dgm:cxn modelId="{DC2D368D-E552-4785-A179-E42A2DF6ED51}" type="presParOf" srcId="{432ADEBE-66B3-4ED2-9963-EA145CA4A409}" destId="{F273E25B-EC57-4909-8655-1B83B7A2FA7C}" srcOrd="2" destOrd="0" presId="urn:microsoft.com/office/officeart/2005/8/layout/orgChart1"/>
    <dgm:cxn modelId="{EC1854FC-B3D8-46F8-9C19-294BD55A09D3}" type="presParOf" srcId="{8100281B-4D4B-4EFB-AE95-3E39F3C43927}" destId="{EA3A387B-0EEC-4F45-B936-1F361219A643}" srcOrd="2" destOrd="0" presId="urn:microsoft.com/office/officeart/2005/8/layout/orgChart1"/>
    <dgm:cxn modelId="{3E692301-FFAB-4552-8B0D-FEDF4AEF700E}" type="presParOf" srcId="{85A764B8-37A6-4BAF-AEAB-AF0C633EF813}" destId="{390E9286-AFFF-4642-9A2B-2EB6BCA12E3A}" srcOrd="8" destOrd="0" presId="urn:microsoft.com/office/officeart/2005/8/layout/orgChart1"/>
    <dgm:cxn modelId="{C65AF7BC-0E4D-46BC-854E-E486FCF946C2}" type="presParOf" srcId="{85A764B8-37A6-4BAF-AEAB-AF0C633EF813}" destId="{571A302E-D9AF-4E6A-A0D4-0C899D4E8EDF}" srcOrd="9" destOrd="0" presId="urn:microsoft.com/office/officeart/2005/8/layout/orgChart1"/>
    <dgm:cxn modelId="{2904D4FE-D465-4D11-ADE1-BFD9F006733B}" type="presParOf" srcId="{571A302E-D9AF-4E6A-A0D4-0C899D4E8EDF}" destId="{63F3461D-52E8-4D49-A0E2-45BD32ED9770}" srcOrd="0" destOrd="0" presId="urn:microsoft.com/office/officeart/2005/8/layout/orgChart1"/>
    <dgm:cxn modelId="{4FDF85C8-34D6-4CFD-9E33-C5846D64E901}" type="presParOf" srcId="{63F3461D-52E8-4D49-A0E2-45BD32ED9770}" destId="{67B08909-1F53-4C51-A892-90DAB9B1F630}" srcOrd="0" destOrd="0" presId="urn:microsoft.com/office/officeart/2005/8/layout/orgChart1"/>
    <dgm:cxn modelId="{CC51D288-5199-4293-81D7-952A12BA0AB2}" type="presParOf" srcId="{63F3461D-52E8-4D49-A0E2-45BD32ED9770}" destId="{7C8B7B72-D5F4-4D6E-BF22-B1811A3E2865}" srcOrd="1" destOrd="0" presId="urn:microsoft.com/office/officeart/2005/8/layout/orgChart1"/>
    <dgm:cxn modelId="{C560B8C2-3CD9-4031-8B96-C5FA61E60B99}" type="presParOf" srcId="{571A302E-D9AF-4E6A-A0D4-0C899D4E8EDF}" destId="{7793C3CA-0767-4313-B473-26A4216BD46C}" srcOrd="1" destOrd="0" presId="urn:microsoft.com/office/officeart/2005/8/layout/orgChart1"/>
    <dgm:cxn modelId="{71CF78D5-1731-49E1-8D23-630116BE3890}" type="presParOf" srcId="{7793C3CA-0767-4313-B473-26A4216BD46C}" destId="{A227F24A-F1D4-4FEF-AB32-55938F3C0C5C}" srcOrd="0" destOrd="0" presId="urn:microsoft.com/office/officeart/2005/8/layout/orgChart1"/>
    <dgm:cxn modelId="{9F798A4B-0FBB-4556-8C1E-34ECD13C7B97}" type="presParOf" srcId="{7793C3CA-0767-4313-B473-26A4216BD46C}" destId="{20557DCE-0510-4DDB-8FF9-023C573E982D}" srcOrd="1" destOrd="0" presId="urn:microsoft.com/office/officeart/2005/8/layout/orgChart1"/>
    <dgm:cxn modelId="{6FCED597-6031-41A1-9AE3-DCAC7CC946A7}" type="presParOf" srcId="{20557DCE-0510-4DDB-8FF9-023C573E982D}" destId="{DD986AAE-5CBC-47F7-8104-FEC61268E9AF}" srcOrd="0" destOrd="0" presId="urn:microsoft.com/office/officeart/2005/8/layout/orgChart1"/>
    <dgm:cxn modelId="{6815FF20-96E9-4D52-9E70-0A4B62B018EA}" type="presParOf" srcId="{DD986AAE-5CBC-47F7-8104-FEC61268E9AF}" destId="{82B3D785-F22F-4F01-970E-A6590AC8DA08}" srcOrd="0" destOrd="0" presId="urn:microsoft.com/office/officeart/2005/8/layout/orgChart1"/>
    <dgm:cxn modelId="{2F3AE53C-8129-425C-875A-743D48E8BD2A}" type="presParOf" srcId="{DD986AAE-5CBC-47F7-8104-FEC61268E9AF}" destId="{0E983E32-D1FD-45B5-94EE-194F7246A509}" srcOrd="1" destOrd="0" presId="urn:microsoft.com/office/officeart/2005/8/layout/orgChart1"/>
    <dgm:cxn modelId="{CA4A439C-73CA-45B2-B0A7-4195F7131D10}" type="presParOf" srcId="{20557DCE-0510-4DDB-8FF9-023C573E982D}" destId="{5F6F9228-6AD4-4310-84D2-31227E2C9A65}" srcOrd="1" destOrd="0" presId="urn:microsoft.com/office/officeart/2005/8/layout/orgChart1"/>
    <dgm:cxn modelId="{AA38189B-945A-4934-A908-284A43E138EB}" type="presParOf" srcId="{20557DCE-0510-4DDB-8FF9-023C573E982D}" destId="{0141EF94-002C-481F-8B66-F28D89B4D3DF}" srcOrd="2" destOrd="0" presId="urn:microsoft.com/office/officeart/2005/8/layout/orgChart1"/>
    <dgm:cxn modelId="{63E73630-CDD9-46CC-87E6-ABC76886446D}" type="presParOf" srcId="{7793C3CA-0767-4313-B473-26A4216BD46C}" destId="{78AAB878-C168-40A1-94A9-F781B1A00500}" srcOrd="2" destOrd="0" presId="urn:microsoft.com/office/officeart/2005/8/layout/orgChart1"/>
    <dgm:cxn modelId="{D5C11A09-F297-4FA3-A6B8-157A038A1CB9}" type="presParOf" srcId="{7793C3CA-0767-4313-B473-26A4216BD46C}" destId="{556EA6EB-0E12-4B3D-BCAE-322665DAF651}" srcOrd="3" destOrd="0" presId="urn:microsoft.com/office/officeart/2005/8/layout/orgChart1"/>
    <dgm:cxn modelId="{A7957889-EF14-4B1D-B1E3-BB626FA017A1}" type="presParOf" srcId="{556EA6EB-0E12-4B3D-BCAE-322665DAF651}" destId="{FD682666-0982-4272-A2C9-A86AFABE270E}" srcOrd="0" destOrd="0" presId="urn:microsoft.com/office/officeart/2005/8/layout/orgChart1"/>
    <dgm:cxn modelId="{8B635D67-7255-441A-9561-6489AB216AEA}" type="presParOf" srcId="{FD682666-0982-4272-A2C9-A86AFABE270E}" destId="{A7DAFA5A-05C5-4556-896C-FDF6EF1A889D}" srcOrd="0" destOrd="0" presId="urn:microsoft.com/office/officeart/2005/8/layout/orgChart1"/>
    <dgm:cxn modelId="{40233989-59AE-46EF-A929-137BC925E8CB}" type="presParOf" srcId="{FD682666-0982-4272-A2C9-A86AFABE270E}" destId="{43666E72-029F-4C1B-B90D-484389B47A85}" srcOrd="1" destOrd="0" presId="urn:microsoft.com/office/officeart/2005/8/layout/orgChart1"/>
    <dgm:cxn modelId="{520F0FC3-12A2-4471-A872-083986384FA3}" type="presParOf" srcId="{556EA6EB-0E12-4B3D-BCAE-322665DAF651}" destId="{BA5F19B9-6FE8-41BB-8AFA-1F7598EDA419}" srcOrd="1" destOrd="0" presId="urn:microsoft.com/office/officeart/2005/8/layout/orgChart1"/>
    <dgm:cxn modelId="{7DFB0F61-456E-4920-81C5-15C08B996353}" type="presParOf" srcId="{556EA6EB-0E12-4B3D-BCAE-322665DAF651}" destId="{8BF5B6E3-8345-4714-A224-381863AC5421}" srcOrd="2" destOrd="0" presId="urn:microsoft.com/office/officeart/2005/8/layout/orgChart1"/>
    <dgm:cxn modelId="{A157C566-00D3-4187-AD02-A2FEEEC70997}" type="presParOf" srcId="{7793C3CA-0767-4313-B473-26A4216BD46C}" destId="{B668BE53-9BBA-4DDE-89A0-11D05683B2AE}" srcOrd="4" destOrd="0" presId="urn:microsoft.com/office/officeart/2005/8/layout/orgChart1"/>
    <dgm:cxn modelId="{89F1D1CC-B5DA-447C-A6DF-8D230545467E}" type="presParOf" srcId="{7793C3CA-0767-4313-B473-26A4216BD46C}" destId="{5840E71F-B069-4A73-B629-6A1281B1F262}" srcOrd="5" destOrd="0" presId="urn:microsoft.com/office/officeart/2005/8/layout/orgChart1"/>
    <dgm:cxn modelId="{A8F428C2-73FB-46CA-AB49-F144898BD0B0}" type="presParOf" srcId="{5840E71F-B069-4A73-B629-6A1281B1F262}" destId="{7B53B966-5DB8-4BD9-A625-6FD2BCF38F56}" srcOrd="0" destOrd="0" presId="urn:microsoft.com/office/officeart/2005/8/layout/orgChart1"/>
    <dgm:cxn modelId="{EC17DE3B-7971-4D74-A428-977733581662}" type="presParOf" srcId="{7B53B966-5DB8-4BD9-A625-6FD2BCF38F56}" destId="{ECF2E8D9-EEFB-48B9-848C-9A28C1C079B4}" srcOrd="0" destOrd="0" presId="urn:microsoft.com/office/officeart/2005/8/layout/orgChart1"/>
    <dgm:cxn modelId="{52C65D86-1618-4BAF-9103-F9B0854BD826}" type="presParOf" srcId="{7B53B966-5DB8-4BD9-A625-6FD2BCF38F56}" destId="{72630D9B-706E-4BDA-8854-7560E932F553}" srcOrd="1" destOrd="0" presId="urn:microsoft.com/office/officeart/2005/8/layout/orgChart1"/>
    <dgm:cxn modelId="{59A94DB4-91BF-404F-AA4E-9B0ED2C8E4ED}" type="presParOf" srcId="{5840E71F-B069-4A73-B629-6A1281B1F262}" destId="{A7FC95CF-A27D-42B3-84C3-90932AA54EFD}" srcOrd="1" destOrd="0" presId="urn:microsoft.com/office/officeart/2005/8/layout/orgChart1"/>
    <dgm:cxn modelId="{B81933C4-689D-4373-8741-11F123A5DB1B}" type="presParOf" srcId="{5840E71F-B069-4A73-B629-6A1281B1F262}" destId="{3BE753FC-7DED-4D19-82D4-C45C53DBB0EC}" srcOrd="2" destOrd="0" presId="urn:microsoft.com/office/officeart/2005/8/layout/orgChart1"/>
    <dgm:cxn modelId="{530A05B2-7368-4746-A548-D832F5DAD14B}" type="presParOf" srcId="{7793C3CA-0767-4313-B473-26A4216BD46C}" destId="{839A67D8-5859-4170-A9AD-F9D03C9281C4}" srcOrd="6" destOrd="0" presId="urn:microsoft.com/office/officeart/2005/8/layout/orgChart1"/>
    <dgm:cxn modelId="{97379CC1-5BF4-47D0-B186-AC665F7D124D}" type="presParOf" srcId="{7793C3CA-0767-4313-B473-26A4216BD46C}" destId="{BCEE0096-B0FC-412A-A223-B0D3FAC19FA9}" srcOrd="7" destOrd="0" presId="urn:microsoft.com/office/officeart/2005/8/layout/orgChart1"/>
    <dgm:cxn modelId="{63DED8CC-73AF-4CE6-AA67-9A0D507A8449}" type="presParOf" srcId="{BCEE0096-B0FC-412A-A223-B0D3FAC19FA9}" destId="{6F523458-2C4B-4DB4-AB4E-B9CA7210C28D}" srcOrd="0" destOrd="0" presId="urn:microsoft.com/office/officeart/2005/8/layout/orgChart1"/>
    <dgm:cxn modelId="{2572214F-3005-402B-AEFA-3914EA621A5B}" type="presParOf" srcId="{6F523458-2C4B-4DB4-AB4E-B9CA7210C28D}" destId="{A4FC195C-DB63-46E0-A9A0-55EEF285890A}" srcOrd="0" destOrd="0" presId="urn:microsoft.com/office/officeart/2005/8/layout/orgChart1"/>
    <dgm:cxn modelId="{F42B6BC2-E942-4768-872C-F9B1EBDCEC70}" type="presParOf" srcId="{6F523458-2C4B-4DB4-AB4E-B9CA7210C28D}" destId="{C3F5CF60-9B61-4F00-9AEF-1D917581A62F}" srcOrd="1" destOrd="0" presId="urn:microsoft.com/office/officeart/2005/8/layout/orgChart1"/>
    <dgm:cxn modelId="{921CE53E-D07F-4500-AAE5-C8C697BED670}" type="presParOf" srcId="{BCEE0096-B0FC-412A-A223-B0D3FAC19FA9}" destId="{973B660A-DF20-48AE-8D95-413A264D5B7A}" srcOrd="1" destOrd="0" presId="urn:microsoft.com/office/officeart/2005/8/layout/orgChart1"/>
    <dgm:cxn modelId="{36E99342-B681-4849-9A59-0CC5D7975C63}" type="presParOf" srcId="{BCEE0096-B0FC-412A-A223-B0D3FAC19FA9}" destId="{70128F31-5DEA-4A70-B4FE-F0B1EE7BF8CA}" srcOrd="2" destOrd="0" presId="urn:microsoft.com/office/officeart/2005/8/layout/orgChart1"/>
    <dgm:cxn modelId="{0576F6CE-F888-4D10-BAD7-825127A72280}" type="presParOf" srcId="{571A302E-D9AF-4E6A-A0D4-0C899D4E8EDF}" destId="{A5BC6A69-D36E-4D29-BD67-3F83036A9387}" srcOrd="2" destOrd="0" presId="urn:microsoft.com/office/officeart/2005/8/layout/orgChart1"/>
    <dgm:cxn modelId="{47DFF401-A4FD-4B25-9966-FB0309CDB5BD}" type="presParOf" srcId="{A6B91D02-E4A1-4593-B78D-CB73B57C64AE}" destId="{5229E8C6-2F94-4696-8445-AE6E09F6AE14}" srcOrd="2" destOrd="0" presId="urn:microsoft.com/office/officeart/2005/8/layout/orgChart1"/>
    <dgm:cxn modelId="{86E5C502-CF5F-4D3B-89DF-7E3ED2E0AFBB}" type="presParOf" srcId="{C72BCA85-6E82-4DB4-9674-B76ACCDB8565}" destId="{B3259155-7F8E-4453-BFA0-B67028B6E3CF}" srcOrd="4" destOrd="0" presId="urn:microsoft.com/office/officeart/2005/8/layout/orgChart1"/>
    <dgm:cxn modelId="{B9A9395C-A833-4F40-A988-19E9FC1F91A6}" type="presParOf" srcId="{C72BCA85-6E82-4DB4-9674-B76ACCDB8565}" destId="{35795918-BAAF-46D1-A87C-7843A7667777}" srcOrd="5" destOrd="0" presId="urn:microsoft.com/office/officeart/2005/8/layout/orgChart1"/>
    <dgm:cxn modelId="{61E5C413-3377-4002-925B-97255A29BEDF}" type="presParOf" srcId="{35795918-BAAF-46D1-A87C-7843A7667777}" destId="{B87C1CB0-E137-4AB6-AFCE-1C0944B71CF7}" srcOrd="0" destOrd="0" presId="urn:microsoft.com/office/officeart/2005/8/layout/orgChart1"/>
    <dgm:cxn modelId="{F54C3507-C9D9-40F4-B4CE-2EE535AEBCDB}" type="presParOf" srcId="{B87C1CB0-E137-4AB6-AFCE-1C0944B71CF7}" destId="{FF008F64-A6DD-4700-A05F-03CB1AC69B55}" srcOrd="0" destOrd="0" presId="urn:microsoft.com/office/officeart/2005/8/layout/orgChart1"/>
    <dgm:cxn modelId="{F50C0C84-B10E-4103-A1BE-5D35ADD2CC57}" type="presParOf" srcId="{B87C1CB0-E137-4AB6-AFCE-1C0944B71CF7}" destId="{A6705EA6-302C-40F1-A952-CA7D66720A44}" srcOrd="1" destOrd="0" presId="urn:microsoft.com/office/officeart/2005/8/layout/orgChart1"/>
    <dgm:cxn modelId="{403FA0BB-D35E-429F-940C-1660B04E3C12}" type="presParOf" srcId="{35795918-BAAF-46D1-A87C-7843A7667777}" destId="{884628CD-76BC-47D7-8669-F1F5E21C7566}" srcOrd="1" destOrd="0" presId="urn:microsoft.com/office/officeart/2005/8/layout/orgChart1"/>
    <dgm:cxn modelId="{99E91193-23D1-4015-B77A-246BEBE1B13A}" type="presParOf" srcId="{884628CD-76BC-47D7-8669-F1F5E21C7566}" destId="{6545B471-B4AF-41C8-964D-F5B52F4914FD}" srcOrd="0" destOrd="0" presId="urn:microsoft.com/office/officeart/2005/8/layout/orgChart1"/>
    <dgm:cxn modelId="{90F829B4-4D57-435F-93A7-266732027A04}" type="presParOf" srcId="{884628CD-76BC-47D7-8669-F1F5E21C7566}" destId="{3A288DA3-5B89-4D91-8CA0-ED966465BAFE}" srcOrd="1" destOrd="0" presId="urn:microsoft.com/office/officeart/2005/8/layout/orgChart1"/>
    <dgm:cxn modelId="{1642FB17-73BB-4859-97E5-DFF422ACE7DC}" type="presParOf" srcId="{3A288DA3-5B89-4D91-8CA0-ED966465BAFE}" destId="{26F54E54-AF5E-4617-85EC-7DA052DB0216}" srcOrd="0" destOrd="0" presId="urn:microsoft.com/office/officeart/2005/8/layout/orgChart1"/>
    <dgm:cxn modelId="{77644BE8-4AEF-4167-A170-FEB15696586D}" type="presParOf" srcId="{26F54E54-AF5E-4617-85EC-7DA052DB0216}" destId="{06767F46-007F-43BB-BEC6-482E9871DBFE}" srcOrd="0" destOrd="0" presId="urn:microsoft.com/office/officeart/2005/8/layout/orgChart1"/>
    <dgm:cxn modelId="{AF7A67F1-1710-49AD-A7DD-04D36BAA38AD}" type="presParOf" srcId="{26F54E54-AF5E-4617-85EC-7DA052DB0216}" destId="{E23439D6-5661-495E-BC2C-1532CF1AE804}" srcOrd="1" destOrd="0" presId="urn:microsoft.com/office/officeart/2005/8/layout/orgChart1"/>
    <dgm:cxn modelId="{5053BF34-8EA2-4D68-99AE-E7DC530C5F2A}" type="presParOf" srcId="{3A288DA3-5B89-4D91-8CA0-ED966465BAFE}" destId="{81AF2B59-D780-4699-8E2D-9EF25C2E42BE}" srcOrd="1" destOrd="0" presId="urn:microsoft.com/office/officeart/2005/8/layout/orgChart1"/>
    <dgm:cxn modelId="{9678735E-1F38-403C-9B89-123BE9561D28}" type="presParOf" srcId="{3A288DA3-5B89-4D91-8CA0-ED966465BAFE}" destId="{545CFF8E-42BB-4B72-9487-8AF2F7DA20FB}" srcOrd="2" destOrd="0" presId="urn:microsoft.com/office/officeart/2005/8/layout/orgChart1"/>
    <dgm:cxn modelId="{2C27085A-6571-477C-B41D-768417B6BA82}" type="presParOf" srcId="{884628CD-76BC-47D7-8669-F1F5E21C7566}" destId="{DBAEA80B-9318-46A8-82F5-0D4FE2C5B251}" srcOrd="2" destOrd="0" presId="urn:microsoft.com/office/officeart/2005/8/layout/orgChart1"/>
    <dgm:cxn modelId="{5C7B5A72-AA0E-4DC1-B981-6B94CA804FDE}" type="presParOf" srcId="{884628CD-76BC-47D7-8669-F1F5E21C7566}" destId="{737347AE-2BA7-4C0E-A1EC-C98025015918}" srcOrd="3" destOrd="0" presId="urn:microsoft.com/office/officeart/2005/8/layout/orgChart1"/>
    <dgm:cxn modelId="{AA241740-EBA7-4B70-A7F9-189415AF02D7}" type="presParOf" srcId="{737347AE-2BA7-4C0E-A1EC-C98025015918}" destId="{4A81500D-D271-46BD-8F06-5090D3AB1849}" srcOrd="0" destOrd="0" presId="urn:microsoft.com/office/officeart/2005/8/layout/orgChart1"/>
    <dgm:cxn modelId="{A1B39460-410C-4BB9-AC90-EE716BC202F4}" type="presParOf" srcId="{4A81500D-D271-46BD-8F06-5090D3AB1849}" destId="{633E3DB8-1498-4BD1-9677-14DB41191139}" srcOrd="0" destOrd="0" presId="urn:microsoft.com/office/officeart/2005/8/layout/orgChart1"/>
    <dgm:cxn modelId="{B8979265-2990-47FB-A15C-A922D96D48FC}" type="presParOf" srcId="{4A81500D-D271-46BD-8F06-5090D3AB1849}" destId="{E24993C0-C805-4F35-B50C-C2DB900B6076}" srcOrd="1" destOrd="0" presId="urn:microsoft.com/office/officeart/2005/8/layout/orgChart1"/>
    <dgm:cxn modelId="{3078720D-3134-43D4-A2F8-AF1BC9BABADF}" type="presParOf" srcId="{737347AE-2BA7-4C0E-A1EC-C98025015918}" destId="{AFDAF7B0-5F76-4AE2-93AC-8894DCC5B50B}" srcOrd="1" destOrd="0" presId="urn:microsoft.com/office/officeart/2005/8/layout/orgChart1"/>
    <dgm:cxn modelId="{26D82E24-43BC-4FEE-9B6B-202364736FA6}" type="presParOf" srcId="{737347AE-2BA7-4C0E-A1EC-C98025015918}" destId="{63D7D7F0-3BF2-4576-88DB-A73D60D8E878}" srcOrd="2" destOrd="0" presId="urn:microsoft.com/office/officeart/2005/8/layout/orgChart1"/>
    <dgm:cxn modelId="{542519A0-7164-4E79-B3A1-FC7AB56D92CD}" type="presParOf" srcId="{35795918-BAAF-46D1-A87C-7843A7667777}" destId="{340DA936-11AA-4F55-AE18-5D39B4C9855C}" srcOrd="2" destOrd="0" presId="urn:microsoft.com/office/officeart/2005/8/layout/orgChart1"/>
    <dgm:cxn modelId="{F21E2986-F9A4-4A82-BE94-91B1F6511533}"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pt>
    <dgm:pt modelId="{052BBE01-F938-4E32-B69E-654AE2437B21}" type="pres">
      <dgm:prSet presAssocID="{2E992B53-AB32-40B8-9755-308802A35484}" presName="rootConnector1" presStyleLbl="node1" presStyleIdx="0" presStyleCnt="0"/>
      <dgm:spPr/>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pt>
    <dgm:pt modelId="{AE69A966-6A0A-4C3A-8A24-F9DB4DCA6E96}" type="pres">
      <dgm:prSet presAssocID="{7C6751E3-F2A4-476B-8D5E-7B5C318CAF0B}" presName="rootConnector" presStyleLbl="node2" presStyleIdx="0" presStyleCnt="4"/>
      <dgm:spPr/>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pt>
    <dgm:pt modelId="{59913013-CE19-43CA-B77C-1DA28244B0F3}" type="pres">
      <dgm:prSet presAssocID="{78ECB29C-FF0E-49C5-9F25-8C5D353D45DF}" presName="rootConnector" presStyleLbl="node2" presStyleIdx="1" presStyleCnt="4"/>
      <dgm:spPr/>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pt>
    <dgm:pt modelId="{1EBE7996-11CC-4038-9041-4126D5A778F2}" type="pres">
      <dgm:prSet presAssocID="{B3744E4E-A2A2-4019-8405-0EDB8A5904B1}" presName="rootConnector" presStyleLbl="node3" presStyleIdx="0" presStyleCnt="2"/>
      <dgm:spPr/>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pt>
    <dgm:pt modelId="{0509616C-AC23-40AE-B569-2A85EB7F2E37}" type="pres">
      <dgm:prSet presAssocID="{BAE85DAA-C82C-4A43-B5E5-2819BB9DC2DE}" presName="rootConnector" presStyleLbl="node2" presStyleIdx="2" presStyleCnt="4"/>
      <dgm:spPr/>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pt>
    <dgm:pt modelId="{A05CC3C5-8EA8-4FF5-A3D4-291F03C31119}" type="pres">
      <dgm:prSet presAssocID="{F86F3171-7F02-4471-81B9-82AC9812B86F}" presName="rootConnector" presStyleLbl="node3" presStyleIdx="1" presStyleCnt="2"/>
      <dgm:spPr/>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pt>
    <dgm:pt modelId="{D0EF1AFC-FA1B-49C6-B674-C3E92525CA34}" type="pres">
      <dgm:prSet presAssocID="{45146BF6-015C-469F-8C9F-51563F2D473E}" presName="rootConnector" presStyleLbl="node2" presStyleIdx="3" presStyleCnt="4"/>
      <dgm:spPr/>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77B39F47-06B4-49A2-8B3B-A8576DC7AF08}" srcId="{42304CAA-4CDC-4BB7-8453-A5E014C22F8F}" destId="{2E992B53-AB32-40B8-9755-308802A35484}" srcOrd="0" destOrd="0" parTransId="{6580FAF2-ADBD-4D3B-AE9C-369F84731BA0}" sibTransId="{65544A83-4AA0-43C9-8D36-1EF722B29FFE}"/>
    <dgm:cxn modelId="{60002CF8-C6FF-43F5-B4D2-37BEF7541921}" type="presOf" srcId="{BAE85DAA-C82C-4A43-B5E5-2819BB9DC2DE}" destId="{4F55A467-69B5-4449-A4C7-5E0210682651}" srcOrd="0" destOrd="0" presId="urn:microsoft.com/office/officeart/2005/8/layout/orgChart1"/>
    <dgm:cxn modelId="{77F819CB-72A4-4F11-9E69-EBDF7A7F33A0}" type="presOf" srcId="{2E992B53-AB32-40B8-9755-308802A35484}" destId="{052BBE01-F938-4E32-B69E-654AE2437B21}" srcOrd="1" destOrd="0" presId="urn:microsoft.com/office/officeart/2005/8/layout/orgChart1"/>
    <dgm:cxn modelId="{568D8072-8F7A-4D42-84AB-2F1BE6283136}" type="presOf" srcId="{53430792-2FFC-4F8B-BB6E-5211511CFC07}" destId="{C11BDE45-14FE-4811-B323-F5609CDF7AD3}" srcOrd="0" destOrd="0" presId="urn:microsoft.com/office/officeart/2005/8/layout/orgChart1"/>
    <dgm:cxn modelId="{423D9F70-7207-43D8-952F-48F5B4FF9DFE}" type="presOf" srcId="{B3744E4E-A2A2-4019-8405-0EDB8A5904B1}" destId="{1EBE7996-11CC-4038-9041-4126D5A778F2}" srcOrd="1" destOrd="0" presId="urn:microsoft.com/office/officeart/2005/8/layout/orgChart1"/>
    <dgm:cxn modelId="{029119EE-EC05-42CF-BE30-9C9C9E184399}" type="presOf" srcId="{45146BF6-015C-469F-8C9F-51563F2D473E}" destId="{80C51A67-6D12-438E-B54B-20871F804899}" srcOrd="0" destOrd="0" presId="urn:microsoft.com/office/officeart/2005/8/layout/orgChart1"/>
    <dgm:cxn modelId="{27045502-2690-46F1-8C1E-6E224F36E47B}" type="presOf" srcId="{F86F3171-7F02-4471-81B9-82AC9812B86F}" destId="{EFDCE6CC-57A8-43CB-95EF-4E97F93C2A6F}"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DEE47597-BBAB-43AD-A6F7-1D601BD7A947}" type="presOf" srcId="{F86F3171-7F02-4471-81B9-82AC9812B86F}" destId="{A05CC3C5-8EA8-4FF5-A3D4-291F03C31119}" srcOrd="1"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C63FAE19-8D4D-4985-A0DE-5BA5377FE286}" type="presOf" srcId="{B3744E4E-A2A2-4019-8405-0EDB8A5904B1}" destId="{4FFB26DD-B66C-478F-BA5C-05226C1EE2CE}" srcOrd="0"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043EDA86-A4AA-43C0-9DA0-FB3CD67D68EE}" type="presOf" srcId="{7C6751E3-F2A4-476B-8D5E-7B5C318CAF0B}" destId="{7C74FF2F-8D59-4D00-BF7E-3BEB0D535028}" srcOrd="0" destOrd="0" presId="urn:microsoft.com/office/officeart/2005/8/layout/orgChart1"/>
    <dgm:cxn modelId="{06A1208F-C0E0-44AA-96BC-FC56AE84C694}" type="presOf" srcId="{287EE071-6E32-4F30-AC94-B367504509DE}" destId="{CCC324BC-EEB6-4432-BDDC-2D11DD65FB21}" srcOrd="0" destOrd="0" presId="urn:microsoft.com/office/officeart/2005/8/layout/orgChart1"/>
    <dgm:cxn modelId="{2A24C24F-1AAF-4FF2-BCAD-7B4A298E0794}" type="presOf" srcId="{BAE85DAA-C82C-4A43-B5E5-2819BB9DC2DE}" destId="{0509616C-AC23-40AE-B569-2A85EB7F2E37}" srcOrd="1"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6284FAE5-D226-468A-A7C6-CD8FDB734C49}" type="presOf" srcId="{42304CAA-4CDC-4BB7-8453-A5E014C22F8F}" destId="{1E1C8ACD-7695-4357-AAA8-103CAA2AD991}" srcOrd="0" destOrd="0" presId="urn:microsoft.com/office/officeart/2005/8/layout/orgChart1"/>
    <dgm:cxn modelId="{F23B2A71-B3F7-4878-98F2-71AF81E502EB}" type="presOf" srcId="{78ECB29C-FF0E-49C5-9F25-8C5D353D45DF}" destId="{F0B0BD13-0978-4E75-9460-38D331E7BE70}" srcOrd="0" destOrd="0" presId="urn:microsoft.com/office/officeart/2005/8/layout/orgChart1"/>
    <dgm:cxn modelId="{15541357-61B3-446D-8A81-DAB94A52E881}" type="presOf" srcId="{8646E836-BDB1-49DF-A849-BB9DFADD79F5}" destId="{BDA5DE17-AD10-4BD6-8E0F-94B7EF76EFA8}" srcOrd="0" destOrd="0" presId="urn:microsoft.com/office/officeart/2005/8/layout/orgChart1"/>
    <dgm:cxn modelId="{AC3177A2-F6D2-4365-8C12-34662C4745E2}" type="presOf" srcId="{7C6751E3-F2A4-476B-8D5E-7B5C318CAF0B}" destId="{AE69A966-6A0A-4C3A-8A24-F9DB4DCA6E96}" srcOrd="1"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B6804C69-A12B-44FD-A39B-D793D5713122}" type="presOf" srcId="{45146BF6-015C-469F-8C9F-51563F2D473E}" destId="{D0EF1AFC-FA1B-49C6-B674-C3E92525CA34}" srcOrd="1"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3CC1F5F1-1389-428E-B2DA-31AA1F077934}" type="presOf" srcId="{2E992B53-AB32-40B8-9755-308802A35484}" destId="{A5B85C93-1632-4E3B-9DF3-3313B3297E50}" srcOrd="0" destOrd="0" presId="urn:microsoft.com/office/officeart/2005/8/layout/orgChart1"/>
    <dgm:cxn modelId="{85CB7D37-0537-4363-B79F-1F102D1E7798}" type="presOf" srcId="{A41534E6-957B-42B8-A18A-2261B1871201}" destId="{885A178F-F6D4-448E-ACFB-9A1DFFFA5751}" srcOrd="0" destOrd="0" presId="urn:microsoft.com/office/officeart/2005/8/layout/orgChart1"/>
    <dgm:cxn modelId="{8802C18C-0A9B-48E9-9F31-3F2B77ACE98C}" type="presOf" srcId="{7DF57C37-5F74-465B-8DE2-CC4093BA828F}" destId="{765E0F9A-2F90-4D3B-A64E-733EE7780C59}" srcOrd="0" destOrd="0" presId="urn:microsoft.com/office/officeart/2005/8/layout/orgChart1"/>
    <dgm:cxn modelId="{3E21A688-B3C2-4BC9-BB7B-B94C09835448}" type="presOf" srcId="{43312472-7773-4384-B200-F720553C1AF6}" destId="{E3444087-C074-46D6-B73A-25D669E2EB97}" srcOrd="0" destOrd="0" presId="urn:microsoft.com/office/officeart/2005/8/layout/orgChart1"/>
    <dgm:cxn modelId="{F236C4F4-82BA-4C0F-8240-B4E7889874EF}" type="presOf" srcId="{78ECB29C-FF0E-49C5-9F25-8C5D353D45DF}" destId="{59913013-CE19-43CA-B77C-1DA28244B0F3}" srcOrd="1" destOrd="0" presId="urn:microsoft.com/office/officeart/2005/8/layout/orgChart1"/>
    <dgm:cxn modelId="{8546375E-C577-4D74-ABC0-FFCA0BBC09C8}" type="presParOf" srcId="{1E1C8ACD-7695-4357-AAA8-103CAA2AD991}" destId="{C294C3A5-C0D5-4657-A338-65608E93F3C9}" srcOrd="0" destOrd="0" presId="urn:microsoft.com/office/officeart/2005/8/layout/orgChart1"/>
    <dgm:cxn modelId="{D7880648-B5A2-47DC-9E42-A2A295F1F6BC}" type="presParOf" srcId="{C294C3A5-C0D5-4657-A338-65608E93F3C9}" destId="{E2967347-70DD-4F71-A283-BDCB9243FE56}" srcOrd="0" destOrd="0" presId="urn:microsoft.com/office/officeart/2005/8/layout/orgChart1"/>
    <dgm:cxn modelId="{3F035369-B6FE-4CBD-95C1-0DDFEDA0AC2A}" type="presParOf" srcId="{E2967347-70DD-4F71-A283-BDCB9243FE56}" destId="{A5B85C93-1632-4E3B-9DF3-3313B3297E50}" srcOrd="0" destOrd="0" presId="urn:microsoft.com/office/officeart/2005/8/layout/orgChart1"/>
    <dgm:cxn modelId="{E66E99C2-570A-4EF2-A43C-A38373EB5B54}" type="presParOf" srcId="{E2967347-70DD-4F71-A283-BDCB9243FE56}" destId="{052BBE01-F938-4E32-B69E-654AE2437B21}" srcOrd="1" destOrd="0" presId="urn:microsoft.com/office/officeart/2005/8/layout/orgChart1"/>
    <dgm:cxn modelId="{3538A251-247C-4CCB-A7D7-0F275616B451}" type="presParOf" srcId="{C294C3A5-C0D5-4657-A338-65608E93F3C9}" destId="{DF7C2C09-9C9A-4A21-A068-8D2199B09633}" srcOrd="1" destOrd="0" presId="urn:microsoft.com/office/officeart/2005/8/layout/orgChart1"/>
    <dgm:cxn modelId="{5806ECB3-9E68-4524-B85D-C66A2F110FBC}" type="presParOf" srcId="{DF7C2C09-9C9A-4A21-A068-8D2199B09633}" destId="{CCC324BC-EEB6-4432-BDDC-2D11DD65FB21}" srcOrd="0" destOrd="0" presId="urn:microsoft.com/office/officeart/2005/8/layout/orgChart1"/>
    <dgm:cxn modelId="{17DBF0F0-7F3E-47A4-8ABD-5877F00C18A4}" type="presParOf" srcId="{DF7C2C09-9C9A-4A21-A068-8D2199B09633}" destId="{775E897B-7A27-4E9F-BC80-CCA7685089A6}" srcOrd="1" destOrd="0" presId="urn:microsoft.com/office/officeart/2005/8/layout/orgChart1"/>
    <dgm:cxn modelId="{219CF06B-010F-425C-B1B4-58B9AD00A84E}" type="presParOf" srcId="{775E897B-7A27-4E9F-BC80-CCA7685089A6}" destId="{DA8A1BB3-88F3-4196-8244-E4A51018838F}" srcOrd="0" destOrd="0" presId="urn:microsoft.com/office/officeart/2005/8/layout/orgChart1"/>
    <dgm:cxn modelId="{CB3DA671-19E8-4CDA-A797-27B403EF3470}" type="presParOf" srcId="{DA8A1BB3-88F3-4196-8244-E4A51018838F}" destId="{7C74FF2F-8D59-4D00-BF7E-3BEB0D535028}" srcOrd="0" destOrd="0" presId="urn:microsoft.com/office/officeart/2005/8/layout/orgChart1"/>
    <dgm:cxn modelId="{426C2767-653D-4110-BCCA-89F50F8AF5DB}" type="presParOf" srcId="{DA8A1BB3-88F3-4196-8244-E4A51018838F}" destId="{AE69A966-6A0A-4C3A-8A24-F9DB4DCA6E96}" srcOrd="1" destOrd="0" presId="urn:microsoft.com/office/officeart/2005/8/layout/orgChart1"/>
    <dgm:cxn modelId="{50D19B2E-D867-441F-A1FB-7DA9C75BF6E2}" type="presParOf" srcId="{775E897B-7A27-4E9F-BC80-CCA7685089A6}" destId="{D8019BD9-0EA6-413B-8470-6769AB1B1B4B}" srcOrd="1" destOrd="0" presId="urn:microsoft.com/office/officeart/2005/8/layout/orgChart1"/>
    <dgm:cxn modelId="{06FF1CBA-AC01-4053-99F6-8B3A2D459F8F}" type="presParOf" srcId="{775E897B-7A27-4E9F-BC80-CCA7685089A6}" destId="{4173B3C2-3196-4EE3-BDEE-825356637681}" srcOrd="2" destOrd="0" presId="urn:microsoft.com/office/officeart/2005/8/layout/orgChart1"/>
    <dgm:cxn modelId="{416BAC33-69F5-4F0E-84FF-39D0D37B19EB}" type="presParOf" srcId="{DF7C2C09-9C9A-4A21-A068-8D2199B09633}" destId="{C11BDE45-14FE-4811-B323-F5609CDF7AD3}" srcOrd="2" destOrd="0" presId="urn:microsoft.com/office/officeart/2005/8/layout/orgChart1"/>
    <dgm:cxn modelId="{9039FBB3-564D-43B8-B251-F368AE1609C2}" type="presParOf" srcId="{DF7C2C09-9C9A-4A21-A068-8D2199B09633}" destId="{A3B07CF4-81F6-41BF-BA93-B3A32A663CCE}" srcOrd="3" destOrd="0" presId="urn:microsoft.com/office/officeart/2005/8/layout/orgChart1"/>
    <dgm:cxn modelId="{C4CB8837-3AA1-4476-98AA-20A4ABD20025}" type="presParOf" srcId="{A3B07CF4-81F6-41BF-BA93-B3A32A663CCE}" destId="{72497246-5FFA-411C-83E8-CD7329B5AB91}" srcOrd="0" destOrd="0" presId="urn:microsoft.com/office/officeart/2005/8/layout/orgChart1"/>
    <dgm:cxn modelId="{52AAC7BB-FEEE-4203-B691-A900E4A5854A}" type="presParOf" srcId="{72497246-5FFA-411C-83E8-CD7329B5AB91}" destId="{F0B0BD13-0978-4E75-9460-38D331E7BE70}" srcOrd="0" destOrd="0" presId="urn:microsoft.com/office/officeart/2005/8/layout/orgChart1"/>
    <dgm:cxn modelId="{E15FBD9B-6126-4ADC-A6D0-EC33683B9BE9}" type="presParOf" srcId="{72497246-5FFA-411C-83E8-CD7329B5AB91}" destId="{59913013-CE19-43CA-B77C-1DA28244B0F3}" srcOrd="1" destOrd="0" presId="urn:microsoft.com/office/officeart/2005/8/layout/orgChart1"/>
    <dgm:cxn modelId="{954F7592-9FA9-49AC-B4BF-2752738FC21B}" type="presParOf" srcId="{A3B07CF4-81F6-41BF-BA93-B3A32A663CCE}" destId="{D6AD8D63-6522-4274-85B2-04798E181090}" srcOrd="1" destOrd="0" presId="urn:microsoft.com/office/officeart/2005/8/layout/orgChart1"/>
    <dgm:cxn modelId="{958A3970-BB8E-4665-BAB8-67663342BEA2}" type="presParOf" srcId="{D6AD8D63-6522-4274-85B2-04798E181090}" destId="{885A178F-F6D4-448E-ACFB-9A1DFFFA5751}" srcOrd="0" destOrd="0" presId="urn:microsoft.com/office/officeart/2005/8/layout/orgChart1"/>
    <dgm:cxn modelId="{C815443B-49B6-424F-8E9D-E07FBA8EECC9}" type="presParOf" srcId="{D6AD8D63-6522-4274-85B2-04798E181090}" destId="{3051673E-668C-4C99-A38D-3277793F64C2}" srcOrd="1" destOrd="0" presId="urn:microsoft.com/office/officeart/2005/8/layout/orgChart1"/>
    <dgm:cxn modelId="{FA4FAC10-0DB2-48F6-86A6-8B7397B45808}" type="presParOf" srcId="{3051673E-668C-4C99-A38D-3277793F64C2}" destId="{7521EE76-FBCE-424F-B8CA-A1261B762720}" srcOrd="0" destOrd="0" presId="urn:microsoft.com/office/officeart/2005/8/layout/orgChart1"/>
    <dgm:cxn modelId="{D3AC1A93-05F7-4DB2-B24A-394FA5E5385E}" type="presParOf" srcId="{7521EE76-FBCE-424F-B8CA-A1261B762720}" destId="{4FFB26DD-B66C-478F-BA5C-05226C1EE2CE}" srcOrd="0" destOrd="0" presId="urn:microsoft.com/office/officeart/2005/8/layout/orgChart1"/>
    <dgm:cxn modelId="{CADA6BA7-2BFF-49D7-8E86-2659904E8575}" type="presParOf" srcId="{7521EE76-FBCE-424F-B8CA-A1261B762720}" destId="{1EBE7996-11CC-4038-9041-4126D5A778F2}" srcOrd="1" destOrd="0" presId="urn:microsoft.com/office/officeart/2005/8/layout/orgChart1"/>
    <dgm:cxn modelId="{FA56A789-45CA-4E6B-AB7B-5789CC94DC0F}" type="presParOf" srcId="{3051673E-668C-4C99-A38D-3277793F64C2}" destId="{8352EBD5-C524-4BD8-A03D-9AE54AA992D0}" srcOrd="1" destOrd="0" presId="urn:microsoft.com/office/officeart/2005/8/layout/orgChart1"/>
    <dgm:cxn modelId="{9507DFA2-54B5-4BDB-8778-BB5EFED86A1F}" type="presParOf" srcId="{3051673E-668C-4C99-A38D-3277793F64C2}" destId="{334181C7-7C7C-4A55-83B9-A3C77780C4F9}" srcOrd="2" destOrd="0" presId="urn:microsoft.com/office/officeart/2005/8/layout/orgChart1"/>
    <dgm:cxn modelId="{16FE192E-39EB-46A8-A06B-1916EE121377}" type="presParOf" srcId="{A3B07CF4-81F6-41BF-BA93-B3A32A663CCE}" destId="{8FBC7B3F-5EDA-4BCC-8F29-FCD68A039186}" srcOrd="2" destOrd="0" presId="urn:microsoft.com/office/officeart/2005/8/layout/orgChart1"/>
    <dgm:cxn modelId="{1CEDC5FA-6EF5-4124-B108-B65A71508FDA}" type="presParOf" srcId="{DF7C2C09-9C9A-4A21-A068-8D2199B09633}" destId="{BDA5DE17-AD10-4BD6-8E0F-94B7EF76EFA8}" srcOrd="4" destOrd="0" presId="urn:microsoft.com/office/officeart/2005/8/layout/orgChart1"/>
    <dgm:cxn modelId="{CC29143A-41E7-4725-8C09-0DB7666CD33C}" type="presParOf" srcId="{DF7C2C09-9C9A-4A21-A068-8D2199B09633}" destId="{1BC36034-12A1-44B2-9C62-8642D2365CFC}" srcOrd="5" destOrd="0" presId="urn:microsoft.com/office/officeart/2005/8/layout/orgChart1"/>
    <dgm:cxn modelId="{94464B13-6EF5-42C6-9D3E-E241696A6777}" type="presParOf" srcId="{1BC36034-12A1-44B2-9C62-8642D2365CFC}" destId="{4649FE15-62CC-4554-80D5-3FEA0DFAFBE1}" srcOrd="0" destOrd="0" presId="urn:microsoft.com/office/officeart/2005/8/layout/orgChart1"/>
    <dgm:cxn modelId="{AE7CAE96-B323-4AC3-8ADE-9312817D2F0A}" type="presParOf" srcId="{4649FE15-62CC-4554-80D5-3FEA0DFAFBE1}" destId="{4F55A467-69B5-4449-A4C7-5E0210682651}" srcOrd="0" destOrd="0" presId="urn:microsoft.com/office/officeart/2005/8/layout/orgChart1"/>
    <dgm:cxn modelId="{100A20EB-4287-4077-B460-24F8E5F6CB0A}" type="presParOf" srcId="{4649FE15-62CC-4554-80D5-3FEA0DFAFBE1}" destId="{0509616C-AC23-40AE-B569-2A85EB7F2E37}" srcOrd="1" destOrd="0" presId="urn:microsoft.com/office/officeart/2005/8/layout/orgChart1"/>
    <dgm:cxn modelId="{6425CCED-26CE-4073-8660-AA9161A64217}" type="presParOf" srcId="{1BC36034-12A1-44B2-9C62-8642D2365CFC}" destId="{B3B2875B-B15B-488C-BEB8-A547F850764E}" srcOrd="1" destOrd="0" presId="urn:microsoft.com/office/officeart/2005/8/layout/orgChart1"/>
    <dgm:cxn modelId="{D627D169-D722-4D19-A7DB-2C5BA440D1F5}" type="presParOf" srcId="{B3B2875B-B15B-488C-BEB8-A547F850764E}" destId="{E3444087-C074-46D6-B73A-25D669E2EB97}" srcOrd="0" destOrd="0" presId="urn:microsoft.com/office/officeart/2005/8/layout/orgChart1"/>
    <dgm:cxn modelId="{E4EE643C-9931-463A-88B8-0B04D331F415}" type="presParOf" srcId="{B3B2875B-B15B-488C-BEB8-A547F850764E}" destId="{531FADA5-BCE0-4BB0-9D9F-08F44DC568AE}" srcOrd="1" destOrd="0" presId="urn:microsoft.com/office/officeart/2005/8/layout/orgChart1"/>
    <dgm:cxn modelId="{EDCCC019-01E5-4272-9F65-EB24C6A61B9F}" type="presParOf" srcId="{531FADA5-BCE0-4BB0-9D9F-08F44DC568AE}" destId="{7564F981-3D21-4557-BAC0-73BC36962DF3}" srcOrd="0" destOrd="0" presId="urn:microsoft.com/office/officeart/2005/8/layout/orgChart1"/>
    <dgm:cxn modelId="{239A6CFF-D2A8-4CF9-9ACC-205003E31FDC}" type="presParOf" srcId="{7564F981-3D21-4557-BAC0-73BC36962DF3}" destId="{EFDCE6CC-57A8-43CB-95EF-4E97F93C2A6F}" srcOrd="0" destOrd="0" presId="urn:microsoft.com/office/officeart/2005/8/layout/orgChart1"/>
    <dgm:cxn modelId="{E26D9228-1605-46BD-B45C-98A4A49693E2}" type="presParOf" srcId="{7564F981-3D21-4557-BAC0-73BC36962DF3}" destId="{A05CC3C5-8EA8-4FF5-A3D4-291F03C31119}" srcOrd="1" destOrd="0" presId="urn:microsoft.com/office/officeart/2005/8/layout/orgChart1"/>
    <dgm:cxn modelId="{0EDF0BE9-8763-4A4C-9D01-B820EB1AFEE6}" type="presParOf" srcId="{531FADA5-BCE0-4BB0-9D9F-08F44DC568AE}" destId="{BEE6F1E3-5B30-494A-9DFF-2C35AD00C99B}" srcOrd="1" destOrd="0" presId="urn:microsoft.com/office/officeart/2005/8/layout/orgChart1"/>
    <dgm:cxn modelId="{4DBD247B-B581-42CD-B8B8-372125636D06}" type="presParOf" srcId="{531FADA5-BCE0-4BB0-9D9F-08F44DC568AE}" destId="{488F92F9-754D-4D2C-8697-236A87CDB74E}" srcOrd="2" destOrd="0" presId="urn:microsoft.com/office/officeart/2005/8/layout/orgChart1"/>
    <dgm:cxn modelId="{C4B6E9A4-9D9F-4F04-BAFA-7FD1C5ECB18B}" type="presParOf" srcId="{1BC36034-12A1-44B2-9C62-8642D2365CFC}" destId="{F9E2DA16-86AE-40B0-8D66-0C7283BC7FEC}" srcOrd="2" destOrd="0" presId="urn:microsoft.com/office/officeart/2005/8/layout/orgChart1"/>
    <dgm:cxn modelId="{8D51A79E-341D-43CF-B501-B78382088661}" type="presParOf" srcId="{DF7C2C09-9C9A-4A21-A068-8D2199B09633}" destId="{765E0F9A-2F90-4D3B-A64E-733EE7780C59}" srcOrd="6" destOrd="0" presId="urn:microsoft.com/office/officeart/2005/8/layout/orgChart1"/>
    <dgm:cxn modelId="{040BAF3C-87CD-455F-9450-5C19851A9250}" type="presParOf" srcId="{DF7C2C09-9C9A-4A21-A068-8D2199B09633}" destId="{CFC80C30-9CED-4A5A-8257-E3FB32A3C67C}" srcOrd="7" destOrd="0" presId="urn:microsoft.com/office/officeart/2005/8/layout/orgChart1"/>
    <dgm:cxn modelId="{17EED778-A140-4F55-AE39-AA5FDFA89960}" type="presParOf" srcId="{CFC80C30-9CED-4A5A-8257-E3FB32A3C67C}" destId="{60766D78-48A0-4026-8736-7EC0554B0407}" srcOrd="0" destOrd="0" presId="urn:microsoft.com/office/officeart/2005/8/layout/orgChart1"/>
    <dgm:cxn modelId="{20E2F6C1-9AB3-434D-BEF7-BDD3B650C82F}" type="presParOf" srcId="{60766D78-48A0-4026-8736-7EC0554B0407}" destId="{80C51A67-6D12-438E-B54B-20871F804899}" srcOrd="0" destOrd="0" presId="urn:microsoft.com/office/officeart/2005/8/layout/orgChart1"/>
    <dgm:cxn modelId="{A98B094D-8CB5-4FE7-BAA3-E04BA4AD9283}" type="presParOf" srcId="{60766D78-48A0-4026-8736-7EC0554B0407}" destId="{D0EF1AFC-FA1B-49C6-B674-C3E92525CA34}" srcOrd="1" destOrd="0" presId="urn:microsoft.com/office/officeart/2005/8/layout/orgChart1"/>
    <dgm:cxn modelId="{FA5992DA-4A40-4A2C-AD1F-FBD486E1F4DE}" type="presParOf" srcId="{CFC80C30-9CED-4A5A-8257-E3FB32A3C67C}" destId="{E130A136-50AE-4F2A-BD90-81C882DFB19F}" srcOrd="1" destOrd="0" presId="urn:microsoft.com/office/officeart/2005/8/layout/orgChart1"/>
    <dgm:cxn modelId="{F9B408FE-1950-4295-9FF1-AEB5F262DC3B}" type="presParOf" srcId="{CFC80C30-9CED-4A5A-8257-E3FB32A3C67C}" destId="{040D8D3F-08FC-4325-BC4A-163C4F0AE998}" srcOrd="2" destOrd="0" presId="urn:microsoft.com/office/officeart/2005/8/layout/orgChart1"/>
    <dgm:cxn modelId="{60C5219E-1E9E-43EB-859D-81F515D2702A}"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AEA80B-9318-46A8-82F5-0D4FE2C5B251}">
      <dsp:nvSpPr>
        <dsp:cNvPr id="0" name=""/>
        <dsp:cNvSpPr/>
      </dsp:nvSpPr>
      <dsp:spPr>
        <a:xfrm>
          <a:off x="7077358" y="633740"/>
          <a:ext cx="91440" cy="864097"/>
        </a:xfrm>
        <a:custGeom>
          <a:avLst/>
          <a:gdLst/>
          <a:ahLst/>
          <a:cxnLst/>
          <a:rect l="0" t="0" r="0" b="0"/>
          <a:pathLst>
            <a:path>
              <a:moveTo>
                <a:pt x="109826" y="0"/>
              </a:moveTo>
              <a:lnTo>
                <a:pt x="109826" y="864097"/>
              </a:lnTo>
              <a:lnTo>
                <a:pt x="45720" y="864097"/>
              </a:lnTo>
            </a:path>
          </a:pathLst>
        </a:custGeom>
        <a:noFill/>
        <a:ln w="381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45B471-B4AF-41C8-964D-F5B52F4914FD}">
      <dsp:nvSpPr>
        <dsp:cNvPr id="0" name=""/>
        <dsp:cNvSpPr/>
      </dsp:nvSpPr>
      <dsp:spPr>
        <a:xfrm>
          <a:off x="7187184" y="633740"/>
          <a:ext cx="230631" cy="366494"/>
        </a:xfrm>
        <a:custGeom>
          <a:avLst/>
          <a:gdLst/>
          <a:ahLst/>
          <a:cxnLst/>
          <a:rect l="0" t="0" r="0" b="0"/>
          <a:pathLst>
            <a:path>
              <a:moveTo>
                <a:pt x="0" y="0"/>
              </a:moveTo>
              <a:lnTo>
                <a:pt x="0" y="366494"/>
              </a:lnTo>
              <a:lnTo>
                <a:pt x="230631" y="366494"/>
              </a:lnTo>
            </a:path>
          </a:pathLst>
        </a:custGeom>
        <a:noFill/>
        <a:ln w="381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211805" y="303119"/>
          <a:ext cx="3250563" cy="91440"/>
        </a:xfrm>
        <a:custGeom>
          <a:avLst/>
          <a:gdLst/>
          <a:ahLst/>
          <a:cxnLst/>
          <a:rect l="0" t="0" r="0" b="0"/>
          <a:pathLst>
            <a:path>
              <a:moveTo>
                <a:pt x="0" y="45720"/>
              </a:moveTo>
              <a:lnTo>
                <a:pt x="0" y="88893"/>
              </a:lnTo>
              <a:lnTo>
                <a:pt x="3250563" y="88893"/>
              </a:lnTo>
              <a:lnTo>
                <a:pt x="3250563" y="118201"/>
              </a:lnTo>
            </a:path>
          </a:pathLst>
        </a:custGeom>
        <a:noFill/>
        <a:ln w="381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9A67D8-5859-4170-A9AD-F9D03C9281C4}">
      <dsp:nvSpPr>
        <dsp:cNvPr id="0" name=""/>
        <dsp:cNvSpPr/>
      </dsp:nvSpPr>
      <dsp:spPr>
        <a:xfrm>
          <a:off x="3508342" y="3078851"/>
          <a:ext cx="375489" cy="425872"/>
        </a:xfrm>
        <a:custGeom>
          <a:avLst/>
          <a:gdLst/>
          <a:ahLst/>
          <a:cxnLst/>
          <a:rect l="0" t="0" r="0" b="0"/>
          <a:pathLst>
            <a:path>
              <a:moveTo>
                <a:pt x="0" y="0"/>
              </a:moveTo>
              <a:lnTo>
                <a:pt x="0" y="425872"/>
              </a:lnTo>
              <a:lnTo>
                <a:pt x="375489" y="425872"/>
              </a:lnTo>
            </a:path>
          </a:pathLst>
        </a:custGeom>
        <a:noFill/>
        <a:ln w="381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68BE53-9BBA-4DDE-89A0-11D05683B2AE}">
      <dsp:nvSpPr>
        <dsp:cNvPr id="0" name=""/>
        <dsp:cNvSpPr/>
      </dsp:nvSpPr>
      <dsp:spPr>
        <a:xfrm>
          <a:off x="3508342" y="3078851"/>
          <a:ext cx="1674895" cy="342432"/>
        </a:xfrm>
        <a:custGeom>
          <a:avLst/>
          <a:gdLst/>
          <a:ahLst/>
          <a:cxnLst/>
          <a:rect l="0" t="0" r="0" b="0"/>
          <a:pathLst>
            <a:path>
              <a:moveTo>
                <a:pt x="0" y="0"/>
              </a:moveTo>
              <a:lnTo>
                <a:pt x="0" y="342432"/>
              </a:lnTo>
              <a:lnTo>
                <a:pt x="1674895" y="342432"/>
              </a:lnTo>
            </a:path>
          </a:pathLst>
        </a:custGeom>
        <a:noFill/>
        <a:ln w="381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AAB878-C168-40A1-94A9-F781B1A00500}">
      <dsp:nvSpPr>
        <dsp:cNvPr id="0" name=""/>
        <dsp:cNvSpPr/>
      </dsp:nvSpPr>
      <dsp:spPr>
        <a:xfrm>
          <a:off x="2966414" y="3033131"/>
          <a:ext cx="541927" cy="91440"/>
        </a:xfrm>
        <a:custGeom>
          <a:avLst/>
          <a:gdLst/>
          <a:ahLst/>
          <a:cxnLst/>
          <a:rect l="0" t="0" r="0" b="0"/>
          <a:pathLst>
            <a:path>
              <a:moveTo>
                <a:pt x="541927" y="45720"/>
              </a:moveTo>
              <a:lnTo>
                <a:pt x="541927" y="118684"/>
              </a:lnTo>
              <a:lnTo>
                <a:pt x="0" y="118684"/>
              </a:lnTo>
            </a:path>
          </a:pathLst>
        </a:custGeom>
        <a:noFill/>
        <a:ln w="381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27F24A-F1D4-4FEF-AB32-55938F3C0C5C}">
      <dsp:nvSpPr>
        <dsp:cNvPr id="0" name=""/>
        <dsp:cNvSpPr/>
      </dsp:nvSpPr>
      <dsp:spPr>
        <a:xfrm>
          <a:off x="2885699" y="3078851"/>
          <a:ext cx="622642" cy="530727"/>
        </a:xfrm>
        <a:custGeom>
          <a:avLst/>
          <a:gdLst/>
          <a:ahLst/>
          <a:cxnLst/>
          <a:rect l="0" t="0" r="0" b="0"/>
          <a:pathLst>
            <a:path>
              <a:moveTo>
                <a:pt x="622642" y="0"/>
              </a:moveTo>
              <a:lnTo>
                <a:pt x="622642" y="530727"/>
              </a:lnTo>
              <a:lnTo>
                <a:pt x="0" y="530727"/>
              </a:lnTo>
            </a:path>
          </a:pathLst>
        </a:custGeom>
        <a:noFill/>
        <a:ln w="381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0E9286-AFFF-4642-9A2B-2EB6BCA12E3A}">
      <dsp:nvSpPr>
        <dsp:cNvPr id="0" name=""/>
        <dsp:cNvSpPr/>
      </dsp:nvSpPr>
      <dsp:spPr>
        <a:xfrm>
          <a:off x="3647901" y="912836"/>
          <a:ext cx="984834" cy="2096235"/>
        </a:xfrm>
        <a:custGeom>
          <a:avLst/>
          <a:gdLst/>
          <a:ahLst/>
          <a:cxnLst/>
          <a:rect l="0" t="0" r="0" b="0"/>
          <a:pathLst>
            <a:path>
              <a:moveTo>
                <a:pt x="984834" y="0"/>
              </a:moveTo>
              <a:lnTo>
                <a:pt x="984834" y="2096235"/>
              </a:lnTo>
              <a:lnTo>
                <a:pt x="0" y="2096235"/>
              </a:lnTo>
            </a:path>
          </a:pathLst>
        </a:custGeom>
        <a:noFill/>
        <a:ln w="381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53479F-9239-46F5-9007-090520A30131}">
      <dsp:nvSpPr>
        <dsp:cNvPr id="0" name=""/>
        <dsp:cNvSpPr/>
      </dsp:nvSpPr>
      <dsp:spPr>
        <a:xfrm>
          <a:off x="5623451" y="2158879"/>
          <a:ext cx="308456" cy="248543"/>
        </a:xfrm>
        <a:custGeom>
          <a:avLst/>
          <a:gdLst/>
          <a:ahLst/>
          <a:cxnLst/>
          <a:rect l="0" t="0" r="0" b="0"/>
          <a:pathLst>
            <a:path>
              <a:moveTo>
                <a:pt x="308456" y="0"/>
              </a:moveTo>
              <a:lnTo>
                <a:pt x="308456" y="248543"/>
              </a:lnTo>
              <a:lnTo>
                <a:pt x="0" y="248543"/>
              </a:lnTo>
            </a:path>
          </a:pathLst>
        </a:custGeom>
        <a:noFill/>
        <a:ln w="381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013E11-DA77-4E9F-9E93-1C18A33D858D}">
      <dsp:nvSpPr>
        <dsp:cNvPr id="0" name=""/>
        <dsp:cNvSpPr/>
      </dsp:nvSpPr>
      <dsp:spPr>
        <a:xfrm>
          <a:off x="4632736" y="912836"/>
          <a:ext cx="1037796" cy="1070702"/>
        </a:xfrm>
        <a:custGeom>
          <a:avLst/>
          <a:gdLst/>
          <a:ahLst/>
          <a:cxnLst/>
          <a:rect l="0" t="0" r="0" b="0"/>
          <a:pathLst>
            <a:path>
              <a:moveTo>
                <a:pt x="0" y="0"/>
              </a:moveTo>
              <a:lnTo>
                <a:pt x="0" y="1070702"/>
              </a:lnTo>
              <a:lnTo>
                <a:pt x="1037796" y="1070702"/>
              </a:lnTo>
            </a:path>
          </a:pathLst>
        </a:custGeom>
        <a:noFill/>
        <a:ln w="381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103CEE-7D5E-4245-B620-7ECF1A784D21}">
      <dsp:nvSpPr>
        <dsp:cNvPr id="0" name=""/>
        <dsp:cNvSpPr/>
      </dsp:nvSpPr>
      <dsp:spPr>
        <a:xfrm>
          <a:off x="3676278" y="1771599"/>
          <a:ext cx="91440" cy="839229"/>
        </a:xfrm>
        <a:custGeom>
          <a:avLst/>
          <a:gdLst/>
          <a:ahLst/>
          <a:cxnLst/>
          <a:rect l="0" t="0" r="0" b="0"/>
          <a:pathLst>
            <a:path>
              <a:moveTo>
                <a:pt x="45720" y="0"/>
              </a:moveTo>
              <a:lnTo>
                <a:pt x="45720" y="839229"/>
              </a:lnTo>
              <a:lnTo>
                <a:pt x="120758" y="839229"/>
              </a:lnTo>
            </a:path>
          </a:pathLst>
        </a:custGeom>
        <a:noFill/>
        <a:ln w="381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0D30E9B-250D-4A3A-A5A8-65458B095A79}">
      <dsp:nvSpPr>
        <dsp:cNvPr id="0" name=""/>
        <dsp:cNvSpPr/>
      </dsp:nvSpPr>
      <dsp:spPr>
        <a:xfrm>
          <a:off x="3496686" y="1771599"/>
          <a:ext cx="225312" cy="838941"/>
        </a:xfrm>
        <a:custGeom>
          <a:avLst/>
          <a:gdLst/>
          <a:ahLst/>
          <a:cxnLst/>
          <a:rect l="0" t="0" r="0" b="0"/>
          <a:pathLst>
            <a:path>
              <a:moveTo>
                <a:pt x="225312" y="0"/>
              </a:moveTo>
              <a:lnTo>
                <a:pt x="225312" y="838941"/>
              </a:lnTo>
              <a:lnTo>
                <a:pt x="0" y="838941"/>
              </a:lnTo>
            </a:path>
          </a:pathLst>
        </a:custGeom>
        <a:noFill/>
        <a:ln w="381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F49F49-4341-44B7-9691-8EB7E4894352}">
      <dsp:nvSpPr>
        <dsp:cNvPr id="0" name=""/>
        <dsp:cNvSpPr/>
      </dsp:nvSpPr>
      <dsp:spPr>
        <a:xfrm>
          <a:off x="3721998" y="1771599"/>
          <a:ext cx="101325" cy="269381"/>
        </a:xfrm>
        <a:custGeom>
          <a:avLst/>
          <a:gdLst/>
          <a:ahLst/>
          <a:cxnLst/>
          <a:rect l="0" t="0" r="0" b="0"/>
          <a:pathLst>
            <a:path>
              <a:moveTo>
                <a:pt x="0" y="0"/>
              </a:moveTo>
              <a:lnTo>
                <a:pt x="0" y="269381"/>
              </a:lnTo>
              <a:lnTo>
                <a:pt x="101325" y="269381"/>
              </a:lnTo>
            </a:path>
          </a:pathLst>
        </a:custGeom>
        <a:noFill/>
        <a:ln w="381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7EA2CE-324B-4296-AC6A-B141C3409396}">
      <dsp:nvSpPr>
        <dsp:cNvPr id="0" name=""/>
        <dsp:cNvSpPr/>
      </dsp:nvSpPr>
      <dsp:spPr>
        <a:xfrm>
          <a:off x="3506195" y="1771599"/>
          <a:ext cx="215802" cy="265025"/>
        </a:xfrm>
        <a:custGeom>
          <a:avLst/>
          <a:gdLst/>
          <a:ahLst/>
          <a:cxnLst/>
          <a:rect l="0" t="0" r="0" b="0"/>
          <a:pathLst>
            <a:path>
              <a:moveTo>
                <a:pt x="215802" y="0"/>
              </a:moveTo>
              <a:lnTo>
                <a:pt x="215802" y="265025"/>
              </a:lnTo>
              <a:lnTo>
                <a:pt x="0" y="265025"/>
              </a:lnTo>
            </a:path>
          </a:pathLst>
        </a:custGeom>
        <a:noFill/>
        <a:ln w="381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D404F2-9B8F-467F-9870-A8920EC20098}">
      <dsp:nvSpPr>
        <dsp:cNvPr id="0" name=""/>
        <dsp:cNvSpPr/>
      </dsp:nvSpPr>
      <dsp:spPr>
        <a:xfrm>
          <a:off x="3972457" y="912836"/>
          <a:ext cx="660279" cy="721554"/>
        </a:xfrm>
        <a:custGeom>
          <a:avLst/>
          <a:gdLst/>
          <a:ahLst/>
          <a:cxnLst/>
          <a:rect l="0" t="0" r="0" b="0"/>
          <a:pathLst>
            <a:path>
              <a:moveTo>
                <a:pt x="660279" y="0"/>
              </a:moveTo>
              <a:lnTo>
                <a:pt x="660279" y="721554"/>
              </a:lnTo>
              <a:lnTo>
                <a:pt x="0" y="721554"/>
              </a:lnTo>
            </a:path>
          </a:pathLst>
        </a:custGeom>
        <a:noFill/>
        <a:ln w="381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F5802E-801D-4004-B9D2-0B6BC889411C}">
      <dsp:nvSpPr>
        <dsp:cNvPr id="0" name=""/>
        <dsp:cNvSpPr/>
      </dsp:nvSpPr>
      <dsp:spPr>
        <a:xfrm>
          <a:off x="5608959" y="1043652"/>
          <a:ext cx="91440" cy="245358"/>
        </a:xfrm>
        <a:custGeom>
          <a:avLst/>
          <a:gdLst/>
          <a:ahLst/>
          <a:cxnLst/>
          <a:rect l="0" t="0" r="0" b="0"/>
          <a:pathLst>
            <a:path>
              <a:moveTo>
                <a:pt x="45720" y="0"/>
              </a:moveTo>
              <a:lnTo>
                <a:pt x="45720" y="245358"/>
              </a:lnTo>
              <a:lnTo>
                <a:pt x="119672" y="245358"/>
              </a:lnTo>
            </a:path>
          </a:pathLst>
        </a:custGeom>
        <a:noFill/>
        <a:ln w="381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378E76-3C7E-4DA0-A41B-766856F46398}">
      <dsp:nvSpPr>
        <dsp:cNvPr id="0" name=""/>
        <dsp:cNvSpPr/>
      </dsp:nvSpPr>
      <dsp:spPr>
        <a:xfrm>
          <a:off x="5510752" y="1043652"/>
          <a:ext cx="143927" cy="580488"/>
        </a:xfrm>
        <a:custGeom>
          <a:avLst/>
          <a:gdLst/>
          <a:ahLst/>
          <a:cxnLst/>
          <a:rect l="0" t="0" r="0" b="0"/>
          <a:pathLst>
            <a:path>
              <a:moveTo>
                <a:pt x="143927" y="0"/>
              </a:moveTo>
              <a:lnTo>
                <a:pt x="143927" y="580488"/>
              </a:lnTo>
              <a:lnTo>
                <a:pt x="0" y="580488"/>
              </a:lnTo>
            </a:path>
          </a:pathLst>
        </a:custGeom>
        <a:noFill/>
        <a:ln w="381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65A353-CA44-4E27-91BD-DE3632531B43}">
      <dsp:nvSpPr>
        <dsp:cNvPr id="0" name=""/>
        <dsp:cNvSpPr/>
      </dsp:nvSpPr>
      <dsp:spPr>
        <a:xfrm>
          <a:off x="4632736" y="860086"/>
          <a:ext cx="793308" cy="91440"/>
        </a:xfrm>
        <a:custGeom>
          <a:avLst/>
          <a:gdLst/>
          <a:ahLst/>
          <a:cxnLst/>
          <a:rect l="0" t="0" r="0" b="0"/>
          <a:pathLst>
            <a:path>
              <a:moveTo>
                <a:pt x="0" y="52750"/>
              </a:moveTo>
              <a:lnTo>
                <a:pt x="793308" y="45720"/>
              </a:lnTo>
            </a:path>
          </a:pathLst>
        </a:custGeom>
        <a:noFill/>
        <a:ln w="381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A8B415-5452-4747-A87A-75CC6C0A00E1}">
      <dsp:nvSpPr>
        <dsp:cNvPr id="0" name=""/>
        <dsp:cNvSpPr/>
      </dsp:nvSpPr>
      <dsp:spPr>
        <a:xfrm>
          <a:off x="2975913" y="1217449"/>
          <a:ext cx="337077" cy="247397"/>
        </a:xfrm>
        <a:custGeom>
          <a:avLst/>
          <a:gdLst/>
          <a:ahLst/>
          <a:cxnLst/>
          <a:rect l="0" t="0" r="0" b="0"/>
          <a:pathLst>
            <a:path>
              <a:moveTo>
                <a:pt x="337077" y="0"/>
              </a:moveTo>
              <a:lnTo>
                <a:pt x="337077" y="247397"/>
              </a:lnTo>
              <a:lnTo>
                <a:pt x="0" y="247397"/>
              </a:lnTo>
            </a:path>
          </a:pathLst>
        </a:custGeom>
        <a:noFill/>
        <a:ln w="381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861436-1E7D-4A2B-8263-A0380CF5A95B}">
      <dsp:nvSpPr>
        <dsp:cNvPr id="0" name=""/>
        <dsp:cNvSpPr/>
      </dsp:nvSpPr>
      <dsp:spPr>
        <a:xfrm>
          <a:off x="3700032" y="912836"/>
          <a:ext cx="932703" cy="124799"/>
        </a:xfrm>
        <a:custGeom>
          <a:avLst/>
          <a:gdLst/>
          <a:ahLst/>
          <a:cxnLst/>
          <a:rect l="0" t="0" r="0" b="0"/>
          <a:pathLst>
            <a:path>
              <a:moveTo>
                <a:pt x="932703" y="0"/>
              </a:moveTo>
              <a:lnTo>
                <a:pt x="932703" y="124799"/>
              </a:lnTo>
              <a:lnTo>
                <a:pt x="0" y="124799"/>
              </a:lnTo>
            </a:path>
          </a:pathLst>
        </a:custGeom>
        <a:noFill/>
        <a:ln w="381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211805" y="348839"/>
          <a:ext cx="420930" cy="127869"/>
        </a:xfrm>
        <a:custGeom>
          <a:avLst/>
          <a:gdLst/>
          <a:ahLst/>
          <a:cxnLst/>
          <a:rect l="0" t="0" r="0" b="0"/>
          <a:pathLst>
            <a:path>
              <a:moveTo>
                <a:pt x="0" y="0"/>
              </a:moveTo>
              <a:lnTo>
                <a:pt x="0" y="98562"/>
              </a:lnTo>
              <a:lnTo>
                <a:pt x="420930" y="98562"/>
              </a:lnTo>
              <a:lnTo>
                <a:pt x="420930" y="127869"/>
              </a:lnTo>
            </a:path>
          </a:pathLst>
        </a:custGeom>
        <a:noFill/>
        <a:ln w="381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916A1E-6B05-49B0-BE1D-759A27860038}">
      <dsp:nvSpPr>
        <dsp:cNvPr id="0" name=""/>
        <dsp:cNvSpPr/>
      </dsp:nvSpPr>
      <dsp:spPr>
        <a:xfrm>
          <a:off x="1486357" y="708609"/>
          <a:ext cx="381445" cy="2672142"/>
        </a:xfrm>
        <a:custGeom>
          <a:avLst/>
          <a:gdLst/>
          <a:ahLst/>
          <a:cxnLst/>
          <a:rect l="0" t="0" r="0" b="0"/>
          <a:pathLst>
            <a:path>
              <a:moveTo>
                <a:pt x="381445" y="0"/>
              </a:moveTo>
              <a:lnTo>
                <a:pt x="381445" y="2672142"/>
              </a:lnTo>
              <a:lnTo>
                <a:pt x="0" y="2672142"/>
              </a:lnTo>
            </a:path>
          </a:pathLst>
        </a:custGeom>
        <a:noFill/>
        <a:ln w="381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80D0A8-0C13-43E3-8F0C-46CF7EC3CC7B}">
      <dsp:nvSpPr>
        <dsp:cNvPr id="0" name=""/>
        <dsp:cNvSpPr/>
      </dsp:nvSpPr>
      <dsp:spPr>
        <a:xfrm>
          <a:off x="1486357" y="708609"/>
          <a:ext cx="381445" cy="2223679"/>
        </a:xfrm>
        <a:custGeom>
          <a:avLst/>
          <a:gdLst/>
          <a:ahLst/>
          <a:cxnLst/>
          <a:rect l="0" t="0" r="0" b="0"/>
          <a:pathLst>
            <a:path>
              <a:moveTo>
                <a:pt x="381445" y="0"/>
              </a:moveTo>
              <a:lnTo>
                <a:pt x="381445" y="2223679"/>
              </a:lnTo>
              <a:lnTo>
                <a:pt x="0" y="2223679"/>
              </a:lnTo>
            </a:path>
          </a:pathLst>
        </a:custGeom>
        <a:noFill/>
        <a:ln w="381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6CC82F-6D25-47E6-BFDF-0843CE5A3958}">
      <dsp:nvSpPr>
        <dsp:cNvPr id="0" name=""/>
        <dsp:cNvSpPr/>
      </dsp:nvSpPr>
      <dsp:spPr>
        <a:xfrm>
          <a:off x="1465895" y="708609"/>
          <a:ext cx="401907" cy="1648620"/>
        </a:xfrm>
        <a:custGeom>
          <a:avLst/>
          <a:gdLst/>
          <a:ahLst/>
          <a:cxnLst/>
          <a:rect l="0" t="0" r="0" b="0"/>
          <a:pathLst>
            <a:path>
              <a:moveTo>
                <a:pt x="401907" y="0"/>
              </a:moveTo>
              <a:lnTo>
                <a:pt x="401907" y="1648620"/>
              </a:lnTo>
              <a:lnTo>
                <a:pt x="0" y="1648620"/>
              </a:lnTo>
            </a:path>
          </a:pathLst>
        </a:custGeom>
        <a:noFill/>
        <a:ln w="381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1CBD208-5FF8-4A3F-B69F-CEE7E7015739}">
      <dsp:nvSpPr>
        <dsp:cNvPr id="0" name=""/>
        <dsp:cNvSpPr/>
      </dsp:nvSpPr>
      <dsp:spPr>
        <a:xfrm>
          <a:off x="1640522" y="708609"/>
          <a:ext cx="227280" cy="1041522"/>
        </a:xfrm>
        <a:custGeom>
          <a:avLst/>
          <a:gdLst/>
          <a:ahLst/>
          <a:cxnLst/>
          <a:rect l="0" t="0" r="0" b="0"/>
          <a:pathLst>
            <a:path>
              <a:moveTo>
                <a:pt x="227280" y="0"/>
              </a:moveTo>
              <a:lnTo>
                <a:pt x="227280" y="1041522"/>
              </a:lnTo>
              <a:lnTo>
                <a:pt x="0" y="1041522"/>
              </a:lnTo>
            </a:path>
          </a:pathLst>
        </a:custGeom>
        <a:noFill/>
        <a:ln w="381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2D57C7-6C5B-4AD6-B404-CD75172AF629}">
      <dsp:nvSpPr>
        <dsp:cNvPr id="0" name=""/>
        <dsp:cNvSpPr/>
      </dsp:nvSpPr>
      <dsp:spPr>
        <a:xfrm>
          <a:off x="1514693" y="708609"/>
          <a:ext cx="353109" cy="403784"/>
        </a:xfrm>
        <a:custGeom>
          <a:avLst/>
          <a:gdLst/>
          <a:ahLst/>
          <a:cxnLst/>
          <a:rect l="0" t="0" r="0" b="0"/>
          <a:pathLst>
            <a:path>
              <a:moveTo>
                <a:pt x="353109" y="0"/>
              </a:moveTo>
              <a:lnTo>
                <a:pt x="353109" y="403784"/>
              </a:lnTo>
              <a:lnTo>
                <a:pt x="0" y="403784"/>
              </a:lnTo>
            </a:path>
          </a:pathLst>
        </a:custGeom>
        <a:noFill/>
        <a:ln w="381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423841" y="348839"/>
          <a:ext cx="2787964" cy="119373"/>
        </a:xfrm>
        <a:custGeom>
          <a:avLst/>
          <a:gdLst/>
          <a:ahLst/>
          <a:cxnLst/>
          <a:rect l="0" t="0" r="0" b="0"/>
          <a:pathLst>
            <a:path>
              <a:moveTo>
                <a:pt x="2787964" y="0"/>
              </a:moveTo>
              <a:lnTo>
                <a:pt x="2787964" y="90065"/>
              </a:lnTo>
              <a:lnTo>
                <a:pt x="0" y="90065"/>
              </a:lnTo>
              <a:lnTo>
                <a:pt x="0" y="119373"/>
              </a:lnTo>
            </a:path>
          </a:pathLst>
        </a:custGeom>
        <a:noFill/>
        <a:ln w="381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3364904" y="35717"/>
          <a:ext cx="1693803" cy="313121"/>
        </a:xfrm>
        <a:prstGeom prst="rect">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s-PE" sz="1050" kern="1200"/>
            <a:t>UTP-GPS-CONTROL-ASSISTANCE</a:t>
          </a:r>
          <a:endParaRPr lang="es-ES" sz="1050" kern="1200"/>
        </a:p>
      </dsp:txBody>
      <dsp:txXfrm>
        <a:off x="3364904" y="35717"/>
        <a:ext cx="1693803" cy="313121"/>
      </dsp:txXfrm>
    </dsp:sp>
    <dsp:sp modelId="{EA7F4D7E-81A0-4294-A1C2-02346D6BA8C5}">
      <dsp:nvSpPr>
        <dsp:cNvPr id="0" name=""/>
        <dsp:cNvSpPr/>
      </dsp:nvSpPr>
      <dsp:spPr>
        <a:xfrm>
          <a:off x="868888" y="468212"/>
          <a:ext cx="1109904" cy="240397"/>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Planificación</a:t>
          </a:r>
        </a:p>
      </dsp:txBody>
      <dsp:txXfrm>
        <a:off x="868888" y="468212"/>
        <a:ext cx="1109904" cy="240397"/>
      </dsp:txXfrm>
    </dsp:sp>
    <dsp:sp modelId="{68AE0371-AB28-4C76-AEB2-C97422EBED9A}">
      <dsp:nvSpPr>
        <dsp:cNvPr id="0" name=""/>
        <dsp:cNvSpPr/>
      </dsp:nvSpPr>
      <dsp:spPr>
        <a:xfrm>
          <a:off x="822793" y="837181"/>
          <a:ext cx="691900" cy="550425"/>
        </a:xfrm>
        <a:prstGeom prst="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Plan de Proyecto</a:t>
          </a:r>
        </a:p>
      </dsp:txBody>
      <dsp:txXfrm>
        <a:off x="822793" y="837181"/>
        <a:ext cx="691900" cy="550425"/>
      </dsp:txXfrm>
    </dsp:sp>
    <dsp:sp modelId="{908D6A1E-3551-4C41-A84A-9ADF5B5B3182}">
      <dsp:nvSpPr>
        <dsp:cNvPr id="0" name=""/>
        <dsp:cNvSpPr/>
      </dsp:nvSpPr>
      <dsp:spPr>
        <a:xfrm>
          <a:off x="779192" y="1486285"/>
          <a:ext cx="861330" cy="527692"/>
        </a:xfrm>
        <a:prstGeom prst="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Acta de Reunión Interna del Plan de Proyecto</a:t>
          </a:r>
        </a:p>
      </dsp:txBody>
      <dsp:txXfrm>
        <a:off x="779192" y="1486285"/>
        <a:ext cx="861330" cy="527692"/>
      </dsp:txXfrm>
    </dsp:sp>
    <dsp:sp modelId="{40BB673A-B0CB-46CC-A814-30448B42E832}">
      <dsp:nvSpPr>
        <dsp:cNvPr id="0" name=""/>
        <dsp:cNvSpPr/>
      </dsp:nvSpPr>
      <dsp:spPr>
        <a:xfrm>
          <a:off x="731697" y="2138857"/>
          <a:ext cx="734197" cy="436745"/>
        </a:xfrm>
        <a:prstGeom prst="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Registro de Riesgos del Proyecto</a:t>
          </a:r>
        </a:p>
      </dsp:txBody>
      <dsp:txXfrm>
        <a:off x="731697" y="2138857"/>
        <a:ext cx="734197" cy="436745"/>
      </dsp:txXfrm>
    </dsp:sp>
    <dsp:sp modelId="{37CA3E11-A305-48B8-BE46-5220371F51F9}">
      <dsp:nvSpPr>
        <dsp:cNvPr id="0" name=""/>
        <dsp:cNvSpPr/>
      </dsp:nvSpPr>
      <dsp:spPr>
        <a:xfrm>
          <a:off x="586706" y="2737364"/>
          <a:ext cx="899650" cy="389848"/>
        </a:xfrm>
        <a:prstGeom prst="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Cronograma del Proyecto</a:t>
          </a:r>
        </a:p>
      </dsp:txBody>
      <dsp:txXfrm>
        <a:off x="586706" y="2737364"/>
        <a:ext cx="899650" cy="389848"/>
      </dsp:txXfrm>
    </dsp:sp>
    <dsp:sp modelId="{E55FCEE1-503A-4721-923A-1836A91407D9}">
      <dsp:nvSpPr>
        <dsp:cNvPr id="0" name=""/>
        <dsp:cNvSpPr/>
      </dsp:nvSpPr>
      <dsp:spPr>
        <a:xfrm>
          <a:off x="811561" y="3185827"/>
          <a:ext cx="674796" cy="389848"/>
        </a:xfrm>
        <a:prstGeom prst="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Plan de Gestion de Proyecto</a:t>
          </a:r>
        </a:p>
      </dsp:txBody>
      <dsp:txXfrm>
        <a:off x="811561" y="3185827"/>
        <a:ext cx="674796" cy="389848"/>
      </dsp:txXfrm>
    </dsp:sp>
    <dsp:sp modelId="{B3476061-A6C8-46A4-BB2B-1C38DA6D84BE}">
      <dsp:nvSpPr>
        <dsp:cNvPr id="0" name=""/>
        <dsp:cNvSpPr/>
      </dsp:nvSpPr>
      <dsp:spPr>
        <a:xfrm>
          <a:off x="4012634" y="476708"/>
          <a:ext cx="1240202" cy="436127"/>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Ejecución, Seguimiento y Control</a:t>
          </a:r>
        </a:p>
      </dsp:txBody>
      <dsp:txXfrm>
        <a:off x="4012634" y="476708"/>
        <a:ext cx="1240202" cy="436127"/>
      </dsp:txXfrm>
    </dsp:sp>
    <dsp:sp modelId="{87199E46-F9FC-48A8-8691-076CBFD365B6}">
      <dsp:nvSpPr>
        <dsp:cNvPr id="0" name=""/>
        <dsp:cNvSpPr/>
      </dsp:nvSpPr>
      <dsp:spPr>
        <a:xfrm>
          <a:off x="2925948" y="857822"/>
          <a:ext cx="774083" cy="359626"/>
        </a:xfrm>
        <a:prstGeom prst="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PE" sz="1200" kern="1200"/>
            <a:t>PP-PMC</a:t>
          </a:r>
        </a:p>
      </dsp:txBody>
      <dsp:txXfrm>
        <a:off x="2925948" y="857822"/>
        <a:ext cx="774083" cy="359626"/>
      </dsp:txXfrm>
    </dsp:sp>
    <dsp:sp modelId="{3F782F52-133B-4CD9-BC42-13577B7A3996}">
      <dsp:nvSpPr>
        <dsp:cNvPr id="0" name=""/>
        <dsp:cNvSpPr/>
      </dsp:nvSpPr>
      <dsp:spPr>
        <a:xfrm>
          <a:off x="2175092" y="1215104"/>
          <a:ext cx="800820" cy="49948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PE" sz="900" kern="1200"/>
            <a:t>Plan de Gestión de Proyecto PP-PMC</a:t>
          </a:r>
        </a:p>
      </dsp:txBody>
      <dsp:txXfrm>
        <a:off x="2175092" y="1215104"/>
        <a:ext cx="800820" cy="499483"/>
      </dsp:txXfrm>
    </dsp:sp>
    <dsp:sp modelId="{B1A1C99D-8256-42B6-A4BB-718F30BD75F1}">
      <dsp:nvSpPr>
        <dsp:cNvPr id="0" name=""/>
        <dsp:cNvSpPr/>
      </dsp:nvSpPr>
      <dsp:spPr>
        <a:xfrm>
          <a:off x="5426044" y="767960"/>
          <a:ext cx="457270" cy="275691"/>
        </a:xfrm>
        <a:prstGeom prst="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PE" sz="1200" kern="1200"/>
            <a:t>GC</a:t>
          </a:r>
        </a:p>
      </dsp:txBody>
      <dsp:txXfrm>
        <a:off x="5426044" y="767960"/>
        <a:ext cx="457270" cy="275691"/>
      </dsp:txXfrm>
    </dsp:sp>
    <dsp:sp modelId="{35F920FE-29EB-405A-9331-6FA8A44F119B}">
      <dsp:nvSpPr>
        <dsp:cNvPr id="0" name=""/>
        <dsp:cNvSpPr/>
      </dsp:nvSpPr>
      <dsp:spPr>
        <a:xfrm>
          <a:off x="4668502" y="1337965"/>
          <a:ext cx="842250" cy="572349"/>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PE" sz="900" kern="1200"/>
            <a:t>Proceso de Gestión de la Configuración</a:t>
          </a:r>
        </a:p>
      </dsp:txBody>
      <dsp:txXfrm>
        <a:off x="4668502" y="1337965"/>
        <a:ext cx="842250" cy="572349"/>
      </dsp:txXfrm>
    </dsp:sp>
    <dsp:sp modelId="{08097982-7FAB-46ED-A36C-35D8A07E36DD}">
      <dsp:nvSpPr>
        <dsp:cNvPr id="0" name=""/>
        <dsp:cNvSpPr/>
      </dsp:nvSpPr>
      <dsp:spPr>
        <a:xfrm>
          <a:off x="5728632" y="1107031"/>
          <a:ext cx="651068" cy="36395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Solicitud de Accesos</a:t>
          </a:r>
        </a:p>
      </dsp:txBody>
      <dsp:txXfrm>
        <a:off x="5728632" y="1107031"/>
        <a:ext cx="651068" cy="363957"/>
      </dsp:txXfrm>
    </dsp:sp>
    <dsp:sp modelId="{2F72A8EF-3C0B-4931-A52D-0EE2728C615B}">
      <dsp:nvSpPr>
        <dsp:cNvPr id="0" name=""/>
        <dsp:cNvSpPr/>
      </dsp:nvSpPr>
      <dsp:spPr>
        <a:xfrm>
          <a:off x="3471540" y="1497182"/>
          <a:ext cx="500916" cy="274416"/>
        </a:xfrm>
        <a:prstGeom prst="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PE" sz="1200" kern="1200"/>
            <a:t>PPQA</a:t>
          </a:r>
        </a:p>
      </dsp:txBody>
      <dsp:txXfrm>
        <a:off x="3471540" y="1497182"/>
        <a:ext cx="500916" cy="274416"/>
      </dsp:txXfrm>
    </dsp:sp>
    <dsp:sp modelId="{454E3256-775B-4932-9FD9-A0FBCE1F05EE}">
      <dsp:nvSpPr>
        <dsp:cNvPr id="0" name=""/>
        <dsp:cNvSpPr/>
      </dsp:nvSpPr>
      <dsp:spPr>
        <a:xfrm>
          <a:off x="2615331" y="1793442"/>
          <a:ext cx="890864" cy="4863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PE" sz="900" kern="1200"/>
            <a:t>Proceso de Aseguramiento de la calidad</a:t>
          </a:r>
        </a:p>
      </dsp:txBody>
      <dsp:txXfrm>
        <a:off x="2615331" y="1793442"/>
        <a:ext cx="890864" cy="486363"/>
      </dsp:txXfrm>
    </dsp:sp>
    <dsp:sp modelId="{91B3946B-ECD2-452F-B7B9-03F7C55BB715}">
      <dsp:nvSpPr>
        <dsp:cNvPr id="0" name=""/>
        <dsp:cNvSpPr/>
      </dsp:nvSpPr>
      <dsp:spPr>
        <a:xfrm>
          <a:off x="3823324" y="1827761"/>
          <a:ext cx="761598" cy="426436"/>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Matriz de Seguimiento del Proyecto</a:t>
          </a:r>
        </a:p>
      </dsp:txBody>
      <dsp:txXfrm>
        <a:off x="3823324" y="1827761"/>
        <a:ext cx="761598" cy="426436"/>
      </dsp:txXfrm>
    </dsp:sp>
    <dsp:sp modelId="{98B51A7E-089C-48EC-8323-104B0840DB43}">
      <dsp:nvSpPr>
        <dsp:cNvPr id="0" name=""/>
        <dsp:cNvSpPr/>
      </dsp:nvSpPr>
      <dsp:spPr>
        <a:xfrm>
          <a:off x="2639252" y="2367727"/>
          <a:ext cx="857434" cy="48562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Herramienta de Gestión QA del Producto</a:t>
          </a:r>
        </a:p>
      </dsp:txBody>
      <dsp:txXfrm>
        <a:off x="2639252" y="2367727"/>
        <a:ext cx="857434" cy="485627"/>
      </dsp:txXfrm>
    </dsp:sp>
    <dsp:sp modelId="{B7050DC8-5B79-403D-A4F0-F79A0890623B}">
      <dsp:nvSpPr>
        <dsp:cNvPr id="0" name=""/>
        <dsp:cNvSpPr/>
      </dsp:nvSpPr>
      <dsp:spPr>
        <a:xfrm>
          <a:off x="3797036" y="2408559"/>
          <a:ext cx="790007" cy="404538"/>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CheckList de Aseguramiento de Calidad</a:t>
          </a:r>
        </a:p>
      </dsp:txBody>
      <dsp:txXfrm>
        <a:off x="3797036" y="2408559"/>
        <a:ext cx="790007" cy="404538"/>
      </dsp:txXfrm>
    </dsp:sp>
    <dsp:sp modelId="{875E1322-1E8B-4330-B033-9D184913FD77}">
      <dsp:nvSpPr>
        <dsp:cNvPr id="0" name=""/>
        <dsp:cNvSpPr/>
      </dsp:nvSpPr>
      <dsp:spPr>
        <a:xfrm>
          <a:off x="5670532" y="1808198"/>
          <a:ext cx="522751" cy="350681"/>
        </a:xfrm>
        <a:prstGeom prst="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PE" sz="1200" kern="1200"/>
            <a:t>REQM</a:t>
          </a:r>
          <a:endParaRPr lang="es-PE" sz="700" kern="1200"/>
        </a:p>
      </dsp:txBody>
      <dsp:txXfrm>
        <a:off x="5670532" y="1808198"/>
        <a:ext cx="522751" cy="350681"/>
      </dsp:txXfrm>
    </dsp:sp>
    <dsp:sp modelId="{6B722650-3DAC-4083-B0F6-BA2300A0EBD6}">
      <dsp:nvSpPr>
        <dsp:cNvPr id="0" name=""/>
        <dsp:cNvSpPr/>
      </dsp:nvSpPr>
      <dsp:spPr>
        <a:xfrm>
          <a:off x="4734957" y="2154969"/>
          <a:ext cx="888494" cy="50490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PE" sz="900" kern="1200"/>
            <a:t>Proceso  de Gestion de Requerimientos</a:t>
          </a:r>
        </a:p>
      </dsp:txBody>
      <dsp:txXfrm>
        <a:off x="4734957" y="2154969"/>
        <a:ext cx="888494" cy="504907"/>
      </dsp:txXfrm>
    </dsp:sp>
    <dsp:sp modelId="{67B08909-1F53-4C51-A892-90DAB9B1F630}">
      <dsp:nvSpPr>
        <dsp:cNvPr id="0" name=""/>
        <dsp:cNvSpPr/>
      </dsp:nvSpPr>
      <dsp:spPr>
        <a:xfrm>
          <a:off x="3368783" y="2939292"/>
          <a:ext cx="279118" cy="139559"/>
        </a:xfrm>
        <a:prstGeom prst="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PE" sz="1200" kern="1200"/>
            <a:t>MA</a:t>
          </a:r>
        </a:p>
      </dsp:txBody>
      <dsp:txXfrm>
        <a:off x="3368783" y="2939292"/>
        <a:ext cx="279118" cy="139559"/>
      </dsp:txXfrm>
    </dsp:sp>
    <dsp:sp modelId="{82B3D785-F22F-4F01-970E-A6590AC8DA08}">
      <dsp:nvSpPr>
        <dsp:cNvPr id="0" name=""/>
        <dsp:cNvSpPr/>
      </dsp:nvSpPr>
      <dsp:spPr>
        <a:xfrm>
          <a:off x="2045785" y="3387994"/>
          <a:ext cx="839913" cy="443169"/>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kern="1200"/>
            <a:t>Proceso de Medicion de Metricas</a:t>
          </a:r>
        </a:p>
      </dsp:txBody>
      <dsp:txXfrm>
        <a:off x="2045785" y="3387994"/>
        <a:ext cx="839913" cy="443169"/>
      </dsp:txXfrm>
    </dsp:sp>
    <dsp:sp modelId="{A7DAFA5A-05C5-4556-896C-FDF6EF1A889D}">
      <dsp:nvSpPr>
        <dsp:cNvPr id="0" name=""/>
        <dsp:cNvSpPr/>
      </dsp:nvSpPr>
      <dsp:spPr>
        <a:xfrm>
          <a:off x="1957115" y="2892476"/>
          <a:ext cx="1009299" cy="51868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Ficha de Métricas de Indice de Cambios de Items de Configuración</a:t>
          </a:r>
        </a:p>
      </dsp:txBody>
      <dsp:txXfrm>
        <a:off x="1957115" y="2892476"/>
        <a:ext cx="1009299" cy="518681"/>
      </dsp:txXfrm>
    </dsp:sp>
    <dsp:sp modelId="{ECF2E8D9-EEFB-48B9-848C-9A28C1C079B4}">
      <dsp:nvSpPr>
        <dsp:cNvPr id="0" name=""/>
        <dsp:cNvSpPr/>
      </dsp:nvSpPr>
      <dsp:spPr>
        <a:xfrm>
          <a:off x="5183238" y="3166884"/>
          <a:ext cx="926781" cy="508800"/>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Ficha de Métricas de N Conformidades de QA</a:t>
          </a:r>
        </a:p>
      </dsp:txBody>
      <dsp:txXfrm>
        <a:off x="5183238" y="3166884"/>
        <a:ext cx="926781" cy="508800"/>
      </dsp:txXfrm>
    </dsp:sp>
    <dsp:sp modelId="{A4FC195C-DB63-46E0-A9A0-55EEF285890A}">
      <dsp:nvSpPr>
        <dsp:cNvPr id="0" name=""/>
        <dsp:cNvSpPr/>
      </dsp:nvSpPr>
      <dsp:spPr>
        <a:xfrm>
          <a:off x="3883831" y="3289316"/>
          <a:ext cx="995519" cy="430814"/>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Ficha de Métricas de Volatilidad de Requerimientos</a:t>
          </a:r>
        </a:p>
      </dsp:txBody>
      <dsp:txXfrm>
        <a:off x="3883831" y="3289316"/>
        <a:ext cx="995519" cy="430814"/>
      </dsp:txXfrm>
    </dsp:sp>
    <dsp:sp modelId="{FF008F64-A6DD-4700-A05F-03CB1AC69B55}">
      <dsp:nvSpPr>
        <dsp:cNvPr id="0" name=""/>
        <dsp:cNvSpPr/>
      </dsp:nvSpPr>
      <dsp:spPr>
        <a:xfrm>
          <a:off x="7118388" y="421320"/>
          <a:ext cx="687962" cy="212420"/>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Cierre</a:t>
          </a:r>
        </a:p>
      </dsp:txBody>
      <dsp:txXfrm>
        <a:off x="7118388" y="421320"/>
        <a:ext cx="687962" cy="212420"/>
      </dsp:txXfrm>
    </dsp:sp>
    <dsp:sp modelId="{06767F46-007F-43BB-BEC6-482E9871DBFE}">
      <dsp:nvSpPr>
        <dsp:cNvPr id="0" name=""/>
        <dsp:cNvSpPr/>
      </dsp:nvSpPr>
      <dsp:spPr>
        <a:xfrm>
          <a:off x="7417815" y="702661"/>
          <a:ext cx="1017832" cy="595146"/>
        </a:xfrm>
        <a:prstGeom prst="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Acta de Aceptación y Cierre del Proyecto</a:t>
          </a:r>
        </a:p>
      </dsp:txBody>
      <dsp:txXfrm>
        <a:off x="7417815" y="702661"/>
        <a:ext cx="1017832" cy="595146"/>
      </dsp:txXfrm>
    </dsp:sp>
    <dsp:sp modelId="{633E3DB8-1498-4BD1-9677-14DB41191139}">
      <dsp:nvSpPr>
        <dsp:cNvPr id="0" name=""/>
        <dsp:cNvSpPr/>
      </dsp:nvSpPr>
      <dsp:spPr>
        <a:xfrm>
          <a:off x="6509981" y="1266484"/>
          <a:ext cx="613096" cy="462706"/>
        </a:xfrm>
        <a:prstGeom prst="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Relatorio del Proyecto</a:t>
          </a:r>
        </a:p>
      </dsp:txBody>
      <dsp:txXfrm>
        <a:off x="6509981" y="1266484"/>
        <a:ext cx="613096" cy="46270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381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381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381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381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381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381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Foundry">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Foundry">
      <a:majorFont>
        <a:latin typeface="Rockwell"/>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75000"/>
                <a:satMod val="400000"/>
              </a:schemeClr>
            </a:gs>
            <a:gs pos="20000">
              <a:schemeClr val="phClr">
                <a:tint val="80000"/>
                <a:satMod val="355000"/>
              </a:schemeClr>
            </a:gs>
            <a:gs pos="100000">
              <a:schemeClr val="phClr">
                <a:tint val="95000"/>
                <a:shade val="55000"/>
                <a:satMod val="355000"/>
              </a:schemeClr>
            </a:gs>
          </a:gsLst>
          <a:path path="circle">
            <a:fillToRect l="67500" t="35000" r="32500" b="65000"/>
          </a:path>
        </a:gradFill>
        <a:blipFill>
          <a:blip xmlns:r="http://schemas.openxmlformats.org/officeDocument/2006/relationships" r:embed="rId1">
            <a:duotone>
              <a:schemeClr val="phClr">
                <a:shade val="30000"/>
                <a:satMod val="120000"/>
              </a:schemeClr>
              <a:schemeClr val="phClr">
                <a:tint val="70000"/>
                <a:satMod val="250000"/>
              </a:schemeClr>
            </a:duotone>
          </a:blip>
          <a:tile tx="0" ty="0" sx="50000" sy="50000" flip="none" algn="t"/>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68EA2F-40B0-4F48-B41C-8BEDCC7FD6FB}">
  <ds:schemaRefs>
    <ds:schemaRef ds:uri="http://schemas.microsoft.com/sharepoint/v3/contenttype/forms"/>
  </ds:schemaRefs>
</ds:datastoreItem>
</file>

<file path=customXml/itemProps2.xml><?xml version="1.0" encoding="utf-8"?>
<ds:datastoreItem xmlns:ds="http://schemas.openxmlformats.org/officeDocument/2006/customXml" ds:itemID="{294E106B-2E7C-4DEE-998C-A77D828FF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Kit de cuaderno escolar de notas (portada, lomo y fichas de división).dotx</Template>
  <TotalTime>0</TotalTime>
  <Pages>55</Pages>
  <Words>7345</Words>
  <Characters>40399</Characters>
  <Application>Microsoft Office Word</Application>
  <DocSecurity>0</DocSecurity>
  <Lines>336</Lines>
  <Paragraphs>95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School report notebook kit (cover, binder spine, divider tabs)</vt:lpstr>
      <vt:lpstr/>
    </vt:vector>
  </TitlesOfParts>
  <LinksUpToDate>false</LinksUpToDate>
  <CharactersWithSpaces>47649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report notebook kit (cover, binder spine, divider tabs)</dc:title>
  <dc:creator/>
  <cp:lastModifiedBy/>
  <cp:revision>1</cp:revision>
  <dcterms:created xsi:type="dcterms:W3CDTF">2016-05-16T02:21:00Z</dcterms:created>
  <dcterms:modified xsi:type="dcterms:W3CDTF">2016-06-08T05:21:00Z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TC102742559990</vt:lpwstr>
  </property>
</Properties>
</file>