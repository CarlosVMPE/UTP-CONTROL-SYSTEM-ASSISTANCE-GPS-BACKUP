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page" w:horzAnchor="page" w:tblpX="1217" w:tblpY="1168"/>
        <w:tblW w:w="10697" w:type="dxa"/>
        <w:tblBorders>
          <w:top w:val="single" w:sz="4" w:space="0" w:color="9197CF" w:themeColor="text2" w:themeTint="66"/>
          <w:left w:val="single" w:sz="4" w:space="0" w:color="9197CF" w:themeColor="text2" w:themeTint="66"/>
          <w:bottom w:val="single" w:sz="4" w:space="0" w:color="9197CF" w:themeColor="text2" w:themeTint="66"/>
          <w:right w:val="single" w:sz="4" w:space="0" w:color="9197CF" w:themeColor="text2" w:themeTint="66"/>
          <w:insideH w:val="none" w:sz="0" w:space="0" w:color="auto"/>
          <w:insideV w:val="none" w:sz="0" w:space="0" w:color="auto"/>
        </w:tblBorders>
        <w:tblLook w:val="04A0" w:firstRow="1" w:lastRow="0" w:firstColumn="1" w:lastColumn="0" w:noHBand="0" w:noVBand="1"/>
      </w:tblPr>
      <w:tblGrid>
        <w:gridCol w:w="100"/>
        <w:gridCol w:w="10597"/>
      </w:tblGrid>
      <w:tr w:rsidR="00E56D72" w:rsidRPr="00127C5F" w14:paraId="2CA6C82A" w14:textId="77777777" w:rsidTr="00E56D72">
        <w:trPr>
          <w:trHeight w:val="14517"/>
        </w:trPr>
        <w:tc>
          <w:tcPr>
            <w:tcW w:w="100" w:type="dxa"/>
            <w:shd w:val="clear" w:color="auto" w:fill="90A1CF" w:themeFill="accent1" w:themeFillTint="99"/>
            <w:tcMar>
              <w:left w:w="0" w:type="dxa"/>
              <w:right w:w="0" w:type="dxa"/>
            </w:tcMar>
          </w:tcPr>
          <w:p w14:paraId="5D7C0149" w14:textId="77777777" w:rsidR="00E56D72" w:rsidRDefault="00E56D72" w:rsidP="00E56D72">
            <w:pPr>
              <w:rPr>
                <w:color w:val="77697A" w:themeColor="accent6" w:themeShade="BF"/>
              </w:rPr>
            </w:pPr>
            <w:bookmarkStart w:id="0" w:name="_Toc507386134"/>
            <w:bookmarkStart w:id="1" w:name="_Toc507386905"/>
            <w:bookmarkStart w:id="2" w:name="_Toc507387214"/>
            <w:bookmarkStart w:id="3" w:name="_Toc506181842"/>
            <w:bookmarkStart w:id="4" w:name="_Toc506183246"/>
            <w:bookmarkStart w:id="5" w:name="_Toc506183268"/>
            <w:bookmarkStart w:id="6" w:name="_Toc506183423"/>
            <w:bookmarkStart w:id="7" w:name="_Toc506253132"/>
            <w:bookmarkStart w:id="8" w:name="_Toc506611745"/>
            <w:bookmarkStart w:id="9" w:name="_Toc507484800"/>
            <w:bookmarkStart w:id="10" w:name="_Toc506703897"/>
          </w:p>
        </w:tc>
        <w:tc>
          <w:tcPr>
            <w:tcW w:w="10597" w:type="dxa"/>
            <w:shd w:val="thinDiagStripe" w:color="F2F2F2" w:themeColor="background1" w:themeShade="F2" w:fill="auto"/>
            <w:tcMar>
              <w:left w:w="0" w:type="dxa"/>
              <w:right w:w="0" w:type="dxa"/>
            </w:tcMar>
          </w:tcPr>
          <w:p w14:paraId="794A2628" w14:textId="38875FF2" w:rsidR="00E56D72" w:rsidRDefault="003B7A68" w:rsidP="00E56D72">
            <w:pPr>
              <w:rPr>
                <w:color w:val="77697A" w:themeColor="accent6" w:themeShade="BF"/>
              </w:rPr>
            </w:pPr>
            <w:r>
              <w:rPr>
                <w:noProof/>
                <w:lang w:val="es-PE" w:eastAsia="es-PE"/>
              </w:rPr>
              <mc:AlternateContent>
                <mc:Choice Requires="wps">
                  <w:drawing>
                    <wp:anchor distT="45720" distB="45720" distL="114300" distR="114300" simplePos="0" relativeHeight="251658240" behindDoc="0" locked="0" layoutInCell="1" allowOverlap="1" wp14:anchorId="0A3A48D5" wp14:editId="4E49158F">
                      <wp:simplePos x="0" y="0"/>
                      <wp:positionH relativeFrom="page">
                        <wp:posOffset>318026</wp:posOffset>
                      </wp:positionH>
                      <wp:positionV relativeFrom="paragraph">
                        <wp:posOffset>8207047</wp:posOffset>
                      </wp:positionV>
                      <wp:extent cx="3815715" cy="725170"/>
                      <wp:effectExtent l="0" t="0" r="0" b="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725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23D03" w14:textId="54E6FB3E" w:rsidR="00C23349" w:rsidRPr="00001913" w:rsidRDefault="00C23349" w:rsidP="00E56D72">
                                  <w:pPr>
                                    <w:rPr>
                                      <w:color w:val="000000" w:themeColor="text1"/>
                                      <w:sz w:val="40"/>
                                      <w:lang w:val="es-PE"/>
                                    </w:rPr>
                                  </w:pPr>
                                  <w:r>
                                    <w:rPr>
                                      <w:color w:val="000000" w:themeColor="text1"/>
                                      <w:sz w:val="40"/>
                                      <w:lang w:val="es-PE"/>
                                    </w:rPr>
                                    <w:t>Actualizado Mayo de 2016</w:t>
                                  </w:r>
                                </w:p>
                                <w:p w14:paraId="5ADB613F" w14:textId="77777777" w:rsidR="00C23349" w:rsidRPr="00001913" w:rsidRDefault="00C23349" w:rsidP="00E56D72">
                                  <w:pPr>
                                    <w:jc w:val="center"/>
                                    <w:rPr>
                                      <w:sz w:val="40"/>
                                      <w:lang w:val="es-P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A3A48D5" id="_x0000_t202" coordsize="21600,21600" o:spt="202" path="m,l,21600r21600,l21600,xe">
                      <v:stroke joinstyle="miter"/>
                      <v:path gradientshapeok="t" o:connecttype="rect"/>
                    </v:shapetype>
                    <v:shape id="Cuadro de texto 2" o:spid="_x0000_s1026" type="#_x0000_t202" style="position:absolute;margin-left:25.05pt;margin-top:646.2pt;width:300.45pt;height:57.1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" filled="f" stroked="f">
                      <v:textbox>
                        <w:txbxContent>
                          <w:p w14:paraId="12B23D03" w14:textId="54E6FB3E" w:rsidR="00C23349" w:rsidRPr="00001913" w:rsidRDefault="00C23349" w:rsidP="00E56D72">
                            <w:pPr>
                              <w:rPr>
                                <w:color w:val="000000" w:themeColor="text1"/>
                                <w:sz w:val="40"/>
                                <w:lang w:val="es-PE"/>
                              </w:rPr>
                            </w:pPr>
                            <w:r>
                              <w:rPr>
                                <w:color w:val="000000" w:themeColor="text1"/>
                                <w:sz w:val="40"/>
                                <w:lang w:val="es-PE"/>
                              </w:rPr>
                              <w:t>Actualizado Mayo de 2016</w:t>
                            </w:r>
                          </w:p>
                          <w:p w14:paraId="5ADB613F" w14:textId="77777777" w:rsidR="00C23349" w:rsidRPr="00001913" w:rsidRDefault="00C23349" w:rsidP="00E56D72">
                            <w:pPr>
                              <w:jc w:val="center"/>
                              <w:rPr>
                                <w:sz w:val="40"/>
                                <w:lang w:val="es-PE"/>
                              </w:rPr>
                            </w:pPr>
                          </w:p>
                        </w:txbxContent>
                      </v:textbox>
                      <w10:wrap type="square" anchorx="page"/>
                    </v:shape>
                  </w:pict>
                </mc:Fallback>
              </mc:AlternateContent>
            </w:r>
            <w:r>
              <w:rPr>
                <w:noProof/>
                <w:lang w:val="es-PE" w:eastAsia="es-PE"/>
              </w:rPr>
              <w:drawing>
                <wp:anchor distT="0" distB="0" distL="114300" distR="114300" simplePos="0" relativeHeight="251660288" behindDoc="0" locked="0" layoutInCell="1" allowOverlap="1" wp14:anchorId="6F4CD585" wp14:editId="64CCDC0C">
                  <wp:simplePos x="0" y="0"/>
                  <wp:positionH relativeFrom="column">
                    <wp:posOffset>3822941</wp:posOffset>
                  </wp:positionH>
                  <wp:positionV relativeFrom="paragraph">
                    <wp:posOffset>7382576</wp:posOffset>
                  </wp:positionV>
                  <wp:extent cx="2381250" cy="1428750"/>
                  <wp:effectExtent l="0" t="0" r="0" b="0"/>
                  <wp:wrapSquare wrapText="bothSides"/>
                  <wp:docPr id="6" name="Imagen 6" descr="http://2.bp.blogspot.com/-vYNvL26jB6k/Uz-ZWHUu7pI/AAAAAAAAAZQ/8X_hBBTEBI0/s1600/java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2.bp.blogspot.com/-vYNvL26jB6k/Uz-ZWHUu7pI/AAAAAAAAAZQ/8X_hBBTEBI0/s1600/javae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1428750"/>
                          </a:xfrm>
                          <a:prstGeom prst="rect">
                            <a:avLst/>
                          </a:prstGeom>
                          <a:noFill/>
                          <a:ln>
                            <a:noFill/>
                          </a:ln>
                        </pic:spPr>
                      </pic:pic>
                    </a:graphicData>
                  </a:graphic>
                </wp:anchor>
              </w:drawing>
            </w:r>
            <w:r w:rsidR="00E56D72">
              <w:rPr>
                <w:noProof/>
                <w:color w:val="77697A" w:themeColor="accent6" w:themeShade="BF"/>
                <w:lang w:val="es-PE" w:eastAsia="es-PE"/>
              </w:rPr>
              <mc:AlternateContent>
                <mc:Choice Requires="wpg">
                  <w:drawing>
                    <wp:anchor distT="0" distB="0" distL="114300" distR="114300" simplePos="0" relativeHeight="251651072" behindDoc="0" locked="0" layoutInCell="1" allowOverlap="1" wp14:anchorId="5B9C0062" wp14:editId="2222B50B">
                      <wp:simplePos x="0" y="0"/>
                      <wp:positionH relativeFrom="column">
                        <wp:posOffset>1053339</wp:posOffset>
                      </wp:positionH>
                      <wp:positionV relativeFrom="paragraph">
                        <wp:posOffset>4043</wp:posOffset>
                      </wp:positionV>
                      <wp:extent cx="5667470" cy="4757420"/>
                      <wp:effectExtent l="0" t="0" r="9525" b="5080"/>
                      <wp:wrapNone/>
                      <wp:docPr id="71" name="Group 3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7470" cy="4757420"/>
                                <a:chOff x="2536" y="718"/>
                                <a:chExt cx="8984" cy="7492"/>
                              </a:xfrm>
                            </wpg:grpSpPr>
                            <wps:wsp>
                              <wps:cNvPr id="72" name="Freeform 305"/>
                              <wps:cNvSpPr>
                                <a:spLocks/>
                              </wps:cNvSpPr>
                              <wps:spPr bwMode="auto">
                                <a:xfrm>
                                  <a:off x="2536" y="720"/>
                                  <a:ext cx="8984" cy="7412"/>
                                </a:xfrm>
                                <a:custGeom>
                                  <a:avLst/>
                                  <a:gdLst>
                                    <a:gd name="T0" fmla="*/ 1283 w 8984"/>
                                    <a:gd name="T1" fmla="*/ 0 h 7412"/>
                                    <a:gd name="T2" fmla="*/ 8984 w 8984"/>
                                    <a:gd name="T3" fmla="*/ 2 h 7412"/>
                                    <a:gd name="T4" fmla="*/ 8093 w 8984"/>
                                    <a:gd name="T5" fmla="*/ 7412 h 7412"/>
                                    <a:gd name="T6" fmla="*/ 0 w 8984"/>
                                    <a:gd name="T7" fmla="*/ 3082 h 7412"/>
                                    <a:gd name="T8" fmla="*/ 1283 w 8984"/>
                                    <a:gd name="T9" fmla="*/ 0 h 7412"/>
                                  </a:gdLst>
                                  <a:ahLst/>
                                  <a:cxnLst>
                                    <a:cxn ang="0">
                                      <a:pos x="T0" y="T1"/>
                                    </a:cxn>
                                    <a:cxn ang="0">
                                      <a:pos x="T2" y="T3"/>
                                    </a:cxn>
                                    <a:cxn ang="0">
                                      <a:pos x="T4" y="T5"/>
                                    </a:cxn>
                                    <a:cxn ang="0">
                                      <a:pos x="T6" y="T7"/>
                                    </a:cxn>
                                    <a:cxn ang="0">
                                      <a:pos x="T8" y="T9"/>
                                    </a:cxn>
                                  </a:cxnLst>
                                  <a:rect l="0" t="0" r="r" b="b"/>
                                  <a:pathLst>
                                    <a:path w="8984" h="7412">
                                      <a:moveTo>
                                        <a:pt x="1283" y="0"/>
                                      </a:moveTo>
                                      <a:lnTo>
                                        <a:pt x="8984" y="2"/>
                                      </a:lnTo>
                                      <a:lnTo>
                                        <a:pt x="8093" y="7412"/>
                                      </a:lnTo>
                                      <a:lnTo>
                                        <a:pt x="0" y="3082"/>
                                      </a:lnTo>
                                      <a:lnTo>
                                        <a:pt x="1283" y="0"/>
                                      </a:lnTo>
                                      <a:close/>
                                    </a:path>
                                  </a:pathLst>
                                </a:custGeom>
                                <a:solidFill>
                                  <a:schemeClr val="accent1">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3" name="Freeform 306"/>
                              <wps:cNvSpPr>
                                <a:spLocks/>
                              </wps:cNvSpPr>
                              <wps:spPr bwMode="auto">
                                <a:xfrm>
                                  <a:off x="2737" y="718"/>
                                  <a:ext cx="8783" cy="7429"/>
                                </a:xfrm>
                                <a:custGeom>
                                  <a:avLst/>
                                  <a:gdLst>
                                    <a:gd name="T0" fmla="*/ 1321 w 9312"/>
                                    <a:gd name="T1" fmla="*/ 2 h 7321"/>
                                    <a:gd name="T2" fmla="*/ 9312 w 9312"/>
                                    <a:gd name="T3" fmla="*/ 0 h 7321"/>
                                    <a:gd name="T4" fmla="*/ 8480 w 9312"/>
                                    <a:gd name="T5" fmla="*/ 7321 h 7321"/>
                                    <a:gd name="T6" fmla="*/ 0 w 9312"/>
                                    <a:gd name="T7" fmla="*/ 2949 h 7321"/>
                                    <a:gd name="T8" fmla="*/ 1321 w 9312"/>
                                    <a:gd name="T9" fmla="*/ 2 h 7321"/>
                                  </a:gdLst>
                                  <a:ahLst/>
                                  <a:cxnLst>
                                    <a:cxn ang="0">
                                      <a:pos x="T0" y="T1"/>
                                    </a:cxn>
                                    <a:cxn ang="0">
                                      <a:pos x="T2" y="T3"/>
                                    </a:cxn>
                                    <a:cxn ang="0">
                                      <a:pos x="T4" y="T5"/>
                                    </a:cxn>
                                    <a:cxn ang="0">
                                      <a:pos x="T6" y="T7"/>
                                    </a:cxn>
                                    <a:cxn ang="0">
                                      <a:pos x="T8" y="T9"/>
                                    </a:cxn>
                                  </a:cxnLst>
                                  <a:rect l="0" t="0" r="r" b="b"/>
                                  <a:pathLst>
                                    <a:path w="9312" h="7321">
                                      <a:moveTo>
                                        <a:pt x="1321" y="2"/>
                                      </a:moveTo>
                                      <a:lnTo>
                                        <a:pt x="9312" y="0"/>
                                      </a:lnTo>
                                      <a:lnTo>
                                        <a:pt x="8480" y="7321"/>
                                      </a:lnTo>
                                      <a:lnTo>
                                        <a:pt x="0" y="2949"/>
                                      </a:lnTo>
                                      <a:lnTo>
                                        <a:pt x="1321" y="2"/>
                                      </a:lnTo>
                                      <a:close/>
                                    </a:path>
                                  </a:pathLst>
                                </a:custGeom>
                                <a:solidFill>
                                  <a:schemeClr val="accent1">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4" name="Freeform 307"/>
                              <wps:cNvSpPr>
                                <a:spLocks/>
                              </wps:cNvSpPr>
                              <wps:spPr bwMode="auto">
                                <a:xfrm>
                                  <a:off x="3361" y="736"/>
                                  <a:ext cx="8159" cy="7436"/>
                                </a:xfrm>
                                <a:custGeom>
                                  <a:avLst/>
                                  <a:gdLst>
                                    <a:gd name="T0" fmla="*/ 1156 w 8651"/>
                                    <a:gd name="T1" fmla="*/ 0 h 7328"/>
                                    <a:gd name="T2" fmla="*/ 8651 w 8651"/>
                                    <a:gd name="T3" fmla="*/ 3 h 7328"/>
                                    <a:gd name="T4" fmla="*/ 7978 w 8651"/>
                                    <a:gd name="T5" fmla="*/ 7328 h 7328"/>
                                    <a:gd name="T6" fmla="*/ 0 w 8651"/>
                                    <a:gd name="T7" fmla="*/ 3048 h 7328"/>
                                    <a:gd name="T8" fmla="*/ 1156 w 8651"/>
                                    <a:gd name="T9" fmla="*/ 0 h 7328"/>
                                  </a:gdLst>
                                  <a:ahLst/>
                                  <a:cxnLst>
                                    <a:cxn ang="0">
                                      <a:pos x="T0" y="T1"/>
                                    </a:cxn>
                                    <a:cxn ang="0">
                                      <a:pos x="T2" y="T3"/>
                                    </a:cxn>
                                    <a:cxn ang="0">
                                      <a:pos x="T4" y="T5"/>
                                    </a:cxn>
                                    <a:cxn ang="0">
                                      <a:pos x="T6" y="T7"/>
                                    </a:cxn>
                                    <a:cxn ang="0">
                                      <a:pos x="T8" y="T9"/>
                                    </a:cxn>
                                  </a:cxnLst>
                                  <a:rect l="0" t="0" r="r" b="b"/>
                                  <a:pathLst>
                                    <a:path w="8651" h="7328">
                                      <a:moveTo>
                                        <a:pt x="1156" y="0"/>
                                      </a:moveTo>
                                      <a:lnTo>
                                        <a:pt x="8651" y="3"/>
                                      </a:lnTo>
                                      <a:lnTo>
                                        <a:pt x="7978" y="7328"/>
                                      </a:lnTo>
                                      <a:lnTo>
                                        <a:pt x="0" y="3048"/>
                                      </a:lnTo>
                                      <a:lnTo>
                                        <a:pt x="1156" y="0"/>
                                      </a:lnTo>
                                      <a:close/>
                                    </a:path>
                                  </a:pathLst>
                                </a:custGeom>
                                <a:solidFill>
                                  <a:schemeClr val="accent6">
                                    <a:lumMod val="60000"/>
                                    <a:lumOff val="4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5" name="Freeform 308"/>
                              <wps:cNvSpPr>
                                <a:spLocks/>
                              </wps:cNvSpPr>
                              <wps:spPr bwMode="auto">
                                <a:xfrm>
                                  <a:off x="3200" y="720"/>
                                  <a:ext cx="8320" cy="7454"/>
                                </a:xfrm>
                                <a:custGeom>
                                  <a:avLst/>
                                  <a:gdLst>
                                    <a:gd name="T0" fmla="*/ 1075 w 8320"/>
                                    <a:gd name="T1" fmla="*/ 0 h 7454"/>
                                    <a:gd name="T2" fmla="*/ 8320 w 8320"/>
                                    <a:gd name="T3" fmla="*/ 0 h 7454"/>
                                    <a:gd name="T4" fmla="*/ 7818 w 8320"/>
                                    <a:gd name="T5" fmla="*/ 7454 h 7454"/>
                                    <a:gd name="T6" fmla="*/ 0 w 8320"/>
                                    <a:gd name="T7" fmla="*/ 2820 h 7454"/>
                                    <a:gd name="T8" fmla="*/ 1075 w 8320"/>
                                    <a:gd name="T9" fmla="*/ 0 h 7454"/>
                                  </a:gdLst>
                                  <a:ahLst/>
                                  <a:cxnLst>
                                    <a:cxn ang="0">
                                      <a:pos x="T0" y="T1"/>
                                    </a:cxn>
                                    <a:cxn ang="0">
                                      <a:pos x="T2" y="T3"/>
                                    </a:cxn>
                                    <a:cxn ang="0">
                                      <a:pos x="T4" y="T5"/>
                                    </a:cxn>
                                    <a:cxn ang="0">
                                      <a:pos x="T6" y="T7"/>
                                    </a:cxn>
                                    <a:cxn ang="0">
                                      <a:pos x="T8" y="T9"/>
                                    </a:cxn>
                                  </a:cxnLst>
                                  <a:rect l="0" t="0" r="r" b="b"/>
                                  <a:pathLst>
                                    <a:path w="8320" h="7454">
                                      <a:moveTo>
                                        <a:pt x="1075" y="0"/>
                                      </a:moveTo>
                                      <a:lnTo>
                                        <a:pt x="8320" y="0"/>
                                      </a:lnTo>
                                      <a:lnTo>
                                        <a:pt x="7818" y="7454"/>
                                      </a:lnTo>
                                      <a:lnTo>
                                        <a:pt x="0" y="2820"/>
                                      </a:lnTo>
                                      <a:lnTo>
                                        <a:pt x="1075" y="0"/>
                                      </a:lnTo>
                                      <a:close/>
                                    </a:path>
                                  </a:pathLst>
                                </a:custGeom>
                                <a:solidFill>
                                  <a:schemeClr val="accent6">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6" name="Freeform 309"/>
                              <wps:cNvSpPr>
                                <a:spLocks/>
                              </wps:cNvSpPr>
                              <wps:spPr bwMode="auto">
                                <a:xfrm>
                                  <a:off x="3381" y="718"/>
                                  <a:ext cx="8139" cy="7461"/>
                                </a:xfrm>
                                <a:custGeom>
                                  <a:avLst/>
                                  <a:gdLst>
                                    <a:gd name="T0" fmla="*/ 1020 w 8139"/>
                                    <a:gd name="T1" fmla="*/ 1 h 7461"/>
                                    <a:gd name="T2" fmla="*/ 8139 w 8139"/>
                                    <a:gd name="T3" fmla="*/ 0 h 7461"/>
                                    <a:gd name="T4" fmla="*/ 7782 w 8139"/>
                                    <a:gd name="T5" fmla="*/ 7461 h 7461"/>
                                    <a:gd name="T6" fmla="*/ 0 w 8139"/>
                                    <a:gd name="T7" fmla="*/ 2776 h 7461"/>
                                    <a:gd name="T8" fmla="*/ 1020 w 8139"/>
                                    <a:gd name="T9" fmla="*/ 1 h 7461"/>
                                  </a:gdLst>
                                  <a:ahLst/>
                                  <a:cxnLst>
                                    <a:cxn ang="0">
                                      <a:pos x="T0" y="T1"/>
                                    </a:cxn>
                                    <a:cxn ang="0">
                                      <a:pos x="T2" y="T3"/>
                                    </a:cxn>
                                    <a:cxn ang="0">
                                      <a:pos x="T4" y="T5"/>
                                    </a:cxn>
                                    <a:cxn ang="0">
                                      <a:pos x="T6" y="T7"/>
                                    </a:cxn>
                                    <a:cxn ang="0">
                                      <a:pos x="T8" y="T9"/>
                                    </a:cxn>
                                  </a:cxnLst>
                                  <a:rect l="0" t="0" r="r" b="b"/>
                                  <a:pathLst>
                                    <a:path w="8139" h="7461">
                                      <a:moveTo>
                                        <a:pt x="1020" y="1"/>
                                      </a:moveTo>
                                      <a:lnTo>
                                        <a:pt x="8139" y="0"/>
                                      </a:lnTo>
                                      <a:lnTo>
                                        <a:pt x="7782" y="7461"/>
                                      </a:lnTo>
                                      <a:lnTo>
                                        <a:pt x="0" y="2776"/>
                                      </a:lnTo>
                                      <a:lnTo>
                                        <a:pt x="1020" y="1"/>
                                      </a:lnTo>
                                      <a:close/>
                                    </a:path>
                                  </a:pathLst>
                                </a:custGeom>
                                <a:solidFill>
                                  <a:schemeClr val="accent6">
                                    <a:lumMod val="20000"/>
                                    <a:lumOff val="8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7" name="Freeform 310"/>
                              <wps:cNvSpPr>
                                <a:spLocks/>
                              </wps:cNvSpPr>
                              <wps:spPr bwMode="auto">
                                <a:xfrm>
                                  <a:off x="4005" y="732"/>
                                  <a:ext cx="7515" cy="7478"/>
                                </a:xfrm>
                                <a:custGeom>
                                  <a:avLst/>
                                  <a:gdLst>
                                    <a:gd name="T0" fmla="*/ 876 w 7052"/>
                                    <a:gd name="T1" fmla="*/ 0 h 6522"/>
                                    <a:gd name="T2" fmla="*/ 7052 w 7052"/>
                                    <a:gd name="T3" fmla="*/ 8 h 6522"/>
                                    <a:gd name="T4" fmla="*/ 6902 w 7052"/>
                                    <a:gd name="T5" fmla="*/ 6522 h 6522"/>
                                    <a:gd name="T6" fmla="*/ 0 w 7052"/>
                                    <a:gd name="T7" fmla="*/ 2581 h 6522"/>
                                    <a:gd name="T8" fmla="*/ 876 w 7052"/>
                                    <a:gd name="T9" fmla="*/ 0 h 6522"/>
                                  </a:gdLst>
                                  <a:ahLst/>
                                  <a:cxnLst>
                                    <a:cxn ang="0">
                                      <a:pos x="T0" y="T1"/>
                                    </a:cxn>
                                    <a:cxn ang="0">
                                      <a:pos x="T2" y="T3"/>
                                    </a:cxn>
                                    <a:cxn ang="0">
                                      <a:pos x="T4" y="T5"/>
                                    </a:cxn>
                                    <a:cxn ang="0">
                                      <a:pos x="T6" y="T7"/>
                                    </a:cxn>
                                    <a:cxn ang="0">
                                      <a:pos x="T8" y="T9"/>
                                    </a:cxn>
                                  </a:cxnLst>
                                  <a:rect l="0" t="0" r="r" b="b"/>
                                  <a:pathLst>
                                    <a:path w="7052" h="6522">
                                      <a:moveTo>
                                        <a:pt x="876" y="0"/>
                                      </a:moveTo>
                                      <a:lnTo>
                                        <a:pt x="7052" y="8"/>
                                      </a:lnTo>
                                      <a:lnTo>
                                        <a:pt x="6902" y="6522"/>
                                      </a:lnTo>
                                      <a:lnTo>
                                        <a:pt x="0" y="2581"/>
                                      </a:lnTo>
                                      <a:lnTo>
                                        <a:pt x="876" y="0"/>
                                      </a:lnTo>
                                      <a:close/>
                                    </a:path>
                                  </a:pathLst>
                                </a:custGeom>
                                <a:solidFill>
                                  <a:schemeClr val="accent3">
                                    <a:lumMod val="40000"/>
                                    <a:lumOff val="60000"/>
                                  </a:schemeClr>
                                </a:soli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s:wsp>
                              <wps:cNvPr id="78" name="Freeform 311"/>
                              <wps:cNvSpPr>
                                <a:spLocks/>
                              </wps:cNvSpPr>
                              <wps:spPr bwMode="auto">
                                <a:xfrm>
                                  <a:off x="3954" y="718"/>
                                  <a:ext cx="7566" cy="7459"/>
                                </a:xfrm>
                                <a:custGeom>
                                  <a:avLst/>
                                  <a:gdLst>
                                    <a:gd name="T0" fmla="*/ 780 w 7099"/>
                                    <a:gd name="T1" fmla="*/ 2 h 6505"/>
                                    <a:gd name="T2" fmla="*/ 7099 w 7099"/>
                                    <a:gd name="T3" fmla="*/ 0 h 6505"/>
                                    <a:gd name="T4" fmla="*/ 7099 w 7099"/>
                                    <a:gd name="T5" fmla="*/ 6505 h 6505"/>
                                    <a:gd name="T6" fmla="*/ 0 w 7099"/>
                                    <a:gd name="T7" fmla="*/ 2266 h 6505"/>
                                    <a:gd name="T8" fmla="*/ 780 w 7099"/>
                                    <a:gd name="T9" fmla="*/ 2 h 6505"/>
                                  </a:gdLst>
                                  <a:ahLst/>
                                  <a:cxnLst>
                                    <a:cxn ang="0">
                                      <a:pos x="T0" y="T1"/>
                                    </a:cxn>
                                    <a:cxn ang="0">
                                      <a:pos x="T2" y="T3"/>
                                    </a:cxn>
                                    <a:cxn ang="0">
                                      <a:pos x="T4" y="T5"/>
                                    </a:cxn>
                                    <a:cxn ang="0">
                                      <a:pos x="T6" y="T7"/>
                                    </a:cxn>
                                    <a:cxn ang="0">
                                      <a:pos x="T8" y="T9"/>
                                    </a:cxn>
                                  </a:cxnLst>
                                  <a:rect l="0" t="0" r="r" b="b"/>
                                  <a:pathLst>
                                    <a:path w="7099" h="6505">
                                      <a:moveTo>
                                        <a:pt x="780" y="2"/>
                                      </a:moveTo>
                                      <a:lnTo>
                                        <a:pt x="7099" y="0"/>
                                      </a:lnTo>
                                      <a:lnTo>
                                        <a:pt x="7099" y="6505"/>
                                      </a:lnTo>
                                      <a:lnTo>
                                        <a:pt x="0" y="2266"/>
                                      </a:lnTo>
                                      <a:lnTo>
                                        <a:pt x="780" y="2"/>
                                      </a:lnTo>
                                      <a:close/>
                                    </a:path>
                                  </a:pathLst>
                                </a:custGeom>
                                <a:gradFill rotWithShape="1">
                                  <a:gsLst>
                                    <a:gs pos="0">
                                      <a:srgbClr val="FFFFFF"/>
                                    </a:gs>
                                    <a:gs pos="100000">
                                      <a:schemeClr val="accent3">
                                        <a:lumMod val="20000"/>
                                        <a:lumOff val="80000"/>
                                      </a:schemeClr>
                                    </a:gs>
                                  </a:gsLst>
                                  <a:lin ang="2700000" scaled="1"/>
                                </a:gradFill>
                                <a:ln>
                                  <a:noFill/>
                                </a:ln>
                                <a:extLst>
                                  <a:ext uri="{91240B29-F687-4F45-9708-019B960494DF}">
                                    <a14:hiddenLine xmlns:a14="http://schemas.microsoft.com/office/drawing/2010/main" w="317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637275" id="Group 355" o:spid="_x0000_s1026" style="position:absolute;margin-left:82.95pt;margin-top:.3pt;width:446.25pt;height:374.6pt;z-index:251651072" coordorigin="2536,718" coordsize="8984,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">
                      <v:shape id="Freeform 305" o:spid="_x0000_s1027" style="position:absolute;left:2536;top:720;width:8984;height:7412;visibility:visible;mso-wrap-style:square;v-text-anchor:top" coordsize="8984,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" path="m1283,l8984,2,8093,7412,,3082,1283,xe" fillcolor="#b5c0df [1300]" stroked="f" strokeweight=".25pt">
                        <v:path arrowok="t" o:connecttype="custom" o:connectlocs="1283,0;8984,2;8093,7412;0,3082;1283,0" o:connectangles="0,0,0,0,0"/>
                      </v:shape>
                      <v:shape id="Freeform 306" o:spid="_x0000_s1028" style="position:absolute;left:2737;top:718;width:8783;height:7429;visibility:visible;mso-wrap-style:square;v-text-anchor:top" coordsize="931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" path="m1321,2l9312,,8480,7321,,2949,1321,2xe" fillcolor="#d9dfef [660]" stroked="f" strokeweight=".25pt">
                        <v:path arrowok="t" o:connecttype="custom" o:connectlocs="1246,2;8783,0;7998,7429;0,2993;1246,2" o:connectangles="0,0,0,0,0"/>
                      </v:shape>
                      <v:shape id="Freeform 307" o:spid="_x0000_s1029" style="position:absolute;left:3361;top:736;width:8159;height:7436;visibility:visible;mso-wrap-style:square;v-text-anchor:top" coordsize="8651,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" path="m1156,l8651,3,7978,7328,,3048,1156,xe" fillcolor="#c4bcc6 [1945]" stroked="f" strokeweight=".25pt">
                        <v:path arrowok="t" o:connecttype="custom" o:connectlocs="1090,0;8159,3;7524,7436;0,3093;1090,0" o:connectangles="0,0,0,0,0"/>
                      </v:shape>
                      <v:shape id="Freeform 308" o:spid="_x0000_s1030" style="position:absolute;left:3200;top:720;width:8320;height:7454;visibility:visible;mso-wrap-style:square;v-text-anchor:top" coordsize="8320,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" path="m1075,l8320,,7818,7454,,2820,1075,xe" fillcolor="#d7d2d9 [1305]" stroked="f" strokeweight=".25pt">
                        <v:path arrowok="t" o:connecttype="custom" o:connectlocs="1075,0;8320,0;7818,7454;0,2820;1075,0" o:connectangles="0,0,0,0,0"/>
                      </v:shape>
                      <v:shape id="Freeform 309" o:spid="_x0000_s1031" style="position:absolute;left:3381;top:718;width:8139;height:7461;visibility:visible;mso-wrap-style:square;v-text-anchor:top" coordsize="8139,7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" path="m1020,1l8139,,7782,7461,,2776,1020,1xe" fillcolor="#ebe8ec [665]" stroked="f" strokeweight=".25pt">
                        <v:path arrowok="t" o:connecttype="custom" o:connectlocs="1020,1;8139,0;7782,7461;0,2776;1020,1" o:connectangles="0,0,0,0,0"/>
                      </v:shape>
                      <v:shape id="Freeform 310" o:spid="_x0000_s1032" style="position:absolute;left:4005;top:732;width:7515;height:7478;visibility:visible;mso-wrap-style:square;v-text-anchor:top" coordsize="7052,6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" path="m876,l7052,8,6902,6522,,2581,876,xe" fillcolor="#a8cbee [1302]" stroked="f" strokeweight=".25pt">
                        <v:path arrowok="t" o:connecttype="custom" o:connectlocs="934,0;7515,9;7355,7478;0,2959;934,0" o:connectangles="0,0,0,0,0"/>
                      </v:shape>
                      <v:shape id="Freeform 311" o:spid="_x0000_s1033" style="position:absolute;left:3954;top:718;width:7566;height:7459;visibility:visible;mso-wrap-style:square;v-text-anchor:top" coordsize="7099,6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" path="m780,2l7099,r,6505l,2266,780,2xe" stroked="f" strokeweight=".25pt">
                        <v:fill color2="#d3e5f6 [662]" rotate="t" angle="45" focus="100%" type="gradient"/>
                        <v:path arrowok="t" o:connecttype="custom" o:connectlocs="831,2;7566,0;7566,7459;0,2598;831,2" o:connectangles="0,0,0,0,0"/>
                      </v:shape>
                    </v:group>
                  </w:pict>
                </mc:Fallback>
              </mc:AlternateContent>
            </w:r>
            <w:r w:rsidR="00E56D72">
              <w:rPr>
                <w:noProof/>
                <w:color w:val="77697A" w:themeColor="accent6" w:themeShade="BF"/>
                <w:lang w:val="es-PE" w:eastAsia="es-PE"/>
              </w:rPr>
              <w:drawing>
                <wp:anchor distT="0" distB="0" distL="114300" distR="114300" simplePos="0" relativeHeight="251650048" behindDoc="0" locked="0" layoutInCell="1" allowOverlap="1" wp14:anchorId="1559C203" wp14:editId="28882410">
                  <wp:simplePos x="0" y="0"/>
                  <wp:positionH relativeFrom="margin">
                    <wp:posOffset>177313</wp:posOffset>
                  </wp:positionH>
                  <wp:positionV relativeFrom="margin">
                    <wp:posOffset>269432</wp:posOffset>
                  </wp:positionV>
                  <wp:extent cx="871855" cy="136080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71855" cy="13608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6D72">
              <w:rPr>
                <w:noProof/>
                <w:lang w:val="es-PE" w:eastAsia="es-PE"/>
              </w:rPr>
              <mc:AlternateContent>
                <mc:Choice Requires="wps">
                  <w:drawing>
                    <wp:anchor distT="45720" distB="45720" distL="114300" distR="114300" simplePos="0" relativeHeight="251655168" behindDoc="0" locked="0" layoutInCell="1" allowOverlap="1" wp14:anchorId="62CD4C7F" wp14:editId="09DC5514">
                      <wp:simplePos x="0" y="0"/>
                      <wp:positionH relativeFrom="page">
                        <wp:posOffset>2894965</wp:posOffset>
                      </wp:positionH>
                      <wp:positionV relativeFrom="paragraph">
                        <wp:posOffset>1610995</wp:posOffset>
                      </wp:positionV>
                      <wp:extent cx="3815715" cy="1043940"/>
                      <wp:effectExtent l="1905" t="0" r="1905" b="0"/>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5715"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436DD" w14:textId="77777777" w:rsidR="00C23349" w:rsidRPr="00001913" w:rsidRDefault="00C23349" w:rsidP="00E56D72">
                                  <w:pPr>
                                    <w:jc w:val="right"/>
                                    <w:rPr>
                                      <w:sz w:val="28"/>
                                      <w:lang w:val="es-PE"/>
                                    </w:rPr>
                                  </w:pPr>
                                  <w:r>
                                    <w:rPr>
                                      <w:sz w:val="28"/>
                                      <w:lang w:val="es-PE"/>
                                    </w:rPr>
                                    <w:t>UTP-CONTROLL-SYSTEM-</w:t>
                                  </w:r>
                                  <w:r w:rsidRPr="00001913">
                                    <w:rPr>
                                      <w:sz w:val="28"/>
                                      <w:lang w:val="es-PE"/>
                                    </w:rPr>
                                    <w:t>ASSISTANCE-GPS</w:t>
                                  </w:r>
                                </w:p>
                                <w:p w14:paraId="62597CB9" w14:textId="06CF0D01" w:rsidR="00C23349" w:rsidRPr="00001913" w:rsidRDefault="00C23349"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C23349" w:rsidRPr="00001913" w:rsidRDefault="00C23349" w:rsidP="00E56D72">
                                  <w:pPr>
                                    <w:jc w:val="right"/>
                                    <w:rPr>
                                      <w:rFonts w:asciiTheme="majorHAnsi" w:hAnsiTheme="majorHAnsi"/>
                                      <w:b/>
                                      <w:color w:val="262626" w:themeColor="text1" w:themeTint="D9"/>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CD4C7F" id="_x0000_s1027" type="#_x0000_t202" style="position:absolute;margin-left:227.95pt;margin-top:126.85pt;width:300.45pt;height:82.2pt;z-index:2516551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MwAIAAMk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" filled="f" stroked="f">
                      <v:textbox>
                        <w:txbxContent>
                          <w:p w14:paraId="222436DD" w14:textId="77777777" w:rsidR="00C23349" w:rsidRPr="00001913" w:rsidRDefault="00C23349" w:rsidP="00E56D72">
                            <w:pPr>
                              <w:jc w:val="right"/>
                              <w:rPr>
                                <w:sz w:val="28"/>
                                <w:lang w:val="es-PE"/>
                              </w:rPr>
                            </w:pPr>
                            <w:r>
                              <w:rPr>
                                <w:sz w:val="28"/>
                                <w:lang w:val="es-PE"/>
                              </w:rPr>
                              <w:t>UTP-CONTROLL-SYSTEM-</w:t>
                            </w:r>
                            <w:r w:rsidRPr="00001913">
                              <w:rPr>
                                <w:sz w:val="28"/>
                                <w:lang w:val="es-PE"/>
                              </w:rPr>
                              <w:t>ASSISTANCE-GPS</w:t>
                            </w:r>
                          </w:p>
                          <w:p w14:paraId="62597CB9" w14:textId="06CF0D01" w:rsidR="00C23349" w:rsidRPr="00001913" w:rsidRDefault="00C23349" w:rsidP="00E56D72">
                            <w:pPr>
                              <w:jc w:val="right"/>
                              <w:rPr>
                                <w:sz w:val="28"/>
                                <w:lang w:val="es-PE"/>
                              </w:rPr>
                            </w:pPr>
                            <w:r w:rsidRPr="00001913">
                              <w:rPr>
                                <w:sz w:val="28"/>
                                <w:lang w:val="es-PE"/>
                              </w:rPr>
                              <w:t>Plan de Proyecto -</w:t>
                            </w:r>
                            <w:r>
                              <w:rPr>
                                <w:sz w:val="28"/>
                                <w:lang w:val="es-PE"/>
                              </w:rPr>
                              <w:t xml:space="preserve"> </w:t>
                            </w:r>
                            <w:r w:rsidRPr="00001913">
                              <w:rPr>
                                <w:sz w:val="28"/>
                                <w:lang w:val="es-PE"/>
                              </w:rPr>
                              <w:t>Inicial</w:t>
                            </w:r>
                          </w:p>
                          <w:p w14:paraId="1E12A724" w14:textId="77777777" w:rsidR="00C23349" w:rsidRPr="00001913" w:rsidRDefault="00C23349" w:rsidP="00E56D72">
                            <w:pPr>
                              <w:jc w:val="right"/>
                              <w:rPr>
                                <w:rFonts w:asciiTheme="majorHAnsi" w:hAnsiTheme="majorHAnsi"/>
                                <w:b/>
                                <w:color w:val="262626" w:themeColor="text1" w:themeTint="D9"/>
                                <w:sz w:val="16"/>
                              </w:rPr>
                            </w:pPr>
                          </w:p>
                        </w:txbxContent>
                      </v:textbox>
                      <w10:wrap type="square" anchorx="page"/>
                    </v:shape>
                  </w:pict>
                </mc:Fallback>
              </mc:AlternateContent>
            </w:r>
            <w:r w:rsidR="00E56D72">
              <w:rPr>
                <w:noProof/>
                <w:lang w:val="es-PE" w:eastAsia="es-PE"/>
              </w:rPr>
              <mc:AlternateContent>
                <mc:Choice Requires="wps">
                  <w:drawing>
                    <wp:anchor distT="45720" distB="45720" distL="114300" distR="114300" simplePos="0" relativeHeight="251662336" behindDoc="0" locked="0" layoutInCell="1" allowOverlap="1" wp14:anchorId="5F90DEF0" wp14:editId="64B89CE1">
                      <wp:simplePos x="0" y="0"/>
                      <wp:positionH relativeFrom="page">
                        <wp:posOffset>3717290</wp:posOffset>
                      </wp:positionH>
                      <wp:positionV relativeFrom="paragraph">
                        <wp:posOffset>379095</wp:posOffset>
                      </wp:positionV>
                      <wp:extent cx="2984500" cy="1043940"/>
                      <wp:effectExtent l="0" t="4445" r="1270" b="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EA0D4" w14:textId="77777777" w:rsidR="00C23349" w:rsidRPr="00001913" w:rsidRDefault="00C23349" w:rsidP="00E56D72">
                                  <w:pPr>
                                    <w:jc w:val="right"/>
                                    <w:rPr>
                                      <w:rFonts w:asciiTheme="majorHAnsi" w:hAnsiTheme="majorHAnsi"/>
                                      <w:b/>
                                      <w:noProof/>
                                      <w:color w:val="262626" w:themeColor="text1" w:themeTint="D9"/>
                                      <w:sz w:val="20"/>
                                    </w:rPr>
                                  </w:pPr>
                                  <w:r w:rsidRPr="00001913">
                                    <w:rPr>
                                      <w:rFonts w:asciiTheme="majorHAnsi" w:hAnsiTheme="majorHAnsi"/>
                                      <w:b/>
                                      <w:noProof/>
                                      <w:color w:val="262626" w:themeColor="text1" w:themeTint="D9"/>
                                      <w:sz w:val="20"/>
                                    </w:rPr>
                                    <w:t>PPROY_v1.0_2016</w:t>
                                  </w:r>
                                </w:p>
                                <w:p w14:paraId="70DCB0EA" w14:textId="77777777" w:rsidR="00C23349" w:rsidRPr="00001913" w:rsidRDefault="00C23349" w:rsidP="00E56D72">
                                  <w:pPr>
                                    <w:jc w:val="right"/>
                                    <w:rPr>
                                      <w:rFonts w:asciiTheme="majorHAnsi" w:hAnsiTheme="majorHAnsi"/>
                                      <w:b/>
                                      <w:color w:val="262626" w:themeColor="text1" w:themeTint="D9"/>
                                      <w:sz w:val="20"/>
                                    </w:rPr>
                                  </w:pPr>
                                  <w:r w:rsidRPr="00001913">
                                    <w:rPr>
                                      <w:rFonts w:asciiTheme="majorHAnsi" w:hAnsiTheme="majorHAnsi"/>
                                      <w:b/>
                                      <w:color w:val="262626" w:themeColor="text1" w:themeTint="D9"/>
                                      <w:sz w:val="20"/>
                                    </w:rPr>
                                    <w:t>Plan de Proyecto: UTP-SISTEMA CONTROL DE ASISTENCIA – GPS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F90DEF0" id="_x0000_s1028" type="#_x0000_t202" style="position:absolute;margin-left:292.7pt;margin-top:29.85pt;width:235pt;height:82.2pt;z-index:25166233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" filled="f" stroked="f">
                      <v:textbox>
                        <w:txbxContent>
                          <w:p w14:paraId="2D2EA0D4" w14:textId="77777777" w:rsidR="00C23349" w:rsidRPr="00001913" w:rsidRDefault="00C23349" w:rsidP="00E56D72">
                            <w:pPr>
                              <w:jc w:val="right"/>
                              <w:rPr>
                                <w:rFonts w:asciiTheme="majorHAnsi" w:hAnsiTheme="majorHAnsi"/>
                                <w:b/>
                                <w:noProof/>
                                <w:color w:val="262626" w:themeColor="text1" w:themeTint="D9"/>
                                <w:sz w:val="20"/>
                              </w:rPr>
                            </w:pPr>
                            <w:r w:rsidRPr="00001913">
                              <w:rPr>
                                <w:rFonts w:asciiTheme="majorHAnsi" w:hAnsiTheme="majorHAnsi"/>
                                <w:b/>
                                <w:noProof/>
                                <w:color w:val="262626" w:themeColor="text1" w:themeTint="D9"/>
                                <w:sz w:val="20"/>
                              </w:rPr>
                              <w:t>PPROY_v1.0_2016</w:t>
                            </w:r>
                          </w:p>
                          <w:p w14:paraId="70DCB0EA" w14:textId="77777777" w:rsidR="00C23349" w:rsidRPr="00001913" w:rsidRDefault="00C23349" w:rsidP="00E56D72">
                            <w:pPr>
                              <w:jc w:val="right"/>
                              <w:rPr>
                                <w:rFonts w:asciiTheme="majorHAnsi" w:hAnsiTheme="majorHAnsi"/>
                                <w:b/>
                                <w:color w:val="262626" w:themeColor="text1" w:themeTint="D9"/>
                                <w:sz w:val="20"/>
                              </w:rPr>
                            </w:pPr>
                            <w:r w:rsidRPr="00001913">
                              <w:rPr>
                                <w:rFonts w:asciiTheme="majorHAnsi" w:hAnsiTheme="majorHAnsi"/>
                                <w:b/>
                                <w:color w:val="262626" w:themeColor="text1" w:themeTint="D9"/>
                                <w:sz w:val="20"/>
                              </w:rPr>
                              <w:t>Plan de Proyecto: UTP-SISTEMA CONTROL DE ASISTENCIA – GPS</w:t>
                            </w:r>
                          </w:p>
                        </w:txbxContent>
                      </v:textbox>
                      <w10:wrap type="square" anchorx="page"/>
                    </v:shape>
                  </w:pict>
                </mc:Fallback>
              </mc:AlternateContent>
            </w:r>
          </w:p>
        </w:tc>
      </w:tr>
    </w:tbl>
    <w:p w14:paraId="47D81270" w14:textId="3A971AFC" w:rsidR="00D72805" w:rsidRDefault="00D72805" w:rsidP="00E56D72">
      <w:pPr>
        <w:tabs>
          <w:tab w:val="left" w:pos="2830"/>
        </w:tabs>
      </w:pPr>
    </w:p>
    <w:p w14:paraId="47483AFD" w14:textId="77777777" w:rsidR="00D72805" w:rsidRDefault="00D72805" w:rsidP="00D72805">
      <w:pPr>
        <w:rPr>
          <w:rFonts w:cs="Arial"/>
          <w:b/>
          <w:bCs/>
          <w:caps/>
          <w:sz w:val="24"/>
          <w:szCs w:val="24"/>
          <w:lang w:eastAsia="es-ES"/>
        </w:rPr>
      </w:pPr>
      <w:r w:rsidRPr="007C0AAE">
        <w:rPr>
          <w:rFonts w:cs="Arial"/>
          <w:b/>
          <w:bCs/>
          <w:caps/>
          <w:sz w:val="24"/>
          <w:szCs w:val="24"/>
          <w:lang w:eastAsia="es-ES"/>
        </w:rPr>
        <w:t>HISTORIAL DE LAS REVISIONES</w:t>
      </w:r>
    </w:p>
    <w:p w14:paraId="390BCFC1" w14:textId="77777777" w:rsidR="00D72805" w:rsidRDefault="00D72805" w:rsidP="00D72805">
      <w:pPr>
        <w:rPr>
          <w:rFonts w:cs="Arial"/>
          <w:b/>
          <w:bCs/>
          <w:caps/>
          <w:sz w:val="24"/>
          <w:szCs w:val="24"/>
          <w:lang w:eastAsia="es-ES"/>
        </w:rPr>
      </w:pPr>
    </w:p>
    <w:tbl>
      <w:tblPr>
        <w:tblW w:w="921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68"/>
        <w:gridCol w:w="1007"/>
        <w:gridCol w:w="1363"/>
        <w:gridCol w:w="778"/>
        <w:gridCol w:w="2067"/>
        <w:gridCol w:w="1140"/>
        <w:gridCol w:w="2196"/>
      </w:tblGrid>
      <w:tr w:rsidR="00D72805" w:rsidRPr="00422F86" w14:paraId="1A1B3648" w14:textId="77777777" w:rsidTr="006255BB">
        <w:trPr>
          <w:tblHeader/>
        </w:trPr>
        <w:tc>
          <w:tcPr>
            <w:tcW w:w="0" w:type="auto"/>
            <w:shd w:val="clear" w:color="auto" w:fill="C0D7EC" w:themeFill="accent2" w:themeFillTint="66"/>
            <w:tcMar>
              <w:top w:w="0" w:type="dxa"/>
              <w:left w:w="108" w:type="dxa"/>
              <w:bottom w:w="0" w:type="dxa"/>
              <w:right w:w="108" w:type="dxa"/>
            </w:tcMar>
            <w:vAlign w:val="center"/>
          </w:tcPr>
          <w:p w14:paraId="152E02C5" w14:textId="77777777" w:rsidR="00D72805" w:rsidRPr="00422F86" w:rsidRDefault="00D72805" w:rsidP="006255BB">
            <w:pPr>
              <w:spacing w:before="60" w:after="60"/>
              <w:jc w:val="center"/>
              <w:rPr>
                <w:rFonts w:cs="Arial"/>
                <w:lang w:eastAsia="es-ES"/>
              </w:rPr>
            </w:pPr>
            <w:r w:rsidRPr="00422F86">
              <w:rPr>
                <w:rFonts w:cs="Arial"/>
                <w:lang w:eastAsia="es-ES"/>
              </w:rPr>
              <w:t>Ítem</w:t>
            </w:r>
          </w:p>
        </w:tc>
        <w:tc>
          <w:tcPr>
            <w:tcW w:w="0" w:type="auto"/>
            <w:shd w:val="clear" w:color="auto" w:fill="C0D7EC" w:themeFill="accent2" w:themeFillTint="66"/>
            <w:tcMar>
              <w:top w:w="0" w:type="dxa"/>
              <w:left w:w="108" w:type="dxa"/>
              <w:bottom w:w="0" w:type="dxa"/>
              <w:right w:w="108" w:type="dxa"/>
            </w:tcMar>
            <w:vAlign w:val="center"/>
          </w:tcPr>
          <w:p w14:paraId="212D095F" w14:textId="77777777" w:rsidR="00D72805" w:rsidRPr="00422F86" w:rsidRDefault="00D72805" w:rsidP="006255BB">
            <w:pPr>
              <w:spacing w:before="60" w:after="60"/>
              <w:jc w:val="center"/>
              <w:rPr>
                <w:rFonts w:cs="Arial"/>
                <w:lang w:eastAsia="es-ES"/>
              </w:rPr>
            </w:pPr>
            <w:r w:rsidRPr="00422F86">
              <w:rPr>
                <w:rFonts w:cs="Arial"/>
                <w:lang w:eastAsia="es-ES"/>
              </w:rPr>
              <w:t>Versión</w:t>
            </w:r>
          </w:p>
        </w:tc>
        <w:tc>
          <w:tcPr>
            <w:tcW w:w="0" w:type="auto"/>
            <w:shd w:val="clear" w:color="auto" w:fill="C0D7EC" w:themeFill="accent2" w:themeFillTint="66"/>
            <w:tcMar>
              <w:top w:w="0" w:type="dxa"/>
              <w:left w:w="108" w:type="dxa"/>
              <w:bottom w:w="0" w:type="dxa"/>
              <w:right w:w="108" w:type="dxa"/>
            </w:tcMar>
            <w:vAlign w:val="center"/>
          </w:tcPr>
          <w:p w14:paraId="57CD5821" w14:textId="77777777" w:rsidR="00D72805" w:rsidRPr="00422F86" w:rsidRDefault="00D72805" w:rsidP="006255BB">
            <w:pPr>
              <w:spacing w:before="60" w:after="60"/>
              <w:jc w:val="center"/>
              <w:rPr>
                <w:rFonts w:cs="Arial"/>
                <w:lang w:eastAsia="es-ES"/>
              </w:rPr>
            </w:pPr>
            <w:r w:rsidRPr="00422F86">
              <w:rPr>
                <w:rFonts w:cs="Arial"/>
                <w:lang w:eastAsia="es-ES"/>
              </w:rPr>
              <w:t>Fecha</w:t>
            </w:r>
          </w:p>
        </w:tc>
        <w:tc>
          <w:tcPr>
            <w:tcW w:w="0" w:type="auto"/>
            <w:shd w:val="clear" w:color="auto" w:fill="C0D7EC" w:themeFill="accent2" w:themeFillTint="66"/>
            <w:tcMar>
              <w:top w:w="0" w:type="dxa"/>
              <w:left w:w="108" w:type="dxa"/>
              <w:bottom w:w="0" w:type="dxa"/>
              <w:right w:w="108" w:type="dxa"/>
            </w:tcMar>
            <w:vAlign w:val="center"/>
          </w:tcPr>
          <w:p w14:paraId="7BBAC2ED" w14:textId="77777777" w:rsidR="00D72805" w:rsidRPr="00422F86" w:rsidRDefault="00D72805" w:rsidP="006255BB">
            <w:pPr>
              <w:spacing w:before="60" w:after="60"/>
              <w:jc w:val="center"/>
              <w:rPr>
                <w:rFonts w:cs="Arial"/>
                <w:lang w:eastAsia="es-ES"/>
              </w:rPr>
            </w:pPr>
            <w:r w:rsidRPr="00422F86">
              <w:rPr>
                <w:rFonts w:cs="Arial"/>
                <w:lang w:eastAsia="es-ES"/>
              </w:rPr>
              <w:t>Autor</w:t>
            </w:r>
          </w:p>
        </w:tc>
        <w:tc>
          <w:tcPr>
            <w:tcW w:w="2263" w:type="dxa"/>
            <w:shd w:val="clear" w:color="auto" w:fill="C0D7EC" w:themeFill="accent2" w:themeFillTint="66"/>
            <w:tcMar>
              <w:top w:w="0" w:type="dxa"/>
              <w:left w:w="108" w:type="dxa"/>
              <w:bottom w:w="0" w:type="dxa"/>
              <w:right w:w="108" w:type="dxa"/>
            </w:tcMar>
            <w:vAlign w:val="center"/>
          </w:tcPr>
          <w:p w14:paraId="46D4EF3D" w14:textId="77777777" w:rsidR="00D72805" w:rsidRPr="00422F86" w:rsidRDefault="00D72805" w:rsidP="006255BB">
            <w:pPr>
              <w:spacing w:before="60" w:after="60"/>
              <w:jc w:val="center"/>
              <w:rPr>
                <w:rFonts w:cs="Arial"/>
                <w:lang w:eastAsia="es-ES"/>
              </w:rPr>
            </w:pPr>
            <w:r w:rsidRPr="00422F86">
              <w:rPr>
                <w:rFonts w:cs="Arial"/>
                <w:lang w:eastAsia="es-ES"/>
              </w:rPr>
              <w:t>Descripción</w:t>
            </w:r>
          </w:p>
        </w:tc>
        <w:tc>
          <w:tcPr>
            <w:tcW w:w="1134" w:type="dxa"/>
            <w:shd w:val="clear" w:color="auto" w:fill="C0D7EC" w:themeFill="accent2" w:themeFillTint="66"/>
            <w:tcMar>
              <w:top w:w="0" w:type="dxa"/>
              <w:left w:w="108" w:type="dxa"/>
              <w:bottom w:w="0" w:type="dxa"/>
              <w:right w:w="108" w:type="dxa"/>
            </w:tcMar>
            <w:vAlign w:val="center"/>
          </w:tcPr>
          <w:p w14:paraId="71EADBC9" w14:textId="77777777" w:rsidR="00D72805" w:rsidRPr="00422F86" w:rsidRDefault="00D72805" w:rsidP="006255BB">
            <w:pPr>
              <w:spacing w:before="60" w:after="60"/>
              <w:jc w:val="center"/>
              <w:rPr>
                <w:rFonts w:cs="Arial"/>
                <w:lang w:eastAsia="es-ES"/>
              </w:rPr>
            </w:pPr>
            <w:r w:rsidRPr="00422F86">
              <w:rPr>
                <w:rFonts w:cs="Arial"/>
                <w:lang w:eastAsia="es-ES"/>
              </w:rPr>
              <w:t>Estado</w:t>
            </w:r>
          </w:p>
        </w:tc>
        <w:tc>
          <w:tcPr>
            <w:tcW w:w="2410" w:type="dxa"/>
            <w:shd w:val="clear" w:color="auto" w:fill="C0D7EC" w:themeFill="accent2" w:themeFillTint="66"/>
            <w:tcMar>
              <w:top w:w="0" w:type="dxa"/>
              <w:left w:w="108" w:type="dxa"/>
              <w:bottom w:w="0" w:type="dxa"/>
              <w:right w:w="108" w:type="dxa"/>
            </w:tcMar>
          </w:tcPr>
          <w:p w14:paraId="59FEAC0C" w14:textId="77777777" w:rsidR="00D72805" w:rsidRPr="00422F86" w:rsidRDefault="00D72805" w:rsidP="006255BB">
            <w:pPr>
              <w:spacing w:before="60" w:after="60"/>
              <w:jc w:val="center"/>
              <w:rPr>
                <w:rFonts w:cs="Arial"/>
                <w:lang w:eastAsia="es-ES"/>
              </w:rPr>
            </w:pPr>
            <w:r w:rsidRPr="00422F86">
              <w:rPr>
                <w:rFonts w:cs="Arial"/>
                <w:lang w:eastAsia="es-ES"/>
              </w:rPr>
              <w:t>Responsable de Revisión y/o Aprobación</w:t>
            </w:r>
          </w:p>
        </w:tc>
      </w:tr>
      <w:tr w:rsidR="00D72805" w:rsidRPr="00422F86" w14:paraId="2C8193F8" w14:textId="77777777" w:rsidTr="006255BB">
        <w:trPr>
          <w:trHeight w:val="648"/>
        </w:trPr>
        <w:tc>
          <w:tcPr>
            <w:tcW w:w="0" w:type="auto"/>
            <w:tcMar>
              <w:top w:w="0" w:type="dxa"/>
              <w:left w:w="108" w:type="dxa"/>
              <w:bottom w:w="0" w:type="dxa"/>
              <w:right w:w="108" w:type="dxa"/>
            </w:tcMar>
            <w:vAlign w:val="center"/>
          </w:tcPr>
          <w:p w14:paraId="20FE2D8B" w14:textId="77777777" w:rsidR="00D72805" w:rsidRPr="007412E6" w:rsidRDefault="00D72805" w:rsidP="006255BB">
            <w:pPr>
              <w:spacing w:before="60" w:after="60"/>
              <w:jc w:val="center"/>
              <w:rPr>
                <w:rFonts w:cs="Arial"/>
                <w:lang w:eastAsia="es-ES"/>
              </w:rPr>
            </w:pPr>
            <w:r w:rsidRPr="007412E6">
              <w:rPr>
                <w:rFonts w:cs="Arial"/>
                <w:lang w:eastAsia="es-ES"/>
              </w:rPr>
              <w:t>01</w:t>
            </w:r>
          </w:p>
        </w:tc>
        <w:tc>
          <w:tcPr>
            <w:tcW w:w="0" w:type="auto"/>
            <w:tcMar>
              <w:top w:w="0" w:type="dxa"/>
              <w:left w:w="108" w:type="dxa"/>
              <w:bottom w:w="0" w:type="dxa"/>
              <w:right w:w="108" w:type="dxa"/>
            </w:tcMar>
            <w:vAlign w:val="center"/>
          </w:tcPr>
          <w:p w14:paraId="5225E89D" w14:textId="77777777" w:rsidR="00D72805" w:rsidRPr="007412E6" w:rsidRDefault="00D72805" w:rsidP="006255BB">
            <w:pPr>
              <w:spacing w:before="60" w:after="60"/>
              <w:jc w:val="center"/>
              <w:rPr>
                <w:rFonts w:cs="Arial"/>
                <w:lang w:eastAsia="es-ES"/>
              </w:rPr>
            </w:pPr>
            <w:r w:rsidRPr="007412E6">
              <w:rPr>
                <w:rFonts w:cs="Arial"/>
                <w:lang w:eastAsia="es-ES"/>
              </w:rPr>
              <w:t>1.0</w:t>
            </w:r>
          </w:p>
        </w:tc>
        <w:tc>
          <w:tcPr>
            <w:tcW w:w="0" w:type="auto"/>
            <w:tcMar>
              <w:top w:w="0" w:type="dxa"/>
              <w:left w:w="108" w:type="dxa"/>
              <w:bottom w:w="0" w:type="dxa"/>
              <w:right w:w="108" w:type="dxa"/>
            </w:tcMar>
            <w:vAlign w:val="center"/>
          </w:tcPr>
          <w:p w14:paraId="1359B4F1" w14:textId="071AA219" w:rsidR="00D72805" w:rsidRPr="007412E6" w:rsidRDefault="0005450F" w:rsidP="006255BB">
            <w:pPr>
              <w:spacing w:before="60" w:after="60"/>
              <w:jc w:val="center"/>
              <w:rPr>
                <w:rFonts w:cs="Arial"/>
                <w:lang w:eastAsia="es-ES"/>
              </w:rPr>
            </w:pPr>
            <w:r>
              <w:rPr>
                <w:rFonts w:cs="Arial"/>
                <w:lang w:eastAsia="es-ES"/>
              </w:rPr>
              <w:t>23</w:t>
            </w:r>
            <w:r w:rsidR="00D72805" w:rsidRPr="007412E6">
              <w:rPr>
                <w:rFonts w:cs="Arial"/>
                <w:lang w:eastAsia="es-ES"/>
              </w:rPr>
              <w:t>/05/2016</w:t>
            </w:r>
          </w:p>
        </w:tc>
        <w:tc>
          <w:tcPr>
            <w:tcW w:w="0" w:type="auto"/>
            <w:tcMar>
              <w:top w:w="0" w:type="dxa"/>
              <w:left w:w="108" w:type="dxa"/>
              <w:bottom w:w="0" w:type="dxa"/>
              <w:right w:w="108" w:type="dxa"/>
            </w:tcMar>
            <w:vAlign w:val="center"/>
          </w:tcPr>
          <w:p w14:paraId="737F3639" w14:textId="3A9A5351" w:rsidR="00D72805" w:rsidRPr="007412E6" w:rsidRDefault="00D72805" w:rsidP="006255BB">
            <w:pPr>
              <w:spacing w:before="60" w:after="60"/>
              <w:jc w:val="center"/>
              <w:rPr>
                <w:rFonts w:cs="Arial"/>
                <w:lang w:eastAsia="es-ES"/>
              </w:rPr>
            </w:pPr>
            <w:r w:rsidRPr="007412E6">
              <w:rPr>
                <w:rFonts w:cs="Arial"/>
                <w:lang w:eastAsia="es-ES"/>
              </w:rPr>
              <w:t>CV</w:t>
            </w:r>
            <w:r w:rsidR="0036746D" w:rsidRPr="007412E6">
              <w:rPr>
                <w:rFonts w:cs="Arial"/>
                <w:lang w:eastAsia="es-ES"/>
              </w:rPr>
              <w:t xml:space="preserve"> / JS</w:t>
            </w:r>
          </w:p>
        </w:tc>
        <w:tc>
          <w:tcPr>
            <w:tcW w:w="2263" w:type="dxa"/>
            <w:tcMar>
              <w:top w:w="0" w:type="dxa"/>
              <w:left w:w="108" w:type="dxa"/>
              <w:bottom w:w="0" w:type="dxa"/>
              <w:right w:w="108" w:type="dxa"/>
            </w:tcMar>
            <w:vAlign w:val="center"/>
          </w:tcPr>
          <w:p w14:paraId="72501D25" w14:textId="77777777" w:rsidR="00D72805" w:rsidRPr="007412E6" w:rsidRDefault="00D72805" w:rsidP="006255BB">
            <w:pPr>
              <w:spacing w:before="60" w:after="60"/>
              <w:jc w:val="center"/>
              <w:rPr>
                <w:rFonts w:cs="Arial"/>
                <w:lang w:eastAsia="es-ES"/>
              </w:rPr>
            </w:pPr>
            <w:r w:rsidRPr="007412E6">
              <w:rPr>
                <w:rFonts w:cs="Arial"/>
                <w:lang w:eastAsia="es-ES"/>
              </w:rPr>
              <w:t>Versión Preliminar con revisión de QA</w:t>
            </w:r>
          </w:p>
        </w:tc>
        <w:tc>
          <w:tcPr>
            <w:tcW w:w="1134" w:type="dxa"/>
            <w:tcMar>
              <w:top w:w="0" w:type="dxa"/>
              <w:left w:w="108" w:type="dxa"/>
              <w:bottom w:w="0" w:type="dxa"/>
              <w:right w:w="108" w:type="dxa"/>
            </w:tcMar>
            <w:vAlign w:val="center"/>
          </w:tcPr>
          <w:p w14:paraId="067AF8C6" w14:textId="77777777" w:rsidR="00D72805" w:rsidRPr="007412E6" w:rsidRDefault="00D72805" w:rsidP="006255BB">
            <w:pPr>
              <w:spacing w:before="60" w:after="60"/>
              <w:jc w:val="center"/>
              <w:rPr>
                <w:rFonts w:cs="Arial"/>
                <w:lang w:eastAsia="es-ES"/>
              </w:rPr>
            </w:pPr>
            <w:r w:rsidRPr="007412E6">
              <w:rPr>
                <w:rFonts w:cs="Arial"/>
                <w:lang w:eastAsia="es-ES"/>
              </w:rPr>
              <w:t>Revisado</w:t>
            </w:r>
          </w:p>
        </w:tc>
        <w:tc>
          <w:tcPr>
            <w:tcW w:w="2410" w:type="dxa"/>
            <w:tcMar>
              <w:top w:w="0" w:type="dxa"/>
              <w:left w:w="108" w:type="dxa"/>
              <w:bottom w:w="0" w:type="dxa"/>
              <w:right w:w="108" w:type="dxa"/>
            </w:tcMar>
            <w:vAlign w:val="center"/>
          </w:tcPr>
          <w:p w14:paraId="36A67FCC" w14:textId="243C50FE" w:rsidR="00D72805" w:rsidRPr="007412E6" w:rsidRDefault="006255BB" w:rsidP="006255BB">
            <w:pPr>
              <w:spacing w:before="60" w:after="60"/>
              <w:jc w:val="center"/>
              <w:rPr>
                <w:rFonts w:cs="Arial"/>
                <w:lang w:eastAsia="es-ES"/>
              </w:rPr>
            </w:pPr>
            <w:r w:rsidRPr="007412E6">
              <w:rPr>
                <w:rFonts w:cs="Arial"/>
                <w:lang w:eastAsia="es-ES"/>
              </w:rPr>
              <w:t>GM</w:t>
            </w:r>
            <w:r w:rsidR="0036746D" w:rsidRPr="007412E6">
              <w:rPr>
                <w:rFonts w:cs="Arial"/>
                <w:lang w:eastAsia="es-ES"/>
              </w:rPr>
              <w:t xml:space="preserve"> / PN</w:t>
            </w:r>
          </w:p>
        </w:tc>
      </w:tr>
      <w:tr w:rsidR="00D72805" w:rsidRPr="00422F86" w14:paraId="2062D815" w14:textId="77777777" w:rsidTr="006255BB">
        <w:tc>
          <w:tcPr>
            <w:tcW w:w="0" w:type="auto"/>
            <w:tcMar>
              <w:top w:w="0" w:type="dxa"/>
              <w:left w:w="108" w:type="dxa"/>
              <w:bottom w:w="0" w:type="dxa"/>
              <w:right w:w="108" w:type="dxa"/>
            </w:tcMar>
            <w:vAlign w:val="center"/>
          </w:tcPr>
          <w:p w14:paraId="0216694A" w14:textId="506F9E4C"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0D1E758" w14:textId="1EE4F3F4" w:rsidR="00D72805" w:rsidRPr="00422F86"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FA4DBEE" w14:textId="65C3AD8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72963CCF" w14:textId="0C8858CF"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08A7BB14" w14:textId="17DCCBEF"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25C094B5" w14:textId="17183CA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68159E32" w14:textId="6F0111E4" w:rsidR="00D72805" w:rsidRDefault="00D72805" w:rsidP="006255BB">
            <w:pPr>
              <w:spacing w:before="60" w:after="60"/>
              <w:jc w:val="center"/>
              <w:rPr>
                <w:rFonts w:cs="Arial"/>
                <w:lang w:eastAsia="es-ES"/>
              </w:rPr>
            </w:pPr>
          </w:p>
        </w:tc>
      </w:tr>
      <w:tr w:rsidR="00D72805" w:rsidRPr="00422F86" w14:paraId="68167CB2" w14:textId="77777777" w:rsidTr="006255BB">
        <w:tc>
          <w:tcPr>
            <w:tcW w:w="0" w:type="auto"/>
            <w:tcMar>
              <w:top w:w="0" w:type="dxa"/>
              <w:left w:w="108" w:type="dxa"/>
              <w:bottom w:w="0" w:type="dxa"/>
              <w:right w:w="108" w:type="dxa"/>
            </w:tcMar>
            <w:vAlign w:val="center"/>
          </w:tcPr>
          <w:p w14:paraId="0B085109" w14:textId="39F82F13"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59196A9C" w14:textId="6B190596"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3F1BC02F" w14:textId="5170AFE7" w:rsidR="00D72805" w:rsidRDefault="00D72805" w:rsidP="006255BB">
            <w:pPr>
              <w:spacing w:before="60" w:after="60"/>
              <w:jc w:val="center"/>
              <w:rPr>
                <w:rFonts w:cs="Arial"/>
                <w:lang w:eastAsia="es-ES"/>
              </w:rPr>
            </w:pPr>
          </w:p>
        </w:tc>
        <w:tc>
          <w:tcPr>
            <w:tcW w:w="0" w:type="auto"/>
            <w:tcMar>
              <w:top w:w="0" w:type="dxa"/>
              <w:left w:w="108" w:type="dxa"/>
              <w:bottom w:w="0" w:type="dxa"/>
              <w:right w:w="108" w:type="dxa"/>
            </w:tcMar>
            <w:vAlign w:val="center"/>
          </w:tcPr>
          <w:p w14:paraId="26A898ED" w14:textId="0FF552A8" w:rsidR="00D72805" w:rsidRDefault="00D72805" w:rsidP="006255BB">
            <w:pPr>
              <w:spacing w:before="60" w:after="60"/>
              <w:jc w:val="center"/>
              <w:rPr>
                <w:rFonts w:cs="Arial"/>
                <w:lang w:eastAsia="es-ES"/>
              </w:rPr>
            </w:pPr>
          </w:p>
        </w:tc>
        <w:tc>
          <w:tcPr>
            <w:tcW w:w="2263" w:type="dxa"/>
            <w:tcMar>
              <w:top w:w="0" w:type="dxa"/>
              <w:left w:w="108" w:type="dxa"/>
              <w:bottom w:w="0" w:type="dxa"/>
              <w:right w:w="108" w:type="dxa"/>
            </w:tcMar>
            <w:vAlign w:val="center"/>
          </w:tcPr>
          <w:p w14:paraId="2CFF8B60" w14:textId="6B149718" w:rsidR="00D72805" w:rsidRPr="00422F86" w:rsidRDefault="00D72805" w:rsidP="006255BB">
            <w:pPr>
              <w:spacing w:before="60" w:after="60"/>
              <w:jc w:val="center"/>
              <w:rPr>
                <w:rFonts w:cs="Arial"/>
                <w:lang w:eastAsia="es-ES"/>
              </w:rPr>
            </w:pPr>
          </w:p>
        </w:tc>
        <w:tc>
          <w:tcPr>
            <w:tcW w:w="1134" w:type="dxa"/>
            <w:tcMar>
              <w:top w:w="0" w:type="dxa"/>
              <w:left w:w="108" w:type="dxa"/>
              <w:bottom w:w="0" w:type="dxa"/>
              <w:right w:w="108" w:type="dxa"/>
            </w:tcMar>
            <w:vAlign w:val="center"/>
          </w:tcPr>
          <w:p w14:paraId="62929C18" w14:textId="7EE9D16F" w:rsidR="00D72805" w:rsidRDefault="00D72805" w:rsidP="006255BB">
            <w:pPr>
              <w:spacing w:before="60" w:after="60"/>
              <w:jc w:val="center"/>
              <w:rPr>
                <w:rFonts w:cs="Arial"/>
                <w:lang w:eastAsia="es-ES"/>
              </w:rPr>
            </w:pPr>
          </w:p>
        </w:tc>
        <w:tc>
          <w:tcPr>
            <w:tcW w:w="2410" w:type="dxa"/>
            <w:tcMar>
              <w:top w:w="0" w:type="dxa"/>
              <w:left w:w="108" w:type="dxa"/>
              <w:bottom w:w="0" w:type="dxa"/>
              <w:right w:w="108" w:type="dxa"/>
            </w:tcMar>
            <w:vAlign w:val="center"/>
          </w:tcPr>
          <w:p w14:paraId="2D7B23BB" w14:textId="6518AE76" w:rsidR="00D72805" w:rsidRDefault="00D72805" w:rsidP="006255BB">
            <w:pPr>
              <w:spacing w:before="60" w:after="60"/>
              <w:jc w:val="center"/>
              <w:rPr>
                <w:rFonts w:cs="Arial"/>
                <w:lang w:eastAsia="es-ES"/>
              </w:rPr>
            </w:pPr>
          </w:p>
        </w:tc>
      </w:tr>
    </w:tbl>
    <w:p w14:paraId="41BAA89B" w14:textId="77777777" w:rsidR="00D72805" w:rsidRDefault="00D72805" w:rsidP="00D72805">
      <w:pPr>
        <w:rPr>
          <w:rFonts w:cs="Arial"/>
          <w:b/>
          <w:bCs/>
          <w:caps/>
          <w:sz w:val="24"/>
          <w:szCs w:val="24"/>
          <w:lang w:eastAsia="es-ES"/>
        </w:rPr>
      </w:pPr>
    </w:p>
    <w:p w14:paraId="30E32A63" w14:textId="77777777" w:rsidR="00D72805" w:rsidRPr="00422F86" w:rsidRDefault="00D72805" w:rsidP="00D72805">
      <w:pPr>
        <w:rPr>
          <w:rFonts w:cs="Arial"/>
          <w:b/>
          <w:lang w:eastAsia="es-ES"/>
        </w:rPr>
      </w:pPr>
      <w:r w:rsidRPr="00422F86">
        <w:rPr>
          <w:rFonts w:cs="Arial"/>
          <w:b/>
          <w:lang w:eastAsia="es-ES"/>
        </w:rPr>
        <w:t>Autor(es):</w:t>
      </w:r>
    </w:p>
    <w:p w14:paraId="15DDD6E8" w14:textId="645F1D3B" w:rsidR="00D72805" w:rsidRDefault="00D72805" w:rsidP="006631C2">
      <w:pPr>
        <w:pStyle w:val="Prrafodelista"/>
        <w:numPr>
          <w:ilvl w:val="0"/>
          <w:numId w:val="23"/>
        </w:numPr>
        <w:rPr>
          <w:rFonts w:cs="Arial"/>
          <w:sz w:val="24"/>
          <w:lang w:eastAsia="es-ES"/>
        </w:rPr>
      </w:pPr>
      <w:r w:rsidRPr="006631C2">
        <w:rPr>
          <w:rFonts w:cs="Arial"/>
          <w:sz w:val="24"/>
          <w:lang w:eastAsia="es-ES"/>
        </w:rPr>
        <w:t>CV: Carlos Vílchez</w:t>
      </w:r>
    </w:p>
    <w:p w14:paraId="2FF14237" w14:textId="06A80D82" w:rsidR="00644154" w:rsidRDefault="00644154" w:rsidP="006631C2">
      <w:pPr>
        <w:pStyle w:val="Prrafodelista"/>
        <w:numPr>
          <w:ilvl w:val="0"/>
          <w:numId w:val="23"/>
        </w:numPr>
        <w:rPr>
          <w:rFonts w:cs="Arial"/>
          <w:sz w:val="24"/>
          <w:lang w:eastAsia="es-ES"/>
        </w:rPr>
      </w:pPr>
      <w:r>
        <w:rPr>
          <w:rFonts w:cs="Arial"/>
          <w:sz w:val="24"/>
          <w:lang w:eastAsia="es-ES"/>
        </w:rPr>
        <w:t>JS: Jhonatan Salvatierra</w:t>
      </w:r>
    </w:p>
    <w:p w14:paraId="7A8A4BEF" w14:textId="7A80B93A" w:rsidR="00D72805" w:rsidRPr="00422F86" w:rsidRDefault="00D72805" w:rsidP="00D72805">
      <w:pPr>
        <w:rPr>
          <w:rFonts w:cs="Arial"/>
          <w:lang w:eastAsia="es-ES"/>
        </w:rPr>
      </w:pPr>
    </w:p>
    <w:p w14:paraId="268FFEDF" w14:textId="77777777" w:rsidR="00D72805" w:rsidRPr="00422F86" w:rsidRDefault="00D72805" w:rsidP="00D72805">
      <w:pPr>
        <w:rPr>
          <w:rFonts w:cs="Arial"/>
          <w:b/>
          <w:lang w:eastAsia="es-ES"/>
        </w:rPr>
      </w:pPr>
      <w:r w:rsidRPr="00422F86">
        <w:rPr>
          <w:rFonts w:cs="Arial"/>
          <w:b/>
          <w:lang w:eastAsia="es-ES"/>
        </w:rPr>
        <w:t>Revisor</w:t>
      </w:r>
      <w:r>
        <w:rPr>
          <w:rFonts w:cs="Arial"/>
          <w:b/>
          <w:lang w:eastAsia="es-ES"/>
        </w:rPr>
        <w:t>(</w:t>
      </w:r>
      <w:r w:rsidRPr="00422F86">
        <w:rPr>
          <w:rFonts w:cs="Arial"/>
          <w:b/>
          <w:lang w:eastAsia="es-ES"/>
        </w:rPr>
        <w:t>es</w:t>
      </w:r>
      <w:r>
        <w:rPr>
          <w:rFonts w:cs="Arial"/>
          <w:b/>
          <w:lang w:eastAsia="es-ES"/>
        </w:rPr>
        <w:t>)</w:t>
      </w:r>
      <w:r w:rsidRPr="00422F86">
        <w:rPr>
          <w:rFonts w:cs="Arial"/>
          <w:b/>
          <w:lang w:eastAsia="es-ES"/>
        </w:rPr>
        <w:t xml:space="preserve"> </w:t>
      </w:r>
      <w:r>
        <w:rPr>
          <w:rFonts w:cs="Arial"/>
          <w:b/>
          <w:lang w:eastAsia="es-ES"/>
        </w:rPr>
        <w:t>Institución:</w:t>
      </w:r>
    </w:p>
    <w:p w14:paraId="5AFB30C2" w14:textId="77777777" w:rsidR="006631C2" w:rsidRPr="006631C2" w:rsidRDefault="006631C2" w:rsidP="006631C2">
      <w:pPr>
        <w:pStyle w:val="Prrafodelista"/>
        <w:numPr>
          <w:ilvl w:val="0"/>
          <w:numId w:val="24"/>
        </w:numPr>
        <w:rPr>
          <w:rFonts w:cs="Arial"/>
          <w:lang w:eastAsia="es-ES"/>
        </w:rPr>
      </w:pPr>
      <w:r>
        <w:rPr>
          <w:rFonts w:cs="Arial"/>
          <w:sz w:val="24"/>
          <w:lang w:eastAsia="es-ES"/>
        </w:rPr>
        <w:t xml:space="preserve">GM: </w:t>
      </w:r>
      <w:r w:rsidRPr="006631C2">
        <w:rPr>
          <w:rFonts w:cs="Arial"/>
          <w:sz w:val="24"/>
          <w:lang w:eastAsia="es-ES"/>
        </w:rPr>
        <w:t xml:space="preserve">Gerson Moghtader </w:t>
      </w:r>
    </w:p>
    <w:p w14:paraId="264C913F" w14:textId="40C2BFB5" w:rsidR="006631C2" w:rsidRPr="006631C2" w:rsidRDefault="00644154" w:rsidP="006631C2">
      <w:pPr>
        <w:pStyle w:val="Prrafodelista"/>
        <w:numPr>
          <w:ilvl w:val="0"/>
          <w:numId w:val="24"/>
        </w:numPr>
        <w:rPr>
          <w:rFonts w:cs="Arial"/>
          <w:lang w:eastAsia="es-ES"/>
        </w:rPr>
      </w:pPr>
      <w:r>
        <w:rPr>
          <w:rFonts w:cs="Arial"/>
          <w:sz w:val="24"/>
          <w:lang w:eastAsia="es-ES"/>
        </w:rPr>
        <w:t>PN: Paolo Novoa</w:t>
      </w:r>
    </w:p>
    <w:p w14:paraId="7D316BFA" w14:textId="653B12C9" w:rsidR="00D72805" w:rsidRPr="006631C2" w:rsidRDefault="00D72805" w:rsidP="006631C2">
      <w:pPr>
        <w:ind w:left="360"/>
        <w:rPr>
          <w:rFonts w:cs="Arial"/>
          <w:lang w:eastAsia="es-ES"/>
        </w:rPr>
      </w:pPr>
      <w:r w:rsidRPr="006631C2">
        <w:rPr>
          <w:rFonts w:cs="Arial"/>
          <w:lang w:eastAsia="es-ES"/>
        </w:rPr>
        <w:tab/>
      </w:r>
    </w:p>
    <w:p w14:paraId="6C085426" w14:textId="77777777" w:rsidR="00D72805" w:rsidRDefault="00D72805" w:rsidP="00D72805">
      <w:pPr>
        <w:pStyle w:val="GPNormal"/>
      </w:pPr>
    </w:p>
    <w:p w14:paraId="1691193D" w14:textId="77777777" w:rsidR="00D72805" w:rsidRDefault="00D72805" w:rsidP="00D72805">
      <w:pPr>
        <w:pStyle w:val="GPNormal"/>
      </w:pPr>
    </w:p>
    <w:p w14:paraId="5781EE22" w14:textId="77777777" w:rsidR="00D72805" w:rsidRDefault="00D72805" w:rsidP="00D72805">
      <w:pPr>
        <w:pStyle w:val="GPNormal"/>
      </w:pPr>
    </w:p>
    <w:p w14:paraId="2E99784D" w14:textId="77777777" w:rsidR="00D72805" w:rsidRDefault="00D72805" w:rsidP="00D72805">
      <w:pPr>
        <w:pStyle w:val="GPNormal"/>
      </w:pPr>
    </w:p>
    <w:p w14:paraId="50A8F5AB" w14:textId="77777777" w:rsidR="00D72805" w:rsidRDefault="00D72805" w:rsidP="00D72805">
      <w:pPr>
        <w:pStyle w:val="GPNormal"/>
      </w:pPr>
    </w:p>
    <w:p w14:paraId="7CE576D6" w14:textId="77777777" w:rsidR="00D72805" w:rsidRDefault="00D72805" w:rsidP="00D72805">
      <w:pPr>
        <w:pStyle w:val="GPNormal"/>
      </w:pPr>
    </w:p>
    <w:p w14:paraId="0A0CE828" w14:textId="77777777" w:rsidR="00D72805" w:rsidRDefault="00D72805" w:rsidP="00D72805">
      <w:pPr>
        <w:pStyle w:val="GPNormal"/>
      </w:pPr>
    </w:p>
    <w:p w14:paraId="2C32F61D" w14:textId="77777777" w:rsidR="00D72805" w:rsidRDefault="00D72805" w:rsidP="00D72805">
      <w:pPr>
        <w:pStyle w:val="GPNormal"/>
      </w:pPr>
    </w:p>
    <w:p w14:paraId="3A187720" w14:textId="77777777" w:rsidR="00D72805" w:rsidRDefault="00D72805" w:rsidP="00D72805">
      <w:pPr>
        <w:pStyle w:val="GPNormal"/>
      </w:pPr>
    </w:p>
    <w:p w14:paraId="579ED021" w14:textId="77777777" w:rsidR="00D72805" w:rsidRDefault="00D72805" w:rsidP="00D72805">
      <w:pPr>
        <w:pStyle w:val="GPNormal"/>
      </w:pPr>
    </w:p>
    <w:p w14:paraId="02A36319" w14:textId="77777777" w:rsidR="00D72805" w:rsidRDefault="00D72805" w:rsidP="00D72805">
      <w:pPr>
        <w:pStyle w:val="GPNormal"/>
      </w:pPr>
    </w:p>
    <w:p w14:paraId="511D7924" w14:textId="77777777" w:rsidR="00D72805" w:rsidRDefault="00D72805" w:rsidP="00D72805">
      <w:pPr>
        <w:pStyle w:val="GPNormal"/>
      </w:pPr>
    </w:p>
    <w:p w14:paraId="72BD49B9" w14:textId="77777777" w:rsidR="00D72805" w:rsidRDefault="00D72805" w:rsidP="00D72805">
      <w:pPr>
        <w:pStyle w:val="GPNormal"/>
      </w:pPr>
    </w:p>
    <w:p w14:paraId="3C7FED9F" w14:textId="0C137182" w:rsidR="00D72805" w:rsidRDefault="00D72805" w:rsidP="00BD1B55">
      <w:pPr>
        <w:pStyle w:val="GPNormal"/>
        <w:jc w:val="left"/>
      </w:pPr>
    </w:p>
    <w:p w14:paraId="12CBB36C" w14:textId="77777777" w:rsidR="00D72805" w:rsidRDefault="00D72805" w:rsidP="00D72805">
      <w:pPr>
        <w:pStyle w:val="GPNormal"/>
      </w:pPr>
    </w:p>
    <w:p w14:paraId="2BAEF4BA" w14:textId="77777777" w:rsidR="00D72805" w:rsidRDefault="00D72805" w:rsidP="00D72805">
      <w:pPr>
        <w:pStyle w:val="GPNormal"/>
        <w:rPr>
          <w:noProof w:val="0"/>
        </w:rPr>
      </w:pPr>
      <w:r>
        <w:rPr>
          <w:noProof w:val="0"/>
        </w:rPr>
        <w:t>TABLA DE CONTENIDO</w:t>
      </w:r>
      <w:bookmarkEnd w:id="0"/>
      <w:bookmarkEnd w:id="1"/>
      <w:bookmarkEnd w:id="2"/>
    </w:p>
    <w:p w14:paraId="71EF49C7" w14:textId="77777777" w:rsidR="00D72805" w:rsidRPr="004D6BC4" w:rsidRDefault="00D72805"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r w:rsidRPr="002C78E6">
        <w:rPr>
          <w:b w:val="0"/>
          <w:bCs w:val="0"/>
          <w:caps w:val="0"/>
        </w:rPr>
        <w:fldChar w:fldCharType="begin"/>
      </w:r>
      <w:r w:rsidRPr="002C78E6">
        <w:rPr>
          <w:b w:val="0"/>
          <w:bCs w:val="0"/>
          <w:caps w:val="0"/>
        </w:rPr>
        <w:instrText xml:space="preserve"> TOC \o "1-4" \h \z \u </w:instrText>
      </w:r>
      <w:r w:rsidRPr="002C78E6">
        <w:rPr>
          <w:b w:val="0"/>
          <w:bCs w:val="0"/>
          <w:caps w:val="0"/>
        </w:rPr>
        <w:fldChar w:fldCharType="separate"/>
      </w:r>
      <w:hyperlink w:anchor="_Toc430547984" w:history="1">
        <w:r w:rsidRPr="004D6BC4">
          <w:rPr>
            <w:rStyle w:val="Hipervnculo"/>
            <w:noProof/>
          </w:rPr>
          <w:t>1.</w:t>
        </w:r>
        <w:r w:rsidRPr="004D6BC4">
          <w:rPr>
            <w:rFonts w:asciiTheme="minorHAnsi" w:eastAsiaTheme="minorEastAsia" w:hAnsiTheme="minorHAnsi" w:cstheme="minorBidi"/>
            <w:b w:val="0"/>
            <w:bCs w:val="0"/>
            <w:caps w:val="0"/>
            <w:noProof/>
            <w:szCs w:val="22"/>
            <w:lang w:eastAsia="es-PE"/>
          </w:rPr>
          <w:tab/>
        </w:r>
        <w:r w:rsidRPr="004D6BC4">
          <w:rPr>
            <w:rStyle w:val="Hipervnculo"/>
            <w:noProof/>
          </w:rPr>
          <w:t>INTRODUCCIÓN</w:t>
        </w:r>
        <w:r w:rsidRPr="004D6BC4">
          <w:rPr>
            <w:noProof/>
            <w:webHidden/>
          </w:rPr>
          <w:tab/>
        </w:r>
        <w:r w:rsidRPr="004D6BC4">
          <w:rPr>
            <w:noProof/>
            <w:webHidden/>
          </w:rPr>
          <w:fldChar w:fldCharType="begin"/>
        </w:r>
        <w:r w:rsidRPr="004D6BC4">
          <w:rPr>
            <w:noProof/>
            <w:webHidden/>
          </w:rPr>
          <w:instrText xml:space="preserve"> PAGEREF _Toc430547984 \h </w:instrText>
        </w:r>
        <w:r w:rsidRPr="004D6BC4">
          <w:rPr>
            <w:noProof/>
            <w:webHidden/>
          </w:rPr>
        </w:r>
        <w:r w:rsidRPr="004D6BC4">
          <w:rPr>
            <w:noProof/>
            <w:webHidden/>
          </w:rPr>
          <w:fldChar w:fldCharType="separate"/>
        </w:r>
        <w:r w:rsidRPr="004D6BC4">
          <w:rPr>
            <w:noProof/>
            <w:webHidden/>
          </w:rPr>
          <w:t>5</w:t>
        </w:r>
        <w:r w:rsidRPr="004D6BC4">
          <w:rPr>
            <w:noProof/>
            <w:webHidden/>
          </w:rPr>
          <w:fldChar w:fldCharType="end"/>
        </w:r>
      </w:hyperlink>
    </w:p>
    <w:p w14:paraId="03EE38B4"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5" w:history="1">
        <w:r w:rsidR="00D72805" w:rsidRPr="004D6BC4">
          <w:rPr>
            <w:rStyle w:val="Hipervnculo"/>
          </w:rPr>
          <w:t>1.1.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PROPÓSITO DEL PLAN</w:t>
        </w:r>
        <w:r w:rsidR="00D72805" w:rsidRPr="004D6BC4">
          <w:rPr>
            <w:webHidden/>
          </w:rPr>
          <w:tab/>
        </w:r>
        <w:r w:rsidR="00D72805" w:rsidRPr="004D6BC4">
          <w:rPr>
            <w:webHidden/>
          </w:rPr>
          <w:fldChar w:fldCharType="begin"/>
        </w:r>
        <w:r w:rsidR="00D72805" w:rsidRPr="004D6BC4">
          <w:rPr>
            <w:webHidden/>
          </w:rPr>
          <w:instrText xml:space="preserve"> PAGEREF _Toc430547985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650209F6"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6" w:history="1">
        <w:r w:rsidR="00D72805" w:rsidRPr="004D6BC4">
          <w:rPr>
            <w:rStyle w:val="Hipervnculo"/>
          </w:rPr>
          <w:t>1.2.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TERMINOS Y DEFINICIONES</w:t>
        </w:r>
        <w:r w:rsidR="00D72805" w:rsidRPr="004D6BC4">
          <w:rPr>
            <w:webHidden/>
          </w:rPr>
          <w:tab/>
        </w:r>
        <w:r w:rsidR="00D72805" w:rsidRPr="004D6BC4">
          <w:rPr>
            <w:webHidden/>
          </w:rPr>
          <w:fldChar w:fldCharType="begin"/>
        </w:r>
        <w:r w:rsidR="00D72805" w:rsidRPr="004D6BC4">
          <w:rPr>
            <w:webHidden/>
          </w:rPr>
          <w:instrText xml:space="preserve"> PAGEREF _Toc430547986 \h </w:instrText>
        </w:r>
        <w:r w:rsidR="00D72805" w:rsidRPr="004D6BC4">
          <w:rPr>
            <w:webHidden/>
          </w:rPr>
        </w:r>
        <w:r w:rsidR="00D72805" w:rsidRPr="004D6BC4">
          <w:rPr>
            <w:webHidden/>
          </w:rPr>
          <w:fldChar w:fldCharType="separate"/>
        </w:r>
        <w:r w:rsidR="00D72805" w:rsidRPr="004D6BC4">
          <w:rPr>
            <w:webHidden/>
          </w:rPr>
          <w:t>5</w:t>
        </w:r>
        <w:r w:rsidR="00D72805" w:rsidRPr="004D6BC4">
          <w:rPr>
            <w:webHidden/>
          </w:rPr>
          <w:fldChar w:fldCharType="end"/>
        </w:r>
      </w:hyperlink>
    </w:p>
    <w:p w14:paraId="1A450187"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87" w:history="1">
        <w:r w:rsidR="00D72805" w:rsidRPr="004D6BC4">
          <w:rPr>
            <w:rStyle w:val="Hipervnculo"/>
          </w:rPr>
          <w:t>1.3.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REFERENCIAS</w:t>
        </w:r>
        <w:r w:rsidR="00D72805" w:rsidRPr="004D6BC4">
          <w:rPr>
            <w:webHidden/>
          </w:rPr>
          <w:tab/>
        </w:r>
        <w:r w:rsidR="00D72805" w:rsidRPr="004D6BC4">
          <w:rPr>
            <w:webHidden/>
          </w:rPr>
          <w:fldChar w:fldCharType="begin"/>
        </w:r>
        <w:r w:rsidR="00D72805" w:rsidRPr="004D6BC4">
          <w:rPr>
            <w:webHidden/>
          </w:rPr>
          <w:instrText xml:space="preserve"> PAGEREF _Toc430547987 \h </w:instrText>
        </w:r>
        <w:r w:rsidR="00D72805" w:rsidRPr="004D6BC4">
          <w:rPr>
            <w:webHidden/>
          </w:rPr>
        </w:r>
        <w:r w:rsidR="00D72805" w:rsidRPr="004D6BC4">
          <w:rPr>
            <w:webHidden/>
          </w:rPr>
          <w:fldChar w:fldCharType="separate"/>
        </w:r>
        <w:r w:rsidR="00D72805" w:rsidRPr="004D6BC4">
          <w:rPr>
            <w:webHidden/>
          </w:rPr>
          <w:t>6</w:t>
        </w:r>
        <w:r w:rsidR="00D72805" w:rsidRPr="004D6BC4">
          <w:rPr>
            <w:webHidden/>
          </w:rPr>
          <w:fldChar w:fldCharType="end"/>
        </w:r>
      </w:hyperlink>
    </w:p>
    <w:p w14:paraId="645865BE"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8" w:history="1">
        <w:r w:rsidR="00D72805" w:rsidRPr="004D6BC4">
          <w:rPr>
            <w:rStyle w:val="Hipervnculo"/>
            <w:noProof/>
          </w:rPr>
          <w:t>2.</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RESUMEN EJECUTIVO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_Toc430547988 \h </w:instrText>
        </w:r>
        <w:r w:rsidR="00D72805" w:rsidRPr="004D6BC4">
          <w:rPr>
            <w:noProof/>
            <w:webHidden/>
          </w:rPr>
        </w:r>
        <w:r w:rsidR="00D72805" w:rsidRPr="004D6BC4">
          <w:rPr>
            <w:noProof/>
            <w:webHidden/>
          </w:rPr>
          <w:fldChar w:fldCharType="separate"/>
        </w:r>
        <w:r w:rsidR="00D72805" w:rsidRPr="004D6BC4">
          <w:rPr>
            <w:noProof/>
            <w:webHidden/>
          </w:rPr>
          <w:t>7</w:t>
        </w:r>
        <w:r w:rsidR="00D72805" w:rsidRPr="004D6BC4">
          <w:rPr>
            <w:noProof/>
            <w:webHidden/>
          </w:rPr>
          <w:fldChar w:fldCharType="end"/>
        </w:r>
      </w:hyperlink>
    </w:p>
    <w:p w14:paraId="2E4411BA"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89" w:history="1">
        <w:r w:rsidR="00D72805" w:rsidRPr="004D6BC4">
          <w:rPr>
            <w:rStyle w:val="Hipervnculo"/>
            <w:noProof/>
          </w:rPr>
          <w:t>3.</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ANTECEDENTES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_Toc430547989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0468CF09"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0" w:history="1">
        <w:r w:rsidR="00D72805" w:rsidRPr="004D6BC4">
          <w:rPr>
            <w:rStyle w:val="Hipervnculo"/>
            <w:noProof/>
          </w:rPr>
          <w:t>4.</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OBJETIVO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_Toc430547990 \h </w:instrText>
        </w:r>
        <w:r w:rsidR="00D72805" w:rsidRPr="004D6BC4">
          <w:rPr>
            <w:noProof/>
            <w:webHidden/>
          </w:rPr>
        </w:r>
        <w:r w:rsidR="00D72805" w:rsidRPr="004D6BC4">
          <w:rPr>
            <w:noProof/>
            <w:webHidden/>
          </w:rPr>
          <w:fldChar w:fldCharType="separate"/>
        </w:r>
        <w:r w:rsidR="00D72805" w:rsidRPr="004D6BC4">
          <w:rPr>
            <w:noProof/>
            <w:webHidden/>
          </w:rPr>
          <w:t>8</w:t>
        </w:r>
        <w:r w:rsidR="00D72805" w:rsidRPr="004D6BC4">
          <w:rPr>
            <w:noProof/>
            <w:webHidden/>
          </w:rPr>
          <w:fldChar w:fldCharType="end"/>
        </w:r>
      </w:hyperlink>
    </w:p>
    <w:p w14:paraId="43DB442B"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1" w:history="1">
        <w:r w:rsidR="00D72805" w:rsidRPr="004D6BC4">
          <w:rPr>
            <w:rStyle w:val="Hipervnculo"/>
          </w:rPr>
          <w:t>4.1.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 GENERAL</w:t>
        </w:r>
        <w:r w:rsidR="00D72805" w:rsidRPr="004D6BC4">
          <w:rPr>
            <w:webHidden/>
          </w:rPr>
          <w:tab/>
        </w:r>
        <w:r w:rsidR="00D72805" w:rsidRPr="004D6BC4">
          <w:rPr>
            <w:webHidden/>
          </w:rPr>
          <w:fldChar w:fldCharType="begin"/>
        </w:r>
        <w:r w:rsidR="00D72805" w:rsidRPr="004D6BC4">
          <w:rPr>
            <w:webHidden/>
          </w:rPr>
          <w:instrText xml:space="preserve"> PAGEREF _Toc430547991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4DD2EC6E"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2" w:history="1">
        <w:r w:rsidR="00D72805" w:rsidRPr="004D6BC4">
          <w:rPr>
            <w:rStyle w:val="Hipervnculo"/>
          </w:rPr>
          <w:t>4.2.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OBJETIVOS ESPECIFICOS</w:t>
        </w:r>
        <w:r w:rsidR="00D72805" w:rsidRPr="004D6BC4">
          <w:rPr>
            <w:webHidden/>
          </w:rPr>
          <w:tab/>
        </w:r>
        <w:r w:rsidR="00D72805" w:rsidRPr="004D6BC4">
          <w:rPr>
            <w:webHidden/>
          </w:rPr>
          <w:fldChar w:fldCharType="begin"/>
        </w:r>
        <w:r w:rsidR="00D72805" w:rsidRPr="004D6BC4">
          <w:rPr>
            <w:webHidden/>
          </w:rPr>
          <w:instrText xml:space="preserve"> PAGEREF _Toc430547992 \h </w:instrText>
        </w:r>
        <w:r w:rsidR="00D72805" w:rsidRPr="004D6BC4">
          <w:rPr>
            <w:webHidden/>
          </w:rPr>
        </w:r>
        <w:r w:rsidR="00D72805" w:rsidRPr="004D6BC4">
          <w:rPr>
            <w:webHidden/>
          </w:rPr>
          <w:fldChar w:fldCharType="separate"/>
        </w:r>
        <w:r w:rsidR="00D72805" w:rsidRPr="004D6BC4">
          <w:rPr>
            <w:webHidden/>
          </w:rPr>
          <w:t>8</w:t>
        </w:r>
        <w:r w:rsidR="00D72805" w:rsidRPr="004D6BC4">
          <w:rPr>
            <w:webHidden/>
          </w:rPr>
          <w:fldChar w:fldCharType="end"/>
        </w:r>
      </w:hyperlink>
    </w:p>
    <w:p w14:paraId="2FC50464"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7993" w:history="1">
        <w:r w:rsidR="00D72805" w:rsidRPr="004D6BC4">
          <w:rPr>
            <w:rStyle w:val="Hipervnculo"/>
            <w:noProof/>
          </w:rPr>
          <w:t>5.</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ALCANCE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_Toc430547993 \h </w:instrText>
        </w:r>
        <w:r w:rsidR="00D72805" w:rsidRPr="004D6BC4">
          <w:rPr>
            <w:noProof/>
            <w:webHidden/>
          </w:rPr>
        </w:r>
        <w:r w:rsidR="00D72805" w:rsidRPr="004D6BC4">
          <w:rPr>
            <w:noProof/>
            <w:webHidden/>
          </w:rPr>
          <w:fldChar w:fldCharType="separate"/>
        </w:r>
        <w:r w:rsidR="00D72805" w:rsidRPr="004D6BC4">
          <w:rPr>
            <w:noProof/>
            <w:webHidden/>
          </w:rPr>
          <w:t>9</w:t>
        </w:r>
        <w:r w:rsidR="00D72805" w:rsidRPr="004D6BC4">
          <w:rPr>
            <w:noProof/>
            <w:webHidden/>
          </w:rPr>
          <w:fldChar w:fldCharType="end"/>
        </w:r>
      </w:hyperlink>
    </w:p>
    <w:p w14:paraId="34462E4B"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4" w:history="1">
        <w:r w:rsidR="00D72805" w:rsidRPr="004D6BC4">
          <w:rPr>
            <w:rStyle w:val="Hipervnculo"/>
          </w:rPr>
          <w:t>5.1.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DEL SISTEMA</w:t>
        </w:r>
        <w:r w:rsidR="00D72805" w:rsidRPr="004D6BC4">
          <w:rPr>
            <w:webHidden/>
          </w:rPr>
          <w:tab/>
        </w:r>
        <w:r w:rsidR="00D72805" w:rsidRPr="004D6BC4">
          <w:rPr>
            <w:webHidden/>
          </w:rPr>
          <w:fldChar w:fldCharType="begin"/>
        </w:r>
        <w:r w:rsidR="00D72805" w:rsidRPr="004D6BC4">
          <w:rPr>
            <w:webHidden/>
          </w:rPr>
          <w:instrText xml:space="preserve"> PAGEREF _Toc430547994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036AD568"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5" w:history="1">
        <w:r w:rsidR="00D72805" w:rsidRPr="004D6BC4">
          <w:rPr>
            <w:rStyle w:val="Hipervnculo"/>
          </w:rPr>
          <w:t>5.2.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DESCRIPCION DE LOS PROCESOS DE NEGOCIO</w:t>
        </w:r>
        <w:r w:rsidR="00D72805" w:rsidRPr="004D6BC4">
          <w:rPr>
            <w:webHidden/>
          </w:rPr>
          <w:tab/>
        </w:r>
        <w:r w:rsidR="00D72805" w:rsidRPr="004D6BC4">
          <w:rPr>
            <w:webHidden/>
          </w:rPr>
          <w:fldChar w:fldCharType="begin"/>
        </w:r>
        <w:r w:rsidR="00D72805" w:rsidRPr="004D6BC4">
          <w:rPr>
            <w:webHidden/>
          </w:rPr>
          <w:instrText xml:space="preserve"> PAGEREF _Toc430547995 \h </w:instrText>
        </w:r>
        <w:r w:rsidR="00D72805" w:rsidRPr="004D6BC4">
          <w:rPr>
            <w:webHidden/>
          </w:rPr>
        </w:r>
        <w:r w:rsidR="00D72805" w:rsidRPr="004D6BC4">
          <w:rPr>
            <w:webHidden/>
          </w:rPr>
          <w:fldChar w:fldCharType="separate"/>
        </w:r>
        <w:r w:rsidR="00D72805" w:rsidRPr="004D6BC4">
          <w:rPr>
            <w:webHidden/>
          </w:rPr>
          <w:t>9</w:t>
        </w:r>
        <w:r w:rsidR="00D72805" w:rsidRPr="004D6BC4">
          <w:rPr>
            <w:webHidden/>
          </w:rPr>
          <w:fldChar w:fldCharType="end"/>
        </w:r>
      </w:hyperlink>
    </w:p>
    <w:p w14:paraId="3489A84F"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6" w:history="1">
        <w:r w:rsidR="00D72805" w:rsidRPr="004D6BC4">
          <w:rPr>
            <w:rStyle w:val="Hipervnculo"/>
          </w:rPr>
          <w:t>5.3.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DENTRO DE ALCANCE</w:t>
        </w:r>
        <w:r w:rsidR="00D72805" w:rsidRPr="004D6BC4">
          <w:rPr>
            <w:webHidden/>
          </w:rPr>
          <w:tab/>
        </w:r>
        <w:r w:rsidR="00D72805" w:rsidRPr="004D6BC4">
          <w:rPr>
            <w:webHidden/>
          </w:rPr>
          <w:fldChar w:fldCharType="begin"/>
        </w:r>
        <w:r w:rsidR="00D72805" w:rsidRPr="004D6BC4">
          <w:rPr>
            <w:webHidden/>
          </w:rPr>
          <w:instrText xml:space="preserve"> PAGEREF _Toc430547996 \h </w:instrText>
        </w:r>
        <w:r w:rsidR="00D72805" w:rsidRPr="004D6BC4">
          <w:rPr>
            <w:webHidden/>
          </w:rPr>
        </w:r>
        <w:r w:rsidR="00D72805" w:rsidRPr="004D6BC4">
          <w:rPr>
            <w:webHidden/>
          </w:rPr>
          <w:fldChar w:fldCharType="separate"/>
        </w:r>
        <w:r w:rsidR="00D72805" w:rsidRPr="004D6BC4">
          <w:rPr>
            <w:webHidden/>
          </w:rPr>
          <w:t>10</w:t>
        </w:r>
        <w:r w:rsidR="00D72805" w:rsidRPr="004D6BC4">
          <w:rPr>
            <w:webHidden/>
          </w:rPr>
          <w:fldChar w:fldCharType="end"/>
        </w:r>
      </w:hyperlink>
    </w:p>
    <w:p w14:paraId="200ABB03"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7" w:history="1">
        <w:r w:rsidR="00D72805" w:rsidRPr="004D6BC4">
          <w:rPr>
            <w:rStyle w:val="Hipervnculo"/>
          </w:rPr>
          <w:t>5.4.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FUNCIONALIDAD DE PRODUCTO</w:t>
        </w:r>
        <w:r w:rsidR="00D72805" w:rsidRPr="004D6BC4">
          <w:rPr>
            <w:webHidden/>
          </w:rPr>
          <w:tab/>
        </w:r>
        <w:r w:rsidR="00D72805" w:rsidRPr="004D6BC4">
          <w:rPr>
            <w:webHidden/>
          </w:rPr>
          <w:fldChar w:fldCharType="begin"/>
        </w:r>
        <w:r w:rsidR="00D72805" w:rsidRPr="004D6BC4">
          <w:rPr>
            <w:webHidden/>
          </w:rPr>
          <w:instrText xml:space="preserve"> PAGEREF _Toc430547997 \h </w:instrText>
        </w:r>
        <w:r w:rsidR="00D72805" w:rsidRPr="004D6BC4">
          <w:rPr>
            <w:webHidden/>
          </w:rPr>
        </w:r>
        <w:r w:rsidR="00D72805" w:rsidRPr="004D6BC4">
          <w:rPr>
            <w:webHidden/>
          </w:rPr>
          <w:fldChar w:fldCharType="separate"/>
        </w:r>
        <w:r w:rsidR="00D72805" w:rsidRPr="004D6BC4">
          <w:rPr>
            <w:webHidden/>
          </w:rPr>
          <w:t>11</w:t>
        </w:r>
        <w:r w:rsidR="00D72805" w:rsidRPr="004D6BC4">
          <w:rPr>
            <w:webHidden/>
          </w:rPr>
          <w:fldChar w:fldCharType="end"/>
        </w:r>
      </w:hyperlink>
    </w:p>
    <w:p w14:paraId="56B53389"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8" w:history="1">
        <w:r w:rsidR="00D72805" w:rsidRPr="004D6BC4">
          <w:rPr>
            <w:rStyle w:val="Hipervnculo"/>
          </w:rPr>
          <w:t>5.5.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FUERA DE ALCANCE</w:t>
        </w:r>
        <w:r w:rsidR="00D72805" w:rsidRPr="004D6BC4">
          <w:rPr>
            <w:webHidden/>
          </w:rPr>
          <w:tab/>
        </w:r>
        <w:r w:rsidR="00D72805" w:rsidRPr="004D6BC4">
          <w:rPr>
            <w:webHidden/>
          </w:rPr>
          <w:fldChar w:fldCharType="begin"/>
        </w:r>
        <w:r w:rsidR="00D72805" w:rsidRPr="004D6BC4">
          <w:rPr>
            <w:webHidden/>
          </w:rPr>
          <w:instrText xml:space="preserve"> PAGEREF _Toc430547998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0086F99F"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7999" w:history="1">
        <w:r w:rsidR="00D72805" w:rsidRPr="004D6BC4">
          <w:rPr>
            <w:rStyle w:val="Hipervnculo"/>
          </w:rPr>
          <w:t>5.6.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SUPUESTOS</w:t>
        </w:r>
        <w:r w:rsidR="00D72805" w:rsidRPr="004D6BC4">
          <w:rPr>
            <w:webHidden/>
          </w:rPr>
          <w:tab/>
        </w:r>
        <w:r w:rsidR="00D72805" w:rsidRPr="004D6BC4">
          <w:rPr>
            <w:webHidden/>
          </w:rPr>
          <w:fldChar w:fldCharType="begin"/>
        </w:r>
        <w:r w:rsidR="00D72805" w:rsidRPr="004D6BC4">
          <w:rPr>
            <w:webHidden/>
          </w:rPr>
          <w:instrText xml:space="preserve"> PAGEREF _Toc430547999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5522FCFC"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0" w:history="1">
        <w:r w:rsidR="00D72805" w:rsidRPr="004D6BC4">
          <w:rPr>
            <w:rStyle w:val="Hipervnculo"/>
          </w:rPr>
          <w:t>5.7.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RESTRICCIONES</w:t>
        </w:r>
        <w:r w:rsidR="00D72805" w:rsidRPr="004D6BC4">
          <w:rPr>
            <w:webHidden/>
          </w:rPr>
          <w:tab/>
        </w:r>
        <w:r w:rsidR="00D72805" w:rsidRPr="004D6BC4">
          <w:rPr>
            <w:webHidden/>
          </w:rPr>
          <w:fldChar w:fldCharType="begin"/>
        </w:r>
        <w:r w:rsidR="00D72805" w:rsidRPr="004D6BC4">
          <w:rPr>
            <w:webHidden/>
          </w:rPr>
          <w:instrText xml:space="preserve"> PAGEREF _Toc430548000 \h </w:instrText>
        </w:r>
        <w:r w:rsidR="00D72805" w:rsidRPr="004D6BC4">
          <w:rPr>
            <w:webHidden/>
          </w:rPr>
        </w:r>
        <w:r w:rsidR="00D72805" w:rsidRPr="004D6BC4">
          <w:rPr>
            <w:webHidden/>
          </w:rPr>
          <w:fldChar w:fldCharType="separate"/>
        </w:r>
        <w:r w:rsidR="00D72805" w:rsidRPr="004D6BC4">
          <w:rPr>
            <w:webHidden/>
          </w:rPr>
          <w:t>13</w:t>
        </w:r>
        <w:r w:rsidR="00D72805" w:rsidRPr="004D6BC4">
          <w:rPr>
            <w:webHidden/>
          </w:rPr>
          <w:fldChar w:fldCharType="end"/>
        </w:r>
      </w:hyperlink>
    </w:p>
    <w:p w14:paraId="3A50408A"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1" w:history="1">
        <w:r w:rsidR="00D72805" w:rsidRPr="004D6BC4">
          <w:rPr>
            <w:rStyle w:val="Hipervnculo"/>
            <w:noProof/>
          </w:rPr>
          <w:t>6.</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REQUERIMIENTOS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_Toc430548001 \h </w:instrText>
        </w:r>
        <w:r w:rsidR="00D72805" w:rsidRPr="004D6BC4">
          <w:rPr>
            <w:noProof/>
            <w:webHidden/>
          </w:rPr>
        </w:r>
        <w:r w:rsidR="00D72805" w:rsidRPr="004D6BC4">
          <w:rPr>
            <w:noProof/>
            <w:webHidden/>
          </w:rPr>
          <w:fldChar w:fldCharType="separate"/>
        </w:r>
        <w:r w:rsidR="00D72805" w:rsidRPr="004D6BC4">
          <w:rPr>
            <w:noProof/>
            <w:webHidden/>
          </w:rPr>
          <w:t>14</w:t>
        </w:r>
        <w:r w:rsidR="00D72805" w:rsidRPr="004D6BC4">
          <w:rPr>
            <w:noProof/>
            <w:webHidden/>
          </w:rPr>
          <w:fldChar w:fldCharType="end"/>
        </w:r>
      </w:hyperlink>
    </w:p>
    <w:p w14:paraId="33C8D024"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2" w:history="1">
        <w:r w:rsidR="00D72805" w:rsidRPr="004D6BC4">
          <w:rPr>
            <w:rStyle w:val="Hipervnculo"/>
          </w:rPr>
          <w:t>6.1.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PERSONAL</w:t>
        </w:r>
        <w:r w:rsidR="00D72805" w:rsidRPr="004D6BC4">
          <w:rPr>
            <w:webHidden/>
          </w:rPr>
          <w:tab/>
        </w:r>
        <w:r w:rsidR="00D72805" w:rsidRPr="004D6BC4">
          <w:rPr>
            <w:webHidden/>
          </w:rPr>
          <w:fldChar w:fldCharType="begin"/>
        </w:r>
        <w:r w:rsidR="00D72805" w:rsidRPr="004D6BC4">
          <w:rPr>
            <w:webHidden/>
          </w:rPr>
          <w:instrText xml:space="preserve"> PAGEREF _Toc430548002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9E5BF08"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3" w:history="1">
        <w:r w:rsidR="00D72805" w:rsidRPr="004D6BC4">
          <w:rPr>
            <w:rStyle w:val="Hipervnculo"/>
          </w:rPr>
          <w:t>6.2.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REQUERIMIENTOS DE SERVICIOS</w:t>
        </w:r>
        <w:r w:rsidR="00D72805" w:rsidRPr="004D6BC4">
          <w:rPr>
            <w:webHidden/>
          </w:rPr>
          <w:tab/>
        </w:r>
        <w:r w:rsidR="00D72805" w:rsidRPr="004D6BC4">
          <w:rPr>
            <w:webHidden/>
          </w:rPr>
          <w:fldChar w:fldCharType="begin"/>
        </w:r>
        <w:r w:rsidR="00D72805" w:rsidRPr="004D6BC4">
          <w:rPr>
            <w:webHidden/>
          </w:rPr>
          <w:instrText xml:space="preserve"> PAGEREF _Toc430548003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3DDE7A76"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4" w:history="1">
        <w:r w:rsidR="00D72805" w:rsidRPr="004D6BC4">
          <w:rPr>
            <w:rStyle w:val="Hipervnculo"/>
          </w:rPr>
          <w:t>6.3.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ESTACIONES DE TRABAJO</w:t>
        </w:r>
        <w:r w:rsidR="00D72805" w:rsidRPr="004D6BC4">
          <w:rPr>
            <w:webHidden/>
          </w:rPr>
          <w:tab/>
        </w:r>
        <w:r w:rsidR="00D72805" w:rsidRPr="004D6BC4">
          <w:rPr>
            <w:webHidden/>
          </w:rPr>
          <w:fldChar w:fldCharType="begin"/>
        </w:r>
        <w:r w:rsidR="00D72805" w:rsidRPr="004D6BC4">
          <w:rPr>
            <w:webHidden/>
          </w:rPr>
          <w:instrText xml:space="preserve"> PAGEREF _Toc430548004 \h </w:instrText>
        </w:r>
        <w:r w:rsidR="00D72805" w:rsidRPr="004D6BC4">
          <w:rPr>
            <w:webHidden/>
          </w:rPr>
        </w:r>
        <w:r w:rsidR="00D72805" w:rsidRPr="004D6BC4">
          <w:rPr>
            <w:webHidden/>
          </w:rPr>
          <w:fldChar w:fldCharType="separate"/>
        </w:r>
        <w:r w:rsidR="00D72805" w:rsidRPr="004D6BC4">
          <w:rPr>
            <w:webHidden/>
          </w:rPr>
          <w:t>14</w:t>
        </w:r>
        <w:r w:rsidR="00D72805" w:rsidRPr="004D6BC4">
          <w:rPr>
            <w:webHidden/>
          </w:rPr>
          <w:fldChar w:fldCharType="end"/>
        </w:r>
      </w:hyperlink>
    </w:p>
    <w:p w14:paraId="1B0CD191"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5" w:history="1">
        <w:r w:rsidR="00D72805" w:rsidRPr="004D6BC4">
          <w:rPr>
            <w:rStyle w:val="Hipervnculo"/>
          </w:rPr>
          <w:t>6.4.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REDES Y COMUNICACIONES</w:t>
        </w:r>
        <w:r w:rsidR="00D72805" w:rsidRPr="004D6BC4">
          <w:rPr>
            <w:webHidden/>
          </w:rPr>
          <w:tab/>
        </w:r>
        <w:r w:rsidR="00D72805" w:rsidRPr="004D6BC4">
          <w:rPr>
            <w:webHidden/>
          </w:rPr>
          <w:fldChar w:fldCharType="begin"/>
        </w:r>
        <w:r w:rsidR="00D72805" w:rsidRPr="004D6BC4">
          <w:rPr>
            <w:webHidden/>
          </w:rPr>
          <w:instrText xml:space="preserve"> PAGEREF _Toc430548005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55D07334"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6" w:history="1">
        <w:r w:rsidR="00D72805" w:rsidRPr="004D6BC4">
          <w:rPr>
            <w:rStyle w:val="Hipervnculo"/>
          </w:rPr>
          <w:t>6.5.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SOFTWARE</w:t>
        </w:r>
        <w:r w:rsidR="00D72805" w:rsidRPr="004D6BC4">
          <w:rPr>
            <w:webHidden/>
          </w:rPr>
          <w:tab/>
        </w:r>
        <w:r w:rsidR="00D72805" w:rsidRPr="004D6BC4">
          <w:rPr>
            <w:webHidden/>
          </w:rPr>
          <w:fldChar w:fldCharType="begin"/>
        </w:r>
        <w:r w:rsidR="00D72805" w:rsidRPr="004D6BC4">
          <w:rPr>
            <w:webHidden/>
          </w:rPr>
          <w:instrText xml:space="preserve"> PAGEREF _Toc430548006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38E06F54"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7" w:history="1">
        <w:r w:rsidR="00D72805" w:rsidRPr="004D6BC4">
          <w:rPr>
            <w:rStyle w:val="Hipervnculo"/>
          </w:rPr>
          <w:t>6.6.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INFRAESTRUCTURA Y MOBILIARIO</w:t>
        </w:r>
        <w:r w:rsidR="00D72805" w:rsidRPr="004D6BC4">
          <w:rPr>
            <w:webHidden/>
          </w:rPr>
          <w:tab/>
        </w:r>
        <w:r w:rsidR="00D72805" w:rsidRPr="004D6BC4">
          <w:rPr>
            <w:webHidden/>
          </w:rPr>
          <w:fldChar w:fldCharType="begin"/>
        </w:r>
        <w:r w:rsidR="00D72805" w:rsidRPr="004D6BC4">
          <w:rPr>
            <w:webHidden/>
          </w:rPr>
          <w:instrText xml:space="preserve"> PAGEREF _Toc430548007 \h </w:instrText>
        </w:r>
        <w:r w:rsidR="00D72805" w:rsidRPr="004D6BC4">
          <w:rPr>
            <w:webHidden/>
          </w:rPr>
        </w:r>
        <w:r w:rsidR="00D72805" w:rsidRPr="004D6BC4">
          <w:rPr>
            <w:webHidden/>
          </w:rPr>
          <w:fldChar w:fldCharType="separate"/>
        </w:r>
        <w:r w:rsidR="00D72805" w:rsidRPr="004D6BC4">
          <w:rPr>
            <w:webHidden/>
          </w:rPr>
          <w:t>15</w:t>
        </w:r>
        <w:r w:rsidR="00D72805" w:rsidRPr="004D6BC4">
          <w:rPr>
            <w:webHidden/>
          </w:rPr>
          <w:fldChar w:fldCharType="end"/>
        </w:r>
      </w:hyperlink>
    </w:p>
    <w:p w14:paraId="151BB067"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08" w:history="1">
        <w:r w:rsidR="00D72805" w:rsidRPr="004D6BC4">
          <w:rPr>
            <w:rStyle w:val="Hipervnculo"/>
          </w:rPr>
          <w:t>6.7.</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OTROS</w:t>
        </w:r>
        <w:r w:rsidR="00D72805" w:rsidRPr="004D6BC4">
          <w:rPr>
            <w:webHidden/>
          </w:rPr>
          <w:tab/>
        </w:r>
        <w:r w:rsidR="00D72805" w:rsidRPr="004D6BC4">
          <w:rPr>
            <w:webHidden/>
          </w:rPr>
          <w:fldChar w:fldCharType="begin"/>
        </w:r>
        <w:r w:rsidR="00D72805" w:rsidRPr="004D6BC4">
          <w:rPr>
            <w:webHidden/>
          </w:rPr>
          <w:instrText xml:space="preserve"> PAGEREF _Toc430548008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624B0C73"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09" w:history="1">
        <w:r w:rsidR="00D72805" w:rsidRPr="004D6BC4">
          <w:rPr>
            <w:rStyle w:val="Hipervnculo"/>
            <w:noProof/>
          </w:rPr>
          <w:t>7.</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ESTRATEGIA DE EJECUCION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_Toc430548009 \h </w:instrText>
        </w:r>
        <w:r w:rsidR="00D72805" w:rsidRPr="004D6BC4">
          <w:rPr>
            <w:noProof/>
            <w:webHidden/>
          </w:rPr>
        </w:r>
        <w:r w:rsidR="00D72805" w:rsidRPr="004D6BC4">
          <w:rPr>
            <w:noProof/>
            <w:webHidden/>
          </w:rPr>
          <w:fldChar w:fldCharType="separate"/>
        </w:r>
        <w:r w:rsidR="00D72805" w:rsidRPr="004D6BC4">
          <w:rPr>
            <w:noProof/>
            <w:webHidden/>
          </w:rPr>
          <w:t>16</w:t>
        </w:r>
        <w:r w:rsidR="00D72805" w:rsidRPr="004D6BC4">
          <w:rPr>
            <w:noProof/>
            <w:webHidden/>
          </w:rPr>
          <w:fldChar w:fldCharType="end"/>
        </w:r>
      </w:hyperlink>
    </w:p>
    <w:p w14:paraId="742977FB"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0" w:history="1">
        <w:r w:rsidR="00D72805" w:rsidRPr="004D6BC4">
          <w:rPr>
            <w:rStyle w:val="Hipervnculo"/>
          </w:rPr>
          <w:t>7.1.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CICLO DE VIDA DEL PROYECTO</w:t>
        </w:r>
        <w:r w:rsidR="00D72805" w:rsidRPr="004D6BC4">
          <w:rPr>
            <w:webHidden/>
          </w:rPr>
          <w:tab/>
        </w:r>
        <w:r w:rsidR="00D72805" w:rsidRPr="004D6BC4">
          <w:rPr>
            <w:webHidden/>
          </w:rPr>
          <w:fldChar w:fldCharType="begin"/>
        </w:r>
        <w:r w:rsidR="00D72805" w:rsidRPr="004D6BC4">
          <w:rPr>
            <w:webHidden/>
          </w:rPr>
          <w:instrText xml:space="preserve"> PAGEREF _Toc430548010 \h </w:instrText>
        </w:r>
        <w:r w:rsidR="00D72805" w:rsidRPr="004D6BC4">
          <w:rPr>
            <w:webHidden/>
          </w:rPr>
        </w:r>
        <w:r w:rsidR="00D72805" w:rsidRPr="004D6BC4">
          <w:rPr>
            <w:webHidden/>
          </w:rPr>
          <w:fldChar w:fldCharType="separate"/>
        </w:r>
        <w:r w:rsidR="00D72805" w:rsidRPr="004D6BC4">
          <w:rPr>
            <w:webHidden/>
          </w:rPr>
          <w:t>16</w:t>
        </w:r>
        <w:r w:rsidR="00D72805" w:rsidRPr="004D6BC4">
          <w:rPr>
            <w:webHidden/>
          </w:rPr>
          <w:fldChar w:fldCharType="end"/>
        </w:r>
      </w:hyperlink>
    </w:p>
    <w:p w14:paraId="75ECE113"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1" w:history="1">
        <w:r w:rsidR="00D72805" w:rsidRPr="004D6BC4">
          <w:rPr>
            <w:rStyle w:val="Hipervnculo"/>
          </w:rPr>
          <w:t>7.2.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ETAPAS DEL PROYECTO</w:t>
        </w:r>
        <w:r w:rsidR="00D72805" w:rsidRPr="004D6BC4">
          <w:rPr>
            <w:webHidden/>
          </w:rPr>
          <w:tab/>
        </w:r>
        <w:r w:rsidR="00D72805" w:rsidRPr="004D6BC4">
          <w:rPr>
            <w:webHidden/>
          </w:rPr>
          <w:fldChar w:fldCharType="begin"/>
        </w:r>
        <w:r w:rsidR="00D72805" w:rsidRPr="004D6BC4">
          <w:rPr>
            <w:webHidden/>
          </w:rPr>
          <w:instrText xml:space="preserve"> PAGEREF _Toc430548011 \h </w:instrText>
        </w:r>
        <w:r w:rsidR="00D72805" w:rsidRPr="004D6BC4">
          <w:rPr>
            <w:webHidden/>
          </w:rPr>
        </w:r>
        <w:r w:rsidR="00D72805" w:rsidRPr="004D6BC4">
          <w:rPr>
            <w:webHidden/>
          </w:rPr>
          <w:fldChar w:fldCharType="separate"/>
        </w:r>
        <w:r w:rsidR="00D72805" w:rsidRPr="004D6BC4">
          <w:rPr>
            <w:webHidden/>
          </w:rPr>
          <w:t>17</w:t>
        </w:r>
        <w:r w:rsidR="00D72805" w:rsidRPr="004D6BC4">
          <w:rPr>
            <w:webHidden/>
          </w:rPr>
          <w:fldChar w:fldCharType="end"/>
        </w:r>
      </w:hyperlink>
    </w:p>
    <w:p w14:paraId="1B8390B6"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2" w:history="1">
        <w:r w:rsidR="00D72805" w:rsidRPr="004D6BC4">
          <w:rPr>
            <w:rStyle w:val="Hipervnculo"/>
          </w:rPr>
          <w:t>7.3.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FASES DEL PROYECTO</w:t>
        </w:r>
        <w:r w:rsidR="00D72805" w:rsidRPr="004D6BC4">
          <w:rPr>
            <w:webHidden/>
          </w:rPr>
          <w:tab/>
        </w:r>
        <w:r w:rsidR="00D72805" w:rsidRPr="004D6BC4">
          <w:rPr>
            <w:webHidden/>
          </w:rPr>
          <w:fldChar w:fldCharType="begin"/>
        </w:r>
        <w:r w:rsidR="00D72805" w:rsidRPr="004D6BC4">
          <w:rPr>
            <w:webHidden/>
          </w:rPr>
          <w:instrText xml:space="preserve"> PAGEREF _Toc430548012 \h </w:instrText>
        </w:r>
        <w:r w:rsidR="00D72805" w:rsidRPr="004D6BC4">
          <w:rPr>
            <w:webHidden/>
          </w:rPr>
        </w:r>
        <w:r w:rsidR="00D72805" w:rsidRPr="004D6BC4">
          <w:rPr>
            <w:webHidden/>
          </w:rPr>
          <w:fldChar w:fldCharType="separate"/>
        </w:r>
        <w:r w:rsidR="00D72805" w:rsidRPr="004D6BC4">
          <w:rPr>
            <w:webHidden/>
          </w:rPr>
          <w:t>18</w:t>
        </w:r>
        <w:r w:rsidR="00D72805" w:rsidRPr="004D6BC4">
          <w:rPr>
            <w:webHidden/>
          </w:rPr>
          <w:fldChar w:fldCharType="end"/>
        </w:r>
      </w:hyperlink>
    </w:p>
    <w:p w14:paraId="215364DE"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3" w:history="1">
        <w:r w:rsidR="00D72805" w:rsidRPr="004D6BC4">
          <w:rPr>
            <w:rStyle w:val="Hipervnculo"/>
          </w:rPr>
          <w:t>7.3.1.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REQUERIMIENTOS</w:t>
        </w:r>
        <w:r w:rsidR="00D72805" w:rsidRPr="004D6BC4">
          <w:rPr>
            <w:webHidden/>
          </w:rPr>
          <w:tab/>
        </w:r>
        <w:r w:rsidR="00D72805" w:rsidRPr="004D6BC4">
          <w:rPr>
            <w:webHidden/>
          </w:rPr>
          <w:fldChar w:fldCharType="begin"/>
        </w:r>
        <w:r w:rsidR="00D72805" w:rsidRPr="004D6BC4">
          <w:rPr>
            <w:webHidden/>
          </w:rPr>
          <w:instrText xml:space="preserve"> PAGEREF _Toc430548013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17516ED2"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4" w:history="1">
        <w:r w:rsidR="00D72805" w:rsidRPr="004D6BC4">
          <w:rPr>
            <w:rStyle w:val="Hipervnculo"/>
          </w:rPr>
          <w:t>7.3.2.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ANÁLISIS</w:t>
        </w:r>
        <w:r w:rsidR="00D72805" w:rsidRPr="004D6BC4">
          <w:rPr>
            <w:webHidden/>
          </w:rPr>
          <w:tab/>
        </w:r>
        <w:r w:rsidR="00D72805" w:rsidRPr="004D6BC4">
          <w:rPr>
            <w:webHidden/>
          </w:rPr>
          <w:fldChar w:fldCharType="begin"/>
        </w:r>
        <w:r w:rsidR="00D72805" w:rsidRPr="004D6BC4">
          <w:rPr>
            <w:webHidden/>
          </w:rPr>
          <w:instrText xml:space="preserve"> PAGEREF _Toc430548014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2A151D6C"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5" w:history="1">
        <w:r w:rsidR="00D72805" w:rsidRPr="004D6BC4">
          <w:rPr>
            <w:rStyle w:val="Hipervnculo"/>
          </w:rPr>
          <w:t>7.3.3.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DISEÑO</w:t>
        </w:r>
        <w:r w:rsidR="00D72805" w:rsidRPr="004D6BC4">
          <w:rPr>
            <w:webHidden/>
          </w:rPr>
          <w:tab/>
        </w:r>
        <w:r w:rsidR="00D72805" w:rsidRPr="004D6BC4">
          <w:rPr>
            <w:webHidden/>
          </w:rPr>
          <w:fldChar w:fldCharType="begin"/>
        </w:r>
        <w:r w:rsidR="00D72805" w:rsidRPr="004D6BC4">
          <w:rPr>
            <w:webHidden/>
          </w:rPr>
          <w:instrText xml:space="preserve"> PAGEREF _Toc430548015 \h </w:instrText>
        </w:r>
        <w:r w:rsidR="00D72805" w:rsidRPr="004D6BC4">
          <w:rPr>
            <w:webHidden/>
          </w:rPr>
        </w:r>
        <w:r w:rsidR="00D72805" w:rsidRPr="004D6BC4">
          <w:rPr>
            <w:webHidden/>
          </w:rPr>
          <w:fldChar w:fldCharType="separate"/>
        </w:r>
        <w:r w:rsidR="00D72805" w:rsidRPr="004D6BC4">
          <w:rPr>
            <w:webHidden/>
          </w:rPr>
          <w:t>19</w:t>
        </w:r>
        <w:r w:rsidR="00D72805" w:rsidRPr="004D6BC4">
          <w:rPr>
            <w:webHidden/>
          </w:rPr>
          <w:fldChar w:fldCharType="end"/>
        </w:r>
      </w:hyperlink>
    </w:p>
    <w:p w14:paraId="07167561"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6" w:history="1">
        <w:r w:rsidR="00D72805" w:rsidRPr="004D6BC4">
          <w:rPr>
            <w:rStyle w:val="Hipervnculo"/>
          </w:rPr>
          <w:t>7.3.4.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CONSTRUCCIÓN</w:t>
        </w:r>
        <w:r w:rsidR="00D72805" w:rsidRPr="004D6BC4">
          <w:rPr>
            <w:webHidden/>
          </w:rPr>
          <w:tab/>
        </w:r>
        <w:r w:rsidR="00D72805" w:rsidRPr="004D6BC4">
          <w:rPr>
            <w:webHidden/>
          </w:rPr>
          <w:fldChar w:fldCharType="begin"/>
        </w:r>
        <w:r w:rsidR="00D72805" w:rsidRPr="004D6BC4">
          <w:rPr>
            <w:webHidden/>
          </w:rPr>
          <w:instrText xml:space="preserve"> PAGEREF _Toc430548016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03A1C61C"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7" w:history="1">
        <w:r w:rsidR="00D72805" w:rsidRPr="004D6BC4">
          <w:rPr>
            <w:rStyle w:val="Hipervnculo"/>
          </w:rPr>
          <w:t>7.3.5.</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PRUEBAS</w:t>
        </w:r>
        <w:r w:rsidR="00D72805" w:rsidRPr="004D6BC4">
          <w:rPr>
            <w:webHidden/>
          </w:rPr>
          <w:tab/>
        </w:r>
        <w:r w:rsidR="00D72805" w:rsidRPr="004D6BC4">
          <w:rPr>
            <w:webHidden/>
          </w:rPr>
          <w:fldChar w:fldCharType="begin"/>
        </w:r>
        <w:r w:rsidR="00D72805" w:rsidRPr="004D6BC4">
          <w:rPr>
            <w:webHidden/>
          </w:rPr>
          <w:instrText xml:space="preserve"> PAGEREF _Toc430548017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039D8AA" w14:textId="77777777" w:rsidR="00D72805" w:rsidRPr="004D6BC4" w:rsidRDefault="00C23349" w:rsidP="00D72805">
      <w:pPr>
        <w:pStyle w:val="TDC3"/>
        <w:tabs>
          <w:tab w:val="clear" w:pos="1800"/>
          <w:tab w:val="right" w:leader="dot" w:pos="8505"/>
        </w:tabs>
        <w:rPr>
          <w:rFonts w:asciiTheme="minorHAnsi" w:eastAsiaTheme="minorEastAsia" w:hAnsiTheme="minorHAnsi" w:cstheme="minorBidi"/>
          <w:b w:val="0"/>
          <w:sz w:val="22"/>
          <w:szCs w:val="22"/>
          <w:lang w:eastAsia="es-PE"/>
        </w:rPr>
      </w:pPr>
      <w:hyperlink w:anchor="_Toc430548018" w:history="1">
        <w:r w:rsidR="00D72805" w:rsidRPr="004D6BC4">
          <w:rPr>
            <w:rStyle w:val="Hipervnculo"/>
          </w:rPr>
          <w:t>7.3.6.</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FASE DE IMPLEMENTACIÓN</w:t>
        </w:r>
        <w:r w:rsidR="00D72805" w:rsidRPr="004D6BC4">
          <w:rPr>
            <w:webHidden/>
          </w:rPr>
          <w:tab/>
        </w:r>
        <w:r w:rsidR="00D72805" w:rsidRPr="004D6BC4">
          <w:rPr>
            <w:webHidden/>
          </w:rPr>
          <w:fldChar w:fldCharType="begin"/>
        </w:r>
        <w:r w:rsidR="00D72805" w:rsidRPr="004D6BC4">
          <w:rPr>
            <w:webHidden/>
          </w:rPr>
          <w:instrText xml:space="preserve"> PAGEREF _Toc430548018 \h </w:instrText>
        </w:r>
        <w:r w:rsidR="00D72805" w:rsidRPr="004D6BC4">
          <w:rPr>
            <w:webHidden/>
          </w:rPr>
        </w:r>
        <w:r w:rsidR="00D72805" w:rsidRPr="004D6BC4">
          <w:rPr>
            <w:webHidden/>
          </w:rPr>
          <w:fldChar w:fldCharType="separate"/>
        </w:r>
        <w:r w:rsidR="00D72805" w:rsidRPr="004D6BC4">
          <w:rPr>
            <w:webHidden/>
          </w:rPr>
          <w:t>20</w:t>
        </w:r>
        <w:r w:rsidR="00D72805" w:rsidRPr="004D6BC4">
          <w:rPr>
            <w:webHidden/>
          </w:rPr>
          <w:fldChar w:fldCharType="end"/>
        </w:r>
      </w:hyperlink>
    </w:p>
    <w:p w14:paraId="7639F04F"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19" w:history="1">
        <w:r w:rsidR="00D72805" w:rsidRPr="004D6BC4">
          <w:rPr>
            <w:rStyle w:val="Hipervnculo"/>
          </w:rPr>
          <w:t>7.4.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ESTRUCTURA DETALLADA DE TRABAJO (WBS)</w:t>
        </w:r>
        <w:r w:rsidR="00D72805" w:rsidRPr="004D6BC4">
          <w:rPr>
            <w:webHidden/>
          </w:rPr>
          <w:tab/>
        </w:r>
        <w:r w:rsidR="00D72805" w:rsidRPr="004D6BC4">
          <w:rPr>
            <w:webHidden/>
          </w:rPr>
          <w:fldChar w:fldCharType="begin"/>
        </w:r>
        <w:r w:rsidR="00D72805" w:rsidRPr="004D6BC4">
          <w:rPr>
            <w:webHidden/>
          </w:rPr>
          <w:instrText xml:space="preserve"> PAGEREF _Toc430548019 \h </w:instrText>
        </w:r>
        <w:r w:rsidR="00D72805" w:rsidRPr="004D6BC4">
          <w:rPr>
            <w:webHidden/>
          </w:rPr>
        </w:r>
        <w:r w:rsidR="00D72805" w:rsidRPr="004D6BC4">
          <w:rPr>
            <w:webHidden/>
          </w:rPr>
          <w:fldChar w:fldCharType="separate"/>
        </w:r>
        <w:r w:rsidR="00D72805" w:rsidRPr="004D6BC4">
          <w:rPr>
            <w:webHidden/>
          </w:rPr>
          <w:t>21</w:t>
        </w:r>
        <w:r w:rsidR="00D72805" w:rsidRPr="004D6BC4">
          <w:rPr>
            <w:webHidden/>
          </w:rPr>
          <w:fldChar w:fldCharType="end"/>
        </w:r>
      </w:hyperlink>
    </w:p>
    <w:p w14:paraId="27C4FEF6"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0" w:history="1">
        <w:r w:rsidR="00D72805" w:rsidRPr="004D6BC4">
          <w:rPr>
            <w:rStyle w:val="Hipervnculo"/>
          </w:rPr>
          <w:t>7.5.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MATRIZ DE ENTREGABLES DE INGENIERIA</w:t>
        </w:r>
        <w:r w:rsidR="00D72805" w:rsidRPr="004D6BC4">
          <w:rPr>
            <w:webHidden/>
          </w:rPr>
          <w:tab/>
        </w:r>
        <w:r w:rsidR="00D72805" w:rsidRPr="004D6BC4">
          <w:rPr>
            <w:webHidden/>
          </w:rPr>
          <w:fldChar w:fldCharType="begin"/>
        </w:r>
        <w:r w:rsidR="00D72805" w:rsidRPr="004D6BC4">
          <w:rPr>
            <w:webHidden/>
          </w:rPr>
          <w:instrText xml:space="preserve"> PAGEREF _Toc430548020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4B75EB5F"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1" w:history="1">
        <w:r w:rsidR="00D72805" w:rsidRPr="004D6BC4">
          <w:rPr>
            <w:rStyle w:val="Hipervnculo"/>
          </w:rPr>
          <w:t>7.6.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LISTA DE PROCESOS UTILIZADOS Y GUÍAS DE ADECUACIÓN</w:t>
        </w:r>
        <w:r w:rsidR="00D72805" w:rsidRPr="004D6BC4">
          <w:rPr>
            <w:webHidden/>
          </w:rPr>
          <w:tab/>
        </w:r>
        <w:r w:rsidR="00D72805" w:rsidRPr="004D6BC4">
          <w:rPr>
            <w:webHidden/>
          </w:rPr>
          <w:fldChar w:fldCharType="begin"/>
        </w:r>
        <w:r w:rsidR="00D72805" w:rsidRPr="004D6BC4">
          <w:rPr>
            <w:webHidden/>
          </w:rPr>
          <w:instrText xml:space="preserve"> PAGEREF _Toc430548021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05D38AB6" w14:textId="77777777" w:rsidR="00D72805" w:rsidRPr="004D6BC4"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22" w:history="1">
        <w:r w:rsidR="00D72805" w:rsidRPr="004D6BC4">
          <w:rPr>
            <w:rStyle w:val="Hipervnculo"/>
          </w:rPr>
          <w:t>7.6.1.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PROCESOS</w:t>
        </w:r>
        <w:r w:rsidR="00D72805" w:rsidRPr="004D6BC4">
          <w:rPr>
            <w:webHidden/>
          </w:rPr>
          <w:tab/>
        </w:r>
        <w:r w:rsidR="00D72805" w:rsidRPr="004D6BC4">
          <w:rPr>
            <w:webHidden/>
          </w:rPr>
          <w:fldChar w:fldCharType="begin"/>
        </w:r>
        <w:r w:rsidR="00D72805" w:rsidRPr="004D6BC4">
          <w:rPr>
            <w:webHidden/>
          </w:rPr>
          <w:instrText xml:space="preserve"> PAGEREF _Toc430548022 \h </w:instrText>
        </w:r>
        <w:r w:rsidR="00D72805" w:rsidRPr="004D6BC4">
          <w:rPr>
            <w:webHidden/>
          </w:rPr>
        </w:r>
        <w:r w:rsidR="00D72805" w:rsidRPr="004D6BC4">
          <w:rPr>
            <w:webHidden/>
          </w:rPr>
          <w:fldChar w:fldCharType="separate"/>
        </w:r>
        <w:r w:rsidR="00D72805" w:rsidRPr="004D6BC4">
          <w:rPr>
            <w:webHidden/>
          </w:rPr>
          <w:t>23</w:t>
        </w:r>
        <w:r w:rsidR="00D72805" w:rsidRPr="004D6BC4">
          <w:rPr>
            <w:webHidden/>
          </w:rPr>
          <w:fldChar w:fldCharType="end"/>
        </w:r>
      </w:hyperlink>
    </w:p>
    <w:p w14:paraId="1F7D0A83"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23" w:history="1">
        <w:r w:rsidR="00D72805" w:rsidRPr="004D6BC4">
          <w:rPr>
            <w:rStyle w:val="Hipervnculo"/>
            <w:noProof/>
          </w:rPr>
          <w:t>8.</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ORGANIZACIÓN DEL PROYECTO</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_Toc430548023 \h </w:instrText>
        </w:r>
        <w:r w:rsidR="00D72805" w:rsidRPr="004D6BC4">
          <w:rPr>
            <w:noProof/>
            <w:webHidden/>
          </w:rPr>
        </w:r>
        <w:r w:rsidR="00D72805" w:rsidRPr="004D6BC4">
          <w:rPr>
            <w:noProof/>
            <w:webHidden/>
          </w:rPr>
          <w:fldChar w:fldCharType="separate"/>
        </w:r>
        <w:r w:rsidR="00D72805" w:rsidRPr="004D6BC4">
          <w:rPr>
            <w:noProof/>
            <w:webHidden/>
          </w:rPr>
          <w:t>24</w:t>
        </w:r>
        <w:r w:rsidR="00D72805" w:rsidRPr="004D6BC4">
          <w:rPr>
            <w:noProof/>
            <w:webHidden/>
          </w:rPr>
          <w:fldChar w:fldCharType="end"/>
        </w:r>
      </w:hyperlink>
    </w:p>
    <w:p w14:paraId="1B090561"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4" w:history="1">
        <w:r w:rsidR="00D72805" w:rsidRPr="004D6BC4">
          <w:rPr>
            <w:rStyle w:val="Hipervnculo"/>
          </w:rPr>
          <w:t>8.1.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ORGANIGRAMA</w:t>
        </w:r>
        <w:r w:rsidR="00D72805" w:rsidRPr="004D6BC4">
          <w:rPr>
            <w:webHidden/>
          </w:rPr>
          <w:tab/>
        </w:r>
        <w:r w:rsidR="00D72805" w:rsidRPr="004D6BC4">
          <w:rPr>
            <w:webHidden/>
          </w:rPr>
          <w:fldChar w:fldCharType="begin"/>
        </w:r>
        <w:r w:rsidR="00D72805" w:rsidRPr="004D6BC4">
          <w:rPr>
            <w:webHidden/>
          </w:rPr>
          <w:instrText xml:space="preserve"> PAGEREF _Toc430548024 \h </w:instrText>
        </w:r>
        <w:r w:rsidR="00D72805" w:rsidRPr="004D6BC4">
          <w:rPr>
            <w:webHidden/>
          </w:rPr>
        </w:r>
        <w:r w:rsidR="00D72805" w:rsidRPr="004D6BC4">
          <w:rPr>
            <w:webHidden/>
          </w:rPr>
          <w:fldChar w:fldCharType="separate"/>
        </w:r>
        <w:r w:rsidR="00D72805" w:rsidRPr="004D6BC4">
          <w:rPr>
            <w:webHidden/>
          </w:rPr>
          <w:t>24</w:t>
        </w:r>
        <w:r w:rsidR="00D72805" w:rsidRPr="004D6BC4">
          <w:rPr>
            <w:webHidden/>
          </w:rPr>
          <w:fldChar w:fldCharType="end"/>
        </w:r>
      </w:hyperlink>
    </w:p>
    <w:p w14:paraId="44202025"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5" w:history="1">
        <w:r w:rsidR="00D72805" w:rsidRPr="004D6BC4">
          <w:rPr>
            <w:rStyle w:val="Hipervnculo"/>
          </w:rPr>
          <w:t>8.2.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RESPONSABILIDAD DEL CLIENTE</w:t>
        </w:r>
        <w:r w:rsidR="00D72805" w:rsidRPr="004D6BC4">
          <w:rPr>
            <w:webHidden/>
          </w:rPr>
          <w:tab/>
        </w:r>
        <w:r w:rsidR="00D72805" w:rsidRPr="004D6BC4">
          <w:rPr>
            <w:webHidden/>
          </w:rPr>
          <w:fldChar w:fldCharType="begin"/>
        </w:r>
        <w:r w:rsidR="00D72805" w:rsidRPr="004D6BC4">
          <w:rPr>
            <w:webHidden/>
          </w:rPr>
          <w:instrText xml:space="preserve"> PAGEREF _Toc430548025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1F7E1757"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6" w:history="1">
        <w:r w:rsidR="00D72805" w:rsidRPr="004D6BC4">
          <w:rPr>
            <w:rStyle w:val="Hipervnculo"/>
          </w:rPr>
          <w:t>8.3.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ROLES Y FUNCIONES DEL CLIENTE</w:t>
        </w:r>
        <w:r w:rsidR="00D72805" w:rsidRPr="004D6BC4">
          <w:rPr>
            <w:webHidden/>
          </w:rPr>
          <w:tab/>
        </w:r>
        <w:r w:rsidR="00D72805" w:rsidRPr="004D6BC4">
          <w:rPr>
            <w:webHidden/>
          </w:rPr>
          <w:fldChar w:fldCharType="begin"/>
        </w:r>
        <w:r w:rsidR="00D72805" w:rsidRPr="004D6BC4">
          <w:rPr>
            <w:webHidden/>
          </w:rPr>
          <w:instrText xml:space="preserve"> PAGEREF _Toc430548026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3522DA9"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7" w:history="1">
        <w:r w:rsidR="00D72805" w:rsidRPr="004D6BC4">
          <w:rPr>
            <w:rStyle w:val="Hipervnculo"/>
          </w:rPr>
          <w:t>8.4.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RESPONSABILIDAD DE </w:t>
        </w:r>
        <w:r w:rsidR="00D72805">
          <w:rPr>
            <w:rStyle w:val="Hipervnculo"/>
          </w:rPr>
          <w:t xml:space="preserve">MNSV </w:t>
        </w:r>
        <w:r w:rsidR="00D72805" w:rsidRPr="004D6BC4">
          <w:rPr>
            <w:rStyle w:val="Hipervnculo"/>
          </w:rPr>
          <w:t>SOFT</w:t>
        </w:r>
        <w:r w:rsidR="00D72805" w:rsidRPr="004D6BC4">
          <w:rPr>
            <w:webHidden/>
          </w:rPr>
          <w:tab/>
        </w:r>
        <w:r w:rsidR="00D72805" w:rsidRPr="004D6BC4">
          <w:rPr>
            <w:webHidden/>
          </w:rPr>
          <w:fldChar w:fldCharType="begin"/>
        </w:r>
        <w:r w:rsidR="00D72805" w:rsidRPr="004D6BC4">
          <w:rPr>
            <w:webHidden/>
          </w:rPr>
          <w:instrText xml:space="preserve"> PAGEREF _Toc430548027 \h </w:instrText>
        </w:r>
        <w:r w:rsidR="00D72805" w:rsidRPr="004D6BC4">
          <w:rPr>
            <w:webHidden/>
          </w:rPr>
        </w:r>
        <w:r w:rsidR="00D72805" w:rsidRPr="004D6BC4">
          <w:rPr>
            <w:webHidden/>
          </w:rPr>
          <w:fldChar w:fldCharType="separate"/>
        </w:r>
        <w:r w:rsidR="00D72805" w:rsidRPr="004D6BC4">
          <w:rPr>
            <w:webHidden/>
          </w:rPr>
          <w:t>25</w:t>
        </w:r>
        <w:r w:rsidR="00D72805" w:rsidRPr="004D6BC4">
          <w:rPr>
            <w:webHidden/>
          </w:rPr>
          <w:fldChar w:fldCharType="end"/>
        </w:r>
      </w:hyperlink>
    </w:p>
    <w:p w14:paraId="42AE8A0E"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8" w:history="1">
        <w:r w:rsidR="00D72805" w:rsidRPr="004D6BC4">
          <w:rPr>
            <w:rStyle w:val="Hipervnculo"/>
          </w:rPr>
          <w:t>8.5.</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 xml:space="preserve">ROLES Y FUNCIONES DE </w:t>
        </w:r>
        <w:r w:rsidR="00D72805" w:rsidRPr="0008581A">
          <w:rPr>
            <w:rStyle w:val="Hipervnculo"/>
          </w:rPr>
          <w:t>MNSV</w:t>
        </w:r>
        <w:r w:rsidR="00D72805" w:rsidRPr="004D6BC4">
          <w:rPr>
            <w:rStyle w:val="Hipervnculo"/>
          </w:rPr>
          <w:t xml:space="preserve"> SOFT</w:t>
        </w:r>
        <w:r w:rsidR="00D72805" w:rsidRPr="004D6BC4">
          <w:rPr>
            <w:webHidden/>
          </w:rPr>
          <w:tab/>
        </w:r>
        <w:r w:rsidR="00D72805" w:rsidRPr="004D6BC4">
          <w:rPr>
            <w:webHidden/>
          </w:rPr>
          <w:fldChar w:fldCharType="begin"/>
        </w:r>
        <w:r w:rsidR="00D72805" w:rsidRPr="004D6BC4">
          <w:rPr>
            <w:webHidden/>
          </w:rPr>
          <w:instrText xml:space="preserve"> PAGEREF _Toc430548028 \h </w:instrText>
        </w:r>
        <w:r w:rsidR="00D72805" w:rsidRPr="004D6BC4">
          <w:rPr>
            <w:webHidden/>
          </w:rPr>
        </w:r>
        <w:r w:rsidR="00D72805" w:rsidRPr="004D6BC4">
          <w:rPr>
            <w:webHidden/>
          </w:rPr>
          <w:fldChar w:fldCharType="separate"/>
        </w:r>
        <w:r w:rsidR="00D72805" w:rsidRPr="004D6BC4">
          <w:rPr>
            <w:webHidden/>
          </w:rPr>
          <w:t>26</w:t>
        </w:r>
        <w:r w:rsidR="00D72805" w:rsidRPr="004D6BC4">
          <w:rPr>
            <w:webHidden/>
          </w:rPr>
          <w:fldChar w:fldCharType="end"/>
        </w:r>
      </w:hyperlink>
    </w:p>
    <w:p w14:paraId="3CF316E0"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29" w:history="1">
        <w:r w:rsidR="00D72805" w:rsidRPr="004D6BC4">
          <w:rPr>
            <w:rStyle w:val="Hipervnculo"/>
          </w:rPr>
          <w:t>8.6.</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ESTANDARES DEL ENTORNO DE TRABAJO</w:t>
        </w:r>
        <w:r w:rsidR="00D72805" w:rsidRPr="004D6BC4">
          <w:rPr>
            <w:webHidden/>
          </w:rPr>
          <w:tab/>
        </w:r>
        <w:r w:rsidR="00D72805" w:rsidRPr="004D6BC4">
          <w:rPr>
            <w:webHidden/>
          </w:rPr>
          <w:fldChar w:fldCharType="begin"/>
        </w:r>
        <w:r w:rsidR="00D72805" w:rsidRPr="004D6BC4">
          <w:rPr>
            <w:webHidden/>
          </w:rPr>
          <w:instrText xml:space="preserve"> PAGEREF _Toc430548029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54C15668" w14:textId="77777777" w:rsidR="00D72805" w:rsidRPr="004D6BC4"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30" w:history="1">
        <w:r w:rsidR="00D72805" w:rsidRPr="004D6BC4">
          <w:rPr>
            <w:rStyle w:val="Hipervnculo"/>
            <w:noProof/>
          </w:rPr>
          <w:t>9.</w:t>
        </w:r>
        <w:r w:rsidR="00D72805" w:rsidRPr="004D6BC4">
          <w:rPr>
            <w:rFonts w:asciiTheme="minorHAnsi" w:eastAsiaTheme="minorEastAsia" w:hAnsiTheme="minorHAnsi" w:cstheme="minorBidi"/>
            <w:b w:val="0"/>
            <w:bCs w:val="0"/>
            <w:caps w:val="0"/>
            <w:noProof/>
            <w:szCs w:val="22"/>
            <w:lang w:eastAsia="es-PE"/>
          </w:rPr>
          <w:tab/>
        </w:r>
        <w:r w:rsidR="00D72805" w:rsidRPr="004D6BC4">
          <w:rPr>
            <w:rStyle w:val="Hipervnculo"/>
            <w:noProof/>
          </w:rPr>
          <w:t>CRONOGRAMA DE ACTIVIDADES</w:t>
        </w:r>
        <w:r w:rsidR="00D72805" w:rsidRPr="004D6BC4">
          <w:rPr>
            <w:noProof/>
            <w:webHidden/>
          </w:rPr>
          <w:tab/>
        </w:r>
        <w:r w:rsidR="00D72805" w:rsidRPr="004D6BC4">
          <w:rPr>
            <w:noProof/>
            <w:webHidden/>
          </w:rPr>
          <w:fldChar w:fldCharType="begin"/>
        </w:r>
        <w:r w:rsidR="00D72805" w:rsidRPr="004D6BC4">
          <w:rPr>
            <w:noProof/>
            <w:webHidden/>
          </w:rPr>
          <w:instrText xml:space="preserve"> PAGEREF _Toc430548030 \h </w:instrText>
        </w:r>
        <w:r w:rsidR="00D72805" w:rsidRPr="004D6BC4">
          <w:rPr>
            <w:noProof/>
            <w:webHidden/>
          </w:rPr>
        </w:r>
        <w:r w:rsidR="00D72805" w:rsidRPr="004D6BC4">
          <w:rPr>
            <w:noProof/>
            <w:webHidden/>
          </w:rPr>
          <w:fldChar w:fldCharType="separate"/>
        </w:r>
        <w:r w:rsidR="00D72805" w:rsidRPr="004D6BC4">
          <w:rPr>
            <w:noProof/>
            <w:webHidden/>
          </w:rPr>
          <w:t>27</w:t>
        </w:r>
        <w:r w:rsidR="00D72805" w:rsidRPr="004D6BC4">
          <w:rPr>
            <w:noProof/>
            <w:webHidden/>
          </w:rPr>
          <w:fldChar w:fldCharType="end"/>
        </w:r>
      </w:hyperlink>
    </w:p>
    <w:p w14:paraId="181CB51E"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1" w:history="1">
        <w:r w:rsidR="00D72805" w:rsidRPr="004D6BC4">
          <w:rPr>
            <w:rStyle w:val="Hipervnculo"/>
          </w:rPr>
          <w:t>9.1.</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RIESGOS</w:t>
        </w:r>
        <w:r w:rsidR="00D72805" w:rsidRPr="004D6BC4">
          <w:rPr>
            <w:webHidden/>
          </w:rPr>
          <w:tab/>
        </w:r>
        <w:r w:rsidR="00D72805" w:rsidRPr="004D6BC4">
          <w:rPr>
            <w:webHidden/>
          </w:rPr>
          <w:fldChar w:fldCharType="begin"/>
        </w:r>
        <w:r w:rsidR="00D72805" w:rsidRPr="004D6BC4">
          <w:rPr>
            <w:webHidden/>
          </w:rPr>
          <w:instrText xml:space="preserve"> PAGEREF _Toc430548031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05CF181"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2" w:history="1">
        <w:r w:rsidR="00D72805" w:rsidRPr="004D6BC4">
          <w:rPr>
            <w:rStyle w:val="Hipervnculo"/>
          </w:rPr>
          <w:t>9.2.</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COMUNICACIONES</w:t>
        </w:r>
        <w:r w:rsidR="00D72805" w:rsidRPr="004D6BC4">
          <w:rPr>
            <w:webHidden/>
          </w:rPr>
          <w:tab/>
        </w:r>
        <w:r w:rsidR="00D72805" w:rsidRPr="004D6BC4">
          <w:rPr>
            <w:webHidden/>
          </w:rPr>
          <w:fldChar w:fldCharType="begin"/>
        </w:r>
        <w:r w:rsidR="00D72805" w:rsidRPr="004D6BC4">
          <w:rPr>
            <w:webHidden/>
          </w:rPr>
          <w:instrText xml:space="preserve"> PAGEREF _Toc430548032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28A99EC8" w14:textId="77777777" w:rsidR="00D72805" w:rsidRPr="004D6BC4"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3" w:history="1">
        <w:r w:rsidR="00D72805" w:rsidRPr="004D6BC4">
          <w:rPr>
            <w:rStyle w:val="Hipervnculo"/>
          </w:rPr>
          <w:t>9.2.1.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IDENTIFICACIÓN DE LOS GRUPOS DE INTERÉS</w:t>
        </w:r>
        <w:r w:rsidR="00D72805" w:rsidRPr="004D6BC4">
          <w:rPr>
            <w:webHidden/>
          </w:rPr>
          <w:tab/>
        </w:r>
        <w:r w:rsidR="00D72805" w:rsidRPr="004D6BC4">
          <w:rPr>
            <w:webHidden/>
          </w:rPr>
          <w:fldChar w:fldCharType="begin"/>
        </w:r>
        <w:r w:rsidR="00D72805" w:rsidRPr="004D6BC4">
          <w:rPr>
            <w:webHidden/>
          </w:rPr>
          <w:instrText xml:space="preserve"> PAGEREF _Toc430548033 \h </w:instrText>
        </w:r>
        <w:r w:rsidR="00D72805" w:rsidRPr="004D6BC4">
          <w:rPr>
            <w:webHidden/>
          </w:rPr>
        </w:r>
        <w:r w:rsidR="00D72805" w:rsidRPr="004D6BC4">
          <w:rPr>
            <w:webHidden/>
          </w:rPr>
          <w:fldChar w:fldCharType="separate"/>
        </w:r>
        <w:r w:rsidR="00D72805" w:rsidRPr="004D6BC4">
          <w:rPr>
            <w:webHidden/>
          </w:rPr>
          <w:t>27</w:t>
        </w:r>
        <w:r w:rsidR="00D72805" w:rsidRPr="004D6BC4">
          <w:rPr>
            <w:webHidden/>
          </w:rPr>
          <w:fldChar w:fldCharType="end"/>
        </w:r>
      </w:hyperlink>
    </w:p>
    <w:p w14:paraId="0E3D2BFC" w14:textId="77777777" w:rsidR="00D72805" w:rsidRPr="004D6BC4"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4" w:history="1">
        <w:r w:rsidR="00D72805" w:rsidRPr="004D6BC4">
          <w:rPr>
            <w:rStyle w:val="Hipervnculo"/>
          </w:rPr>
          <w:t>9.2.2.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REUNIONES DE CONTROL, SEGUIMIENTO Y COORDINACION</w:t>
        </w:r>
        <w:r w:rsidR="00D72805" w:rsidRPr="004D6BC4">
          <w:rPr>
            <w:webHidden/>
          </w:rPr>
          <w:tab/>
        </w:r>
        <w:r w:rsidR="00D72805" w:rsidRPr="004D6BC4">
          <w:rPr>
            <w:webHidden/>
          </w:rPr>
          <w:fldChar w:fldCharType="begin"/>
        </w:r>
        <w:r w:rsidR="00D72805" w:rsidRPr="004D6BC4">
          <w:rPr>
            <w:webHidden/>
          </w:rPr>
          <w:instrText xml:space="preserve"> PAGEREF _Toc430548034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5BCD2768" w14:textId="77777777" w:rsidR="00D72805" w:rsidRPr="004D6BC4"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5" w:history="1">
        <w:r w:rsidR="00D72805" w:rsidRPr="004D6BC4">
          <w:rPr>
            <w:rStyle w:val="Hipervnculo"/>
          </w:rPr>
          <w:t>9.2.3.</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DOCUMENTOS PARA  COMUNICACIÓN Y CONTROL</w:t>
        </w:r>
        <w:r w:rsidR="00D72805" w:rsidRPr="004D6BC4">
          <w:rPr>
            <w:webHidden/>
          </w:rPr>
          <w:tab/>
        </w:r>
        <w:r w:rsidR="00D72805" w:rsidRPr="004D6BC4">
          <w:rPr>
            <w:webHidden/>
          </w:rPr>
          <w:fldChar w:fldCharType="begin"/>
        </w:r>
        <w:r w:rsidR="00D72805" w:rsidRPr="004D6BC4">
          <w:rPr>
            <w:webHidden/>
          </w:rPr>
          <w:instrText xml:space="preserve"> PAGEREF _Toc430548035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686D97D9" w14:textId="77777777" w:rsidR="00D72805" w:rsidRPr="004D6BC4"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36" w:history="1">
        <w:r w:rsidR="00D72805" w:rsidRPr="004D6BC4">
          <w:rPr>
            <w:rStyle w:val="Hipervnculo"/>
          </w:rPr>
          <w:t>9.2.4.</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COMUNICACIONES</w:t>
        </w:r>
        <w:r w:rsidR="00D72805" w:rsidRPr="004D6BC4">
          <w:rPr>
            <w:webHidden/>
          </w:rPr>
          <w:tab/>
        </w:r>
        <w:r w:rsidR="00D72805" w:rsidRPr="004D6BC4">
          <w:rPr>
            <w:webHidden/>
          </w:rPr>
          <w:fldChar w:fldCharType="begin"/>
        </w:r>
        <w:r w:rsidR="00D72805" w:rsidRPr="004D6BC4">
          <w:rPr>
            <w:webHidden/>
          </w:rPr>
          <w:instrText xml:space="preserve"> PAGEREF _Toc430548036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F673C38" w14:textId="77777777" w:rsidR="00D72805" w:rsidRPr="004D6BC4" w:rsidRDefault="00C23349"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7" w:history="1">
        <w:r w:rsidR="00D72805" w:rsidRPr="004D6BC4">
          <w:rPr>
            <w:rStyle w:val="Hipervnculo"/>
          </w:rPr>
          <w:t>9.2.4.1.</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GESTIÓN</w:t>
        </w:r>
        <w:r w:rsidR="00D72805" w:rsidRPr="004D6BC4">
          <w:rPr>
            <w:webHidden/>
          </w:rPr>
          <w:tab/>
        </w:r>
        <w:r w:rsidR="00D72805" w:rsidRPr="004D6BC4">
          <w:rPr>
            <w:webHidden/>
          </w:rPr>
          <w:fldChar w:fldCharType="begin"/>
        </w:r>
        <w:r w:rsidR="00D72805" w:rsidRPr="004D6BC4">
          <w:rPr>
            <w:webHidden/>
          </w:rPr>
          <w:instrText xml:space="preserve"> PAGEREF _Toc430548037 \h </w:instrText>
        </w:r>
        <w:r w:rsidR="00D72805" w:rsidRPr="004D6BC4">
          <w:rPr>
            <w:webHidden/>
          </w:rPr>
        </w:r>
        <w:r w:rsidR="00D72805" w:rsidRPr="004D6BC4">
          <w:rPr>
            <w:webHidden/>
          </w:rPr>
          <w:fldChar w:fldCharType="separate"/>
        </w:r>
        <w:r w:rsidR="00D72805" w:rsidRPr="004D6BC4">
          <w:rPr>
            <w:webHidden/>
          </w:rPr>
          <w:t>28</w:t>
        </w:r>
        <w:r w:rsidR="00D72805" w:rsidRPr="004D6BC4">
          <w:rPr>
            <w:webHidden/>
          </w:rPr>
          <w:fldChar w:fldCharType="end"/>
        </w:r>
      </w:hyperlink>
    </w:p>
    <w:p w14:paraId="467E08C2" w14:textId="77777777" w:rsidR="00D72805" w:rsidRPr="004D6BC4" w:rsidRDefault="00C23349" w:rsidP="00D72805">
      <w:pPr>
        <w:pStyle w:val="TDC4"/>
        <w:tabs>
          <w:tab w:val="clear" w:pos="9540"/>
          <w:tab w:val="right" w:leader="dot" w:pos="8505"/>
        </w:tabs>
        <w:ind w:right="0"/>
        <w:rPr>
          <w:rFonts w:asciiTheme="minorHAnsi" w:eastAsiaTheme="minorEastAsia" w:hAnsiTheme="minorHAnsi" w:cstheme="minorBidi"/>
          <w:b w:val="0"/>
          <w:sz w:val="22"/>
          <w:szCs w:val="22"/>
          <w:lang w:eastAsia="es-PE"/>
        </w:rPr>
      </w:pPr>
      <w:hyperlink w:anchor="_Toc430548038" w:history="1">
        <w:r w:rsidR="00D72805" w:rsidRPr="004D6BC4">
          <w:rPr>
            <w:rStyle w:val="Hipervnculo"/>
          </w:rPr>
          <w:t>9.2.4.2.</w:t>
        </w:r>
        <w:r w:rsidR="00D72805" w:rsidRPr="004D6BC4">
          <w:rPr>
            <w:rFonts w:asciiTheme="minorHAnsi" w:eastAsiaTheme="minorEastAsia" w:hAnsiTheme="minorHAnsi" w:cstheme="minorBidi"/>
            <w:b w:val="0"/>
            <w:sz w:val="22"/>
            <w:szCs w:val="22"/>
            <w:lang w:eastAsia="es-PE"/>
          </w:rPr>
          <w:tab/>
        </w:r>
        <w:r w:rsidR="00D72805" w:rsidRPr="004D6BC4">
          <w:rPr>
            <w:rStyle w:val="Hipervnculo"/>
          </w:rPr>
          <w:t>MATRIZ DE COMUNICACIÓN DE INGENIERÍA</w:t>
        </w:r>
        <w:r w:rsidR="00D72805" w:rsidRPr="004D6BC4">
          <w:rPr>
            <w:webHidden/>
          </w:rPr>
          <w:tab/>
        </w:r>
        <w:r w:rsidR="00D72805" w:rsidRPr="004D6BC4">
          <w:rPr>
            <w:webHidden/>
          </w:rPr>
          <w:fldChar w:fldCharType="begin"/>
        </w:r>
        <w:r w:rsidR="00D72805" w:rsidRPr="004D6BC4">
          <w:rPr>
            <w:webHidden/>
          </w:rPr>
          <w:instrText xml:space="preserve"> PAGEREF _Toc430548038 \h </w:instrText>
        </w:r>
        <w:r w:rsidR="00D72805" w:rsidRPr="004D6BC4">
          <w:rPr>
            <w:webHidden/>
          </w:rPr>
        </w:r>
        <w:r w:rsidR="00D72805" w:rsidRPr="004D6BC4">
          <w:rPr>
            <w:webHidden/>
          </w:rPr>
          <w:fldChar w:fldCharType="separate"/>
        </w:r>
        <w:r w:rsidR="00D72805" w:rsidRPr="004D6BC4">
          <w:rPr>
            <w:webHidden/>
          </w:rPr>
          <w:t>29</w:t>
        </w:r>
        <w:r w:rsidR="00D72805" w:rsidRPr="004D6BC4">
          <w:rPr>
            <w:webHidden/>
          </w:rPr>
          <w:fldChar w:fldCharType="end"/>
        </w:r>
      </w:hyperlink>
    </w:p>
    <w:p w14:paraId="6C22E133"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39" w:history="1">
        <w:r w:rsidR="00D72805" w:rsidRPr="004D6BC4">
          <w:rPr>
            <w:rStyle w:val="Hipervnculo"/>
          </w:rPr>
          <w:t>9.3.</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DATOS</w:t>
        </w:r>
        <w:r w:rsidR="00D72805" w:rsidRPr="004D6BC4">
          <w:rPr>
            <w:webHidden/>
          </w:rPr>
          <w:tab/>
        </w:r>
        <w:r w:rsidR="00D72805" w:rsidRPr="004D6BC4">
          <w:rPr>
            <w:webHidden/>
          </w:rPr>
          <w:fldChar w:fldCharType="begin"/>
        </w:r>
        <w:r w:rsidR="00D72805" w:rsidRPr="004D6BC4">
          <w:rPr>
            <w:webHidden/>
          </w:rPr>
          <w:instrText xml:space="preserve"> PAGEREF _Toc430548039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112662DB" w14:textId="77777777" w:rsidR="00D72805" w:rsidRPr="004D6BC4"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0" w:history="1">
        <w:r w:rsidR="00D72805" w:rsidRPr="004D6BC4">
          <w:rPr>
            <w:rStyle w:val="Hipervnculo"/>
          </w:rPr>
          <w:t>9.4.</w:t>
        </w:r>
        <w:r w:rsidR="00D72805" w:rsidRPr="004D6BC4">
          <w:rPr>
            <w:rFonts w:asciiTheme="minorHAnsi" w:eastAsiaTheme="minorEastAsia" w:hAnsiTheme="minorHAnsi" w:cstheme="minorBidi"/>
            <w:b w:val="0"/>
            <w:bCs w:val="0"/>
            <w:sz w:val="22"/>
            <w:szCs w:val="22"/>
            <w:lang w:eastAsia="es-PE"/>
          </w:rPr>
          <w:tab/>
        </w:r>
        <w:r w:rsidR="00D72805" w:rsidRPr="004D6BC4">
          <w:rPr>
            <w:rStyle w:val="Hipervnculo"/>
          </w:rPr>
          <w:t>GESTION DE LA CONFIGURACION</w:t>
        </w:r>
        <w:r w:rsidR="00D72805" w:rsidRPr="004D6BC4">
          <w:rPr>
            <w:webHidden/>
          </w:rPr>
          <w:tab/>
        </w:r>
        <w:r w:rsidR="00D72805" w:rsidRPr="004D6BC4">
          <w:rPr>
            <w:webHidden/>
          </w:rPr>
          <w:fldChar w:fldCharType="begin"/>
        </w:r>
        <w:r w:rsidR="00D72805" w:rsidRPr="004D6BC4">
          <w:rPr>
            <w:webHidden/>
          </w:rPr>
          <w:instrText xml:space="preserve"> PAGEREF _Toc430548040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08AB32D2" w14:textId="77777777" w:rsidR="00D72805"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1" w:history="1">
        <w:r w:rsidR="00D72805" w:rsidRPr="004D6BC4">
          <w:rPr>
            <w:rStyle w:val="Hipervnculo"/>
            <w:lang w:eastAsia="es-ES"/>
          </w:rPr>
          <w:t>9.4.1.</w:t>
        </w:r>
        <w:r w:rsidR="00D72805" w:rsidRPr="004D6BC4">
          <w:rPr>
            <w:rFonts w:asciiTheme="minorHAnsi" w:eastAsiaTheme="minorEastAsia" w:hAnsiTheme="minorHAnsi" w:cstheme="minorBidi"/>
            <w:b w:val="0"/>
            <w:sz w:val="22"/>
            <w:szCs w:val="22"/>
            <w:lang w:eastAsia="es-PE"/>
          </w:rPr>
          <w:tab/>
        </w:r>
        <w:r w:rsidR="00D72805" w:rsidRPr="004D6BC4">
          <w:rPr>
            <w:rStyle w:val="Hipervnculo"/>
            <w:lang w:eastAsia="es-ES"/>
          </w:rPr>
          <w:t>NOMENCLATURA</w:t>
        </w:r>
        <w:r w:rsidR="00D72805" w:rsidRPr="004D6BC4">
          <w:rPr>
            <w:webHidden/>
          </w:rPr>
          <w:tab/>
        </w:r>
        <w:r w:rsidR="00D72805" w:rsidRPr="004D6BC4">
          <w:rPr>
            <w:webHidden/>
          </w:rPr>
          <w:fldChar w:fldCharType="begin"/>
        </w:r>
        <w:r w:rsidR="00D72805" w:rsidRPr="004D6BC4">
          <w:rPr>
            <w:webHidden/>
          </w:rPr>
          <w:instrText xml:space="preserve"> PAGEREF _Toc430548041 \h </w:instrText>
        </w:r>
        <w:r w:rsidR="00D72805" w:rsidRPr="004D6BC4">
          <w:rPr>
            <w:webHidden/>
          </w:rPr>
        </w:r>
        <w:r w:rsidR="00D72805" w:rsidRPr="004D6BC4">
          <w:rPr>
            <w:webHidden/>
          </w:rPr>
          <w:fldChar w:fldCharType="separate"/>
        </w:r>
        <w:r w:rsidR="00D72805" w:rsidRPr="004D6BC4">
          <w:rPr>
            <w:webHidden/>
          </w:rPr>
          <w:t>31</w:t>
        </w:r>
        <w:r w:rsidR="00D72805" w:rsidRPr="004D6BC4">
          <w:rPr>
            <w:webHidden/>
          </w:rPr>
          <w:fldChar w:fldCharType="end"/>
        </w:r>
      </w:hyperlink>
    </w:p>
    <w:p w14:paraId="2AC94BCD" w14:textId="77777777" w:rsidR="00D72805"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2" w:history="1">
        <w:r w:rsidR="00D72805" w:rsidRPr="00743743">
          <w:rPr>
            <w:rStyle w:val="Hipervnculo"/>
            <w:lang w:eastAsia="es-ES"/>
          </w:rPr>
          <w:t>9.4.2.</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VERSIONAMIENTO</w:t>
        </w:r>
        <w:r w:rsidR="00D72805">
          <w:rPr>
            <w:webHidden/>
          </w:rPr>
          <w:tab/>
        </w:r>
        <w:r w:rsidR="00D72805">
          <w:rPr>
            <w:webHidden/>
          </w:rPr>
          <w:fldChar w:fldCharType="begin"/>
        </w:r>
        <w:r w:rsidR="00D72805">
          <w:rPr>
            <w:webHidden/>
          </w:rPr>
          <w:instrText xml:space="preserve"> PAGEREF _Toc430548042 \h </w:instrText>
        </w:r>
        <w:r w:rsidR="00D72805">
          <w:rPr>
            <w:webHidden/>
          </w:rPr>
        </w:r>
        <w:r w:rsidR="00D72805">
          <w:rPr>
            <w:webHidden/>
          </w:rPr>
          <w:fldChar w:fldCharType="separate"/>
        </w:r>
        <w:r w:rsidR="00D72805">
          <w:rPr>
            <w:webHidden/>
          </w:rPr>
          <w:t>32</w:t>
        </w:r>
        <w:r w:rsidR="00D72805">
          <w:rPr>
            <w:webHidden/>
          </w:rPr>
          <w:fldChar w:fldCharType="end"/>
        </w:r>
      </w:hyperlink>
    </w:p>
    <w:p w14:paraId="076DC314" w14:textId="77777777" w:rsidR="00D72805"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3" w:history="1">
        <w:r w:rsidR="00D72805" w:rsidRPr="00743743">
          <w:rPr>
            <w:rStyle w:val="Hipervnculo"/>
            <w:lang w:eastAsia="es-ES"/>
          </w:rPr>
          <w:t>9.4.3.</w:t>
        </w:r>
        <w:r w:rsidR="00D72805">
          <w:rPr>
            <w:rFonts w:asciiTheme="minorHAnsi" w:eastAsiaTheme="minorEastAsia" w:hAnsiTheme="minorHAnsi" w:cstheme="minorBidi"/>
            <w:b w:val="0"/>
            <w:sz w:val="22"/>
            <w:szCs w:val="22"/>
            <w:lang w:eastAsia="es-PE"/>
          </w:rPr>
          <w:tab/>
        </w:r>
        <w:r w:rsidR="00D72805" w:rsidRPr="00743743">
          <w:rPr>
            <w:rStyle w:val="Hipervnculo"/>
            <w:lang w:eastAsia="es-ES"/>
          </w:rPr>
          <w:t>CARPETA COMPARTIDA DEL PROYECTO.</w:t>
        </w:r>
        <w:r w:rsidR="00D72805">
          <w:rPr>
            <w:webHidden/>
          </w:rPr>
          <w:tab/>
        </w:r>
        <w:r w:rsidR="00D72805">
          <w:rPr>
            <w:webHidden/>
          </w:rPr>
          <w:fldChar w:fldCharType="begin"/>
        </w:r>
        <w:r w:rsidR="00D72805">
          <w:rPr>
            <w:webHidden/>
          </w:rPr>
          <w:instrText xml:space="preserve"> PAGEREF _Toc430548043 \h </w:instrText>
        </w:r>
        <w:r w:rsidR="00D72805">
          <w:rPr>
            <w:webHidden/>
          </w:rPr>
        </w:r>
        <w:r w:rsidR="00D72805">
          <w:rPr>
            <w:webHidden/>
          </w:rPr>
          <w:fldChar w:fldCharType="separate"/>
        </w:r>
        <w:r w:rsidR="00D72805">
          <w:rPr>
            <w:webHidden/>
          </w:rPr>
          <w:t>32</w:t>
        </w:r>
        <w:r w:rsidR="00D72805">
          <w:rPr>
            <w:webHidden/>
          </w:rPr>
          <w:fldChar w:fldCharType="end"/>
        </w:r>
      </w:hyperlink>
    </w:p>
    <w:p w14:paraId="18E1944F"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4" w:history="1">
        <w:r w:rsidR="00D72805" w:rsidRPr="00743743">
          <w:rPr>
            <w:rStyle w:val="Hipervnculo"/>
          </w:rPr>
          <w:t>9.5.</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CAMBIOS EN LOS REQUERIMIENTOS</w:t>
        </w:r>
        <w:r w:rsidR="00D72805">
          <w:rPr>
            <w:webHidden/>
          </w:rPr>
          <w:tab/>
        </w:r>
        <w:r w:rsidR="00D72805">
          <w:rPr>
            <w:webHidden/>
          </w:rPr>
          <w:fldChar w:fldCharType="begin"/>
        </w:r>
        <w:r w:rsidR="00D72805">
          <w:rPr>
            <w:webHidden/>
          </w:rPr>
          <w:instrText xml:space="preserve"> PAGEREF _Toc430548044 \h </w:instrText>
        </w:r>
        <w:r w:rsidR="00D72805">
          <w:rPr>
            <w:webHidden/>
          </w:rPr>
        </w:r>
        <w:r w:rsidR="00D72805">
          <w:rPr>
            <w:webHidden/>
          </w:rPr>
          <w:fldChar w:fldCharType="separate"/>
        </w:r>
        <w:r w:rsidR="00D72805">
          <w:rPr>
            <w:webHidden/>
          </w:rPr>
          <w:t>32</w:t>
        </w:r>
        <w:r w:rsidR="00D72805">
          <w:rPr>
            <w:webHidden/>
          </w:rPr>
          <w:fldChar w:fldCharType="end"/>
        </w:r>
      </w:hyperlink>
    </w:p>
    <w:p w14:paraId="21035D76"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5" w:history="1">
        <w:r w:rsidR="00D72805" w:rsidRPr="00743743">
          <w:rPr>
            <w:rStyle w:val="Hipervnculo"/>
          </w:rPr>
          <w:t>9.6.</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CALIDAD DE PROCESO Y PRODUCTO</w:t>
        </w:r>
        <w:r w:rsidR="00D72805">
          <w:rPr>
            <w:webHidden/>
          </w:rPr>
          <w:tab/>
        </w:r>
        <w:r w:rsidR="00D72805">
          <w:rPr>
            <w:webHidden/>
          </w:rPr>
          <w:fldChar w:fldCharType="begin"/>
        </w:r>
        <w:r w:rsidR="00D72805">
          <w:rPr>
            <w:webHidden/>
          </w:rPr>
          <w:instrText xml:space="preserve"> PAGEREF _Toc430548045 \h </w:instrText>
        </w:r>
        <w:r w:rsidR="00D72805">
          <w:rPr>
            <w:webHidden/>
          </w:rPr>
        </w:r>
        <w:r w:rsidR="00D72805">
          <w:rPr>
            <w:webHidden/>
          </w:rPr>
          <w:fldChar w:fldCharType="separate"/>
        </w:r>
        <w:r w:rsidR="00D72805">
          <w:rPr>
            <w:webHidden/>
          </w:rPr>
          <w:t>33</w:t>
        </w:r>
        <w:r w:rsidR="00D72805">
          <w:rPr>
            <w:webHidden/>
          </w:rPr>
          <w:fldChar w:fldCharType="end"/>
        </w:r>
      </w:hyperlink>
    </w:p>
    <w:p w14:paraId="19254BA4"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6" w:history="1">
        <w:r w:rsidR="00D72805" w:rsidRPr="00743743">
          <w:rPr>
            <w:rStyle w:val="Hipervnculo"/>
          </w:rPr>
          <w:t>9.7.</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DEL CRONOGRAMA</w:t>
        </w:r>
        <w:r w:rsidR="00D72805">
          <w:rPr>
            <w:webHidden/>
          </w:rPr>
          <w:tab/>
        </w:r>
        <w:r w:rsidR="00D72805">
          <w:rPr>
            <w:webHidden/>
          </w:rPr>
          <w:fldChar w:fldCharType="begin"/>
        </w:r>
        <w:r w:rsidR="00D72805">
          <w:rPr>
            <w:webHidden/>
          </w:rPr>
          <w:instrText xml:space="preserve"> PAGEREF _Toc430548046 \h </w:instrText>
        </w:r>
        <w:r w:rsidR="00D72805">
          <w:rPr>
            <w:webHidden/>
          </w:rPr>
        </w:r>
        <w:r w:rsidR="00D72805">
          <w:rPr>
            <w:webHidden/>
          </w:rPr>
          <w:fldChar w:fldCharType="separate"/>
        </w:r>
        <w:r w:rsidR="00D72805">
          <w:rPr>
            <w:webHidden/>
          </w:rPr>
          <w:t>33</w:t>
        </w:r>
        <w:r w:rsidR="00D72805">
          <w:rPr>
            <w:webHidden/>
          </w:rPr>
          <w:fldChar w:fldCharType="end"/>
        </w:r>
      </w:hyperlink>
    </w:p>
    <w:p w14:paraId="46D388E7"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7" w:history="1">
        <w:r w:rsidR="00D72805" w:rsidRPr="00743743">
          <w:rPr>
            <w:rStyle w:val="Hipervnculo"/>
          </w:rPr>
          <w:t>9.8.</w:t>
        </w:r>
        <w:r w:rsidR="00D72805">
          <w:rPr>
            <w:rFonts w:asciiTheme="minorHAnsi" w:eastAsiaTheme="minorEastAsia" w:hAnsiTheme="minorHAnsi" w:cstheme="minorBidi"/>
            <w:b w:val="0"/>
            <w:bCs w:val="0"/>
            <w:sz w:val="22"/>
            <w:szCs w:val="22"/>
            <w:lang w:eastAsia="es-PE"/>
          </w:rPr>
          <w:tab/>
        </w:r>
        <w:r w:rsidR="00D72805" w:rsidRPr="00743743">
          <w:rPr>
            <w:rStyle w:val="Hipervnculo"/>
          </w:rPr>
          <w:t>GESTION DE LA CAPACITACION DEL PERSONAL DEL PROYECTO</w:t>
        </w:r>
        <w:r w:rsidR="00D72805">
          <w:rPr>
            <w:webHidden/>
          </w:rPr>
          <w:tab/>
        </w:r>
        <w:r w:rsidR="00D72805">
          <w:rPr>
            <w:webHidden/>
          </w:rPr>
          <w:fldChar w:fldCharType="begin"/>
        </w:r>
        <w:r w:rsidR="00D72805">
          <w:rPr>
            <w:webHidden/>
          </w:rPr>
          <w:instrText xml:space="preserve"> PAGEREF _Toc430548047 \h </w:instrText>
        </w:r>
        <w:r w:rsidR="00D72805">
          <w:rPr>
            <w:webHidden/>
          </w:rPr>
        </w:r>
        <w:r w:rsidR="00D72805">
          <w:rPr>
            <w:webHidden/>
          </w:rPr>
          <w:fldChar w:fldCharType="separate"/>
        </w:r>
        <w:r w:rsidR="00D72805">
          <w:rPr>
            <w:webHidden/>
          </w:rPr>
          <w:t>33</w:t>
        </w:r>
        <w:r w:rsidR="00D72805">
          <w:rPr>
            <w:webHidden/>
          </w:rPr>
          <w:fldChar w:fldCharType="end"/>
        </w:r>
      </w:hyperlink>
    </w:p>
    <w:p w14:paraId="3C37D3D8"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48" w:history="1">
        <w:r w:rsidR="00D72805" w:rsidRPr="00743743">
          <w:rPr>
            <w:rStyle w:val="Hipervnculo"/>
          </w:rPr>
          <w:t>9.9.</w:t>
        </w:r>
        <w:r w:rsidR="00D72805">
          <w:rPr>
            <w:rFonts w:asciiTheme="minorHAnsi" w:eastAsiaTheme="minorEastAsia" w:hAnsiTheme="minorHAnsi" w:cstheme="minorBidi"/>
            <w:b w:val="0"/>
            <w:bCs w:val="0"/>
            <w:sz w:val="22"/>
            <w:szCs w:val="22"/>
            <w:lang w:eastAsia="es-PE"/>
          </w:rPr>
          <w:tab/>
        </w:r>
        <w:r w:rsidR="00D72805" w:rsidRPr="00743743">
          <w:rPr>
            <w:rStyle w:val="Hipervnculo"/>
          </w:rPr>
          <w:t>ACEPTACION DE PRODUCTO</w:t>
        </w:r>
        <w:r w:rsidR="00D72805">
          <w:rPr>
            <w:webHidden/>
          </w:rPr>
          <w:tab/>
        </w:r>
        <w:r w:rsidR="00D72805">
          <w:rPr>
            <w:webHidden/>
          </w:rPr>
          <w:fldChar w:fldCharType="begin"/>
        </w:r>
        <w:r w:rsidR="00D72805">
          <w:rPr>
            <w:webHidden/>
          </w:rPr>
          <w:instrText xml:space="preserve"> PAGEREF _Toc430548048 \h </w:instrText>
        </w:r>
        <w:r w:rsidR="00D72805">
          <w:rPr>
            <w:webHidden/>
          </w:rPr>
        </w:r>
        <w:r w:rsidR="00D72805">
          <w:rPr>
            <w:webHidden/>
          </w:rPr>
          <w:fldChar w:fldCharType="separate"/>
        </w:r>
        <w:r w:rsidR="00D72805">
          <w:rPr>
            <w:webHidden/>
          </w:rPr>
          <w:t>34</w:t>
        </w:r>
        <w:r w:rsidR="00D72805">
          <w:rPr>
            <w:webHidden/>
          </w:rPr>
          <w:fldChar w:fldCharType="end"/>
        </w:r>
      </w:hyperlink>
    </w:p>
    <w:p w14:paraId="44C6DBB6" w14:textId="77777777" w:rsidR="00D72805"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49" w:history="1">
        <w:r w:rsidR="00D72805" w:rsidRPr="00743743">
          <w:rPr>
            <w:rStyle w:val="Hipervnculo"/>
          </w:rPr>
          <w:t>9.9.1.</w:t>
        </w:r>
        <w:r w:rsidR="00D72805">
          <w:rPr>
            <w:rFonts w:asciiTheme="minorHAnsi" w:eastAsiaTheme="minorEastAsia" w:hAnsiTheme="minorHAnsi" w:cstheme="minorBidi"/>
            <w:b w:val="0"/>
            <w:sz w:val="22"/>
            <w:szCs w:val="22"/>
            <w:lang w:eastAsia="es-PE"/>
          </w:rPr>
          <w:tab/>
        </w:r>
        <w:r w:rsidR="00D72805" w:rsidRPr="00743743">
          <w:rPr>
            <w:rStyle w:val="Hipervnculo"/>
          </w:rPr>
          <w:t>CRITERIOS PARA LA ACEPTACIÓN DEL PRODUCTO (PLAN DE PRUEBAS)</w:t>
        </w:r>
        <w:r w:rsidR="00D72805">
          <w:rPr>
            <w:webHidden/>
          </w:rPr>
          <w:tab/>
        </w:r>
        <w:r w:rsidR="00D72805">
          <w:rPr>
            <w:webHidden/>
          </w:rPr>
          <w:fldChar w:fldCharType="begin"/>
        </w:r>
        <w:r w:rsidR="00D72805">
          <w:rPr>
            <w:webHidden/>
          </w:rPr>
          <w:instrText xml:space="preserve"> PAGEREF _Toc430548049 \h </w:instrText>
        </w:r>
        <w:r w:rsidR="00D72805">
          <w:rPr>
            <w:webHidden/>
          </w:rPr>
        </w:r>
        <w:r w:rsidR="00D72805">
          <w:rPr>
            <w:webHidden/>
          </w:rPr>
          <w:fldChar w:fldCharType="separate"/>
        </w:r>
        <w:r w:rsidR="00D72805">
          <w:rPr>
            <w:webHidden/>
          </w:rPr>
          <w:t>34</w:t>
        </w:r>
        <w:r w:rsidR="00D72805">
          <w:rPr>
            <w:webHidden/>
          </w:rPr>
          <w:fldChar w:fldCharType="end"/>
        </w:r>
      </w:hyperlink>
    </w:p>
    <w:p w14:paraId="1BE7B195" w14:textId="77777777" w:rsidR="00D72805" w:rsidRDefault="00C23349" w:rsidP="00D72805">
      <w:pPr>
        <w:pStyle w:val="TDC3"/>
        <w:tabs>
          <w:tab w:val="right" w:leader="dot" w:pos="8505"/>
        </w:tabs>
        <w:rPr>
          <w:rFonts w:asciiTheme="minorHAnsi" w:eastAsiaTheme="minorEastAsia" w:hAnsiTheme="minorHAnsi" w:cstheme="minorBidi"/>
          <w:b w:val="0"/>
          <w:sz w:val="22"/>
          <w:szCs w:val="22"/>
          <w:lang w:eastAsia="es-PE"/>
        </w:rPr>
      </w:pPr>
      <w:hyperlink w:anchor="_Toc430548050" w:history="1">
        <w:r w:rsidR="00D72805" w:rsidRPr="00743743">
          <w:rPr>
            <w:rStyle w:val="Hipervnculo"/>
          </w:rPr>
          <w:t>9.9.2.</w:t>
        </w:r>
        <w:r w:rsidR="00D72805">
          <w:rPr>
            <w:rFonts w:asciiTheme="minorHAnsi" w:eastAsiaTheme="minorEastAsia" w:hAnsiTheme="minorHAnsi" w:cstheme="minorBidi"/>
            <w:b w:val="0"/>
            <w:sz w:val="22"/>
            <w:szCs w:val="22"/>
            <w:lang w:eastAsia="es-PE"/>
          </w:rPr>
          <w:tab/>
        </w:r>
        <w:r w:rsidR="00D72805" w:rsidRPr="00743743">
          <w:rPr>
            <w:rStyle w:val="Hipervnculo"/>
          </w:rPr>
          <w:t>ESTRATEGIA DE PRUEBAS</w:t>
        </w:r>
        <w:r w:rsidR="00D72805">
          <w:rPr>
            <w:webHidden/>
          </w:rPr>
          <w:tab/>
        </w:r>
        <w:r w:rsidR="00D72805">
          <w:rPr>
            <w:webHidden/>
          </w:rPr>
          <w:fldChar w:fldCharType="begin"/>
        </w:r>
        <w:r w:rsidR="00D72805">
          <w:rPr>
            <w:webHidden/>
          </w:rPr>
          <w:instrText xml:space="preserve"> PAGEREF _Toc430548050 \h </w:instrText>
        </w:r>
        <w:r w:rsidR="00D72805">
          <w:rPr>
            <w:webHidden/>
          </w:rPr>
        </w:r>
        <w:r w:rsidR="00D72805">
          <w:rPr>
            <w:webHidden/>
          </w:rPr>
          <w:fldChar w:fldCharType="separate"/>
        </w:r>
        <w:r w:rsidR="00D72805">
          <w:rPr>
            <w:webHidden/>
          </w:rPr>
          <w:t>34</w:t>
        </w:r>
        <w:r w:rsidR="00D72805">
          <w:rPr>
            <w:webHidden/>
          </w:rPr>
          <w:fldChar w:fldCharType="end"/>
        </w:r>
      </w:hyperlink>
    </w:p>
    <w:p w14:paraId="22945A27" w14:textId="77777777" w:rsidR="00D72805" w:rsidRDefault="00C23349" w:rsidP="00D72805">
      <w:pPr>
        <w:pStyle w:val="TDC1"/>
        <w:tabs>
          <w:tab w:val="clear" w:pos="9540"/>
          <w:tab w:val="right" w:leader="dot" w:pos="8505"/>
        </w:tabs>
        <w:rPr>
          <w:rFonts w:asciiTheme="minorHAnsi" w:eastAsiaTheme="minorEastAsia" w:hAnsiTheme="minorHAnsi" w:cstheme="minorBidi"/>
          <w:b w:val="0"/>
          <w:bCs w:val="0"/>
          <w:caps w:val="0"/>
          <w:noProof/>
          <w:szCs w:val="22"/>
          <w:lang w:eastAsia="es-PE"/>
        </w:rPr>
      </w:pPr>
      <w:hyperlink w:anchor="_Toc430548051" w:history="1">
        <w:r w:rsidR="00D72805" w:rsidRPr="00743743">
          <w:rPr>
            <w:rStyle w:val="Hipervnculo"/>
            <w:noProof/>
          </w:rPr>
          <w:t>10.</w:t>
        </w:r>
        <w:r w:rsidR="00D72805">
          <w:rPr>
            <w:rFonts w:asciiTheme="minorHAnsi" w:eastAsiaTheme="minorEastAsia" w:hAnsiTheme="minorHAnsi" w:cstheme="minorBidi"/>
            <w:b w:val="0"/>
            <w:bCs w:val="0"/>
            <w:caps w:val="0"/>
            <w:noProof/>
            <w:szCs w:val="22"/>
            <w:lang w:eastAsia="es-PE"/>
          </w:rPr>
          <w:tab/>
        </w:r>
        <w:r w:rsidR="00D72805" w:rsidRPr="00743743">
          <w:rPr>
            <w:rStyle w:val="Hipervnculo"/>
            <w:noProof/>
          </w:rPr>
          <w:t>ANEXOS</w:t>
        </w:r>
        <w:r w:rsidR="00D72805">
          <w:rPr>
            <w:noProof/>
            <w:webHidden/>
          </w:rPr>
          <w:tab/>
        </w:r>
        <w:r w:rsidR="00D72805">
          <w:rPr>
            <w:noProof/>
            <w:webHidden/>
          </w:rPr>
          <w:fldChar w:fldCharType="begin"/>
        </w:r>
        <w:r w:rsidR="00D72805">
          <w:rPr>
            <w:noProof/>
            <w:webHidden/>
          </w:rPr>
          <w:instrText xml:space="preserve"> PAGEREF _Toc430548051 \h </w:instrText>
        </w:r>
        <w:r w:rsidR="00D72805">
          <w:rPr>
            <w:noProof/>
            <w:webHidden/>
          </w:rPr>
        </w:r>
        <w:r w:rsidR="00D72805">
          <w:rPr>
            <w:noProof/>
            <w:webHidden/>
          </w:rPr>
          <w:fldChar w:fldCharType="separate"/>
        </w:r>
        <w:r w:rsidR="00D72805">
          <w:rPr>
            <w:noProof/>
            <w:webHidden/>
          </w:rPr>
          <w:t>34</w:t>
        </w:r>
        <w:r w:rsidR="00D72805">
          <w:rPr>
            <w:noProof/>
            <w:webHidden/>
          </w:rPr>
          <w:fldChar w:fldCharType="end"/>
        </w:r>
      </w:hyperlink>
    </w:p>
    <w:p w14:paraId="30534669"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2" w:history="1">
        <w:r w:rsidR="00D72805" w:rsidRPr="00743743">
          <w:rPr>
            <w:rStyle w:val="Hipervnculo"/>
          </w:rPr>
          <w:t>10.1.</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 ARQUITECTURA Y PLATAFORMA</w:t>
        </w:r>
        <w:r w:rsidR="00D72805">
          <w:rPr>
            <w:webHidden/>
          </w:rPr>
          <w:tab/>
        </w:r>
        <w:r w:rsidR="00D72805">
          <w:rPr>
            <w:webHidden/>
          </w:rPr>
          <w:fldChar w:fldCharType="begin"/>
        </w:r>
        <w:r w:rsidR="00D72805">
          <w:rPr>
            <w:webHidden/>
          </w:rPr>
          <w:instrText xml:space="preserve"> PAGEREF _Toc430548052 \h </w:instrText>
        </w:r>
        <w:r w:rsidR="00D72805">
          <w:rPr>
            <w:webHidden/>
          </w:rPr>
        </w:r>
        <w:r w:rsidR="00D72805">
          <w:rPr>
            <w:webHidden/>
          </w:rPr>
          <w:fldChar w:fldCharType="separate"/>
        </w:r>
        <w:r w:rsidR="00D72805">
          <w:rPr>
            <w:webHidden/>
          </w:rPr>
          <w:t>35</w:t>
        </w:r>
        <w:r w:rsidR="00D72805">
          <w:rPr>
            <w:webHidden/>
          </w:rPr>
          <w:fldChar w:fldCharType="end"/>
        </w:r>
      </w:hyperlink>
    </w:p>
    <w:p w14:paraId="05C1057C" w14:textId="77777777" w:rsidR="00D72805" w:rsidRDefault="00C23349" w:rsidP="00D72805">
      <w:pPr>
        <w:pStyle w:val="TDC2"/>
        <w:tabs>
          <w:tab w:val="clear" w:pos="9540"/>
          <w:tab w:val="right" w:leader="dot" w:pos="8505"/>
        </w:tabs>
        <w:rPr>
          <w:rFonts w:asciiTheme="minorHAnsi" w:eastAsiaTheme="minorEastAsia" w:hAnsiTheme="minorHAnsi" w:cstheme="minorBidi"/>
          <w:b w:val="0"/>
          <w:bCs w:val="0"/>
          <w:sz w:val="22"/>
          <w:szCs w:val="22"/>
          <w:lang w:eastAsia="es-PE"/>
        </w:rPr>
      </w:pPr>
      <w:hyperlink w:anchor="_Toc430548053" w:history="1">
        <w:r w:rsidR="00D72805" w:rsidRPr="00743743">
          <w:rPr>
            <w:rStyle w:val="Hipervnculo"/>
          </w:rPr>
          <w:t>10.2.</w:t>
        </w:r>
        <w:r w:rsidR="00D72805">
          <w:rPr>
            <w:rFonts w:asciiTheme="minorHAnsi" w:eastAsiaTheme="minorEastAsia" w:hAnsiTheme="minorHAnsi" w:cstheme="minorBidi"/>
            <w:b w:val="0"/>
            <w:bCs w:val="0"/>
            <w:sz w:val="22"/>
            <w:szCs w:val="22"/>
            <w:lang w:eastAsia="es-PE"/>
          </w:rPr>
          <w:tab/>
        </w:r>
        <w:r w:rsidR="00D72805" w:rsidRPr="00743743">
          <w:rPr>
            <w:rStyle w:val="Hipervnculo"/>
          </w:rPr>
          <w:t>ANEXO II: CRONOGRAMA DETALLADO DE TRABAJO</w:t>
        </w:r>
        <w:r w:rsidR="00D72805">
          <w:rPr>
            <w:webHidden/>
          </w:rPr>
          <w:tab/>
        </w:r>
        <w:r w:rsidR="00D72805">
          <w:rPr>
            <w:webHidden/>
          </w:rPr>
          <w:fldChar w:fldCharType="begin"/>
        </w:r>
        <w:r w:rsidR="00D72805">
          <w:rPr>
            <w:webHidden/>
          </w:rPr>
          <w:instrText xml:space="preserve"> PAGEREF _Toc430548053 \h </w:instrText>
        </w:r>
        <w:r w:rsidR="00D72805">
          <w:rPr>
            <w:webHidden/>
          </w:rPr>
        </w:r>
        <w:r w:rsidR="00D72805">
          <w:rPr>
            <w:webHidden/>
          </w:rPr>
          <w:fldChar w:fldCharType="separate"/>
        </w:r>
        <w:r w:rsidR="00D72805">
          <w:rPr>
            <w:webHidden/>
          </w:rPr>
          <w:t>35</w:t>
        </w:r>
        <w:r w:rsidR="00D72805">
          <w:rPr>
            <w:webHidden/>
          </w:rPr>
          <w:fldChar w:fldCharType="end"/>
        </w:r>
      </w:hyperlink>
    </w:p>
    <w:p w14:paraId="58FC29A2" w14:textId="77777777" w:rsidR="00D72805" w:rsidRDefault="00D72805" w:rsidP="00D72805">
      <w:pPr>
        <w:tabs>
          <w:tab w:val="right" w:leader="dot" w:pos="8505"/>
          <w:tab w:val="right" w:leader="dot" w:pos="8640"/>
        </w:tabs>
      </w:pPr>
      <w:r w:rsidRPr="002C78E6">
        <w:rPr>
          <w:rFonts w:cs="Arial"/>
        </w:rPr>
        <w:fldChar w:fldCharType="end"/>
      </w:r>
      <w:bookmarkStart w:id="11" w:name="_Toc507484801"/>
      <w:bookmarkStart w:id="12" w:name="_Toc507484802"/>
      <w:bookmarkStart w:id="13" w:name="_Toc26335074"/>
      <w:bookmarkStart w:id="14" w:name="_Toc26335208"/>
      <w:bookmarkStart w:id="15" w:name="_Toc127716364"/>
      <w:bookmarkEnd w:id="3"/>
      <w:bookmarkEnd w:id="4"/>
      <w:bookmarkEnd w:id="5"/>
      <w:bookmarkEnd w:id="6"/>
      <w:bookmarkEnd w:id="7"/>
      <w:bookmarkEnd w:id="8"/>
      <w:bookmarkEnd w:id="9"/>
      <w:bookmarkEnd w:id="11"/>
      <w:r>
        <w:br w:type="page"/>
      </w:r>
      <w:bookmarkStart w:id="16" w:name="_Toc127716371"/>
      <w:bookmarkEnd w:id="10"/>
      <w:bookmarkEnd w:id="12"/>
      <w:bookmarkEnd w:id="13"/>
      <w:bookmarkEnd w:id="14"/>
      <w:bookmarkEnd w:id="15"/>
    </w:p>
    <w:p w14:paraId="5CD5FF8C" w14:textId="77777777" w:rsidR="00D72805" w:rsidRPr="0066031E" w:rsidRDefault="00D72805" w:rsidP="00D72805"/>
    <w:p w14:paraId="18B97394" w14:textId="77777777" w:rsidR="00D72805" w:rsidRDefault="00D72805" w:rsidP="003A7063">
      <w:pPr>
        <w:pStyle w:val="Ttulo1"/>
        <w:keepNext/>
        <w:numPr>
          <w:ilvl w:val="0"/>
          <w:numId w:val="4"/>
        </w:numPr>
        <w:spacing w:before="120" w:after="120" w:line="240" w:lineRule="auto"/>
        <w:jc w:val="both"/>
      </w:pPr>
      <w:bookmarkStart w:id="17" w:name="_Toc187465787"/>
      <w:bookmarkStart w:id="18" w:name="_Toc430547984"/>
      <w:r>
        <w:t>INTRODUCCIÓN</w:t>
      </w:r>
      <w:bookmarkEnd w:id="17"/>
      <w:bookmarkEnd w:id="18"/>
    </w:p>
    <w:p w14:paraId="3BD0E5C2" w14:textId="31482AC9" w:rsidR="00411706" w:rsidRPr="00A621C4" w:rsidRDefault="006B2296" w:rsidP="003A7063">
      <w:pPr>
        <w:tabs>
          <w:tab w:val="num" w:pos="432"/>
        </w:tabs>
        <w:spacing w:before="120" w:after="120" w:line="360" w:lineRule="auto"/>
        <w:ind w:left="426"/>
        <w:rPr>
          <w:rFonts w:cs="Helvetica"/>
          <w:color w:val="000000" w:themeColor="text1"/>
          <w:szCs w:val="18"/>
          <w:shd w:val="clear" w:color="auto" w:fill="FEFEFE"/>
        </w:rPr>
      </w:pPr>
      <w:r>
        <w:rPr>
          <w:rFonts w:cs="Helvetica"/>
          <w:color w:val="000000" w:themeColor="text1"/>
          <w:szCs w:val="18"/>
          <w:shd w:val="clear" w:color="auto" w:fill="FEFEFE"/>
        </w:rPr>
        <w:t xml:space="preserve">A diario </w:t>
      </w:r>
      <w:r w:rsidR="00411706" w:rsidRPr="00A621C4">
        <w:rPr>
          <w:rFonts w:cs="Helvetica"/>
          <w:color w:val="000000" w:themeColor="text1"/>
          <w:szCs w:val="18"/>
          <w:shd w:val="clear" w:color="auto" w:fill="FEFEFE"/>
        </w:rPr>
        <w:t>se recibe</w:t>
      </w:r>
      <w:r>
        <w:rPr>
          <w:rFonts w:cs="Helvetica"/>
          <w:color w:val="000000" w:themeColor="text1"/>
          <w:szCs w:val="18"/>
          <w:shd w:val="clear" w:color="auto" w:fill="FEFEFE"/>
        </w:rPr>
        <w:t xml:space="preserve"> gran cantidad de quejas</w:t>
      </w:r>
      <w:r w:rsidR="00411706" w:rsidRPr="00A621C4">
        <w:rPr>
          <w:rFonts w:cs="Helvetica"/>
          <w:color w:val="000000" w:themeColor="text1"/>
          <w:szCs w:val="18"/>
          <w:shd w:val="clear" w:color="auto" w:fill="FEFEFE"/>
        </w:rPr>
        <w:t xml:space="preserve"> parte de los docentes de no poder realizar su asistencia a tiempo por diversos problemas sobre todo con el tráfico</w:t>
      </w:r>
      <w:r w:rsidR="0040570B" w:rsidRPr="00A621C4">
        <w:rPr>
          <w:rFonts w:cs="Helvetica"/>
          <w:color w:val="000000" w:themeColor="text1"/>
          <w:szCs w:val="18"/>
          <w:shd w:val="clear" w:color="auto" w:fill="FEFEFE"/>
        </w:rPr>
        <w:t>.</w:t>
      </w:r>
    </w:p>
    <w:p w14:paraId="79E5F55C" w14:textId="5096F682" w:rsidR="00A621C4" w:rsidRDefault="00A621C4" w:rsidP="003A7063">
      <w:pPr>
        <w:ind w:left="426"/>
        <w:rPr>
          <w:rStyle w:val="5yl5"/>
          <w:color w:val="000000" w:themeColor="text1"/>
        </w:rPr>
      </w:pPr>
      <w:r w:rsidRPr="00A621C4">
        <w:rPr>
          <w:rFonts w:cs="Helvetica"/>
          <w:color w:val="000000" w:themeColor="text1"/>
          <w:shd w:val="clear" w:color="auto" w:fill="FEFEFE"/>
        </w:rPr>
        <w:t xml:space="preserve">Esta situación la afrontan día a día miles de docentes. Debido a esto, por parte de la empresa </w:t>
      </w:r>
      <w:r>
        <w:rPr>
          <w:rFonts w:cs="Helvetica"/>
          <w:color w:val="000000" w:themeColor="text1"/>
          <w:shd w:val="clear" w:color="auto" w:fill="FEFEFE"/>
        </w:rPr>
        <w:t>“</w:t>
      </w:r>
      <w:r w:rsidRPr="00A621C4">
        <w:rPr>
          <w:rFonts w:cs="Helvetica"/>
          <w:color w:val="000000" w:themeColor="text1"/>
          <w:shd w:val="clear" w:color="auto" w:fill="FEFEFE"/>
        </w:rPr>
        <w:t>UTP</w:t>
      </w:r>
      <w:r>
        <w:rPr>
          <w:rFonts w:cs="Helvetica"/>
          <w:color w:val="000000" w:themeColor="text1"/>
          <w:shd w:val="clear" w:color="auto" w:fill="FEFEFE"/>
        </w:rPr>
        <w:t>”</w:t>
      </w:r>
      <w:r w:rsidRPr="00A621C4">
        <w:rPr>
          <w:rFonts w:cs="Helvetica"/>
          <w:color w:val="000000" w:themeColor="text1"/>
          <w:shd w:val="clear" w:color="auto" w:fill="FEFEFE"/>
        </w:rPr>
        <w:t>. Nace la necesidad de buscar una solución informática que avise a los alumnos si el docente llegara a tiempo o demorara unos minutos en llegar al centro educativo.</w:t>
      </w:r>
      <w:r>
        <w:rPr>
          <w:rFonts w:cs="Helvetica"/>
          <w:color w:val="000000" w:themeColor="text1"/>
          <w:shd w:val="clear" w:color="auto" w:fill="FEFEFE"/>
        </w:rPr>
        <w:t xml:space="preserve"> </w:t>
      </w:r>
      <w:r w:rsidRPr="00A621C4">
        <w:rPr>
          <w:rFonts w:cs="Helvetica"/>
          <w:color w:val="000000" w:themeColor="text1"/>
          <w:shd w:val="clear" w:color="auto" w:fill="FEFEFE"/>
        </w:rPr>
        <w:t>Esto ayudara a prevenir situaciones no deseadas</w:t>
      </w:r>
      <w:r>
        <w:rPr>
          <w:rFonts w:cs="Helvetica"/>
          <w:color w:val="000000" w:themeColor="text1"/>
          <w:shd w:val="clear" w:color="auto" w:fill="FEFEFE"/>
        </w:rPr>
        <w:t>.</w:t>
      </w:r>
    </w:p>
    <w:p w14:paraId="1A39C78B" w14:textId="492FFF36" w:rsidR="00D72805" w:rsidRDefault="00A621C4" w:rsidP="003A7063">
      <w:pPr>
        <w:ind w:left="426" w:hanging="426"/>
        <w:rPr>
          <w:rStyle w:val="5yl5"/>
          <w:color w:val="000000" w:themeColor="text1"/>
        </w:rPr>
      </w:pPr>
      <w:r w:rsidRPr="00A621C4">
        <w:rPr>
          <w:rStyle w:val="5yl5"/>
          <w:color w:val="000000" w:themeColor="text1"/>
        </w:rPr>
        <w:t xml:space="preserve">       Analizando la problemática planteada por parte del cliente, se realiza esta     propuesta de solución, la cual lleva de nombre: “</w:t>
      </w:r>
      <w:r w:rsidRPr="008A24D6">
        <w:rPr>
          <w:b/>
          <w:color w:val="262626" w:themeColor="text1" w:themeTint="D9"/>
          <w:sz w:val="20"/>
        </w:rPr>
        <w:t>UTP-SISTEMA CONTROL DE ASISTENCIA – GPS</w:t>
      </w:r>
      <w:r w:rsidR="008A24D6">
        <w:rPr>
          <w:rStyle w:val="5yl5"/>
          <w:color w:val="000000" w:themeColor="text1"/>
        </w:rPr>
        <w:t>” y será la que ayude a lo</w:t>
      </w:r>
      <w:r w:rsidRPr="00A621C4">
        <w:rPr>
          <w:rStyle w:val="5yl5"/>
          <w:color w:val="000000" w:themeColor="text1"/>
        </w:rPr>
        <w:t>s docentes involucrados(as), en las asistencias que se realizaran día a día.</w:t>
      </w:r>
    </w:p>
    <w:p w14:paraId="68C35C50" w14:textId="77777777" w:rsidR="006B2296" w:rsidRDefault="006B2296" w:rsidP="00D72805">
      <w:pPr>
        <w:rPr>
          <w:rStyle w:val="5yl5"/>
          <w:color w:val="000000" w:themeColor="text1"/>
        </w:rPr>
      </w:pPr>
    </w:p>
    <w:p w14:paraId="35A8D9DE" w14:textId="77777777" w:rsidR="00D72805" w:rsidRDefault="00D72805" w:rsidP="00D72805">
      <w:pPr>
        <w:pStyle w:val="Ttulo2"/>
        <w:keepNext/>
        <w:numPr>
          <w:ilvl w:val="1"/>
          <w:numId w:val="4"/>
        </w:numPr>
        <w:spacing w:before="120" w:after="120" w:line="240" w:lineRule="auto"/>
        <w:jc w:val="both"/>
      </w:pPr>
      <w:bookmarkStart w:id="19" w:name="_Toc187465788"/>
      <w:bookmarkStart w:id="20" w:name="_Toc430547985"/>
      <w:r>
        <w:t>PROPÓSITO DEL PLAN</w:t>
      </w:r>
      <w:bookmarkEnd w:id="19"/>
      <w:bookmarkEnd w:id="20"/>
    </w:p>
    <w:p w14:paraId="29BAE03C" w14:textId="76C9A500" w:rsidR="00D72805" w:rsidRPr="00D34D6E" w:rsidRDefault="00D72805" w:rsidP="00D72805">
      <w:pPr>
        <w:spacing w:before="120" w:after="120" w:line="360" w:lineRule="auto"/>
        <w:ind w:left="567"/>
        <w:rPr>
          <w:rFonts w:cs="Arial"/>
          <w:color w:val="000000"/>
        </w:rPr>
      </w:pPr>
      <w:r w:rsidRPr="004764B1">
        <w:rPr>
          <w:rFonts w:cs="Arial"/>
          <w:color w:val="000000"/>
        </w:rPr>
        <w:t>El presente documento describe los lineamientos a seguir para el desarrollo del Proyecto y tiene como propósito establecer un acuerdo entre “</w:t>
      </w:r>
      <w:r>
        <w:rPr>
          <w:rFonts w:cs="Arial"/>
          <w:color w:val="000000"/>
        </w:rPr>
        <w:t>MNSV</w:t>
      </w:r>
      <w:r w:rsidRPr="004764B1">
        <w:rPr>
          <w:rFonts w:cs="Arial"/>
          <w:color w:val="000000"/>
        </w:rPr>
        <w:t xml:space="preserve"> SOFT” y </w:t>
      </w:r>
      <w:r w:rsidR="00A621C4">
        <w:rPr>
          <w:rFonts w:cs="Arial"/>
          <w:color w:val="000000"/>
        </w:rPr>
        <w:t>“UTP”</w:t>
      </w:r>
      <w:r w:rsidRPr="004764B1">
        <w:rPr>
          <w:rFonts w:cs="Arial"/>
          <w:color w:val="000000"/>
        </w:rPr>
        <w:t xml:space="preserve">, sobre el </w:t>
      </w:r>
      <w:r w:rsidRPr="00D34D6E">
        <w:rPr>
          <w:rFonts w:cs="Arial"/>
          <w:color w:val="000000"/>
        </w:rPr>
        <w:t>conjunto de actividades, entregables y recursos destinados al Proyecto.</w:t>
      </w:r>
    </w:p>
    <w:p w14:paraId="01391553" w14:textId="332905E2" w:rsidR="00D72805" w:rsidRPr="008A24D6" w:rsidRDefault="005A0EE9" w:rsidP="00DA4482">
      <w:pPr>
        <w:pStyle w:val="StyleGPNormalLeft225cm"/>
        <w:numPr>
          <w:ilvl w:val="0"/>
          <w:numId w:val="7"/>
        </w:numPr>
        <w:rPr>
          <w:rFonts w:asciiTheme="minorHAnsi" w:hAnsiTheme="minorHAnsi"/>
        </w:rPr>
      </w:pPr>
      <w:r>
        <w:rPr>
          <w:rFonts w:asciiTheme="minorHAnsi" w:hAnsiTheme="minorHAnsi"/>
        </w:rPr>
        <w:t>Universidad Tecnológica del Perú(UTP)</w:t>
      </w:r>
    </w:p>
    <w:p w14:paraId="05F3B51F" w14:textId="77777777" w:rsidR="00D72805" w:rsidRPr="008A24D6" w:rsidRDefault="00D72805" w:rsidP="00DA4482">
      <w:pPr>
        <w:pStyle w:val="StyleGPNormalLeft225cm"/>
        <w:numPr>
          <w:ilvl w:val="0"/>
          <w:numId w:val="7"/>
        </w:numPr>
        <w:rPr>
          <w:rFonts w:asciiTheme="minorHAnsi" w:hAnsiTheme="minorHAnsi"/>
        </w:rPr>
      </w:pPr>
      <w:r w:rsidRPr="008A24D6">
        <w:rPr>
          <w:rFonts w:asciiTheme="minorHAnsi" w:hAnsiTheme="minorHAnsi"/>
        </w:rPr>
        <w:t>MNSV SOFT</w:t>
      </w:r>
    </w:p>
    <w:p w14:paraId="717820EE" w14:textId="3F7F5604" w:rsidR="00D72805" w:rsidRDefault="00D72805" w:rsidP="00DA4482">
      <w:pPr>
        <w:pStyle w:val="StyleGPNormalLeft225cm"/>
        <w:numPr>
          <w:ilvl w:val="0"/>
          <w:numId w:val="7"/>
        </w:numPr>
        <w:rPr>
          <w:rFonts w:asciiTheme="minorHAnsi" w:hAnsiTheme="minorHAnsi"/>
        </w:rPr>
      </w:pPr>
      <w:r w:rsidRPr="008A24D6">
        <w:rPr>
          <w:rFonts w:asciiTheme="minorHAnsi" w:hAnsiTheme="minorHAnsi"/>
        </w:rPr>
        <w:t>Auditorio</w:t>
      </w:r>
    </w:p>
    <w:p w14:paraId="1313BA5D" w14:textId="5E4DEA3B" w:rsidR="006E72AA" w:rsidRDefault="006E72AA" w:rsidP="006E72AA">
      <w:pPr>
        <w:pStyle w:val="StyleGPNormalLeft225cm"/>
        <w:ind w:left="1713"/>
        <w:rPr>
          <w:rFonts w:asciiTheme="minorHAnsi" w:hAnsiTheme="minorHAnsi"/>
        </w:rPr>
      </w:pPr>
    </w:p>
    <w:p w14:paraId="6E1FB3FB" w14:textId="59F31D24" w:rsidR="006E72AA" w:rsidRDefault="006E72AA" w:rsidP="006E72AA">
      <w:pPr>
        <w:pStyle w:val="StyleGPNormalLeft225cm"/>
        <w:ind w:left="1713"/>
        <w:rPr>
          <w:rFonts w:asciiTheme="minorHAnsi" w:hAnsiTheme="minorHAnsi"/>
        </w:rPr>
      </w:pPr>
    </w:p>
    <w:p w14:paraId="5EB1C871" w14:textId="77777777" w:rsidR="006E72AA" w:rsidRPr="008A24D6" w:rsidRDefault="006E72AA" w:rsidP="006E72AA">
      <w:pPr>
        <w:pStyle w:val="StyleGPNormalLeft225cm"/>
        <w:ind w:left="1713"/>
        <w:rPr>
          <w:rFonts w:asciiTheme="minorHAnsi" w:hAnsiTheme="minorHAnsi"/>
        </w:rPr>
      </w:pPr>
    </w:p>
    <w:p w14:paraId="2894386A" w14:textId="77777777" w:rsidR="00D72805" w:rsidRDefault="00D72805" w:rsidP="00D72805"/>
    <w:p w14:paraId="59450EF3" w14:textId="77777777" w:rsidR="00D72805" w:rsidRDefault="00D72805" w:rsidP="00D72805">
      <w:pPr>
        <w:pStyle w:val="Ttulo2"/>
        <w:keepNext/>
        <w:numPr>
          <w:ilvl w:val="1"/>
          <w:numId w:val="4"/>
        </w:numPr>
        <w:spacing w:before="120" w:after="120" w:line="240" w:lineRule="auto"/>
        <w:jc w:val="both"/>
      </w:pPr>
      <w:bookmarkStart w:id="21" w:name="_Toc187465789"/>
      <w:bookmarkStart w:id="22" w:name="_Toc430547986"/>
      <w:r>
        <w:lastRenderedPageBreak/>
        <w:t>TERMINOS Y DEFINICIONES</w:t>
      </w:r>
      <w:bookmarkEnd w:id="21"/>
      <w:bookmarkEnd w:id="22"/>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6378"/>
      </w:tblGrid>
      <w:tr w:rsidR="00D72805" w:rsidRPr="00422F86" w14:paraId="10509ABE" w14:textId="77777777" w:rsidTr="006255BB">
        <w:trPr>
          <w:tblHeader/>
        </w:trPr>
        <w:tc>
          <w:tcPr>
            <w:tcW w:w="1560" w:type="dxa"/>
            <w:shd w:val="clear" w:color="auto" w:fill="C0C0C0"/>
            <w:vAlign w:val="bottom"/>
          </w:tcPr>
          <w:p w14:paraId="495B7551" w14:textId="77777777" w:rsidR="00D72805" w:rsidRPr="00422F86" w:rsidRDefault="00D72805" w:rsidP="006255BB">
            <w:pPr>
              <w:pStyle w:val="TableHeading"/>
              <w:rPr>
                <w:rFonts w:cs="Arial"/>
                <w:sz w:val="20"/>
              </w:rPr>
            </w:pPr>
            <w:r w:rsidRPr="00422F86">
              <w:rPr>
                <w:rFonts w:cs="Arial"/>
                <w:sz w:val="20"/>
              </w:rPr>
              <w:t>Término</w:t>
            </w:r>
          </w:p>
        </w:tc>
        <w:tc>
          <w:tcPr>
            <w:tcW w:w="6378" w:type="dxa"/>
            <w:shd w:val="clear" w:color="auto" w:fill="C0C0C0"/>
            <w:vAlign w:val="bottom"/>
          </w:tcPr>
          <w:p w14:paraId="54B073A0" w14:textId="77777777" w:rsidR="00D72805" w:rsidRPr="00422F86" w:rsidRDefault="00D72805" w:rsidP="006255BB">
            <w:pPr>
              <w:pStyle w:val="TableHeading"/>
              <w:rPr>
                <w:rFonts w:cs="Arial"/>
                <w:sz w:val="20"/>
              </w:rPr>
            </w:pPr>
            <w:r w:rsidRPr="00422F86">
              <w:rPr>
                <w:rFonts w:cs="Arial"/>
                <w:sz w:val="20"/>
              </w:rPr>
              <w:t>Definición</w:t>
            </w:r>
          </w:p>
        </w:tc>
      </w:tr>
      <w:tr w:rsidR="00D72805" w:rsidRPr="00422F86" w14:paraId="648149F7" w14:textId="77777777" w:rsidTr="006255BB">
        <w:tc>
          <w:tcPr>
            <w:tcW w:w="1560" w:type="dxa"/>
            <w:vAlign w:val="center"/>
          </w:tcPr>
          <w:p w14:paraId="7F4D27C9" w14:textId="77777777" w:rsidR="00D72805" w:rsidRPr="00422F86" w:rsidRDefault="00D72805" w:rsidP="006255BB">
            <w:pPr>
              <w:spacing w:before="60" w:after="60"/>
              <w:rPr>
                <w:rFonts w:cs="Arial"/>
              </w:rPr>
            </w:pPr>
            <w:r w:rsidRPr="00422F86">
              <w:rPr>
                <w:rFonts w:cs="Arial"/>
              </w:rPr>
              <w:t>Plan</w:t>
            </w:r>
          </w:p>
        </w:tc>
        <w:tc>
          <w:tcPr>
            <w:tcW w:w="6378" w:type="dxa"/>
            <w:vAlign w:val="center"/>
          </w:tcPr>
          <w:p w14:paraId="4DFC5623" w14:textId="77777777" w:rsidR="00D72805" w:rsidRPr="00B533B6" w:rsidRDefault="00D72805" w:rsidP="006255BB">
            <w:pPr>
              <w:spacing w:before="120" w:after="120" w:line="360" w:lineRule="auto"/>
              <w:rPr>
                <w:rFonts w:cs="Arial"/>
                <w:color w:val="000000"/>
              </w:rPr>
            </w:pPr>
            <w:r w:rsidRPr="00B533B6">
              <w:rPr>
                <w:rFonts w:cs="Arial"/>
                <w:color w:val="000000"/>
              </w:rPr>
              <w:t>Conjunto de actividades, recursos y demás elementos a considerar durante la ejecución de un proyecto, en todas y cada una de sus etapas, durante su ciclo de vida.</w:t>
            </w:r>
          </w:p>
        </w:tc>
      </w:tr>
      <w:tr w:rsidR="00D72805" w:rsidRPr="00422F86" w14:paraId="2D483A4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FF6CFC" w14:textId="77777777" w:rsidR="00D72805" w:rsidRPr="00422F86" w:rsidRDefault="00D72805" w:rsidP="006255BB">
            <w:pPr>
              <w:spacing w:before="60" w:after="60"/>
              <w:rPr>
                <w:rFonts w:cs="Arial"/>
              </w:rPr>
            </w:pPr>
            <w:r w:rsidRPr="00422F86">
              <w:rPr>
                <w:rFonts w:cs="Arial"/>
              </w:rPr>
              <w:t>WBS</w:t>
            </w:r>
          </w:p>
        </w:tc>
        <w:tc>
          <w:tcPr>
            <w:tcW w:w="6378" w:type="dxa"/>
            <w:tcBorders>
              <w:top w:val="single" w:sz="4" w:space="0" w:color="auto"/>
              <w:left w:val="single" w:sz="4" w:space="0" w:color="auto"/>
              <w:bottom w:val="single" w:sz="4" w:space="0" w:color="auto"/>
              <w:right w:val="single" w:sz="4" w:space="0" w:color="auto"/>
            </w:tcBorders>
            <w:vAlign w:val="center"/>
          </w:tcPr>
          <w:p w14:paraId="3804DABC" w14:textId="77777777" w:rsidR="00D72805" w:rsidRPr="00B533B6" w:rsidRDefault="00D72805" w:rsidP="006255BB">
            <w:pPr>
              <w:spacing w:before="120" w:after="120" w:line="360" w:lineRule="auto"/>
              <w:rPr>
                <w:rFonts w:cs="Arial"/>
                <w:color w:val="000000"/>
              </w:rPr>
            </w:pPr>
            <w:r w:rsidRPr="00B533B6">
              <w:rPr>
                <w:rFonts w:cs="Arial"/>
                <w:color w:val="000000"/>
              </w:rPr>
              <w:t>Sigla de las palabras en inglés: “Work Breakdown Structure” con que se identifica a la Estructura de División del Trabajo (EDT) de alto nivel, para estimar el alcance de un proyecto.</w:t>
            </w:r>
          </w:p>
        </w:tc>
      </w:tr>
      <w:tr w:rsidR="00D72805" w:rsidRPr="00422F86" w14:paraId="44F89DF9"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6F1C4A3" w14:textId="77777777" w:rsidR="00D72805" w:rsidRPr="00422F86" w:rsidRDefault="00D72805" w:rsidP="006255BB">
            <w:pPr>
              <w:spacing w:before="60" w:after="60"/>
              <w:rPr>
                <w:rFonts w:cs="Arial"/>
              </w:rPr>
            </w:pPr>
            <w:r>
              <w:rPr>
                <w:rFonts w:cs="Arial"/>
              </w:rPr>
              <w:t>GPS</w:t>
            </w:r>
          </w:p>
        </w:tc>
        <w:tc>
          <w:tcPr>
            <w:tcW w:w="6378" w:type="dxa"/>
            <w:tcBorders>
              <w:top w:val="single" w:sz="4" w:space="0" w:color="auto"/>
              <w:left w:val="single" w:sz="4" w:space="0" w:color="auto"/>
              <w:bottom w:val="single" w:sz="4" w:space="0" w:color="auto"/>
              <w:right w:val="single" w:sz="4" w:space="0" w:color="auto"/>
            </w:tcBorders>
            <w:vAlign w:val="center"/>
          </w:tcPr>
          <w:p w14:paraId="4411762F" w14:textId="77777777" w:rsidR="00D72805" w:rsidRPr="00B533B6" w:rsidRDefault="00D72805" w:rsidP="006255BB">
            <w:pPr>
              <w:spacing w:before="120" w:after="120" w:line="360" w:lineRule="auto"/>
              <w:rPr>
                <w:rFonts w:cs="Arial"/>
                <w:color w:val="000000"/>
              </w:rPr>
            </w:pPr>
            <w:r w:rsidRPr="00B533B6">
              <w:rPr>
                <w:rFonts w:cs="Arial"/>
                <w:color w:val="000000"/>
              </w:rPr>
              <w:t>Es un Sistema Global de Navegación por Satélite, el cual permite determinar en todo el mundo la posición de una persona, un vehículo o una nave, con una precisión de hasta centímetros.</w:t>
            </w:r>
          </w:p>
          <w:p w14:paraId="6CEFC229" w14:textId="77777777" w:rsidR="00D72805" w:rsidRPr="00B533B6" w:rsidRDefault="00D72805" w:rsidP="006255BB">
            <w:pPr>
              <w:spacing w:before="120" w:after="120" w:line="360" w:lineRule="auto"/>
              <w:rPr>
                <w:rFonts w:cs="Arial"/>
                <w:color w:val="000000"/>
              </w:rPr>
            </w:pPr>
            <w:r w:rsidRPr="00B533B6">
              <w:rPr>
                <w:rFonts w:cs="Arial"/>
                <w:color w:val="000000"/>
              </w:rPr>
              <w:t>El GPS funciona mediante una red de satélites que se encuentran orbitando alrededor de la tierra.</w:t>
            </w:r>
          </w:p>
        </w:tc>
      </w:tr>
      <w:tr w:rsidR="00D72805" w:rsidRPr="00422F86" w14:paraId="07762C0D"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10D135B2" w14:textId="6F79936B" w:rsidR="00D72805" w:rsidRDefault="006E72AA" w:rsidP="006255BB">
            <w:pPr>
              <w:spacing w:before="60" w:after="60"/>
              <w:rPr>
                <w:rFonts w:cs="Arial"/>
              </w:rPr>
            </w:pPr>
            <w:r>
              <w:rPr>
                <w:rFonts w:cs="Arial"/>
              </w:rPr>
              <w:t>Java</w:t>
            </w:r>
          </w:p>
        </w:tc>
        <w:tc>
          <w:tcPr>
            <w:tcW w:w="6378" w:type="dxa"/>
            <w:tcBorders>
              <w:top w:val="single" w:sz="4" w:space="0" w:color="auto"/>
              <w:left w:val="single" w:sz="4" w:space="0" w:color="auto"/>
              <w:bottom w:val="single" w:sz="4" w:space="0" w:color="auto"/>
              <w:right w:val="single" w:sz="4" w:space="0" w:color="auto"/>
            </w:tcBorders>
            <w:vAlign w:val="center"/>
          </w:tcPr>
          <w:p w14:paraId="4505B825" w14:textId="26522758" w:rsidR="00D72805" w:rsidRPr="00715FFA" w:rsidRDefault="00715FFA" w:rsidP="006255BB">
            <w:pPr>
              <w:spacing w:before="120" w:after="120" w:line="360" w:lineRule="auto"/>
              <w:rPr>
                <w:rFonts w:cs="Arial"/>
                <w:color w:val="000000"/>
              </w:rPr>
            </w:pPr>
            <w:r w:rsidRPr="00715FFA">
              <w:rPr>
                <w:rFonts w:ascii="Arial" w:hAnsi="Arial" w:cs="Arial"/>
                <w:b/>
                <w:bCs/>
                <w:color w:val="000000" w:themeColor="text1"/>
                <w:shd w:val="clear" w:color="auto" w:fill="FFFFFF"/>
              </w:rPr>
              <w:t>Java</w:t>
            </w:r>
            <w:r w:rsidRPr="00715FFA">
              <w:rPr>
                <w:rStyle w:val="apple-converted-space"/>
                <w:rFonts w:ascii="Arial" w:hAnsi="Arial" w:cs="Arial"/>
                <w:color w:val="000000" w:themeColor="text1"/>
                <w:shd w:val="clear" w:color="auto" w:fill="FFFFFF"/>
              </w:rPr>
              <w:t> </w:t>
            </w:r>
            <w:r w:rsidRPr="00715FFA">
              <w:rPr>
                <w:rFonts w:ascii="Arial" w:hAnsi="Arial" w:cs="Arial"/>
                <w:color w:val="000000" w:themeColor="text1"/>
                <w:shd w:val="clear" w:color="auto" w:fill="FFFFFF"/>
              </w:rPr>
              <w:t>es un</w:t>
            </w:r>
            <w:r w:rsidRPr="00715FFA">
              <w:rPr>
                <w:rStyle w:val="apple-converted-space"/>
                <w:rFonts w:ascii="Arial" w:hAnsi="Arial" w:cs="Arial"/>
                <w:color w:val="000000" w:themeColor="text1"/>
                <w:shd w:val="clear" w:color="auto" w:fill="FFFFFF"/>
              </w:rPr>
              <w:t> </w:t>
            </w:r>
            <w:hyperlink r:id="rId11" w:tooltip="Lenguaje de programación" w:history="1">
              <w:r w:rsidRPr="00715FFA">
                <w:rPr>
                  <w:rStyle w:val="Hipervnculo"/>
                  <w:rFonts w:ascii="Arial" w:hAnsi="Arial" w:cs="Arial"/>
                  <w:color w:val="000000" w:themeColor="text1"/>
                  <w:u w:val="none"/>
                  <w:shd w:val="clear" w:color="auto" w:fill="FFFFFF"/>
                </w:rPr>
                <w:t>lenguaje de programación</w:t>
              </w:r>
            </w:hyperlink>
            <w:r w:rsidRPr="00715FFA">
              <w:rPr>
                <w:rStyle w:val="apple-converted-space"/>
                <w:rFonts w:ascii="Arial" w:hAnsi="Arial" w:cs="Arial"/>
                <w:color w:val="000000" w:themeColor="text1"/>
                <w:shd w:val="clear" w:color="auto" w:fill="FFFFFF"/>
              </w:rPr>
              <w:t> </w:t>
            </w:r>
            <w:r w:rsidRPr="00715FFA">
              <w:rPr>
                <w:rFonts w:ascii="Arial" w:hAnsi="Arial" w:cs="Arial"/>
                <w:color w:val="000000" w:themeColor="text1"/>
                <w:shd w:val="clear" w:color="auto" w:fill="FFFFFF"/>
              </w:rPr>
              <w:t>de</w:t>
            </w:r>
            <w:r w:rsidRPr="00715FFA">
              <w:rPr>
                <w:rStyle w:val="apple-converted-space"/>
                <w:rFonts w:ascii="Arial" w:hAnsi="Arial" w:cs="Arial"/>
                <w:color w:val="000000" w:themeColor="text1"/>
                <w:shd w:val="clear" w:color="auto" w:fill="FFFFFF"/>
              </w:rPr>
              <w:t> </w:t>
            </w:r>
            <w:hyperlink r:id="rId12" w:tooltip="Lenguaje de programación de propósito general" w:history="1">
              <w:r w:rsidRPr="00715FFA">
                <w:rPr>
                  <w:rStyle w:val="Hipervnculo"/>
                  <w:rFonts w:ascii="Arial" w:hAnsi="Arial" w:cs="Arial"/>
                  <w:color w:val="000000" w:themeColor="text1"/>
                  <w:u w:val="none"/>
                  <w:shd w:val="clear" w:color="auto" w:fill="FFFFFF"/>
                </w:rPr>
                <w:t>propósito general</w:t>
              </w:r>
            </w:hyperlink>
            <w:r w:rsidRPr="00715FFA">
              <w:rPr>
                <w:rFonts w:ascii="Arial" w:hAnsi="Arial" w:cs="Arial"/>
                <w:color w:val="000000" w:themeColor="text1"/>
                <w:shd w:val="clear" w:color="auto" w:fill="FFFFFF"/>
              </w:rPr>
              <w:t>,</w:t>
            </w:r>
            <w:r w:rsidRPr="00715FFA">
              <w:rPr>
                <w:rStyle w:val="apple-converted-space"/>
                <w:rFonts w:ascii="Arial" w:hAnsi="Arial" w:cs="Arial"/>
                <w:color w:val="000000" w:themeColor="text1"/>
                <w:shd w:val="clear" w:color="auto" w:fill="FFFFFF"/>
              </w:rPr>
              <w:t> </w:t>
            </w:r>
            <w:hyperlink r:id="rId13" w:tooltip="Computación concurrente" w:history="1">
              <w:r w:rsidRPr="00715FFA">
                <w:rPr>
                  <w:rStyle w:val="Hipervnculo"/>
                  <w:rFonts w:ascii="Arial" w:hAnsi="Arial" w:cs="Arial"/>
                  <w:color w:val="000000" w:themeColor="text1"/>
                  <w:u w:val="none"/>
                  <w:shd w:val="clear" w:color="auto" w:fill="FFFFFF"/>
                </w:rPr>
                <w:t>concurrente</w:t>
              </w:r>
            </w:hyperlink>
            <w:r w:rsidRPr="00715FFA">
              <w:rPr>
                <w:rFonts w:ascii="Arial" w:hAnsi="Arial" w:cs="Arial"/>
                <w:color w:val="000000" w:themeColor="text1"/>
                <w:shd w:val="clear" w:color="auto" w:fill="FFFFFF"/>
              </w:rPr>
              <w:t>,</w:t>
            </w:r>
            <w:r w:rsidRPr="00715FFA">
              <w:rPr>
                <w:rStyle w:val="apple-converted-space"/>
                <w:rFonts w:ascii="Arial" w:hAnsi="Arial" w:cs="Arial"/>
                <w:color w:val="000000" w:themeColor="text1"/>
                <w:shd w:val="clear" w:color="auto" w:fill="FFFFFF"/>
              </w:rPr>
              <w:t> </w:t>
            </w:r>
            <w:hyperlink r:id="rId14" w:tooltip="Programación orientada a objetos" w:history="1">
              <w:r w:rsidRPr="00715FFA">
                <w:rPr>
                  <w:rStyle w:val="Hipervnculo"/>
                  <w:rFonts w:ascii="Arial" w:hAnsi="Arial" w:cs="Arial"/>
                  <w:color w:val="000000" w:themeColor="text1"/>
                  <w:u w:val="none"/>
                  <w:shd w:val="clear" w:color="auto" w:fill="FFFFFF"/>
                </w:rPr>
                <w:t>orientado a objetos</w:t>
              </w:r>
            </w:hyperlink>
            <w:r w:rsidRPr="00715FFA">
              <w:rPr>
                <w:rStyle w:val="apple-converted-space"/>
                <w:rFonts w:ascii="Arial" w:hAnsi="Arial" w:cs="Arial"/>
                <w:color w:val="000000" w:themeColor="text1"/>
                <w:shd w:val="clear" w:color="auto" w:fill="FFFFFF"/>
              </w:rPr>
              <w:t> </w:t>
            </w:r>
            <w:r w:rsidRPr="00715FFA">
              <w:rPr>
                <w:rFonts w:ascii="Arial" w:hAnsi="Arial" w:cs="Arial"/>
                <w:color w:val="000000" w:themeColor="text1"/>
                <w:shd w:val="clear" w:color="auto" w:fill="FFFFFF"/>
              </w:rPr>
              <w:t>que fue diseñado específicamente para tener tan pocas dependencias de implementación como fuera posible. Su intención es permitir que los</w:t>
            </w:r>
            <w:r w:rsidRPr="00715FFA">
              <w:rPr>
                <w:rStyle w:val="apple-converted-space"/>
                <w:rFonts w:ascii="Arial" w:hAnsi="Arial" w:cs="Arial"/>
                <w:color w:val="000000" w:themeColor="text1"/>
                <w:shd w:val="clear" w:color="auto" w:fill="FFFFFF"/>
              </w:rPr>
              <w:t> </w:t>
            </w:r>
            <w:hyperlink r:id="rId15" w:tooltip="Desarrollador de software" w:history="1">
              <w:r w:rsidRPr="00715FFA">
                <w:rPr>
                  <w:rStyle w:val="Hipervnculo"/>
                  <w:rFonts w:ascii="Arial" w:hAnsi="Arial" w:cs="Arial"/>
                  <w:color w:val="000000" w:themeColor="text1"/>
                  <w:u w:val="none"/>
                  <w:shd w:val="clear" w:color="auto" w:fill="FFFFFF"/>
                </w:rPr>
                <w:t>desarrolladores</w:t>
              </w:r>
            </w:hyperlink>
            <w:r w:rsidRPr="00715FFA">
              <w:rPr>
                <w:rStyle w:val="apple-converted-space"/>
                <w:rFonts w:ascii="Arial" w:hAnsi="Arial" w:cs="Arial"/>
                <w:color w:val="000000" w:themeColor="text1"/>
                <w:shd w:val="clear" w:color="auto" w:fill="FFFFFF"/>
              </w:rPr>
              <w:t> </w:t>
            </w:r>
            <w:r w:rsidRPr="00715FFA">
              <w:rPr>
                <w:rFonts w:ascii="Arial" w:hAnsi="Arial" w:cs="Arial"/>
                <w:color w:val="000000" w:themeColor="text1"/>
                <w:shd w:val="clear" w:color="auto" w:fill="FFFFFF"/>
              </w:rPr>
              <w:t>de aplicaciones escriban el programa una vez y lo ejecuten en cualquier dispositivo</w:t>
            </w:r>
            <w:r>
              <w:rPr>
                <w:rFonts w:ascii="Arial" w:hAnsi="Arial" w:cs="Arial"/>
                <w:color w:val="000000" w:themeColor="text1"/>
                <w:shd w:val="clear" w:color="auto" w:fill="FFFFFF"/>
              </w:rPr>
              <w:t>.</w:t>
            </w:r>
          </w:p>
        </w:tc>
      </w:tr>
      <w:tr w:rsidR="00D72805" w:rsidRPr="00422F86" w14:paraId="47249F5F"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5B84A292" w14:textId="77777777" w:rsidR="00D72805" w:rsidRDefault="00D72805" w:rsidP="006255BB">
            <w:pPr>
              <w:pStyle w:val="TableText"/>
              <w:jc w:val="left"/>
              <w:rPr>
                <w:rFonts w:cs="Arial"/>
                <w:sz w:val="20"/>
              </w:rPr>
            </w:pPr>
            <w:r>
              <w:rPr>
                <w:rFonts w:cs="Arial"/>
                <w:sz w:val="20"/>
              </w:rPr>
              <w:t>PP</w:t>
            </w:r>
          </w:p>
        </w:tc>
        <w:tc>
          <w:tcPr>
            <w:tcW w:w="6378" w:type="dxa"/>
            <w:tcBorders>
              <w:top w:val="single" w:sz="4" w:space="0" w:color="auto"/>
              <w:left w:val="single" w:sz="4" w:space="0" w:color="auto"/>
              <w:bottom w:val="single" w:sz="4" w:space="0" w:color="auto"/>
              <w:right w:val="single" w:sz="4" w:space="0" w:color="auto"/>
            </w:tcBorders>
            <w:vAlign w:val="center"/>
          </w:tcPr>
          <w:p w14:paraId="0A5DAF8E" w14:textId="77777777" w:rsidR="00D72805" w:rsidRPr="00B533B6" w:rsidRDefault="00D72805" w:rsidP="006255BB">
            <w:pPr>
              <w:spacing w:before="120" w:after="120" w:line="360" w:lineRule="auto"/>
              <w:rPr>
                <w:rFonts w:cs="Arial"/>
                <w:color w:val="000000"/>
              </w:rPr>
            </w:pPr>
            <w:r w:rsidRPr="00B533B6">
              <w:rPr>
                <w:rFonts w:cs="Arial"/>
                <w:color w:val="000000"/>
              </w:rPr>
              <w:t>Planificación de Proyecto.</w:t>
            </w:r>
          </w:p>
        </w:tc>
      </w:tr>
      <w:tr w:rsidR="00D72805" w:rsidRPr="00422F86" w14:paraId="19ECE0C1"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302CF9C" w14:textId="77777777" w:rsidR="00D72805" w:rsidRPr="00422F86" w:rsidRDefault="00D72805" w:rsidP="006255BB">
            <w:pPr>
              <w:pStyle w:val="TableText"/>
              <w:jc w:val="left"/>
              <w:rPr>
                <w:rFonts w:cs="Arial"/>
                <w:sz w:val="20"/>
              </w:rPr>
            </w:pPr>
            <w:r>
              <w:rPr>
                <w:rFonts w:cs="Arial"/>
                <w:sz w:val="20"/>
              </w:rPr>
              <w:t>PMC</w:t>
            </w:r>
          </w:p>
        </w:tc>
        <w:tc>
          <w:tcPr>
            <w:tcW w:w="6378" w:type="dxa"/>
            <w:tcBorders>
              <w:top w:val="single" w:sz="4" w:space="0" w:color="auto"/>
              <w:left w:val="single" w:sz="4" w:space="0" w:color="auto"/>
              <w:bottom w:val="single" w:sz="4" w:space="0" w:color="auto"/>
              <w:right w:val="single" w:sz="4" w:space="0" w:color="auto"/>
            </w:tcBorders>
            <w:vAlign w:val="center"/>
          </w:tcPr>
          <w:p w14:paraId="7DE3742D" w14:textId="77777777" w:rsidR="00D72805" w:rsidRPr="00B533B6" w:rsidRDefault="00D72805" w:rsidP="006255BB">
            <w:pPr>
              <w:spacing w:before="120" w:after="120" w:line="360" w:lineRule="auto"/>
              <w:rPr>
                <w:rFonts w:cs="Arial"/>
                <w:color w:val="000000"/>
              </w:rPr>
            </w:pPr>
            <w:r w:rsidRPr="00B533B6">
              <w:rPr>
                <w:rFonts w:cs="Arial"/>
                <w:color w:val="000000"/>
              </w:rPr>
              <w:t>Seguimiento y Control de Proyecto.</w:t>
            </w:r>
          </w:p>
        </w:tc>
      </w:tr>
      <w:tr w:rsidR="00D72805" w:rsidRPr="00422F86" w14:paraId="5E21B560"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2F771013" w14:textId="77777777" w:rsidR="00D72805" w:rsidRPr="00422F86" w:rsidRDefault="00D72805" w:rsidP="006255BB">
            <w:pPr>
              <w:pStyle w:val="TableText"/>
              <w:jc w:val="left"/>
              <w:rPr>
                <w:rFonts w:cs="Arial"/>
                <w:sz w:val="20"/>
              </w:rPr>
            </w:pPr>
            <w:r>
              <w:rPr>
                <w:rFonts w:cs="Arial"/>
                <w:sz w:val="20"/>
              </w:rPr>
              <w:t>QA</w:t>
            </w:r>
          </w:p>
        </w:tc>
        <w:tc>
          <w:tcPr>
            <w:tcW w:w="6378" w:type="dxa"/>
            <w:tcBorders>
              <w:top w:val="single" w:sz="4" w:space="0" w:color="auto"/>
              <w:left w:val="single" w:sz="4" w:space="0" w:color="auto"/>
              <w:bottom w:val="single" w:sz="4" w:space="0" w:color="auto"/>
              <w:right w:val="single" w:sz="4" w:space="0" w:color="auto"/>
            </w:tcBorders>
            <w:vAlign w:val="center"/>
          </w:tcPr>
          <w:p w14:paraId="05B07914" w14:textId="77777777" w:rsidR="00D72805" w:rsidRPr="00B533B6" w:rsidRDefault="00D72805" w:rsidP="006255BB">
            <w:pPr>
              <w:spacing w:before="120" w:after="120" w:line="360" w:lineRule="auto"/>
              <w:rPr>
                <w:rFonts w:cs="Arial"/>
                <w:color w:val="000000"/>
              </w:rPr>
            </w:pPr>
            <w:r>
              <w:rPr>
                <w:rFonts w:cs="Arial"/>
                <w:color w:val="000000"/>
              </w:rPr>
              <w:t>Servicio de A</w:t>
            </w:r>
            <w:r w:rsidRPr="00B533B6">
              <w:rPr>
                <w:rFonts w:cs="Arial"/>
                <w:color w:val="000000"/>
              </w:rPr>
              <w:t>seguramiento de Calidad.</w:t>
            </w:r>
          </w:p>
        </w:tc>
      </w:tr>
      <w:tr w:rsidR="00D72805" w:rsidRPr="00422F86" w14:paraId="79BCF736"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4E381E28" w14:textId="77777777" w:rsidR="00D72805" w:rsidRPr="00422F86" w:rsidRDefault="00D72805" w:rsidP="006255BB">
            <w:pPr>
              <w:pStyle w:val="CharCharCarCarCharChar"/>
              <w:spacing w:before="60" w:after="60"/>
              <w:rPr>
                <w:rFonts w:cs="Arial"/>
                <w:lang w:val="es-PE"/>
              </w:rPr>
            </w:pPr>
            <w:r>
              <w:rPr>
                <w:rFonts w:cs="Arial"/>
                <w:lang w:val="es-PE"/>
              </w:rPr>
              <w:t>REQM</w:t>
            </w:r>
          </w:p>
        </w:tc>
        <w:tc>
          <w:tcPr>
            <w:tcW w:w="6378" w:type="dxa"/>
            <w:tcBorders>
              <w:top w:val="single" w:sz="4" w:space="0" w:color="auto"/>
              <w:left w:val="single" w:sz="4" w:space="0" w:color="auto"/>
              <w:bottom w:val="single" w:sz="4" w:space="0" w:color="auto"/>
              <w:right w:val="single" w:sz="4" w:space="0" w:color="auto"/>
            </w:tcBorders>
            <w:vAlign w:val="center"/>
          </w:tcPr>
          <w:p w14:paraId="59E9CF27" w14:textId="77777777" w:rsidR="00D72805" w:rsidRPr="00B533B6" w:rsidRDefault="00D72805" w:rsidP="006255BB">
            <w:pPr>
              <w:spacing w:before="120" w:after="120" w:line="360" w:lineRule="auto"/>
              <w:rPr>
                <w:rFonts w:cs="Arial"/>
                <w:color w:val="000000"/>
              </w:rPr>
            </w:pPr>
            <w:r w:rsidRPr="00B533B6">
              <w:rPr>
                <w:rFonts w:cs="Arial"/>
                <w:color w:val="000000"/>
              </w:rPr>
              <w:t>Área de proceso de Requirements Management.</w:t>
            </w:r>
          </w:p>
        </w:tc>
      </w:tr>
      <w:tr w:rsidR="00D72805" w:rsidRPr="00422F86" w14:paraId="43E045C8" w14:textId="77777777" w:rsidTr="006255BB">
        <w:tc>
          <w:tcPr>
            <w:tcW w:w="1560" w:type="dxa"/>
            <w:tcBorders>
              <w:top w:val="single" w:sz="4" w:space="0" w:color="auto"/>
              <w:left w:val="single" w:sz="4" w:space="0" w:color="auto"/>
              <w:bottom w:val="single" w:sz="4" w:space="0" w:color="auto"/>
              <w:right w:val="single" w:sz="4" w:space="0" w:color="auto"/>
            </w:tcBorders>
            <w:vAlign w:val="center"/>
          </w:tcPr>
          <w:p w14:paraId="6164CFF8" w14:textId="77777777" w:rsidR="00D72805" w:rsidRDefault="00D72805" w:rsidP="006255BB">
            <w:pPr>
              <w:pStyle w:val="CharCharCarCarCharChar"/>
              <w:spacing w:before="60" w:after="60"/>
              <w:rPr>
                <w:rFonts w:cs="Arial"/>
                <w:lang w:val="es-PE"/>
              </w:rPr>
            </w:pPr>
            <w:r>
              <w:rPr>
                <w:rFonts w:cs="Arial"/>
                <w:lang w:val="es-PE"/>
              </w:rPr>
              <w:lastRenderedPageBreak/>
              <w:t>GC</w:t>
            </w:r>
          </w:p>
        </w:tc>
        <w:tc>
          <w:tcPr>
            <w:tcW w:w="6378" w:type="dxa"/>
            <w:tcBorders>
              <w:top w:val="single" w:sz="4" w:space="0" w:color="auto"/>
              <w:left w:val="single" w:sz="4" w:space="0" w:color="auto"/>
              <w:bottom w:val="single" w:sz="4" w:space="0" w:color="auto"/>
              <w:right w:val="single" w:sz="4" w:space="0" w:color="auto"/>
            </w:tcBorders>
            <w:vAlign w:val="center"/>
          </w:tcPr>
          <w:p w14:paraId="738B58F3" w14:textId="77777777" w:rsidR="00D72805" w:rsidRPr="00B533B6" w:rsidRDefault="00D72805" w:rsidP="006255BB">
            <w:pPr>
              <w:spacing w:before="120" w:after="120" w:line="360" w:lineRule="auto"/>
              <w:rPr>
                <w:rFonts w:cs="Arial"/>
                <w:color w:val="000000"/>
              </w:rPr>
            </w:pPr>
            <w:r w:rsidRPr="00B533B6">
              <w:rPr>
                <w:rFonts w:cs="Arial"/>
                <w:color w:val="000000"/>
              </w:rPr>
              <w:t>Gestión de la Configuración.</w:t>
            </w:r>
          </w:p>
        </w:tc>
      </w:tr>
    </w:tbl>
    <w:p w14:paraId="0DE1EBE4" w14:textId="58B4D84C" w:rsidR="00D72805" w:rsidRDefault="00D72805" w:rsidP="00DA4482">
      <w:pPr>
        <w:pStyle w:val="StyleGPNormalLeft225cm"/>
      </w:pPr>
    </w:p>
    <w:p w14:paraId="2CDAB526" w14:textId="77777777" w:rsidR="00157D92" w:rsidRDefault="00157D92" w:rsidP="00DA4482">
      <w:pPr>
        <w:pStyle w:val="StyleGPNormalLeft225cm"/>
      </w:pPr>
    </w:p>
    <w:p w14:paraId="2F234253" w14:textId="77777777" w:rsidR="00D72805" w:rsidRDefault="00D72805" w:rsidP="00D72805">
      <w:pPr>
        <w:pStyle w:val="Ttulo2"/>
        <w:keepNext/>
        <w:numPr>
          <w:ilvl w:val="1"/>
          <w:numId w:val="4"/>
        </w:numPr>
        <w:spacing w:before="120" w:after="120" w:line="240" w:lineRule="auto"/>
        <w:jc w:val="both"/>
      </w:pPr>
      <w:bookmarkStart w:id="23" w:name="_Toc187465790"/>
      <w:bookmarkStart w:id="24" w:name="_Toc430547987"/>
      <w:r>
        <w:t>REFERENCIAS</w:t>
      </w:r>
      <w:bookmarkEnd w:id="23"/>
      <w:bookmarkEnd w:id="24"/>
    </w:p>
    <w:p w14:paraId="76B44257" w14:textId="77777777" w:rsidR="00D72805" w:rsidRPr="0066031E" w:rsidRDefault="00D72805" w:rsidP="00D72805">
      <w:pPr>
        <w:spacing w:before="120" w:after="120" w:line="360" w:lineRule="auto"/>
        <w:ind w:left="567"/>
        <w:rPr>
          <w:rFonts w:cs="Arial"/>
          <w:color w:val="000000"/>
        </w:rPr>
      </w:pPr>
      <w:r w:rsidRPr="0066031E">
        <w:rPr>
          <w:rFonts w:cs="Arial"/>
          <w:color w:val="000000"/>
        </w:rPr>
        <w:t>El Plan de Proyecto se basa en el contenido de los documentos:</w:t>
      </w:r>
    </w:p>
    <w:p w14:paraId="7C61FBC9"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Actas de Reuniones Internas</w:t>
      </w:r>
    </w:p>
    <w:p w14:paraId="56055BB5"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Cronograma de Actividades</w:t>
      </w:r>
    </w:p>
    <w:p w14:paraId="269C1B2D" w14:textId="77777777" w:rsidR="00D72805" w:rsidRPr="008D3E4D"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Proceso de Gestión de Proyectos</w:t>
      </w:r>
    </w:p>
    <w:p w14:paraId="77FD1E4D" w14:textId="171447E7" w:rsidR="00D72805" w:rsidRPr="00AD3B63" w:rsidRDefault="00D72805" w:rsidP="00D72805">
      <w:pPr>
        <w:pStyle w:val="Prrafodelista"/>
        <w:numPr>
          <w:ilvl w:val="0"/>
          <w:numId w:val="8"/>
        </w:numPr>
        <w:spacing w:before="120" w:after="120" w:line="360" w:lineRule="auto"/>
        <w:contextualSpacing/>
        <w:jc w:val="both"/>
        <w:rPr>
          <w:rFonts w:cs="Arial"/>
          <w:color w:val="000000"/>
          <w:sz w:val="22"/>
        </w:rPr>
      </w:pPr>
      <w:r w:rsidRPr="008D3E4D">
        <w:rPr>
          <w:rFonts w:cs="Arial"/>
          <w:color w:val="000000"/>
          <w:sz w:val="22"/>
        </w:rPr>
        <w:t>Lista Maestra de Requerimientos</w:t>
      </w:r>
    </w:p>
    <w:p w14:paraId="44805A85" w14:textId="77777777" w:rsidR="00D72805" w:rsidRDefault="00D72805" w:rsidP="00D72805">
      <w:pPr>
        <w:pStyle w:val="Ttulo1"/>
        <w:keepNext/>
        <w:numPr>
          <w:ilvl w:val="0"/>
          <w:numId w:val="4"/>
        </w:numPr>
        <w:spacing w:before="120" w:after="120" w:line="240" w:lineRule="auto"/>
        <w:jc w:val="both"/>
      </w:pPr>
      <w:bookmarkStart w:id="25" w:name="_Toc187465791"/>
      <w:bookmarkStart w:id="26" w:name="_Toc430547988"/>
      <w:r>
        <w:t>RESUMEN EJECUTIVO</w:t>
      </w:r>
      <w:bookmarkEnd w:id="25"/>
      <w:bookmarkEnd w:id="26"/>
    </w:p>
    <w:p w14:paraId="0B1D858C" w14:textId="77777777" w:rsidR="00D72805" w:rsidRDefault="00D72805" w:rsidP="00D72805">
      <w:pPr>
        <w:spacing w:before="120" w:after="120" w:line="360" w:lineRule="auto"/>
        <w:ind w:left="426"/>
        <w:rPr>
          <w:rFonts w:cs="Arial"/>
          <w:color w:val="000000"/>
        </w:rPr>
      </w:pPr>
      <w:r w:rsidRPr="001655D9">
        <w:rPr>
          <w:rFonts w:cs="Arial"/>
          <w:color w:val="000000"/>
        </w:rPr>
        <w:t>Las innovaciones radicales se refieren a aplicaciones fundamentalmente nuevas de una tecnología, o a una combinación original de tecnologías conocidas que dan lugar a productos o procesos completamente nuevos.</w:t>
      </w:r>
    </w:p>
    <w:p w14:paraId="3C2F9AE9" w14:textId="362ED41F" w:rsidR="00B33E23" w:rsidRDefault="00D72805" w:rsidP="00B33E23">
      <w:pPr>
        <w:spacing w:before="120" w:after="120" w:line="360" w:lineRule="auto"/>
        <w:ind w:left="426"/>
        <w:rPr>
          <w:rFonts w:cs="Arial"/>
          <w:color w:val="000000"/>
        </w:rPr>
      </w:pPr>
      <w:r w:rsidRPr="001655D9">
        <w:rPr>
          <w:rFonts w:cs="Arial"/>
          <w:color w:val="000000"/>
        </w:rPr>
        <w:t xml:space="preserve">Por ello, el proyecto de </w:t>
      </w:r>
      <w:r w:rsidR="00B33E23">
        <w:rPr>
          <w:rFonts w:asciiTheme="majorHAnsi" w:hAnsiTheme="majorHAnsi"/>
          <w:b/>
          <w:color w:val="262626" w:themeColor="text1" w:themeTint="D9"/>
          <w:sz w:val="20"/>
        </w:rPr>
        <w:t xml:space="preserve">SISTEMA CONTROL DE ASISTENCIA VIA </w:t>
      </w:r>
      <w:r w:rsidR="00B33E23" w:rsidRPr="00001913">
        <w:rPr>
          <w:rFonts w:asciiTheme="majorHAnsi" w:hAnsiTheme="majorHAnsi"/>
          <w:b/>
          <w:color w:val="262626" w:themeColor="text1" w:themeTint="D9"/>
          <w:sz w:val="20"/>
        </w:rPr>
        <w:t>GPS</w:t>
      </w:r>
      <w:r w:rsidR="00B33E23" w:rsidRPr="001655D9">
        <w:rPr>
          <w:rFonts w:cs="Arial"/>
          <w:color w:val="000000"/>
        </w:rPr>
        <w:t xml:space="preserve"> </w:t>
      </w:r>
      <w:r w:rsidRPr="001655D9">
        <w:rPr>
          <w:rFonts w:cs="Arial"/>
          <w:color w:val="000000"/>
        </w:rPr>
        <w:t xml:space="preserve">buscará facilitar completamente </w:t>
      </w:r>
      <w:r w:rsidR="00B33E23">
        <w:rPr>
          <w:rFonts w:cs="Arial"/>
          <w:color w:val="000000"/>
        </w:rPr>
        <w:t xml:space="preserve">la asistencia del docente que se van realizar a </w:t>
      </w:r>
      <w:r w:rsidR="00B44B7D">
        <w:rPr>
          <w:rFonts w:cs="Arial"/>
          <w:color w:val="000000"/>
        </w:rPr>
        <w:t>diario.</w:t>
      </w:r>
    </w:p>
    <w:p w14:paraId="05DF4705" w14:textId="5AF492D9" w:rsidR="00B33E23" w:rsidRDefault="00D72805" w:rsidP="00B33E23">
      <w:pPr>
        <w:spacing w:before="120" w:after="120" w:line="360" w:lineRule="auto"/>
        <w:ind w:left="426"/>
        <w:rPr>
          <w:rFonts w:cs="Arial"/>
          <w:color w:val="000000"/>
        </w:rPr>
      </w:pPr>
      <w:r w:rsidRPr="001655D9">
        <w:rPr>
          <w:rFonts w:cs="Arial"/>
          <w:color w:val="000000"/>
        </w:rPr>
        <w:t xml:space="preserve">De esta forma se evitará el estrés y preocupación generada en </w:t>
      </w:r>
      <w:r w:rsidR="00B33E23">
        <w:rPr>
          <w:rFonts w:cs="Arial"/>
          <w:color w:val="000000"/>
        </w:rPr>
        <w:t>los docentes.</w:t>
      </w:r>
    </w:p>
    <w:p w14:paraId="0623E6BD" w14:textId="3AFD1FFF" w:rsidR="00B33E23" w:rsidRDefault="006B2296" w:rsidP="00B33E23">
      <w:pPr>
        <w:spacing w:before="120" w:after="120" w:line="360" w:lineRule="auto"/>
        <w:ind w:left="426"/>
        <w:rPr>
          <w:rFonts w:cs="Arial"/>
          <w:color w:val="000000"/>
        </w:rPr>
      </w:pPr>
      <w:r>
        <w:rPr>
          <w:rFonts w:cs="Arial"/>
          <w:color w:val="000000"/>
        </w:rPr>
        <w:t>B</w:t>
      </w:r>
      <w:r w:rsidR="00D72805" w:rsidRPr="001655D9">
        <w:rPr>
          <w:rFonts w:cs="Arial"/>
          <w:color w:val="000000"/>
        </w:rPr>
        <w:t xml:space="preserve">rinda un servicio dirigido a </w:t>
      </w:r>
      <w:r w:rsidR="00B33E23">
        <w:rPr>
          <w:rFonts w:cs="Arial"/>
          <w:color w:val="000000"/>
        </w:rPr>
        <w:t>todos los docentes</w:t>
      </w:r>
      <w:r w:rsidR="00D72805" w:rsidRPr="001655D9">
        <w:rPr>
          <w:rFonts w:cs="Arial"/>
          <w:color w:val="000000"/>
        </w:rPr>
        <w:t xml:space="preserve"> de </w:t>
      </w:r>
      <w:r w:rsidR="00646C2E">
        <w:rPr>
          <w:rFonts w:cs="Arial"/>
          <w:color w:val="000000"/>
        </w:rPr>
        <w:t>la</w:t>
      </w:r>
      <w:r w:rsidR="00B33E23">
        <w:rPr>
          <w:rFonts w:cs="Arial"/>
          <w:color w:val="000000"/>
        </w:rPr>
        <w:t xml:space="preserve"> UTP</w:t>
      </w:r>
      <w:r w:rsidR="00D72805" w:rsidRPr="001655D9">
        <w:rPr>
          <w:rFonts w:cs="Arial"/>
          <w:color w:val="000000"/>
        </w:rPr>
        <w:t xml:space="preserve"> el cual tiene como finalidad mejorar l</w:t>
      </w:r>
      <w:r w:rsidR="00B33E23">
        <w:rPr>
          <w:rFonts w:cs="Arial"/>
          <w:color w:val="000000"/>
        </w:rPr>
        <w:t>a</w:t>
      </w:r>
      <w:r w:rsidR="00D72805" w:rsidRPr="001655D9">
        <w:rPr>
          <w:rFonts w:cs="Arial"/>
          <w:color w:val="000000"/>
        </w:rPr>
        <w:t xml:space="preserve">s </w:t>
      </w:r>
      <w:r w:rsidR="00B33E23">
        <w:rPr>
          <w:rFonts w:cs="Arial"/>
          <w:color w:val="000000"/>
        </w:rPr>
        <w:t>asistencias.</w:t>
      </w:r>
      <w:r w:rsidR="00D72805" w:rsidRPr="001655D9">
        <w:rPr>
          <w:rFonts w:cs="Arial"/>
          <w:color w:val="000000"/>
        </w:rPr>
        <w:t xml:space="preserve"> </w:t>
      </w:r>
      <w:r w:rsidR="00073C21">
        <w:rPr>
          <w:rFonts w:cs="Arial"/>
          <w:color w:val="000000"/>
        </w:rPr>
        <w:t>Q</w:t>
      </w:r>
      <w:r w:rsidR="00D72805" w:rsidRPr="001655D9">
        <w:rPr>
          <w:rFonts w:cs="Arial"/>
          <w:color w:val="000000"/>
        </w:rPr>
        <w:t xml:space="preserve">ue </w:t>
      </w:r>
      <w:r w:rsidR="00073C21">
        <w:rPr>
          <w:rFonts w:cs="Arial"/>
          <w:color w:val="000000"/>
        </w:rPr>
        <w:t>se realizaran</w:t>
      </w:r>
      <w:r w:rsidR="00D72805" w:rsidRPr="001655D9">
        <w:rPr>
          <w:rFonts w:cs="Arial"/>
          <w:color w:val="000000"/>
        </w:rPr>
        <w:t xml:space="preserve"> </w:t>
      </w:r>
      <w:r w:rsidR="00B33E23">
        <w:rPr>
          <w:rFonts w:cs="Arial"/>
          <w:color w:val="000000"/>
        </w:rPr>
        <w:t xml:space="preserve">día a día, </w:t>
      </w:r>
      <w:r w:rsidR="00D72805" w:rsidRPr="001655D9">
        <w:rPr>
          <w:rFonts w:cs="Arial"/>
          <w:color w:val="000000"/>
        </w:rPr>
        <w:t>de esta manera estamos hacien</w:t>
      </w:r>
      <w:r w:rsidR="00B44B7D">
        <w:rPr>
          <w:rFonts w:cs="Arial"/>
          <w:color w:val="000000"/>
        </w:rPr>
        <w:t>do un proceso de mejora continua</w:t>
      </w:r>
      <w:r w:rsidR="00D72805" w:rsidRPr="001655D9">
        <w:rPr>
          <w:rFonts w:cs="Arial"/>
          <w:color w:val="000000"/>
        </w:rPr>
        <w:t xml:space="preserve">, más eficiente y orientado al </w:t>
      </w:r>
      <w:r w:rsidR="00073C21">
        <w:rPr>
          <w:rFonts w:cs="Arial"/>
          <w:color w:val="000000"/>
        </w:rPr>
        <w:t>docente</w:t>
      </w:r>
      <w:r w:rsidR="00073C21" w:rsidRPr="001655D9">
        <w:rPr>
          <w:rFonts w:cs="Arial"/>
          <w:color w:val="000000"/>
        </w:rPr>
        <w:t>.</w:t>
      </w:r>
    </w:p>
    <w:p w14:paraId="38CFDDA9" w14:textId="3DA5B72F" w:rsidR="00D72805" w:rsidRDefault="00D72805" w:rsidP="00B33E23">
      <w:pPr>
        <w:spacing w:before="120" w:after="120" w:line="360" w:lineRule="auto"/>
        <w:ind w:left="426"/>
        <w:rPr>
          <w:rFonts w:cs="Arial"/>
          <w:color w:val="000000"/>
        </w:rPr>
      </w:pPr>
      <w:r w:rsidRPr="001655D9">
        <w:rPr>
          <w:rFonts w:cs="Arial"/>
          <w:color w:val="000000"/>
        </w:rPr>
        <w:t xml:space="preserve">Obteniendo un producto nuevo basado en otros ya existentes, con la finalidad de brindar una pequeña ayuda a la </w:t>
      </w:r>
      <w:r w:rsidR="00B33E23">
        <w:rPr>
          <w:rFonts w:cs="Arial"/>
          <w:color w:val="000000"/>
        </w:rPr>
        <w:t xml:space="preserve">institución </w:t>
      </w:r>
      <w:r w:rsidRPr="001655D9">
        <w:rPr>
          <w:rFonts w:cs="Arial"/>
          <w:color w:val="000000"/>
        </w:rPr>
        <w:t xml:space="preserve">ya que, gracias a este producto, </w:t>
      </w:r>
      <w:r w:rsidR="00B33E23">
        <w:rPr>
          <w:rFonts w:cs="Arial"/>
          <w:color w:val="000000"/>
        </w:rPr>
        <w:t xml:space="preserve">los docentes no se </w:t>
      </w:r>
      <w:r w:rsidR="002F48FB">
        <w:rPr>
          <w:rFonts w:cs="Arial"/>
          <w:color w:val="000000"/>
        </w:rPr>
        <w:t>preocuparán</w:t>
      </w:r>
      <w:r w:rsidR="00B33E23">
        <w:rPr>
          <w:rFonts w:cs="Arial"/>
          <w:color w:val="000000"/>
        </w:rPr>
        <w:t xml:space="preserve"> mucho en la </w:t>
      </w:r>
      <w:r w:rsidR="00073C21">
        <w:rPr>
          <w:rFonts w:cs="Arial"/>
          <w:color w:val="000000"/>
        </w:rPr>
        <w:t>asistencia.</w:t>
      </w:r>
    </w:p>
    <w:p w14:paraId="19777D34" w14:textId="0DB716C9" w:rsidR="00D72805" w:rsidRDefault="0057700F" w:rsidP="00D72805">
      <w:pPr>
        <w:spacing w:before="120" w:after="120" w:line="360" w:lineRule="auto"/>
        <w:ind w:left="426"/>
        <w:rPr>
          <w:rFonts w:cs="Arial"/>
          <w:color w:val="000000"/>
        </w:rPr>
      </w:pPr>
      <w:r>
        <w:rPr>
          <w:rFonts w:cs="Arial"/>
          <w:color w:val="000000"/>
        </w:rPr>
        <w:t>El uso de este sistema</w:t>
      </w:r>
      <w:r w:rsidR="00D72805" w:rsidRPr="001655D9">
        <w:rPr>
          <w:rFonts w:cs="Arial"/>
          <w:color w:val="000000"/>
        </w:rPr>
        <w:t>, brinda un servicio que podrá ser usado por cualquier</w:t>
      </w:r>
      <w:r w:rsidR="00B33E23">
        <w:rPr>
          <w:rFonts w:cs="Arial"/>
          <w:color w:val="000000"/>
        </w:rPr>
        <w:t xml:space="preserve"> Docente registrado</w:t>
      </w:r>
      <w:r>
        <w:rPr>
          <w:rFonts w:cs="Arial"/>
          <w:color w:val="000000"/>
        </w:rPr>
        <w:t xml:space="preserve"> que tenga una conexión a internet</w:t>
      </w:r>
      <w:r w:rsidR="00D72805" w:rsidRPr="001655D9">
        <w:rPr>
          <w:rFonts w:cs="Arial"/>
          <w:color w:val="000000"/>
        </w:rPr>
        <w:t xml:space="preserve">. La aportación práctica </w:t>
      </w:r>
      <w:r w:rsidR="00D72805" w:rsidRPr="001655D9">
        <w:rPr>
          <w:rFonts w:cs="Arial"/>
          <w:color w:val="000000"/>
        </w:rPr>
        <w:lastRenderedPageBreak/>
        <w:t xml:space="preserve">está basada en la facilidad de poder acceder a esta aplicación desde </w:t>
      </w:r>
      <w:r w:rsidR="00B33E23">
        <w:rPr>
          <w:rFonts w:cs="Arial"/>
          <w:color w:val="000000"/>
        </w:rPr>
        <w:t>100 metros a la redonda.</w:t>
      </w:r>
    </w:p>
    <w:p w14:paraId="43F1CC00" w14:textId="4B887746" w:rsidR="00B4430D" w:rsidRDefault="00B4430D" w:rsidP="00D72805">
      <w:pPr>
        <w:spacing w:before="120" w:after="120" w:line="360" w:lineRule="auto"/>
        <w:ind w:left="426"/>
        <w:rPr>
          <w:rFonts w:cs="Arial"/>
          <w:color w:val="000000"/>
        </w:rPr>
      </w:pPr>
      <w:r>
        <w:rPr>
          <w:rFonts w:cs="Arial"/>
          <w:color w:val="000000"/>
        </w:rPr>
        <w:t xml:space="preserve">Este proyecto sigue el marco de trabajo gracias al modelo CMMI, el cual es un modelo para la mejora </w:t>
      </w:r>
      <w:r w:rsidR="00064132">
        <w:rPr>
          <w:rFonts w:cs="Arial"/>
          <w:color w:val="000000"/>
        </w:rPr>
        <w:t>y</w:t>
      </w:r>
      <w:r>
        <w:rPr>
          <w:rFonts w:cs="Arial"/>
          <w:color w:val="000000"/>
        </w:rPr>
        <w:t xml:space="preserve"> evaluación de procesos para el desarrollo, mantenimiento y operación de sistemas de software.</w:t>
      </w:r>
    </w:p>
    <w:p w14:paraId="4D548515" w14:textId="3142CB5F" w:rsidR="00BE26D9" w:rsidRDefault="00BE26D9" w:rsidP="00D72805">
      <w:pPr>
        <w:spacing w:before="120" w:after="120" w:line="360" w:lineRule="auto"/>
        <w:ind w:left="426"/>
        <w:rPr>
          <w:rFonts w:cs="Arial"/>
          <w:color w:val="000000"/>
        </w:rPr>
      </w:pPr>
      <w:r>
        <w:rPr>
          <w:rFonts w:cs="Arial"/>
          <w:color w:val="000000"/>
        </w:rPr>
        <w:t>Para las buenas prácticas en el desarrollo de software, se utiliz</w:t>
      </w:r>
      <w:r w:rsidR="00D9024A">
        <w:rPr>
          <w:rFonts w:cs="Arial"/>
          <w:color w:val="000000"/>
        </w:rPr>
        <w:t xml:space="preserve">aron herramientas </w:t>
      </w:r>
      <w:r>
        <w:rPr>
          <w:rFonts w:cs="Arial"/>
          <w:color w:val="000000"/>
        </w:rPr>
        <w:t>de trabajo para</w:t>
      </w:r>
      <w:r w:rsidR="00D9024A">
        <w:rPr>
          <w:rFonts w:cs="Arial"/>
          <w:color w:val="000000"/>
        </w:rPr>
        <w:t xml:space="preserve"> la</w:t>
      </w:r>
      <w:r>
        <w:rPr>
          <w:rFonts w:cs="Arial"/>
          <w:color w:val="000000"/>
        </w:rPr>
        <w:t xml:space="preserve"> gestión </w:t>
      </w:r>
      <w:r w:rsidR="001974A8">
        <w:rPr>
          <w:rFonts w:cs="Arial"/>
          <w:color w:val="000000"/>
        </w:rPr>
        <w:t>de proyectos</w:t>
      </w:r>
      <w:r>
        <w:rPr>
          <w:rFonts w:cs="Arial"/>
          <w:color w:val="000000"/>
        </w:rPr>
        <w:t>, tales como Google Drive y como backup a GitHub.</w:t>
      </w:r>
    </w:p>
    <w:p w14:paraId="6A80D6D9" w14:textId="46B0F83F" w:rsidR="008B02BE" w:rsidRDefault="008B02BE" w:rsidP="00673832">
      <w:pPr>
        <w:spacing w:before="120" w:after="120" w:line="360" w:lineRule="auto"/>
        <w:rPr>
          <w:rFonts w:cs="Arial"/>
          <w:color w:val="000000"/>
        </w:rPr>
      </w:pPr>
    </w:p>
    <w:p w14:paraId="0E306221" w14:textId="53417F80" w:rsidR="008B02BE" w:rsidRDefault="00673832" w:rsidP="00D72805">
      <w:pPr>
        <w:spacing w:before="120" w:after="120" w:line="360" w:lineRule="auto"/>
        <w:ind w:left="426"/>
        <w:rPr>
          <w:rFonts w:cs="Arial"/>
          <w:color w:val="000000"/>
        </w:rPr>
      </w:pPr>
      <w:r>
        <w:rPr>
          <w:rFonts w:cs="Arial"/>
          <w:noProof/>
          <w:color w:val="000000"/>
          <w:lang w:val="es-PE" w:eastAsia="es-PE"/>
        </w:rPr>
        <w:drawing>
          <wp:anchor distT="0" distB="0" distL="114300" distR="114300" simplePos="0" relativeHeight="251660288" behindDoc="0" locked="0" layoutInCell="1" allowOverlap="1" wp14:anchorId="3C961750" wp14:editId="196761EC">
            <wp:simplePos x="0" y="0"/>
            <wp:positionH relativeFrom="column">
              <wp:posOffset>-146685</wp:posOffset>
            </wp:positionH>
            <wp:positionV relativeFrom="paragraph">
              <wp:posOffset>627380</wp:posOffset>
            </wp:positionV>
            <wp:extent cx="6082030" cy="177546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203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7" w:history="1">
        <w:r w:rsidR="008B02BE" w:rsidRPr="00351C21">
          <w:rPr>
            <w:rStyle w:val="Hipervnculo"/>
            <w:rFonts w:cs="Arial"/>
          </w:rPr>
          <w:t>https://drive.google.com/drive/folders/0B_4ir59mJStlWURLVzZzSkw5OW8</w:t>
        </w:r>
      </w:hyperlink>
    </w:p>
    <w:p w14:paraId="22D2274E" w14:textId="40B73778" w:rsidR="008B02BE" w:rsidRDefault="008B02BE" w:rsidP="00D72805">
      <w:pPr>
        <w:spacing w:before="120" w:after="120" w:line="360" w:lineRule="auto"/>
        <w:ind w:left="426"/>
        <w:rPr>
          <w:rFonts w:cs="Arial"/>
          <w:color w:val="000000"/>
        </w:rPr>
      </w:pPr>
    </w:p>
    <w:p w14:paraId="4FD7C69E" w14:textId="19EF5A7B" w:rsidR="00673832" w:rsidRDefault="00045D43" w:rsidP="00D72805">
      <w:pPr>
        <w:spacing w:before="120" w:after="120" w:line="360" w:lineRule="auto"/>
        <w:ind w:left="426"/>
        <w:rPr>
          <w:rFonts w:cs="Arial"/>
          <w:color w:val="000000"/>
        </w:rPr>
      </w:pPr>
      <w:r>
        <w:rPr>
          <w:rFonts w:cs="Arial"/>
          <w:noProof/>
          <w:color w:val="000000"/>
          <w:lang w:val="es-PE" w:eastAsia="es-PE"/>
        </w:rPr>
        <w:drawing>
          <wp:anchor distT="0" distB="0" distL="114300" distR="114300" simplePos="0" relativeHeight="251663360" behindDoc="0" locked="0" layoutInCell="1" allowOverlap="1" wp14:anchorId="0772461C" wp14:editId="2E2449B7">
            <wp:simplePos x="0" y="0"/>
            <wp:positionH relativeFrom="margin">
              <wp:posOffset>270200</wp:posOffset>
            </wp:positionH>
            <wp:positionV relativeFrom="margin">
              <wp:posOffset>5241393</wp:posOffset>
            </wp:positionV>
            <wp:extent cx="5401310" cy="1988185"/>
            <wp:effectExtent l="0" t="0" r="889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1310" cy="198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E8DA2" w14:textId="41F81484" w:rsidR="00D72805" w:rsidRDefault="00045D43" w:rsidP="00D72805">
      <w:r>
        <w:rPr>
          <w:rFonts w:cs="Arial"/>
          <w:noProof/>
          <w:color w:val="000000"/>
          <w:lang w:val="es-PE" w:eastAsia="es-PE"/>
        </w:rPr>
        <w:lastRenderedPageBreak/>
        <w:drawing>
          <wp:anchor distT="0" distB="0" distL="114300" distR="114300" simplePos="0" relativeHeight="251661312" behindDoc="0" locked="0" layoutInCell="1" allowOverlap="1" wp14:anchorId="098F4094" wp14:editId="412CC70D">
            <wp:simplePos x="0" y="0"/>
            <wp:positionH relativeFrom="margin">
              <wp:posOffset>3810</wp:posOffset>
            </wp:positionH>
            <wp:positionV relativeFrom="margin">
              <wp:posOffset>584791</wp:posOffset>
            </wp:positionV>
            <wp:extent cx="5401310" cy="2934335"/>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1310" cy="2934335"/>
                    </a:xfrm>
                    <a:prstGeom prst="rect">
                      <a:avLst/>
                    </a:prstGeom>
                    <a:noFill/>
                    <a:ln>
                      <a:noFill/>
                    </a:ln>
                  </pic:spPr>
                </pic:pic>
              </a:graphicData>
            </a:graphic>
            <wp14:sizeRelH relativeFrom="page">
              <wp14:pctWidth>0</wp14:pctWidth>
            </wp14:sizeRelH>
            <wp14:sizeRelV relativeFrom="page">
              <wp14:pctHeight>0</wp14:pctHeight>
            </wp14:sizeRelV>
          </wp:anchor>
        </w:drawing>
      </w:r>
      <w:r w:rsidR="00B4430D">
        <w:rPr>
          <w:rFonts w:cs="Arial"/>
          <w:color w:val="000000"/>
        </w:rPr>
        <w:t xml:space="preserve">     </w:t>
      </w:r>
    </w:p>
    <w:p w14:paraId="695C3712" w14:textId="2D8E3797" w:rsidR="00D72805" w:rsidRDefault="00045D43" w:rsidP="00D72805">
      <w:r>
        <w:rPr>
          <w:noProof/>
          <w:lang w:val="es-PE" w:eastAsia="es-PE"/>
        </w:rPr>
        <w:drawing>
          <wp:anchor distT="0" distB="0" distL="114300" distR="114300" simplePos="0" relativeHeight="251665408" behindDoc="0" locked="0" layoutInCell="1" allowOverlap="1" wp14:anchorId="554C97DC" wp14:editId="6DDD01D4">
            <wp:simplePos x="0" y="0"/>
            <wp:positionH relativeFrom="column">
              <wp:posOffset>5715</wp:posOffset>
            </wp:positionH>
            <wp:positionV relativeFrom="paragraph">
              <wp:posOffset>3854548</wp:posOffset>
            </wp:positionV>
            <wp:extent cx="5407660" cy="2601595"/>
            <wp:effectExtent l="0" t="0" r="2540" b="82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7660" cy="2601595"/>
                    </a:xfrm>
                    <a:prstGeom prst="rect">
                      <a:avLst/>
                    </a:prstGeom>
                    <a:noFill/>
                    <a:ln>
                      <a:noFill/>
                    </a:ln>
                  </pic:spPr>
                </pic:pic>
              </a:graphicData>
            </a:graphic>
          </wp:anchor>
        </w:drawing>
      </w:r>
      <w:r w:rsidR="00D72805">
        <w:br w:type="page"/>
      </w:r>
    </w:p>
    <w:p w14:paraId="66ACF9A9" w14:textId="77777777" w:rsidR="00045D43" w:rsidRDefault="00045D43" w:rsidP="00D72805"/>
    <w:p w14:paraId="11B9A8B9" w14:textId="77777777" w:rsidR="00D72805" w:rsidRPr="001655D9" w:rsidRDefault="00D72805" w:rsidP="00D72805"/>
    <w:p w14:paraId="1A8A8C5D" w14:textId="77777777" w:rsidR="00D72805" w:rsidRDefault="00D72805" w:rsidP="00D72805">
      <w:pPr>
        <w:pStyle w:val="Ttulo1"/>
        <w:keepNext/>
        <w:numPr>
          <w:ilvl w:val="0"/>
          <w:numId w:val="4"/>
        </w:numPr>
        <w:spacing w:before="120" w:after="120" w:line="240" w:lineRule="auto"/>
        <w:jc w:val="both"/>
      </w:pPr>
      <w:bookmarkStart w:id="27" w:name="_Toc187465792"/>
      <w:bookmarkStart w:id="28" w:name="_Toc430547989"/>
      <w:r>
        <w:t>ANTECEDENTES</w:t>
      </w:r>
      <w:bookmarkEnd w:id="27"/>
      <w:bookmarkEnd w:id="28"/>
    </w:p>
    <w:p w14:paraId="1E998F56" w14:textId="6669B0FA" w:rsidR="007C2238" w:rsidRDefault="00D72805" w:rsidP="007C2238">
      <w:pPr>
        <w:spacing w:before="120" w:after="120" w:line="360" w:lineRule="auto"/>
        <w:ind w:left="426"/>
        <w:rPr>
          <w:rFonts w:cs="Arial"/>
          <w:color w:val="000000"/>
        </w:rPr>
      </w:pPr>
      <w:r w:rsidRPr="00DE403F">
        <w:rPr>
          <w:rFonts w:cs="Arial"/>
          <w:color w:val="000000"/>
        </w:rPr>
        <w:t>Actualmente un porcentaje elevado de l</w:t>
      </w:r>
      <w:r w:rsidR="007C2238">
        <w:rPr>
          <w:rFonts w:cs="Arial"/>
          <w:color w:val="000000"/>
        </w:rPr>
        <w:t>os docente</w:t>
      </w:r>
      <w:r w:rsidR="00077868">
        <w:rPr>
          <w:rFonts w:cs="Arial"/>
          <w:color w:val="000000"/>
        </w:rPr>
        <w:t>s</w:t>
      </w:r>
      <w:r w:rsidR="007C2238">
        <w:rPr>
          <w:rFonts w:cs="Arial"/>
          <w:color w:val="000000"/>
        </w:rPr>
        <w:t xml:space="preserve"> llegan tarde por la culpa del tráfico</w:t>
      </w:r>
      <w:r w:rsidR="00DA4482">
        <w:rPr>
          <w:rFonts w:cs="Arial"/>
          <w:color w:val="000000"/>
        </w:rPr>
        <w:t xml:space="preserve"> </w:t>
      </w:r>
      <w:r w:rsidR="007C2238">
        <w:rPr>
          <w:rFonts w:cs="Arial"/>
          <w:color w:val="000000"/>
        </w:rPr>
        <w:t>u otros factores</w:t>
      </w:r>
      <w:r w:rsidRPr="00DE403F">
        <w:rPr>
          <w:rFonts w:cs="Arial"/>
          <w:color w:val="000000"/>
        </w:rPr>
        <w:t>, recorren una ruta un poco larga</w:t>
      </w:r>
      <w:r w:rsidR="007C2238">
        <w:rPr>
          <w:rFonts w:cs="Arial"/>
          <w:color w:val="000000"/>
        </w:rPr>
        <w:t xml:space="preserve"> y c</w:t>
      </w:r>
      <w:r w:rsidRPr="00DE403F">
        <w:rPr>
          <w:rFonts w:cs="Arial"/>
          <w:color w:val="000000"/>
        </w:rPr>
        <w:t xml:space="preserve">omo consecuencia, </w:t>
      </w:r>
      <w:r w:rsidR="007C2238">
        <w:rPr>
          <w:rFonts w:cs="Arial"/>
          <w:color w:val="000000"/>
        </w:rPr>
        <w:t xml:space="preserve">llegan tarde a su centro educativo. </w:t>
      </w:r>
    </w:p>
    <w:p w14:paraId="0439D32D" w14:textId="482A12F7" w:rsidR="00D72805" w:rsidRPr="00DA4482" w:rsidRDefault="00077868" w:rsidP="00DA4482">
      <w:pPr>
        <w:pStyle w:val="StyleGPNormalLeft225cm"/>
        <w:rPr>
          <w:rFonts w:asciiTheme="minorHAnsi" w:hAnsiTheme="minorHAnsi"/>
        </w:rPr>
      </w:pPr>
      <w:r w:rsidRPr="00DA4482">
        <w:rPr>
          <w:rFonts w:asciiTheme="minorHAnsi" w:hAnsiTheme="minorHAnsi"/>
        </w:rPr>
        <w:t>MNSV SOFT</w:t>
      </w:r>
      <w:r w:rsidR="00DA4482" w:rsidRPr="00DA4482">
        <w:rPr>
          <w:rFonts w:asciiTheme="minorHAnsi" w:hAnsiTheme="minorHAnsi"/>
        </w:rPr>
        <w:t xml:space="preserve"> </w:t>
      </w:r>
      <w:r w:rsidR="00D72805" w:rsidRPr="00DA4482">
        <w:rPr>
          <w:rFonts w:asciiTheme="minorHAnsi" w:hAnsiTheme="minorHAnsi"/>
        </w:rPr>
        <w:t>viene trabajando en una solución innovadora que permitirá solucionar est</w:t>
      </w:r>
      <w:r w:rsidRPr="00DA4482">
        <w:rPr>
          <w:rFonts w:asciiTheme="minorHAnsi" w:hAnsiTheme="minorHAnsi"/>
        </w:rPr>
        <w:t>e problema</w:t>
      </w:r>
      <w:r w:rsidR="00DA4482" w:rsidRPr="00DA4482">
        <w:rPr>
          <w:rFonts w:asciiTheme="minorHAnsi" w:hAnsiTheme="minorHAnsi"/>
        </w:rPr>
        <w:t xml:space="preserve"> actual</w:t>
      </w:r>
      <w:r w:rsidR="00DA4482">
        <w:rPr>
          <w:rFonts w:asciiTheme="minorHAnsi" w:hAnsiTheme="minorHAnsi"/>
        </w:rPr>
        <w:t>, p</w:t>
      </w:r>
      <w:r w:rsidR="00D72805" w:rsidRPr="00DA4482">
        <w:rPr>
          <w:rFonts w:asciiTheme="minorHAnsi" w:hAnsiTheme="minorHAnsi"/>
        </w:rPr>
        <w:t xml:space="preserve">roporcionando una herramienta para llevar un mejor control </w:t>
      </w:r>
      <w:r w:rsidRPr="00DA4482">
        <w:rPr>
          <w:rFonts w:asciiTheme="minorHAnsi" w:hAnsiTheme="minorHAnsi"/>
        </w:rPr>
        <w:t>de asistencia</w:t>
      </w:r>
      <w:r w:rsidR="00D72805" w:rsidRPr="00DA4482">
        <w:rPr>
          <w:rFonts w:asciiTheme="minorHAnsi" w:hAnsiTheme="minorHAnsi"/>
        </w:rPr>
        <w:t xml:space="preserve"> </w:t>
      </w:r>
      <w:r w:rsidR="00DA4482">
        <w:rPr>
          <w:rFonts w:asciiTheme="minorHAnsi" w:hAnsiTheme="minorHAnsi"/>
        </w:rPr>
        <w:t>para nuestra casa de estudios</w:t>
      </w:r>
      <w:r w:rsidRPr="00DA4482">
        <w:rPr>
          <w:rFonts w:asciiTheme="minorHAnsi" w:hAnsiTheme="minorHAnsi"/>
        </w:rPr>
        <w:t>.</w:t>
      </w:r>
    </w:p>
    <w:p w14:paraId="10B10BEF" w14:textId="5DE6B709" w:rsidR="006262B6" w:rsidRDefault="006262B6" w:rsidP="006262B6">
      <w:pPr>
        <w:spacing w:before="120" w:after="120" w:line="360" w:lineRule="auto"/>
        <w:ind w:left="426"/>
        <w:rPr>
          <w:rFonts w:cs="Arial"/>
          <w:color w:val="000000"/>
        </w:rPr>
      </w:pPr>
      <w:r>
        <w:rPr>
          <w:rFonts w:cs="Arial"/>
          <w:color w:val="000000"/>
        </w:rPr>
        <w:t>Este sistema buscará mejorar el control de asistencias que actualmente se utiliza en la Universidad Tecnológica del Perú brindando información previa de la participación académica del docente y añadiendo la funcionalidad de poder garantizar la ubicación del docente en las proximidades de la universidad.</w:t>
      </w:r>
    </w:p>
    <w:p w14:paraId="42B1AE04" w14:textId="77777777" w:rsidR="00D72805" w:rsidRDefault="00D72805" w:rsidP="00D72805">
      <w:pPr>
        <w:spacing w:before="120" w:after="120" w:line="360" w:lineRule="auto"/>
        <w:ind w:left="426"/>
        <w:rPr>
          <w:rFonts w:cs="Arial"/>
          <w:color w:val="000000"/>
        </w:rPr>
      </w:pPr>
    </w:p>
    <w:p w14:paraId="356D9E5B" w14:textId="77777777" w:rsidR="00D72805" w:rsidRDefault="00D72805" w:rsidP="00D72805">
      <w:pPr>
        <w:pStyle w:val="Ttulo1"/>
        <w:keepNext/>
        <w:numPr>
          <w:ilvl w:val="0"/>
          <w:numId w:val="4"/>
        </w:numPr>
        <w:spacing w:before="120" w:after="120" w:line="240" w:lineRule="auto"/>
        <w:jc w:val="both"/>
      </w:pPr>
      <w:bookmarkStart w:id="29" w:name="_Toc187465793"/>
      <w:bookmarkStart w:id="30" w:name="_Toc430547990"/>
      <w:bookmarkStart w:id="31" w:name="_Toc127716366"/>
      <w:bookmarkStart w:id="32" w:name="_Toc135200652"/>
      <w:r>
        <w:t>OBJETIVO DEL PROYECTO</w:t>
      </w:r>
      <w:bookmarkEnd w:id="29"/>
      <w:bookmarkEnd w:id="30"/>
    </w:p>
    <w:p w14:paraId="2E0EAB17" w14:textId="64DD156A" w:rsidR="005D368F" w:rsidRPr="005D368F" w:rsidRDefault="00D72805" w:rsidP="00D72805">
      <w:pPr>
        <w:spacing w:before="120" w:after="120" w:line="360" w:lineRule="auto"/>
        <w:ind w:left="426"/>
        <w:rPr>
          <w:rFonts w:cs="Arial"/>
          <w:color w:val="000000"/>
        </w:rPr>
      </w:pPr>
      <w:r w:rsidRPr="001F3DAB">
        <w:rPr>
          <w:rFonts w:cs="Arial"/>
          <w:color w:val="000000"/>
        </w:rPr>
        <w:t xml:space="preserve">El </w:t>
      </w:r>
      <w:r w:rsidRPr="005D368F">
        <w:rPr>
          <w:rFonts w:cs="Arial"/>
          <w:color w:val="000000"/>
        </w:rPr>
        <w:t xml:space="preserve">presente </w:t>
      </w:r>
      <w:r w:rsidR="005D368F" w:rsidRPr="005D368F">
        <w:rPr>
          <w:rFonts w:cs="Arial"/>
          <w:color w:val="000000"/>
        </w:rPr>
        <w:t>sistema tiene como objetivo</w:t>
      </w:r>
      <w:r w:rsidR="005D368F">
        <w:rPr>
          <w:rFonts w:cs="Arial"/>
          <w:color w:val="000000"/>
        </w:rPr>
        <w:t>s</w:t>
      </w:r>
      <w:r w:rsidR="005D368F" w:rsidRPr="005D368F">
        <w:rPr>
          <w:rFonts w:cs="Arial"/>
          <w:color w:val="000000"/>
        </w:rPr>
        <w:t>:</w:t>
      </w:r>
    </w:p>
    <w:p w14:paraId="78A3EC40" w14:textId="0F5D047A" w:rsidR="005D368F"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Permite administrar, controlar y gestionar las asistencias realizadas por los docentes de la </w:t>
      </w:r>
      <w:r w:rsidRPr="00C63E75">
        <w:rPr>
          <w:rFonts w:cs="Arial"/>
          <w:color w:val="000000"/>
          <w:sz w:val="22"/>
        </w:rPr>
        <w:t>Universidad Tecnológica del Perú</w:t>
      </w:r>
      <w:r>
        <w:rPr>
          <w:rFonts w:cs="Arial"/>
          <w:color w:val="000000"/>
          <w:sz w:val="22"/>
        </w:rPr>
        <w:t>.</w:t>
      </w:r>
    </w:p>
    <w:p w14:paraId="7E816467" w14:textId="111830B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Garantizar la buena administración de los docentes de la </w:t>
      </w:r>
      <w:r w:rsidRPr="00C63E75">
        <w:rPr>
          <w:rFonts w:cs="Arial"/>
          <w:color w:val="000000"/>
          <w:sz w:val="22"/>
        </w:rPr>
        <w:t>Universidad Tecnológica del Perú</w:t>
      </w:r>
      <w:r>
        <w:rPr>
          <w:rFonts w:cs="Arial"/>
          <w:color w:val="000000"/>
          <w:sz w:val="22"/>
        </w:rPr>
        <w:t>.</w:t>
      </w:r>
    </w:p>
    <w:p w14:paraId="6810AB33" w14:textId="556BA951" w:rsidR="00C63E75" w:rsidRDefault="00C63E75" w:rsidP="005D368F">
      <w:pPr>
        <w:pStyle w:val="Prrafodelista"/>
        <w:numPr>
          <w:ilvl w:val="0"/>
          <w:numId w:val="25"/>
        </w:numPr>
        <w:spacing w:before="120" w:after="120" w:line="360" w:lineRule="auto"/>
        <w:rPr>
          <w:rFonts w:cs="Arial"/>
          <w:color w:val="000000"/>
          <w:sz w:val="22"/>
        </w:rPr>
      </w:pPr>
      <w:r>
        <w:rPr>
          <w:rFonts w:cs="Arial"/>
          <w:color w:val="000000"/>
          <w:sz w:val="22"/>
        </w:rPr>
        <w:t xml:space="preserve">Brindar información detallada </w:t>
      </w:r>
      <w:r w:rsidR="004E2644">
        <w:rPr>
          <w:rFonts w:cs="Arial"/>
          <w:color w:val="000000"/>
          <w:sz w:val="22"/>
        </w:rPr>
        <w:t xml:space="preserve">de la posición actual del docente de la </w:t>
      </w:r>
      <w:r w:rsidR="004E2644" w:rsidRPr="004E2644">
        <w:rPr>
          <w:rFonts w:cs="Arial"/>
          <w:color w:val="000000"/>
          <w:sz w:val="22"/>
        </w:rPr>
        <w:t>Universidad Tecnológica del Perú</w:t>
      </w:r>
      <w:r w:rsidR="004E2644">
        <w:rPr>
          <w:rFonts w:cs="Arial"/>
          <w:color w:val="000000"/>
          <w:sz w:val="22"/>
        </w:rPr>
        <w:t>.</w:t>
      </w:r>
    </w:p>
    <w:p w14:paraId="7D6B38EE" w14:textId="77777777" w:rsidR="004E2644" w:rsidRPr="005D368F" w:rsidRDefault="004E2644" w:rsidP="006414CD">
      <w:pPr>
        <w:pStyle w:val="Prrafodelista"/>
        <w:numPr>
          <w:ilvl w:val="0"/>
          <w:numId w:val="0"/>
        </w:numPr>
        <w:spacing w:before="120" w:after="120" w:line="360" w:lineRule="auto"/>
        <w:ind w:left="1146"/>
        <w:rPr>
          <w:rFonts w:cs="Arial"/>
          <w:color w:val="000000"/>
          <w:sz w:val="22"/>
        </w:rPr>
      </w:pPr>
    </w:p>
    <w:p w14:paraId="4960C6CD" w14:textId="19705A39" w:rsidR="00D72805" w:rsidRDefault="00D72805" w:rsidP="00D72805">
      <w:pPr>
        <w:spacing w:before="120" w:after="120" w:line="360" w:lineRule="auto"/>
        <w:ind w:left="426"/>
        <w:rPr>
          <w:rFonts w:cs="Arial"/>
          <w:color w:val="000000"/>
        </w:rPr>
      </w:pPr>
    </w:p>
    <w:p w14:paraId="0641F62E" w14:textId="77777777" w:rsidR="006414CD" w:rsidRPr="001F3DAB" w:rsidRDefault="006414CD" w:rsidP="00D72805">
      <w:pPr>
        <w:spacing w:before="120" w:after="120" w:line="360" w:lineRule="auto"/>
        <w:ind w:left="426"/>
        <w:rPr>
          <w:rFonts w:cs="Arial"/>
          <w:color w:val="000000"/>
        </w:rPr>
      </w:pPr>
    </w:p>
    <w:p w14:paraId="20B773BA" w14:textId="77777777" w:rsidR="00D72805" w:rsidRDefault="00D72805" w:rsidP="00D72805"/>
    <w:p w14:paraId="38DF6476" w14:textId="77777777" w:rsidR="00D72805" w:rsidRPr="006414CD" w:rsidRDefault="00D72805" w:rsidP="00D72805">
      <w:pPr>
        <w:pStyle w:val="Ttulo2"/>
        <w:keepNext/>
        <w:numPr>
          <w:ilvl w:val="1"/>
          <w:numId w:val="4"/>
        </w:numPr>
        <w:spacing w:before="120" w:after="120" w:line="240" w:lineRule="auto"/>
        <w:jc w:val="both"/>
      </w:pPr>
      <w:bookmarkStart w:id="33" w:name="_Toc187465794"/>
      <w:bookmarkStart w:id="34" w:name="_Toc430547991"/>
      <w:r w:rsidRPr="006414CD">
        <w:lastRenderedPageBreak/>
        <w:t>OBJETIVO GENERAL</w:t>
      </w:r>
      <w:bookmarkEnd w:id="33"/>
      <w:bookmarkEnd w:id="34"/>
    </w:p>
    <w:p w14:paraId="6D1DDE0D" w14:textId="506BB95C" w:rsidR="00D72805" w:rsidRDefault="00D72805" w:rsidP="00D72805">
      <w:pPr>
        <w:spacing w:before="120" w:after="120" w:line="360" w:lineRule="auto"/>
        <w:ind w:left="567"/>
        <w:rPr>
          <w:rFonts w:cs="Arial"/>
          <w:color w:val="000000"/>
        </w:rPr>
      </w:pPr>
      <w:r w:rsidRPr="001F3DAB">
        <w:rPr>
          <w:rFonts w:cs="Arial"/>
          <w:color w:val="000000"/>
        </w:rPr>
        <w:t xml:space="preserve">El presente </w:t>
      </w:r>
      <w:r w:rsidR="00C63E75">
        <w:rPr>
          <w:rFonts w:cs="Arial"/>
          <w:color w:val="000000"/>
        </w:rPr>
        <w:t>sistema</w:t>
      </w:r>
      <w:r w:rsidRPr="001F3DAB">
        <w:rPr>
          <w:rFonts w:cs="Arial"/>
          <w:color w:val="000000"/>
        </w:rPr>
        <w:t xml:space="preserve"> tiene como objetivo facilitar </w:t>
      </w:r>
      <w:r w:rsidR="00F312CD">
        <w:rPr>
          <w:rFonts w:cs="Arial"/>
          <w:color w:val="000000"/>
        </w:rPr>
        <w:t xml:space="preserve">el registro de control de asistencias de cada docente y a su vez mantener una información detallada </w:t>
      </w:r>
      <w:r w:rsidR="00F71339">
        <w:rPr>
          <w:rFonts w:cs="Arial"/>
          <w:color w:val="000000"/>
        </w:rPr>
        <w:t>de la ubicación específica de cada docente.</w:t>
      </w:r>
      <w:r w:rsidRPr="001F3DAB">
        <w:rPr>
          <w:rFonts w:cs="Arial"/>
          <w:color w:val="000000"/>
        </w:rPr>
        <w:t xml:space="preserve"> </w:t>
      </w:r>
    </w:p>
    <w:p w14:paraId="2DDC9B19" w14:textId="77777777" w:rsidR="00D72805" w:rsidRPr="001F3DAB" w:rsidRDefault="00D72805" w:rsidP="00D72805">
      <w:pPr>
        <w:spacing w:before="120" w:after="120" w:line="360" w:lineRule="auto"/>
        <w:ind w:left="567"/>
        <w:rPr>
          <w:rFonts w:cs="Arial"/>
          <w:color w:val="000000"/>
        </w:rPr>
      </w:pPr>
    </w:p>
    <w:p w14:paraId="0336EA06" w14:textId="77777777" w:rsidR="00D72805" w:rsidRDefault="00D72805" w:rsidP="00D72805">
      <w:pPr>
        <w:pStyle w:val="Ttulo2"/>
        <w:keepNext/>
        <w:numPr>
          <w:ilvl w:val="1"/>
          <w:numId w:val="4"/>
        </w:numPr>
        <w:spacing w:before="120" w:after="120" w:line="240" w:lineRule="auto"/>
        <w:jc w:val="both"/>
      </w:pPr>
      <w:bookmarkStart w:id="35" w:name="_Toc187465795"/>
      <w:bookmarkStart w:id="36" w:name="_Toc430547992"/>
      <w:r>
        <w:t>OBJETIVOS ESPECIFICO</w:t>
      </w:r>
      <w:bookmarkEnd w:id="35"/>
      <w:r>
        <w:t>S</w:t>
      </w:r>
      <w:bookmarkEnd w:id="36"/>
    </w:p>
    <w:p w14:paraId="6CBC96C8" w14:textId="2797CA80"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Crear un diseño atractivo, llamativo e interesante para el </w:t>
      </w:r>
      <w:r w:rsidR="00077868" w:rsidRPr="008F656B">
        <w:rPr>
          <w:rFonts w:cs="Arial"/>
          <w:color w:val="000000"/>
          <w:sz w:val="22"/>
        </w:rPr>
        <w:t>docente</w:t>
      </w:r>
      <w:r w:rsidRPr="008F656B">
        <w:rPr>
          <w:rFonts w:cs="Arial"/>
          <w:color w:val="000000"/>
          <w:sz w:val="22"/>
        </w:rPr>
        <w:t xml:space="preserve"> en c</w:t>
      </w:r>
      <w:r w:rsidR="003C7DC0">
        <w:rPr>
          <w:rFonts w:cs="Arial"/>
          <w:color w:val="000000"/>
          <w:sz w:val="22"/>
        </w:rPr>
        <w:t>uanto a su contenido y calidad.</w:t>
      </w:r>
    </w:p>
    <w:p w14:paraId="05405CA2" w14:textId="1A944F31" w:rsidR="003C7DC0" w:rsidRPr="008F656B" w:rsidRDefault="003C7DC0"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F</w:t>
      </w:r>
      <w:r>
        <w:rPr>
          <w:rFonts w:cs="Arial"/>
          <w:color w:val="000000"/>
          <w:sz w:val="22"/>
        </w:rPr>
        <w:t>ácil de usar y que cumpla con lo</w:t>
      </w:r>
      <w:r w:rsidRPr="008F656B">
        <w:rPr>
          <w:rFonts w:cs="Arial"/>
          <w:color w:val="000000"/>
          <w:sz w:val="22"/>
        </w:rPr>
        <w:t xml:space="preserve">s </w:t>
      </w:r>
      <w:r>
        <w:rPr>
          <w:rFonts w:cs="Arial"/>
          <w:color w:val="000000"/>
          <w:sz w:val="22"/>
        </w:rPr>
        <w:t>requerimientos planteados.</w:t>
      </w:r>
    </w:p>
    <w:p w14:paraId="19F1761D" w14:textId="2C639B56" w:rsidR="00D72805" w:rsidRDefault="00D72805" w:rsidP="00D72805">
      <w:pPr>
        <w:pStyle w:val="Prrafodelista"/>
        <w:numPr>
          <w:ilvl w:val="0"/>
          <w:numId w:val="8"/>
        </w:numPr>
        <w:spacing w:before="120" w:after="120" w:line="360" w:lineRule="auto"/>
        <w:contextualSpacing/>
        <w:jc w:val="both"/>
        <w:rPr>
          <w:rFonts w:cs="Arial"/>
          <w:color w:val="000000"/>
          <w:sz w:val="22"/>
        </w:rPr>
      </w:pPr>
      <w:r w:rsidRPr="008F656B">
        <w:rPr>
          <w:rFonts w:cs="Arial"/>
          <w:color w:val="000000"/>
          <w:sz w:val="22"/>
        </w:rPr>
        <w:t xml:space="preserve">Obtener satisfactoriamente el producto para ser ejecutado y presentado ante el </w:t>
      </w:r>
      <w:r w:rsidR="00077868" w:rsidRPr="008F656B">
        <w:rPr>
          <w:rFonts w:cs="Arial"/>
          <w:color w:val="000000"/>
          <w:sz w:val="22"/>
        </w:rPr>
        <w:t>docente</w:t>
      </w:r>
      <w:r w:rsidRPr="008F656B">
        <w:rPr>
          <w:rFonts w:cs="Arial"/>
          <w:color w:val="000000"/>
          <w:sz w:val="22"/>
        </w:rPr>
        <w:t>, con una previa verificación y evaluación de su funcionamiento.</w:t>
      </w:r>
    </w:p>
    <w:p w14:paraId="044AF41C" w14:textId="6B32A55B" w:rsidR="007D74B9" w:rsidRPr="008F656B" w:rsidRDefault="007D74B9" w:rsidP="00256980">
      <w:pPr>
        <w:pStyle w:val="Prrafodelista"/>
        <w:numPr>
          <w:ilvl w:val="0"/>
          <w:numId w:val="0"/>
        </w:numPr>
        <w:spacing w:before="120" w:after="120" w:line="360" w:lineRule="auto"/>
        <w:ind w:left="1353"/>
        <w:contextualSpacing/>
        <w:jc w:val="both"/>
        <w:rPr>
          <w:rFonts w:cs="Arial"/>
          <w:color w:val="000000"/>
          <w:sz w:val="22"/>
        </w:rPr>
      </w:pPr>
    </w:p>
    <w:p w14:paraId="5F4CFFE3" w14:textId="77777777" w:rsidR="00D72805" w:rsidRPr="00415FE9" w:rsidRDefault="00D72805" w:rsidP="00D72805">
      <w:pPr>
        <w:spacing w:before="120" w:after="120" w:line="360" w:lineRule="auto"/>
        <w:rPr>
          <w:rFonts w:cs="Arial"/>
          <w:color w:val="000000"/>
        </w:rPr>
      </w:pPr>
    </w:p>
    <w:p w14:paraId="2801A100" w14:textId="77777777" w:rsidR="00D72805" w:rsidRDefault="00D72805" w:rsidP="00D72805"/>
    <w:p w14:paraId="618A484D" w14:textId="77777777" w:rsidR="00D72805" w:rsidRPr="00F312CD" w:rsidRDefault="00D72805" w:rsidP="00D72805">
      <w:pPr>
        <w:pStyle w:val="Ttulo1"/>
        <w:keepNext/>
        <w:numPr>
          <w:ilvl w:val="0"/>
          <w:numId w:val="4"/>
        </w:numPr>
        <w:spacing w:before="120" w:after="120" w:line="240" w:lineRule="auto"/>
        <w:jc w:val="both"/>
        <w:rPr>
          <w:sz w:val="36"/>
        </w:rPr>
      </w:pPr>
      <w:bookmarkStart w:id="37" w:name="_Toc187465796"/>
      <w:bookmarkStart w:id="38" w:name="_Toc430547993"/>
      <w:r w:rsidRPr="00F312CD">
        <w:rPr>
          <w:sz w:val="36"/>
        </w:rPr>
        <w:t>ALCANCE DEL PROYECTO</w:t>
      </w:r>
      <w:bookmarkEnd w:id="37"/>
      <w:bookmarkEnd w:id="38"/>
    </w:p>
    <w:p w14:paraId="1104A0DF" w14:textId="77777777" w:rsidR="00D72805" w:rsidRDefault="00D72805" w:rsidP="00D72805"/>
    <w:p w14:paraId="799C37E4" w14:textId="77777777" w:rsidR="00D72805" w:rsidRPr="007D74B9" w:rsidRDefault="00D72805" w:rsidP="00D72805">
      <w:pPr>
        <w:pStyle w:val="Ttulo2"/>
        <w:keepNext/>
        <w:numPr>
          <w:ilvl w:val="1"/>
          <w:numId w:val="4"/>
        </w:numPr>
        <w:spacing w:before="120" w:after="120" w:line="240" w:lineRule="auto"/>
        <w:jc w:val="both"/>
      </w:pPr>
      <w:bookmarkStart w:id="39" w:name="_Toc187465797"/>
      <w:bookmarkStart w:id="40" w:name="_Toc430547994"/>
      <w:r w:rsidRPr="007D74B9">
        <w:t>DESCRIPCION DEL SISTEMA</w:t>
      </w:r>
      <w:bookmarkEnd w:id="39"/>
      <w:bookmarkEnd w:id="40"/>
    </w:p>
    <w:p w14:paraId="79191E76" w14:textId="57F3EEC4" w:rsidR="00D72805" w:rsidRDefault="005E5743" w:rsidP="00D72805">
      <w:pPr>
        <w:spacing w:before="120" w:after="120" w:line="360" w:lineRule="auto"/>
        <w:ind w:left="567"/>
        <w:rPr>
          <w:rFonts w:cs="Arial"/>
          <w:color w:val="000000"/>
        </w:rPr>
      </w:pPr>
      <w:r>
        <w:rPr>
          <w:rFonts w:cs="Arial"/>
          <w:color w:val="000000"/>
        </w:rPr>
        <w:t>El uso de este sistema,</w:t>
      </w:r>
      <w:r w:rsidR="00D72805" w:rsidRPr="000C57EA">
        <w:rPr>
          <w:rFonts w:cs="Arial"/>
          <w:color w:val="000000"/>
        </w:rPr>
        <w:t xml:space="preserve"> brinda un servicio q</w:t>
      </w:r>
      <w:r w:rsidR="00077868">
        <w:rPr>
          <w:rFonts w:cs="Arial"/>
          <w:color w:val="000000"/>
        </w:rPr>
        <w:t>ue podrá ser usado por todos los docentes</w:t>
      </w:r>
      <w:r w:rsidR="004959F1">
        <w:rPr>
          <w:rFonts w:cs="Arial"/>
          <w:color w:val="000000"/>
        </w:rPr>
        <w:t xml:space="preserve"> de la Universidad Tecnológica del Perú utilizando cualquier dispositivo que tenga acceso a Internet</w:t>
      </w:r>
      <w:r w:rsidR="00D72805" w:rsidRPr="000C57EA">
        <w:rPr>
          <w:rFonts w:cs="Arial"/>
          <w:color w:val="000000"/>
        </w:rPr>
        <w:t xml:space="preserve">. La aportación práctica está basada en la facilidad de poder acceder a esta </w:t>
      </w:r>
      <w:r w:rsidR="00077868">
        <w:rPr>
          <w:rFonts w:cs="Arial"/>
          <w:color w:val="000000"/>
        </w:rPr>
        <w:t>aplicación desde los 1</w:t>
      </w:r>
      <w:r w:rsidR="00230FCF">
        <w:rPr>
          <w:rFonts w:cs="Arial"/>
          <w:color w:val="000000"/>
        </w:rPr>
        <w:t>00 metros a l</w:t>
      </w:r>
      <w:r w:rsidR="00702932">
        <w:rPr>
          <w:rFonts w:cs="Arial"/>
          <w:color w:val="000000"/>
        </w:rPr>
        <w:t>a redonda de la Universida</w:t>
      </w:r>
      <w:r w:rsidR="005300FE">
        <w:rPr>
          <w:rFonts w:cs="Arial"/>
          <w:color w:val="000000"/>
        </w:rPr>
        <w:t>d</w:t>
      </w:r>
      <w:r w:rsidR="00D72805" w:rsidRPr="000C57EA">
        <w:rPr>
          <w:rFonts w:cs="Arial"/>
          <w:color w:val="000000"/>
        </w:rPr>
        <w:t>.</w:t>
      </w:r>
    </w:p>
    <w:p w14:paraId="53B27FCA" w14:textId="5F41B477" w:rsidR="00D72805" w:rsidRDefault="00D72805" w:rsidP="00D72805">
      <w:pPr>
        <w:spacing w:before="120" w:after="120" w:line="360" w:lineRule="auto"/>
        <w:ind w:left="567"/>
        <w:rPr>
          <w:rFonts w:cs="Arial"/>
          <w:color w:val="000000"/>
        </w:rPr>
      </w:pPr>
      <w:r w:rsidRPr="00D63B05">
        <w:rPr>
          <w:rFonts w:cs="Arial"/>
          <w:color w:val="000000"/>
        </w:rPr>
        <w:t>Es muy personalizable y funcional, con una interfaz que le resultará clara y sencilla. No obstante, cuenta con un índice de ayuda para resolver todas las dudas que puedan surgir.</w:t>
      </w:r>
    </w:p>
    <w:p w14:paraId="76B5243A" w14:textId="162013D1" w:rsidR="007C094A" w:rsidRDefault="007C094A" w:rsidP="00D72805">
      <w:pPr>
        <w:spacing w:before="120" w:after="120" w:line="360" w:lineRule="auto"/>
        <w:ind w:left="567"/>
        <w:rPr>
          <w:rFonts w:cs="Arial"/>
          <w:color w:val="000000"/>
        </w:rPr>
      </w:pPr>
    </w:p>
    <w:p w14:paraId="67A4F4CB" w14:textId="77777777" w:rsidR="007C094A" w:rsidRDefault="007C094A" w:rsidP="00D72805">
      <w:pPr>
        <w:spacing w:before="120" w:after="120" w:line="360" w:lineRule="auto"/>
        <w:ind w:left="567"/>
        <w:rPr>
          <w:rFonts w:cs="Arial"/>
          <w:color w:val="000000"/>
        </w:rPr>
      </w:pPr>
    </w:p>
    <w:p w14:paraId="01DD4A05" w14:textId="77777777" w:rsidR="00D72805" w:rsidRDefault="00D72805" w:rsidP="00D72805">
      <w:pPr>
        <w:spacing w:before="120" w:after="120" w:line="360" w:lineRule="auto"/>
        <w:ind w:left="567"/>
        <w:rPr>
          <w:rFonts w:cs="Arial"/>
          <w:color w:val="000000"/>
        </w:rPr>
      </w:pPr>
      <w:r>
        <w:rPr>
          <w:rFonts w:cs="Arial"/>
          <w:color w:val="000000"/>
        </w:rPr>
        <w:lastRenderedPageBreak/>
        <w:t>Tiene como principales características:</w:t>
      </w:r>
    </w:p>
    <w:p w14:paraId="216D48EE" w14:textId="3C90C3EE" w:rsidR="00D72805" w:rsidRPr="007C094A" w:rsidRDefault="00230FCF" w:rsidP="00D72805">
      <w:pPr>
        <w:pStyle w:val="Prrafodelista"/>
        <w:numPr>
          <w:ilvl w:val="0"/>
          <w:numId w:val="8"/>
        </w:numPr>
        <w:spacing w:before="120" w:after="120" w:line="360" w:lineRule="auto"/>
        <w:contextualSpacing/>
        <w:jc w:val="both"/>
        <w:rPr>
          <w:rFonts w:cs="Arial"/>
          <w:color w:val="000000"/>
          <w:sz w:val="22"/>
        </w:rPr>
      </w:pPr>
      <w:r w:rsidRPr="007C094A">
        <w:rPr>
          <w:rFonts w:cs="Arial"/>
          <w:color w:val="000000"/>
          <w:sz w:val="22"/>
        </w:rPr>
        <w:t xml:space="preserve">Obtiene </w:t>
      </w:r>
      <w:r w:rsidR="00034D9F" w:rsidRPr="007C094A">
        <w:rPr>
          <w:rFonts w:cs="Arial"/>
          <w:color w:val="000000"/>
          <w:sz w:val="22"/>
        </w:rPr>
        <w:t xml:space="preserve">automáticamente </w:t>
      </w:r>
      <w:r w:rsidRPr="007C094A">
        <w:rPr>
          <w:rFonts w:cs="Arial"/>
          <w:color w:val="000000"/>
          <w:sz w:val="22"/>
        </w:rPr>
        <w:t>tu ubicación actual vía GPS</w:t>
      </w:r>
      <w:r w:rsidR="00034D9F" w:rsidRPr="007C094A">
        <w:rPr>
          <w:rFonts w:cs="Arial"/>
          <w:color w:val="000000"/>
          <w:sz w:val="22"/>
        </w:rPr>
        <w:t xml:space="preserve">. </w:t>
      </w:r>
      <w:r w:rsidRPr="007C094A">
        <w:rPr>
          <w:rFonts w:cs="Arial"/>
          <w:color w:val="000000"/>
          <w:sz w:val="22"/>
        </w:rPr>
        <w:t xml:space="preserve">la cual será evaluada por </w:t>
      </w:r>
      <w:r w:rsidR="007C094A">
        <w:rPr>
          <w:rFonts w:cs="Arial"/>
          <w:color w:val="000000"/>
          <w:sz w:val="22"/>
        </w:rPr>
        <w:t>el mismo sistema</w:t>
      </w:r>
      <w:r w:rsidRPr="007C094A">
        <w:rPr>
          <w:rFonts w:cs="Arial"/>
          <w:color w:val="000000"/>
          <w:sz w:val="22"/>
        </w:rPr>
        <w:t xml:space="preserve"> y de haber cumplido los requisitos será aceptado.</w:t>
      </w:r>
    </w:p>
    <w:p w14:paraId="5337BACE" w14:textId="32AE4DCE" w:rsidR="00D72805" w:rsidRPr="007C094A" w:rsidRDefault="007C094A" w:rsidP="00D72805">
      <w:pPr>
        <w:pStyle w:val="Prrafodelista"/>
        <w:numPr>
          <w:ilvl w:val="0"/>
          <w:numId w:val="8"/>
        </w:numPr>
        <w:spacing w:before="120" w:after="120" w:line="360" w:lineRule="auto"/>
        <w:contextualSpacing/>
        <w:jc w:val="both"/>
        <w:rPr>
          <w:rFonts w:cs="Arial"/>
          <w:color w:val="000000"/>
          <w:sz w:val="22"/>
        </w:rPr>
      </w:pPr>
      <w:r>
        <w:rPr>
          <w:rFonts w:cs="Arial"/>
          <w:color w:val="000000"/>
          <w:sz w:val="22"/>
        </w:rPr>
        <w:t>Una vez obtenida</w:t>
      </w:r>
      <w:r w:rsidR="00034D9F" w:rsidRPr="007C094A">
        <w:rPr>
          <w:rFonts w:cs="Arial"/>
          <w:color w:val="000000"/>
          <w:sz w:val="22"/>
        </w:rPr>
        <w:t xml:space="preserve"> tu ubicación actual, será evaluada sí está cerca de la Universidad</w:t>
      </w:r>
      <w:r>
        <w:rPr>
          <w:rFonts w:cs="Arial"/>
          <w:color w:val="000000"/>
          <w:sz w:val="22"/>
        </w:rPr>
        <w:t xml:space="preserve"> Tecnológica del Perú</w:t>
      </w:r>
      <w:r w:rsidR="00034D9F" w:rsidRPr="007C094A">
        <w:rPr>
          <w:rFonts w:cs="Arial"/>
          <w:color w:val="000000"/>
          <w:sz w:val="22"/>
        </w:rPr>
        <w:t xml:space="preserve"> con un rango máximo de 100m</w:t>
      </w:r>
      <w:r>
        <w:rPr>
          <w:rFonts w:cs="Arial"/>
          <w:color w:val="000000"/>
          <w:sz w:val="22"/>
        </w:rPr>
        <w:t xml:space="preserve"> alrededor de toda la universidad</w:t>
      </w:r>
      <w:r w:rsidR="00034D9F" w:rsidRPr="007C094A">
        <w:rPr>
          <w:rFonts w:cs="Arial"/>
          <w:color w:val="000000"/>
          <w:sz w:val="22"/>
        </w:rPr>
        <w:t>, el cual el propio sistema lo realizará.</w:t>
      </w:r>
    </w:p>
    <w:p w14:paraId="1C0644FC" w14:textId="19365E7E" w:rsidR="00D72805" w:rsidRPr="006A4D2E" w:rsidRDefault="006A4D2E" w:rsidP="00D72805">
      <w:pPr>
        <w:pStyle w:val="Prrafodelista"/>
        <w:numPr>
          <w:ilvl w:val="0"/>
          <w:numId w:val="8"/>
        </w:numPr>
        <w:spacing w:before="120" w:after="120" w:line="360" w:lineRule="auto"/>
        <w:contextualSpacing/>
        <w:jc w:val="both"/>
        <w:rPr>
          <w:rFonts w:cs="Arial"/>
          <w:color w:val="000000"/>
        </w:rPr>
      </w:pPr>
      <w:r>
        <w:rPr>
          <w:rFonts w:cs="Arial"/>
          <w:color w:val="000000"/>
          <w:sz w:val="22"/>
        </w:rPr>
        <w:t>Sí cumple con los estándares del sistema, la asistencia del docente será “Asistido”, en otro caso “No Asistido”.</w:t>
      </w:r>
    </w:p>
    <w:p w14:paraId="7704C076" w14:textId="50E056F3" w:rsidR="006A4D2E" w:rsidRPr="00045D43" w:rsidRDefault="00045D43" w:rsidP="00D72805">
      <w:pPr>
        <w:pStyle w:val="Prrafodelista"/>
        <w:numPr>
          <w:ilvl w:val="0"/>
          <w:numId w:val="8"/>
        </w:numPr>
        <w:spacing w:before="120" w:after="120" w:line="360" w:lineRule="auto"/>
        <w:contextualSpacing/>
        <w:jc w:val="both"/>
        <w:rPr>
          <w:rFonts w:cs="Arial"/>
          <w:color w:val="000000"/>
        </w:rPr>
      </w:pPr>
      <w:r>
        <w:rPr>
          <w:rFonts w:cs="Arial"/>
          <w:color w:val="000000"/>
          <w:sz w:val="22"/>
        </w:rPr>
        <w:t xml:space="preserve">Sabiendo así la pronta llegada del docente a la </w:t>
      </w:r>
      <w:r w:rsidRPr="007C094A">
        <w:rPr>
          <w:rFonts w:cs="Arial"/>
          <w:color w:val="000000"/>
          <w:sz w:val="22"/>
        </w:rPr>
        <w:t>Universidad</w:t>
      </w:r>
      <w:r>
        <w:rPr>
          <w:rFonts w:cs="Arial"/>
          <w:color w:val="000000"/>
          <w:sz w:val="22"/>
        </w:rPr>
        <w:t xml:space="preserve"> Tecnológica del Perú</w:t>
      </w:r>
      <w:r>
        <w:rPr>
          <w:rFonts w:cs="Arial"/>
          <w:color w:val="000000"/>
          <w:sz w:val="22"/>
        </w:rPr>
        <w:t xml:space="preserve"> y evitar que los alumnos se retiren pensando que el docente no asistirá.</w:t>
      </w:r>
    </w:p>
    <w:p w14:paraId="49748869" w14:textId="060FC21E" w:rsidR="00045D43" w:rsidRPr="00415FE9" w:rsidRDefault="00045D43" w:rsidP="00045D43">
      <w:pPr>
        <w:pStyle w:val="Prrafodelista"/>
        <w:numPr>
          <w:ilvl w:val="0"/>
          <w:numId w:val="0"/>
        </w:numPr>
        <w:spacing w:before="120" w:after="120" w:line="360" w:lineRule="auto"/>
        <w:ind w:left="1353"/>
        <w:contextualSpacing/>
        <w:jc w:val="both"/>
        <w:rPr>
          <w:rFonts w:cs="Arial"/>
          <w:color w:val="000000"/>
        </w:rPr>
      </w:pPr>
    </w:p>
    <w:p w14:paraId="37912A59" w14:textId="77777777" w:rsidR="00D72805" w:rsidRDefault="00D72805" w:rsidP="00D72805">
      <w:pPr>
        <w:spacing w:before="120" w:after="120" w:line="360" w:lineRule="auto"/>
        <w:ind w:left="567"/>
        <w:rPr>
          <w:rFonts w:cs="Arial"/>
          <w:color w:val="000000"/>
        </w:rPr>
      </w:pPr>
    </w:p>
    <w:p w14:paraId="57127804" w14:textId="77777777" w:rsidR="00D72805" w:rsidRDefault="00D72805" w:rsidP="00D72805">
      <w:pPr>
        <w:pStyle w:val="Ttulo2"/>
        <w:keepNext/>
        <w:numPr>
          <w:ilvl w:val="1"/>
          <w:numId w:val="4"/>
        </w:numPr>
        <w:spacing w:before="120" w:after="120" w:line="240" w:lineRule="auto"/>
        <w:jc w:val="both"/>
      </w:pPr>
      <w:bookmarkStart w:id="41" w:name="_Toc187465798"/>
      <w:bookmarkStart w:id="42" w:name="_Toc430547995"/>
      <w:r>
        <w:t>DESCRIPCION DE LOS PROCESOS DE NEGOCIO</w:t>
      </w:r>
      <w:bookmarkEnd w:id="41"/>
      <w:bookmarkEnd w:id="42"/>
    </w:p>
    <w:p w14:paraId="2B41844E" w14:textId="77777777" w:rsidR="00D72805" w:rsidRDefault="00D72805" w:rsidP="00D72805"/>
    <w:p w14:paraId="0B7D6E72" w14:textId="77777777" w:rsidR="00D72805" w:rsidRPr="00FD2B40" w:rsidRDefault="00D72805" w:rsidP="00D72805">
      <w:pPr>
        <w:pStyle w:val="Ttulo2"/>
        <w:keepNext/>
        <w:numPr>
          <w:ilvl w:val="1"/>
          <w:numId w:val="4"/>
        </w:numPr>
        <w:spacing w:before="120" w:after="120" w:line="240" w:lineRule="auto"/>
        <w:jc w:val="both"/>
      </w:pPr>
      <w:bookmarkStart w:id="43" w:name="_Toc187465799"/>
      <w:bookmarkStart w:id="44" w:name="_Toc430547996"/>
      <w:r>
        <w:t>DENTRO DE ALCANCE</w:t>
      </w:r>
      <w:bookmarkStart w:id="45" w:name="_Toc156366033"/>
      <w:bookmarkEnd w:id="43"/>
      <w:bookmarkEnd w:id="44"/>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22"/>
        <w:gridCol w:w="5937"/>
      </w:tblGrid>
      <w:tr w:rsidR="00D72805" w:rsidRPr="002F093A" w14:paraId="120D3651" w14:textId="77777777" w:rsidTr="006255BB">
        <w:trPr>
          <w:trHeight w:val="273"/>
          <w:tblHeader/>
        </w:trPr>
        <w:tc>
          <w:tcPr>
            <w:tcW w:w="0" w:type="auto"/>
            <w:gridSpan w:val="2"/>
            <w:shd w:val="pct20" w:color="auto" w:fill="FFFFFF"/>
          </w:tcPr>
          <w:p w14:paraId="6602BCAD" w14:textId="77777777" w:rsidR="00D72805" w:rsidRPr="002F093A" w:rsidRDefault="00D72805" w:rsidP="006255BB">
            <w:pPr>
              <w:pStyle w:val="TableHeading"/>
              <w:jc w:val="center"/>
              <w:rPr>
                <w:rFonts w:cs="Arial"/>
                <w:sz w:val="20"/>
              </w:rPr>
            </w:pPr>
            <w:r w:rsidRPr="002F093A">
              <w:rPr>
                <w:rFonts w:cs="Arial"/>
                <w:sz w:val="20"/>
              </w:rPr>
              <w:t>Dentro de alcance</w:t>
            </w:r>
          </w:p>
        </w:tc>
      </w:tr>
      <w:tr w:rsidR="00D72805" w:rsidRPr="002F093A" w14:paraId="257A4666" w14:textId="77777777" w:rsidTr="00E36192">
        <w:tc>
          <w:tcPr>
            <w:tcW w:w="2222" w:type="dxa"/>
            <w:vMerge w:val="restart"/>
            <w:vAlign w:val="center"/>
          </w:tcPr>
          <w:p w14:paraId="1FE98E28" w14:textId="30E79A27" w:rsidR="00D72805" w:rsidRPr="00F97AEC" w:rsidRDefault="00D72805" w:rsidP="00045D43">
            <w:pPr>
              <w:spacing w:before="60" w:after="60"/>
              <w:jc w:val="center"/>
              <w:rPr>
                <w:rFonts w:cs="Arial"/>
                <w:b/>
              </w:rPr>
            </w:pPr>
            <w:r>
              <w:rPr>
                <w:rFonts w:cs="Arial"/>
                <w:b/>
              </w:rPr>
              <w:t xml:space="preserve">CONFIGURA TU </w:t>
            </w:r>
            <w:r w:rsidR="00045D43">
              <w:rPr>
                <w:rFonts w:cs="Arial"/>
                <w:b/>
              </w:rPr>
              <w:t>ASISTENCIA</w:t>
            </w:r>
          </w:p>
        </w:tc>
        <w:tc>
          <w:tcPr>
            <w:tcW w:w="5937" w:type="dxa"/>
            <w:vAlign w:val="center"/>
          </w:tcPr>
          <w:p w14:paraId="5DFF4801"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Vista por satélite del mapa e información de tráfico en el mapa.</w:t>
            </w:r>
          </w:p>
        </w:tc>
      </w:tr>
      <w:tr w:rsidR="00D72805" w:rsidRPr="002F093A" w14:paraId="44F6E655" w14:textId="77777777" w:rsidTr="00E36192">
        <w:tc>
          <w:tcPr>
            <w:tcW w:w="2222" w:type="dxa"/>
            <w:vMerge/>
          </w:tcPr>
          <w:p w14:paraId="5EEB9071" w14:textId="77777777" w:rsidR="00D72805" w:rsidRPr="00F97AEC" w:rsidRDefault="00D72805" w:rsidP="006255BB">
            <w:pPr>
              <w:spacing w:before="60" w:after="60"/>
              <w:jc w:val="center"/>
              <w:rPr>
                <w:rFonts w:cs="Arial"/>
                <w:b/>
              </w:rPr>
            </w:pPr>
          </w:p>
        </w:tc>
        <w:tc>
          <w:tcPr>
            <w:tcW w:w="5937" w:type="dxa"/>
            <w:vAlign w:val="center"/>
          </w:tcPr>
          <w:p w14:paraId="0E1133A4" w14:textId="77777777" w:rsidR="00D72805" w:rsidRPr="00DC23F5" w:rsidRDefault="00D72805" w:rsidP="00D72805">
            <w:pPr>
              <w:pStyle w:val="Prrafodelista"/>
              <w:numPr>
                <w:ilvl w:val="0"/>
                <w:numId w:val="17"/>
              </w:numPr>
              <w:spacing w:before="60" w:after="60"/>
              <w:ind w:left="318" w:hanging="219"/>
              <w:contextualSpacing/>
              <w:rPr>
                <w:rFonts w:cs="Arial"/>
              </w:rPr>
            </w:pPr>
            <w:r w:rsidRPr="00DC23F5">
              <w:rPr>
                <w:rFonts w:cs="Arial"/>
              </w:rPr>
              <w:t>Centrar el mapa con su ubicación actual.</w:t>
            </w:r>
          </w:p>
        </w:tc>
      </w:tr>
      <w:tr w:rsidR="00D72805" w:rsidRPr="002F093A" w14:paraId="2A19B392" w14:textId="77777777" w:rsidTr="00E36192">
        <w:trPr>
          <w:trHeight w:val="484"/>
        </w:trPr>
        <w:tc>
          <w:tcPr>
            <w:tcW w:w="2222" w:type="dxa"/>
            <w:vMerge/>
          </w:tcPr>
          <w:p w14:paraId="4EEF16DB" w14:textId="77777777" w:rsidR="00D72805" w:rsidRPr="00F97AEC" w:rsidRDefault="00D72805" w:rsidP="006255BB">
            <w:pPr>
              <w:spacing w:before="60" w:after="60"/>
              <w:jc w:val="center"/>
              <w:rPr>
                <w:rFonts w:cs="Arial"/>
                <w:b/>
              </w:rPr>
            </w:pPr>
          </w:p>
        </w:tc>
        <w:tc>
          <w:tcPr>
            <w:tcW w:w="5937" w:type="dxa"/>
            <w:vAlign w:val="center"/>
          </w:tcPr>
          <w:p w14:paraId="454CB071" w14:textId="106FF2FB" w:rsidR="00D72805" w:rsidRPr="004E7A24" w:rsidRDefault="00D72805" w:rsidP="00045D43">
            <w:pPr>
              <w:pStyle w:val="Prrafodelista"/>
              <w:numPr>
                <w:ilvl w:val="0"/>
                <w:numId w:val="17"/>
              </w:numPr>
              <w:spacing w:before="60" w:after="60"/>
              <w:ind w:left="318" w:hanging="219"/>
              <w:contextualSpacing/>
              <w:rPr>
                <w:rFonts w:cs="Arial"/>
              </w:rPr>
            </w:pPr>
            <w:r>
              <w:rPr>
                <w:rFonts w:cs="Arial"/>
              </w:rPr>
              <w:t xml:space="preserve">Cuadro de </w:t>
            </w:r>
            <w:r w:rsidR="00045D43">
              <w:rPr>
                <w:rFonts w:cs="Arial"/>
              </w:rPr>
              <w:t>cercanía a la Universidad</w:t>
            </w:r>
            <w:r>
              <w:rPr>
                <w:rFonts w:cs="Arial"/>
              </w:rPr>
              <w:t>.</w:t>
            </w:r>
          </w:p>
        </w:tc>
      </w:tr>
      <w:tr w:rsidR="00D72805" w:rsidRPr="002F093A" w14:paraId="6AE1B9A8" w14:textId="77777777" w:rsidTr="00E36192">
        <w:tc>
          <w:tcPr>
            <w:tcW w:w="2222" w:type="dxa"/>
            <w:vMerge/>
            <w:vAlign w:val="center"/>
          </w:tcPr>
          <w:p w14:paraId="370ABDAF" w14:textId="77777777" w:rsidR="00D72805" w:rsidRPr="00F97AEC" w:rsidRDefault="00D72805" w:rsidP="006255BB">
            <w:pPr>
              <w:spacing w:before="60" w:after="60"/>
              <w:jc w:val="center"/>
              <w:rPr>
                <w:rFonts w:cs="Arial"/>
                <w:b/>
              </w:rPr>
            </w:pPr>
          </w:p>
        </w:tc>
        <w:tc>
          <w:tcPr>
            <w:tcW w:w="5937" w:type="dxa"/>
            <w:vAlign w:val="center"/>
          </w:tcPr>
          <w:p w14:paraId="321BADA7" w14:textId="6B2949F1" w:rsidR="00D72805" w:rsidRPr="00DC23F5" w:rsidRDefault="00D72805" w:rsidP="00045D43">
            <w:pPr>
              <w:pStyle w:val="Prrafodelista"/>
              <w:numPr>
                <w:ilvl w:val="0"/>
                <w:numId w:val="17"/>
              </w:numPr>
              <w:spacing w:before="60" w:after="60"/>
              <w:ind w:left="318" w:hanging="219"/>
              <w:contextualSpacing/>
              <w:rPr>
                <w:rFonts w:cs="Arial"/>
              </w:rPr>
            </w:pPr>
            <w:r w:rsidRPr="00DC23F5">
              <w:rPr>
                <w:rFonts w:cs="Arial"/>
              </w:rPr>
              <w:t xml:space="preserve">Mostrar rango </w:t>
            </w:r>
            <w:r w:rsidR="00045D43">
              <w:rPr>
                <w:rFonts w:cs="Arial"/>
              </w:rPr>
              <w:t>de distancia hacía la Universidad</w:t>
            </w:r>
            <w:r w:rsidRPr="00DC23F5">
              <w:rPr>
                <w:rFonts w:cs="Arial"/>
              </w:rPr>
              <w:t xml:space="preserve"> </w:t>
            </w:r>
            <w:r>
              <w:rPr>
                <w:rFonts w:cs="Arial"/>
              </w:rPr>
              <w:t>dentro del</w:t>
            </w:r>
            <w:r w:rsidRPr="00DC23F5">
              <w:rPr>
                <w:rFonts w:cs="Arial"/>
              </w:rPr>
              <w:t xml:space="preserve"> mapa.</w:t>
            </w:r>
          </w:p>
        </w:tc>
      </w:tr>
      <w:tr w:rsidR="00D72805" w:rsidRPr="002F093A" w14:paraId="4A420B9F" w14:textId="77777777" w:rsidTr="00E36192">
        <w:tc>
          <w:tcPr>
            <w:tcW w:w="2222" w:type="dxa"/>
            <w:vMerge/>
          </w:tcPr>
          <w:p w14:paraId="709C41A3" w14:textId="77777777" w:rsidR="00D72805" w:rsidRPr="00F97AEC" w:rsidRDefault="00D72805" w:rsidP="006255BB">
            <w:pPr>
              <w:spacing w:before="60" w:after="60"/>
              <w:rPr>
                <w:rFonts w:cs="Arial"/>
                <w:b/>
              </w:rPr>
            </w:pPr>
          </w:p>
        </w:tc>
        <w:tc>
          <w:tcPr>
            <w:tcW w:w="5937" w:type="dxa"/>
            <w:vAlign w:val="center"/>
          </w:tcPr>
          <w:p w14:paraId="358F01BA" w14:textId="114E571D" w:rsidR="00D72805" w:rsidRPr="00DC23F5" w:rsidRDefault="00045D43" w:rsidP="00045D43">
            <w:pPr>
              <w:pStyle w:val="Prrafodelista"/>
              <w:numPr>
                <w:ilvl w:val="0"/>
                <w:numId w:val="17"/>
              </w:numPr>
              <w:spacing w:before="60" w:after="60"/>
              <w:ind w:left="318" w:hanging="219"/>
              <w:contextualSpacing/>
              <w:rPr>
                <w:rFonts w:cs="Arial"/>
              </w:rPr>
            </w:pPr>
            <w:r>
              <w:rPr>
                <w:rFonts w:cs="Arial"/>
              </w:rPr>
              <w:t>Presionar el Botón “Asistir” cuando cumpla las normas del sistema</w:t>
            </w:r>
            <w:r w:rsidR="00D72805" w:rsidRPr="00DC23F5">
              <w:rPr>
                <w:rFonts w:cs="Arial"/>
              </w:rPr>
              <w:t>.</w:t>
            </w:r>
          </w:p>
        </w:tc>
      </w:tr>
      <w:tr w:rsidR="00D72805" w:rsidRPr="002F093A" w14:paraId="74979673" w14:textId="77777777" w:rsidTr="00E36192">
        <w:tc>
          <w:tcPr>
            <w:tcW w:w="2222" w:type="dxa"/>
            <w:vMerge/>
          </w:tcPr>
          <w:p w14:paraId="62C49E70" w14:textId="77777777" w:rsidR="00D72805" w:rsidRPr="00F97AEC" w:rsidRDefault="00D72805" w:rsidP="006255BB">
            <w:pPr>
              <w:rPr>
                <w:b/>
              </w:rPr>
            </w:pPr>
          </w:p>
        </w:tc>
        <w:tc>
          <w:tcPr>
            <w:tcW w:w="5937" w:type="dxa"/>
          </w:tcPr>
          <w:p w14:paraId="2BFF1A10" w14:textId="5689E9CB" w:rsidR="00D72805" w:rsidRDefault="00045D43" w:rsidP="00D72805">
            <w:pPr>
              <w:pStyle w:val="Prrafodelista"/>
              <w:numPr>
                <w:ilvl w:val="0"/>
                <w:numId w:val="17"/>
              </w:numPr>
              <w:spacing w:before="60" w:after="60"/>
              <w:ind w:left="318" w:hanging="219"/>
              <w:contextualSpacing/>
            </w:pPr>
            <w:r>
              <w:t xml:space="preserve"> Mostrará un mensaje de “Proceso realizo con éxito”</w:t>
            </w:r>
            <w:r w:rsidR="00D72805" w:rsidRPr="00C33721">
              <w:t>.</w:t>
            </w:r>
          </w:p>
        </w:tc>
      </w:tr>
      <w:tr w:rsidR="00D72805" w:rsidRPr="002F093A" w14:paraId="33605234" w14:textId="77777777" w:rsidTr="00E36192">
        <w:tc>
          <w:tcPr>
            <w:tcW w:w="2222" w:type="dxa"/>
            <w:vMerge w:val="restart"/>
            <w:vAlign w:val="center"/>
          </w:tcPr>
          <w:p w14:paraId="7673B448" w14:textId="2B21721D" w:rsidR="00D72805" w:rsidRPr="00F97AEC" w:rsidRDefault="00045D43" w:rsidP="00045D43">
            <w:pPr>
              <w:spacing w:before="60" w:after="60"/>
              <w:jc w:val="center"/>
              <w:rPr>
                <w:rFonts w:cs="Arial"/>
                <w:b/>
              </w:rPr>
            </w:pPr>
            <w:r>
              <w:rPr>
                <w:rFonts w:cs="Arial"/>
                <w:b/>
              </w:rPr>
              <w:t>AJUSTES DEL SISTEMA</w:t>
            </w:r>
          </w:p>
        </w:tc>
        <w:tc>
          <w:tcPr>
            <w:tcW w:w="5937" w:type="dxa"/>
            <w:vAlign w:val="center"/>
          </w:tcPr>
          <w:p w14:paraId="4FD82DC2" w14:textId="5746F4BD" w:rsidR="00D72805" w:rsidRPr="00DC23F5" w:rsidRDefault="00045D43" w:rsidP="00D72805">
            <w:pPr>
              <w:pStyle w:val="Prrafodelista"/>
              <w:numPr>
                <w:ilvl w:val="0"/>
                <w:numId w:val="19"/>
              </w:numPr>
              <w:spacing w:before="60" w:after="60"/>
              <w:ind w:left="318" w:hanging="219"/>
              <w:contextualSpacing/>
              <w:rPr>
                <w:rFonts w:cs="Arial"/>
              </w:rPr>
            </w:pPr>
            <w:r>
              <w:rPr>
                <w:rFonts w:cs="Arial"/>
              </w:rPr>
              <w:t>Ingresar su código y contraseña que fue brindado por la Universidad.</w:t>
            </w:r>
          </w:p>
        </w:tc>
      </w:tr>
      <w:tr w:rsidR="00D72805" w:rsidRPr="002F093A" w14:paraId="323EC10F" w14:textId="77777777" w:rsidTr="00E36192">
        <w:tc>
          <w:tcPr>
            <w:tcW w:w="2222" w:type="dxa"/>
            <w:vMerge/>
          </w:tcPr>
          <w:p w14:paraId="113E6FDB" w14:textId="77777777" w:rsidR="00D72805" w:rsidRPr="00F97AEC" w:rsidRDefault="00D72805" w:rsidP="006255BB">
            <w:pPr>
              <w:spacing w:before="60" w:after="60"/>
              <w:rPr>
                <w:rFonts w:cs="Arial"/>
                <w:b/>
              </w:rPr>
            </w:pPr>
          </w:p>
        </w:tc>
        <w:tc>
          <w:tcPr>
            <w:tcW w:w="5937" w:type="dxa"/>
            <w:vAlign w:val="center"/>
          </w:tcPr>
          <w:p w14:paraId="2355EBAB" w14:textId="77777777" w:rsidR="00D72805" w:rsidRPr="00DC23F5" w:rsidRDefault="00D72805" w:rsidP="00D72805">
            <w:pPr>
              <w:pStyle w:val="Prrafodelista"/>
              <w:numPr>
                <w:ilvl w:val="0"/>
                <w:numId w:val="19"/>
              </w:numPr>
              <w:spacing w:before="60" w:after="60"/>
              <w:ind w:left="318" w:hanging="219"/>
              <w:contextualSpacing/>
              <w:rPr>
                <w:rFonts w:cs="Arial"/>
              </w:rPr>
            </w:pPr>
            <w:r>
              <w:rPr>
                <w:rFonts w:cs="Arial"/>
              </w:rPr>
              <w:t>Soporte a idioma inglés y español.</w:t>
            </w:r>
          </w:p>
        </w:tc>
      </w:tr>
      <w:tr w:rsidR="00D72805" w:rsidRPr="002F093A" w14:paraId="2991B7B9" w14:textId="77777777" w:rsidTr="00E36192">
        <w:tc>
          <w:tcPr>
            <w:tcW w:w="2222" w:type="dxa"/>
            <w:vMerge/>
          </w:tcPr>
          <w:p w14:paraId="2C81304C" w14:textId="77777777" w:rsidR="00D72805" w:rsidRPr="00F97AEC" w:rsidRDefault="00D72805" w:rsidP="006255BB">
            <w:pPr>
              <w:spacing w:before="60" w:after="60"/>
              <w:rPr>
                <w:rFonts w:cs="Arial"/>
                <w:b/>
              </w:rPr>
            </w:pPr>
          </w:p>
        </w:tc>
        <w:tc>
          <w:tcPr>
            <w:tcW w:w="5937" w:type="dxa"/>
            <w:vAlign w:val="center"/>
          </w:tcPr>
          <w:p w14:paraId="732690E6" w14:textId="6AE93129" w:rsidR="00D72805" w:rsidRPr="004E7A24" w:rsidRDefault="00045D43" w:rsidP="00045D43">
            <w:pPr>
              <w:pStyle w:val="Prrafodelista"/>
              <w:numPr>
                <w:ilvl w:val="0"/>
                <w:numId w:val="19"/>
              </w:numPr>
              <w:spacing w:before="60" w:after="60"/>
              <w:ind w:left="318" w:hanging="219"/>
              <w:contextualSpacing/>
              <w:rPr>
                <w:rFonts w:cs="Arial"/>
              </w:rPr>
            </w:pPr>
            <w:r>
              <w:rPr>
                <w:rFonts w:cs="Arial"/>
              </w:rPr>
              <w:t>Soporte para quejas y reclamos.</w:t>
            </w:r>
          </w:p>
        </w:tc>
      </w:tr>
      <w:tr w:rsidR="00D72805" w:rsidRPr="002F093A" w14:paraId="737710E3" w14:textId="77777777" w:rsidTr="00E36192">
        <w:tc>
          <w:tcPr>
            <w:tcW w:w="2222" w:type="dxa"/>
            <w:vMerge/>
          </w:tcPr>
          <w:p w14:paraId="56420AE6" w14:textId="77777777" w:rsidR="00D72805" w:rsidRPr="00F97AEC" w:rsidRDefault="00D72805" w:rsidP="006255BB">
            <w:pPr>
              <w:spacing w:before="60" w:after="60"/>
              <w:rPr>
                <w:rFonts w:cs="Arial"/>
                <w:b/>
              </w:rPr>
            </w:pPr>
          </w:p>
        </w:tc>
        <w:tc>
          <w:tcPr>
            <w:tcW w:w="5937" w:type="dxa"/>
            <w:vAlign w:val="center"/>
          </w:tcPr>
          <w:p w14:paraId="3EA8F977" w14:textId="6F50342B" w:rsidR="00D72805" w:rsidRDefault="00D72805" w:rsidP="00D72805">
            <w:pPr>
              <w:pStyle w:val="Prrafodelista"/>
              <w:numPr>
                <w:ilvl w:val="0"/>
                <w:numId w:val="19"/>
              </w:numPr>
              <w:spacing w:before="60" w:after="60"/>
              <w:ind w:left="318" w:hanging="219"/>
              <w:contextualSpacing/>
              <w:rPr>
                <w:rFonts w:cs="Arial"/>
              </w:rPr>
            </w:pPr>
            <w:r>
              <w:rPr>
                <w:rFonts w:cs="Arial"/>
              </w:rPr>
              <w:t>Opciones de configuración para el GPS</w:t>
            </w:r>
            <w:r w:rsidR="00E36192">
              <w:rPr>
                <w:rFonts w:cs="Arial"/>
              </w:rPr>
              <w:t>.</w:t>
            </w:r>
          </w:p>
        </w:tc>
      </w:tr>
      <w:tr w:rsidR="00D72805" w:rsidRPr="002F093A" w14:paraId="723A8BC8" w14:textId="77777777" w:rsidTr="00E36192">
        <w:tc>
          <w:tcPr>
            <w:tcW w:w="2222" w:type="dxa"/>
            <w:vMerge/>
          </w:tcPr>
          <w:p w14:paraId="39CFB952" w14:textId="77777777" w:rsidR="00D72805" w:rsidRPr="00F97AEC" w:rsidRDefault="00D72805" w:rsidP="006255BB">
            <w:pPr>
              <w:spacing w:before="60" w:after="60"/>
              <w:rPr>
                <w:rFonts w:cs="Arial"/>
                <w:b/>
              </w:rPr>
            </w:pPr>
          </w:p>
        </w:tc>
        <w:tc>
          <w:tcPr>
            <w:tcW w:w="5937" w:type="dxa"/>
            <w:vAlign w:val="center"/>
          </w:tcPr>
          <w:p w14:paraId="71054525" w14:textId="5FA89F3E" w:rsidR="00D72805" w:rsidRDefault="00E36192" w:rsidP="00D72805">
            <w:pPr>
              <w:pStyle w:val="Prrafodelista"/>
              <w:numPr>
                <w:ilvl w:val="0"/>
                <w:numId w:val="19"/>
              </w:numPr>
              <w:spacing w:before="60" w:after="60"/>
              <w:ind w:left="318" w:hanging="219"/>
              <w:contextualSpacing/>
              <w:rPr>
                <w:rFonts w:cs="Arial"/>
              </w:rPr>
            </w:pPr>
            <w:r>
              <w:rPr>
                <w:rFonts w:cs="Arial"/>
              </w:rPr>
              <w:t>Manual de ayuda</w:t>
            </w:r>
            <w:r w:rsidR="00D72805">
              <w:rPr>
                <w:rFonts w:cs="Arial"/>
              </w:rPr>
              <w:t xml:space="preserve"> (Guía de usuario)</w:t>
            </w:r>
          </w:p>
        </w:tc>
      </w:tr>
      <w:tr w:rsidR="00D72805" w:rsidRPr="002F093A" w14:paraId="32DC1AE7" w14:textId="77777777" w:rsidTr="00E36192">
        <w:tc>
          <w:tcPr>
            <w:tcW w:w="2222" w:type="dxa"/>
            <w:vMerge w:val="restart"/>
            <w:vAlign w:val="center"/>
          </w:tcPr>
          <w:p w14:paraId="5AFD19AE" w14:textId="77777777" w:rsidR="00D72805" w:rsidRPr="00F97AEC" w:rsidRDefault="00D72805" w:rsidP="006255BB">
            <w:pPr>
              <w:spacing w:before="60" w:after="60"/>
              <w:jc w:val="center"/>
              <w:rPr>
                <w:rFonts w:cs="Arial"/>
                <w:b/>
              </w:rPr>
            </w:pPr>
            <w:r>
              <w:rPr>
                <w:rFonts w:cs="Arial"/>
                <w:b/>
              </w:rPr>
              <w:t>PROCESO DE PROGRAMACIÓN INTERNA</w:t>
            </w:r>
          </w:p>
        </w:tc>
        <w:tc>
          <w:tcPr>
            <w:tcW w:w="5937" w:type="dxa"/>
            <w:vAlign w:val="center"/>
          </w:tcPr>
          <w:p w14:paraId="3ACF0413" w14:textId="20EBEF0C" w:rsidR="00D72805" w:rsidRPr="00DC23F5" w:rsidRDefault="00E36192" w:rsidP="00E36192">
            <w:pPr>
              <w:pStyle w:val="Prrafodelista"/>
              <w:numPr>
                <w:ilvl w:val="0"/>
                <w:numId w:val="21"/>
              </w:numPr>
              <w:spacing w:before="60" w:after="60"/>
              <w:ind w:left="318" w:hanging="219"/>
              <w:contextualSpacing/>
              <w:rPr>
                <w:rFonts w:cs="Arial"/>
              </w:rPr>
            </w:pPr>
            <w:r>
              <w:rPr>
                <w:rFonts w:cs="Arial"/>
              </w:rPr>
              <w:t>Control de piratería del sistema</w:t>
            </w:r>
            <w:r w:rsidR="00D72805">
              <w:rPr>
                <w:rFonts w:cs="Arial"/>
              </w:rPr>
              <w:t>.</w:t>
            </w:r>
          </w:p>
        </w:tc>
      </w:tr>
      <w:tr w:rsidR="00D72805" w:rsidRPr="002F093A" w14:paraId="203EED47" w14:textId="77777777" w:rsidTr="00E36192">
        <w:tc>
          <w:tcPr>
            <w:tcW w:w="2222" w:type="dxa"/>
            <w:vMerge/>
          </w:tcPr>
          <w:p w14:paraId="4100ED21" w14:textId="77777777" w:rsidR="00D72805" w:rsidRDefault="00D72805" w:rsidP="006255BB"/>
        </w:tc>
        <w:tc>
          <w:tcPr>
            <w:tcW w:w="5937" w:type="dxa"/>
          </w:tcPr>
          <w:p w14:paraId="5B95E354" w14:textId="7E1CB438" w:rsidR="00D72805" w:rsidRDefault="00D72805" w:rsidP="00E36192">
            <w:pPr>
              <w:pStyle w:val="Prrafodelista"/>
              <w:numPr>
                <w:ilvl w:val="0"/>
                <w:numId w:val="21"/>
              </w:numPr>
              <w:spacing w:after="0"/>
              <w:ind w:left="318" w:hanging="219"/>
              <w:contextualSpacing/>
              <w:jc w:val="both"/>
            </w:pPr>
            <w:r>
              <w:t>Obtiene</w:t>
            </w:r>
            <w:r w:rsidRPr="00534C0C">
              <w:t xml:space="preserve"> </w:t>
            </w:r>
            <w:r>
              <w:t>la</w:t>
            </w:r>
            <w:r w:rsidRPr="00534C0C">
              <w:t xml:space="preserve"> </w:t>
            </w:r>
            <w:r w:rsidR="00E36192">
              <w:t>ubicación actual para llevar a cabo la asistencia previa</w:t>
            </w:r>
            <w:r w:rsidRPr="00534C0C">
              <w:t>.</w:t>
            </w:r>
          </w:p>
        </w:tc>
      </w:tr>
      <w:tr w:rsidR="00D72805" w:rsidRPr="002F093A" w14:paraId="14B49866" w14:textId="77777777" w:rsidTr="00E36192">
        <w:tc>
          <w:tcPr>
            <w:tcW w:w="2222" w:type="dxa"/>
            <w:vMerge/>
          </w:tcPr>
          <w:p w14:paraId="29217584" w14:textId="77777777" w:rsidR="00D72805" w:rsidRDefault="00D72805" w:rsidP="006255BB">
            <w:pPr>
              <w:spacing w:before="60" w:after="60"/>
              <w:rPr>
                <w:rFonts w:cs="Arial"/>
              </w:rPr>
            </w:pPr>
          </w:p>
        </w:tc>
        <w:tc>
          <w:tcPr>
            <w:tcW w:w="5937" w:type="dxa"/>
            <w:vAlign w:val="center"/>
          </w:tcPr>
          <w:p w14:paraId="03A60FB0" w14:textId="77A15D95" w:rsidR="00D72805" w:rsidRPr="004E7A24" w:rsidRDefault="00E36192" w:rsidP="00D72805">
            <w:pPr>
              <w:pStyle w:val="Prrafodelista"/>
              <w:numPr>
                <w:ilvl w:val="0"/>
                <w:numId w:val="21"/>
              </w:numPr>
              <w:spacing w:before="60" w:after="60"/>
              <w:ind w:left="318" w:hanging="219"/>
              <w:contextualSpacing/>
              <w:rPr>
                <w:rFonts w:cs="Arial"/>
              </w:rPr>
            </w:pPr>
            <w:r>
              <w:rPr>
                <w:rFonts w:cs="Arial"/>
              </w:rPr>
              <w:t>Informa de manera rápida las respuesta enviada del sistema</w:t>
            </w:r>
            <w:r w:rsidR="00D72805">
              <w:rPr>
                <w:rFonts w:cs="Arial"/>
              </w:rPr>
              <w:t>.</w:t>
            </w:r>
          </w:p>
        </w:tc>
      </w:tr>
    </w:tbl>
    <w:p w14:paraId="6F474324" w14:textId="53F74A85" w:rsidR="00D72805" w:rsidRDefault="00D72805" w:rsidP="00D72805">
      <w:bookmarkStart w:id="46" w:name="_Toc187465800"/>
      <w:r>
        <w:tab/>
      </w:r>
    </w:p>
    <w:p w14:paraId="50F2A3C9" w14:textId="60B2D5B7" w:rsidR="008F3DBD" w:rsidRDefault="008F3DBD" w:rsidP="00D72805"/>
    <w:p w14:paraId="47BDB568" w14:textId="2F0D1392" w:rsidR="00784ACB" w:rsidRDefault="00784ACB" w:rsidP="00D72805"/>
    <w:p w14:paraId="23B48A34" w14:textId="6B60D3FA" w:rsidR="00784ACB" w:rsidRDefault="00784ACB" w:rsidP="00D72805"/>
    <w:p w14:paraId="7CB10225" w14:textId="77777777" w:rsidR="00784ACB" w:rsidRDefault="00784ACB" w:rsidP="00D72805"/>
    <w:p w14:paraId="2C9B6F9D" w14:textId="77777777" w:rsidR="008F3DBD" w:rsidRDefault="008F3DBD" w:rsidP="00D72805"/>
    <w:p w14:paraId="1BE79DDD" w14:textId="77777777" w:rsidR="00D72805" w:rsidRDefault="00D72805" w:rsidP="00D72805">
      <w:pPr>
        <w:pStyle w:val="Ttulo2"/>
        <w:keepNext/>
        <w:numPr>
          <w:ilvl w:val="1"/>
          <w:numId w:val="4"/>
        </w:numPr>
        <w:spacing w:before="120" w:after="120" w:line="240" w:lineRule="auto"/>
        <w:jc w:val="both"/>
      </w:pPr>
      <w:bookmarkStart w:id="47" w:name="_Toc430547997"/>
      <w:r>
        <w:lastRenderedPageBreak/>
        <w:t>FUNCIONALIDAD DE PRODUCTO</w:t>
      </w:r>
      <w:bookmarkEnd w:id="46"/>
      <w:bookmarkEnd w:id="47"/>
    </w:p>
    <w:p w14:paraId="1F9FDC69" w14:textId="0838C932" w:rsidR="00D72805" w:rsidRPr="00C838A1" w:rsidRDefault="00784ACB" w:rsidP="00D72805">
      <w:pPr>
        <w:ind w:left="567"/>
        <w:jc w:val="center"/>
        <w:rPr>
          <w:b/>
        </w:rPr>
      </w:pPr>
      <w:r>
        <w:rPr>
          <w:b/>
        </w:rPr>
        <w:t>CONFIGURACION DEL SISTEMA EN PROCESO…</w:t>
      </w:r>
    </w:p>
    <w:p w14:paraId="52D779AA" w14:textId="1636FBBD" w:rsidR="00D72805" w:rsidRDefault="00D72805" w:rsidP="00D72805">
      <w:pPr>
        <w:ind w:left="567"/>
        <w:jc w:val="center"/>
      </w:pPr>
    </w:p>
    <w:p w14:paraId="2F636093" w14:textId="77777777" w:rsidR="00D72805" w:rsidRDefault="00D72805" w:rsidP="00D72805">
      <w:pPr>
        <w:jc w:val="right"/>
      </w:pPr>
    </w:p>
    <w:p w14:paraId="127CBDDF" w14:textId="3B5B0AEC" w:rsidR="00D72805" w:rsidRDefault="00D72805" w:rsidP="00D72805">
      <w:pPr>
        <w:ind w:left="567"/>
        <w:jc w:val="center"/>
      </w:pPr>
      <w:r>
        <w:rPr>
          <w:noProof/>
          <w:lang w:val="es-PE" w:eastAsia="es-PE"/>
        </w:rPr>
        <mc:AlternateContent>
          <mc:Choice Requires="wpg">
            <w:drawing>
              <wp:anchor distT="0" distB="0" distL="114300" distR="114300" simplePos="0" relativeHeight="251658240" behindDoc="0" locked="0" layoutInCell="1" allowOverlap="1" wp14:anchorId="7B720FA1" wp14:editId="5474CFE8">
                <wp:simplePos x="0" y="0"/>
                <wp:positionH relativeFrom="column">
                  <wp:posOffset>4815840</wp:posOffset>
                </wp:positionH>
                <wp:positionV relativeFrom="paragraph">
                  <wp:posOffset>2485390</wp:posOffset>
                </wp:positionV>
                <wp:extent cx="386989" cy="557364"/>
                <wp:effectExtent l="76200" t="38100" r="0" b="0"/>
                <wp:wrapNone/>
                <wp:docPr id="51" name="Grupo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6989" cy="557364"/>
                          <a:chOff x="248716" y="241402"/>
                          <a:chExt cx="387374" cy="395734"/>
                        </a:xfrm>
                      </wpg:grpSpPr>
                      <wps:wsp>
                        <wps:cNvPr id="52" name="Cuadro de texto 2"/>
                        <wps:cNvSpPr txBox="1">
                          <a:spLocks noChangeArrowheads="1"/>
                        </wps:cNvSpPr>
                        <wps:spPr bwMode="auto">
                          <a:xfrm>
                            <a:off x="359591" y="329202"/>
                            <a:ext cx="276499" cy="307934"/>
                          </a:xfrm>
                          <a:prstGeom prst="rect">
                            <a:avLst/>
                          </a:prstGeom>
                          <a:noFill/>
                          <a:ln w="9525">
                            <a:noFill/>
                            <a:miter lim="800000"/>
                            <a:headEnd/>
                            <a:tailEnd/>
                          </a:ln>
                        </wps:spPr>
                        <wps:txbx>
                          <w:txbxContent>
                            <w:p w14:paraId="7244DAAC" w14:textId="77777777" w:rsidR="00C23349" w:rsidRPr="009C30A2" w:rsidRDefault="00C23349" w:rsidP="00D72805">
                              <w:pPr>
                                <w:rPr>
                                  <w:b/>
                                  <w:sz w:val="24"/>
                                  <w:szCs w:val="24"/>
                                </w:rPr>
                              </w:pPr>
                              <w:r>
                                <w:rPr>
                                  <w:b/>
                                  <w:sz w:val="24"/>
                                  <w:szCs w:val="24"/>
                                </w:rPr>
                                <w:t>e</w:t>
                              </w:r>
                            </w:p>
                          </w:txbxContent>
                        </wps:txbx>
                        <wps:bodyPr rot="0" vert="horz" wrap="square" lIns="91440" tIns="45720" rIns="91440" bIns="45720" anchor="t" anchorCtr="0">
                          <a:spAutoFit/>
                        </wps:bodyPr>
                      </wps:wsp>
                      <wps:wsp>
                        <wps:cNvPr id="53" name="Conector recto 116"/>
                        <wps:cNvCnPr/>
                        <wps:spPr>
                          <a:xfrm>
                            <a:off x="248716" y="241402"/>
                            <a:ext cx="175083" cy="197231"/>
                          </a:xfrm>
                          <a:prstGeom prst="line">
                            <a:avLst/>
                          </a:prstGeom>
                        </wps:spPr>
                        <wps:style>
                          <a:lnRef idx="3">
                            <a:schemeClr val="accent5"/>
                          </a:lnRef>
                          <a:fillRef idx="0">
                            <a:schemeClr val="accent5"/>
                          </a:fillRef>
                          <a:effectRef idx="2">
                            <a:schemeClr val="accent5"/>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B720FA1" id="Grupo 113" o:spid="_x0000_s1029" style="position:absolute;left:0;text-align:left;margin-left:379.2pt;margin-top:195.7pt;width:30.45pt;height:43.9pt;z-index:251658240;mso-width-relative:margin;mso-height-relative:margin" coordorigin="2487,2414" coordsize="3873,3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">
                <v:shape id="_x0000_s1030" type="#_x0000_t202" style="position:absolute;left:3595;top:3292;width:2765;height:3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244DAAC" w14:textId="77777777" w:rsidR="00C23349" w:rsidRPr="009C30A2" w:rsidRDefault="00C23349" w:rsidP="00D72805">
                        <w:pPr>
                          <w:rPr>
                            <w:b/>
                            <w:sz w:val="24"/>
                            <w:szCs w:val="24"/>
                          </w:rPr>
                        </w:pPr>
                        <w:r>
                          <w:rPr>
                            <w:b/>
                            <w:sz w:val="24"/>
                            <w:szCs w:val="24"/>
                          </w:rPr>
                          <w:t>e</w:t>
                        </w:r>
                      </w:p>
                    </w:txbxContent>
                  </v:textbox>
                </v:shape>
                <v:line id="Conector recto 116" o:spid="_x0000_s1031" style="position:absolute;visibility:visible;mso-wrap-style:square" from="2487,2414" to="4237,4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" strokecolor="#5aa2ae [3208]" strokeweight="3pt">
                  <v:shadow on="t" color="black" opacity="28270f" origin=",.5" offset="0,3pt"/>
                </v:line>
              </v:group>
            </w:pict>
          </mc:Fallback>
        </mc:AlternateContent>
      </w:r>
    </w:p>
    <w:p w14:paraId="75546F79" w14:textId="260823D2" w:rsidR="00D72805" w:rsidRDefault="00D72805" w:rsidP="00D72805">
      <w:pPr>
        <w:pStyle w:val="StyleGPNormalBlueLeft1cm"/>
      </w:pPr>
    </w:p>
    <w:p w14:paraId="74F1807B" w14:textId="0B96AE19" w:rsidR="00D72805" w:rsidRDefault="00D72805" w:rsidP="00D72805">
      <w:pPr>
        <w:pStyle w:val="StyleGPNormalBlueLeft1cm"/>
      </w:pPr>
    </w:p>
    <w:p w14:paraId="6FDAEA3D" w14:textId="77777777" w:rsidR="00D72805" w:rsidRDefault="00D72805" w:rsidP="00D72805">
      <w:pPr>
        <w:pStyle w:val="StyleGPNormalBlueLeft1cm"/>
      </w:pPr>
    </w:p>
    <w:p w14:paraId="3C59143B" w14:textId="77777777" w:rsidR="00D72805" w:rsidRDefault="00D72805" w:rsidP="00D72805">
      <w:pPr>
        <w:pStyle w:val="StyleGPNormalBlueLeft1cm"/>
      </w:pPr>
    </w:p>
    <w:p w14:paraId="4069EED4" w14:textId="77777777" w:rsidR="00D72805" w:rsidRDefault="00D72805" w:rsidP="00D72805">
      <w:pPr>
        <w:pStyle w:val="StyleGPNormalBlueLeft1cm"/>
      </w:pPr>
    </w:p>
    <w:p w14:paraId="3AFC1B39" w14:textId="77777777" w:rsidR="00D72805" w:rsidRDefault="00D72805" w:rsidP="00D72805">
      <w:pPr>
        <w:pStyle w:val="StyleGPNormalBlueLeft1cm"/>
      </w:pPr>
    </w:p>
    <w:p w14:paraId="74AD3C3C" w14:textId="77777777" w:rsidR="00D72805" w:rsidRDefault="00D72805" w:rsidP="00D72805">
      <w:pPr>
        <w:pStyle w:val="StyleGPNormalBlueLeft1cm"/>
      </w:pPr>
    </w:p>
    <w:p w14:paraId="34ECC488" w14:textId="77777777" w:rsidR="00D72805" w:rsidRDefault="00D72805" w:rsidP="00D72805">
      <w:pPr>
        <w:pStyle w:val="StyleGPNormalBlueLeft1cm"/>
      </w:pPr>
    </w:p>
    <w:p w14:paraId="7A3C5D42" w14:textId="77777777" w:rsidR="00D72805" w:rsidRDefault="00D72805" w:rsidP="00D72805"/>
    <w:p w14:paraId="78D2B498" w14:textId="77777777" w:rsidR="00D72805" w:rsidRDefault="00D72805" w:rsidP="00D72805">
      <w:pPr>
        <w:pStyle w:val="Ttulo2"/>
        <w:keepNext/>
        <w:numPr>
          <w:ilvl w:val="1"/>
          <w:numId w:val="4"/>
        </w:numPr>
        <w:spacing w:before="120" w:after="120" w:line="240" w:lineRule="auto"/>
        <w:jc w:val="both"/>
      </w:pPr>
      <w:bookmarkStart w:id="48" w:name="_Toc187465801"/>
      <w:bookmarkStart w:id="49" w:name="_Toc430547998"/>
      <w:r w:rsidRPr="001C3AB7">
        <w:t>FUERA DE ALCANCE</w:t>
      </w:r>
      <w:bookmarkEnd w:id="45"/>
      <w:bookmarkEnd w:id="48"/>
      <w:bookmarkEnd w:id="49"/>
      <w:r w:rsidRPr="001C3AB7">
        <w:t xml:space="preserve"> </w:t>
      </w:r>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2"/>
        <w:gridCol w:w="4536"/>
      </w:tblGrid>
      <w:tr w:rsidR="00D72805" w:rsidRPr="002F093A" w14:paraId="51934539" w14:textId="77777777" w:rsidTr="006255BB">
        <w:trPr>
          <w:trHeight w:val="273"/>
          <w:tblHeader/>
        </w:trPr>
        <w:tc>
          <w:tcPr>
            <w:tcW w:w="3402" w:type="dxa"/>
            <w:shd w:val="pct20" w:color="auto" w:fill="FFFFFF"/>
            <w:vAlign w:val="center"/>
          </w:tcPr>
          <w:p w14:paraId="466722BB" w14:textId="77777777" w:rsidR="00D72805" w:rsidRPr="002F093A" w:rsidRDefault="00D72805" w:rsidP="006255BB">
            <w:pPr>
              <w:pStyle w:val="TableHeading"/>
              <w:jc w:val="center"/>
              <w:rPr>
                <w:rFonts w:cs="Arial"/>
                <w:sz w:val="20"/>
              </w:rPr>
            </w:pPr>
            <w:bookmarkStart w:id="50" w:name="_Toc156366034"/>
            <w:r w:rsidRPr="002F093A">
              <w:rPr>
                <w:rFonts w:cs="Arial"/>
                <w:sz w:val="20"/>
              </w:rPr>
              <w:t>Fuera del Alcance</w:t>
            </w:r>
          </w:p>
        </w:tc>
        <w:tc>
          <w:tcPr>
            <w:tcW w:w="4536" w:type="dxa"/>
            <w:shd w:val="pct20" w:color="auto" w:fill="FFFFFF"/>
            <w:vAlign w:val="center"/>
          </w:tcPr>
          <w:p w14:paraId="7DAC2EFB" w14:textId="77777777" w:rsidR="00D72805" w:rsidRPr="002F093A" w:rsidRDefault="00D72805" w:rsidP="006255BB">
            <w:pPr>
              <w:pStyle w:val="TableHeading"/>
              <w:jc w:val="center"/>
              <w:rPr>
                <w:rFonts w:cs="Arial"/>
                <w:sz w:val="20"/>
              </w:rPr>
            </w:pPr>
            <w:r w:rsidRPr="002F093A">
              <w:rPr>
                <w:rFonts w:cs="Arial"/>
                <w:sz w:val="20"/>
              </w:rPr>
              <w:t>Observaciones</w:t>
            </w:r>
          </w:p>
        </w:tc>
      </w:tr>
      <w:tr w:rsidR="00D72805" w:rsidRPr="002F093A" w14:paraId="5301D1FE" w14:textId="77777777" w:rsidTr="006255BB">
        <w:tc>
          <w:tcPr>
            <w:tcW w:w="3402" w:type="dxa"/>
            <w:vAlign w:val="center"/>
          </w:tcPr>
          <w:p w14:paraId="19D3873B" w14:textId="0F453215" w:rsidR="00D72805" w:rsidRPr="002F093A" w:rsidRDefault="00D72805" w:rsidP="00784ACB">
            <w:pPr>
              <w:spacing w:before="60" w:after="60"/>
              <w:rPr>
                <w:rFonts w:cs="Arial"/>
              </w:rPr>
            </w:pPr>
            <w:r>
              <w:rPr>
                <w:rFonts w:cs="Arial"/>
              </w:rPr>
              <w:t xml:space="preserve">Compartir rutas con otros usuarios que </w:t>
            </w:r>
            <w:r w:rsidR="00784ACB">
              <w:rPr>
                <w:rFonts w:cs="Arial"/>
              </w:rPr>
              <w:t>usen el sistema.</w:t>
            </w:r>
          </w:p>
        </w:tc>
        <w:tc>
          <w:tcPr>
            <w:tcW w:w="4536" w:type="dxa"/>
            <w:vAlign w:val="center"/>
          </w:tcPr>
          <w:p w14:paraId="62F7AF02" w14:textId="680EDE4A" w:rsidR="00D72805" w:rsidRPr="002F093A" w:rsidRDefault="00D72805" w:rsidP="00784ACB">
            <w:pPr>
              <w:spacing w:before="60" w:after="60"/>
              <w:rPr>
                <w:rFonts w:cs="Arial"/>
              </w:rPr>
            </w:pPr>
            <w:r>
              <w:rPr>
                <w:rFonts w:cs="Arial"/>
              </w:rPr>
              <w:t xml:space="preserve">La aplicación no está vinculada a un servidor que permita compartir entre usuarios las rutas </w:t>
            </w:r>
            <w:r w:rsidR="00784ACB">
              <w:rPr>
                <w:rFonts w:cs="Arial"/>
              </w:rPr>
              <w:t>personales de cada docente</w:t>
            </w:r>
            <w:r>
              <w:rPr>
                <w:rFonts w:cs="Arial"/>
              </w:rPr>
              <w:t>.</w:t>
            </w:r>
          </w:p>
        </w:tc>
      </w:tr>
      <w:tr w:rsidR="00D72805" w:rsidRPr="002F093A" w14:paraId="3FE04589" w14:textId="77777777" w:rsidTr="006255BB">
        <w:tc>
          <w:tcPr>
            <w:tcW w:w="3402" w:type="dxa"/>
            <w:vAlign w:val="center"/>
          </w:tcPr>
          <w:p w14:paraId="07E1D731" w14:textId="5591DDF1" w:rsidR="00D72805" w:rsidRDefault="00784ACB" w:rsidP="00784ACB">
            <w:pPr>
              <w:spacing w:before="60" w:after="60"/>
              <w:rPr>
                <w:rFonts w:cs="Arial"/>
              </w:rPr>
            </w:pPr>
            <w:r>
              <w:rPr>
                <w:rFonts w:cs="Arial"/>
              </w:rPr>
              <w:t>Soporte a versiones antiguas de celulares</w:t>
            </w:r>
          </w:p>
        </w:tc>
        <w:tc>
          <w:tcPr>
            <w:tcW w:w="4536" w:type="dxa"/>
            <w:vAlign w:val="center"/>
          </w:tcPr>
          <w:p w14:paraId="7E092513" w14:textId="7469E0FF" w:rsidR="00D72805" w:rsidRDefault="00D72805" w:rsidP="00784ACB">
            <w:pPr>
              <w:spacing w:before="60" w:after="60"/>
              <w:rPr>
                <w:rFonts w:cs="Arial"/>
              </w:rPr>
            </w:pPr>
            <w:r>
              <w:rPr>
                <w:rFonts w:cs="Arial"/>
              </w:rPr>
              <w:t>La aplicación a laborar requiere que el dispositivo móvil</w:t>
            </w:r>
            <w:r w:rsidR="00784ACB">
              <w:rPr>
                <w:rFonts w:cs="Arial"/>
              </w:rPr>
              <w:t xml:space="preserve"> cuente con GPS.</w:t>
            </w:r>
          </w:p>
        </w:tc>
      </w:tr>
    </w:tbl>
    <w:p w14:paraId="19D86786" w14:textId="77777777" w:rsidR="00D72805" w:rsidRPr="00ED52EC" w:rsidRDefault="00D72805" w:rsidP="00D72805"/>
    <w:p w14:paraId="1E082F7D" w14:textId="77777777" w:rsidR="00D72805" w:rsidRDefault="00D72805" w:rsidP="00D72805">
      <w:pPr>
        <w:pStyle w:val="Ttulo2"/>
        <w:keepNext/>
        <w:numPr>
          <w:ilvl w:val="1"/>
          <w:numId w:val="4"/>
        </w:numPr>
        <w:spacing w:before="120" w:after="120" w:line="240" w:lineRule="auto"/>
        <w:jc w:val="both"/>
      </w:pPr>
      <w:bookmarkStart w:id="51" w:name="_Toc187465802"/>
      <w:bookmarkStart w:id="52" w:name="_Toc430547999"/>
      <w:r w:rsidRPr="001C3AB7">
        <w:t>SUPUESTOS</w:t>
      </w:r>
      <w:bookmarkEnd w:id="50"/>
      <w:bookmarkEnd w:id="51"/>
      <w:bookmarkEnd w:id="52"/>
    </w:p>
    <w:tbl>
      <w:tblPr>
        <w:tblW w:w="7869"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235"/>
      </w:tblGrid>
      <w:tr w:rsidR="00D72805" w:rsidRPr="002F093A" w14:paraId="3CAA2172" w14:textId="77777777" w:rsidTr="006255BB">
        <w:trPr>
          <w:trHeight w:val="273"/>
          <w:tblHeader/>
        </w:trPr>
        <w:tc>
          <w:tcPr>
            <w:tcW w:w="634" w:type="dxa"/>
            <w:shd w:val="pct20" w:color="auto" w:fill="FFFFFF"/>
            <w:vAlign w:val="center"/>
          </w:tcPr>
          <w:p w14:paraId="3B127D8A" w14:textId="77777777" w:rsidR="00D72805" w:rsidRPr="002F093A" w:rsidRDefault="00D72805" w:rsidP="006255BB">
            <w:pPr>
              <w:pStyle w:val="TableHeading"/>
              <w:jc w:val="center"/>
              <w:rPr>
                <w:rFonts w:cs="Arial"/>
                <w:sz w:val="20"/>
              </w:rPr>
            </w:pPr>
            <w:r w:rsidRPr="002F093A">
              <w:rPr>
                <w:rFonts w:cs="Arial"/>
                <w:sz w:val="20"/>
              </w:rPr>
              <w:t>Ítem</w:t>
            </w:r>
          </w:p>
        </w:tc>
        <w:tc>
          <w:tcPr>
            <w:tcW w:w="7235" w:type="dxa"/>
            <w:shd w:val="pct20" w:color="auto" w:fill="FFFFFF"/>
            <w:vAlign w:val="center"/>
          </w:tcPr>
          <w:p w14:paraId="4F66FAA3" w14:textId="77777777" w:rsidR="00D72805" w:rsidRPr="002F093A" w:rsidRDefault="00D72805" w:rsidP="006255BB">
            <w:pPr>
              <w:pStyle w:val="TableHeading"/>
              <w:jc w:val="center"/>
              <w:rPr>
                <w:rFonts w:cs="Arial"/>
                <w:sz w:val="20"/>
              </w:rPr>
            </w:pPr>
            <w:r w:rsidRPr="002F093A">
              <w:rPr>
                <w:rFonts w:cs="Arial"/>
                <w:sz w:val="20"/>
              </w:rPr>
              <w:t>Supuestos</w:t>
            </w:r>
          </w:p>
        </w:tc>
      </w:tr>
      <w:tr w:rsidR="00D72805" w:rsidRPr="002F093A" w14:paraId="28FFBF96" w14:textId="77777777" w:rsidTr="006255BB">
        <w:tc>
          <w:tcPr>
            <w:tcW w:w="634" w:type="dxa"/>
            <w:vAlign w:val="center"/>
          </w:tcPr>
          <w:p w14:paraId="65D1F145" w14:textId="77777777" w:rsidR="00D72805" w:rsidRPr="002F093A" w:rsidRDefault="00D72805" w:rsidP="006255BB">
            <w:pPr>
              <w:spacing w:before="60" w:after="60"/>
              <w:jc w:val="center"/>
              <w:rPr>
                <w:rFonts w:cs="Arial"/>
              </w:rPr>
            </w:pPr>
            <w:r w:rsidRPr="002F093A">
              <w:rPr>
                <w:rFonts w:cs="Arial"/>
              </w:rPr>
              <w:t>1</w:t>
            </w:r>
          </w:p>
        </w:tc>
        <w:tc>
          <w:tcPr>
            <w:tcW w:w="7235" w:type="dxa"/>
            <w:vAlign w:val="center"/>
          </w:tcPr>
          <w:p w14:paraId="4221E29F" w14:textId="77777777" w:rsidR="00D72805" w:rsidRPr="002F093A" w:rsidRDefault="00D72805" w:rsidP="006255BB">
            <w:pPr>
              <w:spacing w:before="60" w:after="60"/>
              <w:rPr>
                <w:rFonts w:cs="Arial"/>
              </w:rPr>
            </w:pPr>
            <w:r w:rsidRPr="002F093A">
              <w:rPr>
                <w:rFonts w:cs="Arial"/>
              </w:rPr>
              <w:t>Adaptación a la normativa de Gestión de la Calidad en el desarrollo del software.</w:t>
            </w:r>
            <w:r>
              <w:t xml:space="preserve"> Buen manejo y uso de los métodos de programación</w:t>
            </w:r>
            <w:r>
              <w:rPr>
                <w:color w:val="FF0000"/>
              </w:rPr>
              <w:t>.</w:t>
            </w:r>
          </w:p>
        </w:tc>
      </w:tr>
      <w:tr w:rsidR="00D72805" w:rsidRPr="002F093A" w14:paraId="5224EC10" w14:textId="77777777" w:rsidTr="006255BB">
        <w:tc>
          <w:tcPr>
            <w:tcW w:w="634" w:type="dxa"/>
            <w:vAlign w:val="center"/>
          </w:tcPr>
          <w:p w14:paraId="76659E74" w14:textId="77777777" w:rsidR="00D72805" w:rsidRPr="002F093A" w:rsidRDefault="00D72805" w:rsidP="006255BB">
            <w:pPr>
              <w:spacing w:before="60" w:after="60"/>
              <w:jc w:val="center"/>
              <w:rPr>
                <w:rFonts w:cs="Arial"/>
              </w:rPr>
            </w:pPr>
            <w:r w:rsidRPr="002F093A">
              <w:rPr>
                <w:rFonts w:cs="Arial"/>
              </w:rPr>
              <w:t>2</w:t>
            </w:r>
          </w:p>
        </w:tc>
        <w:tc>
          <w:tcPr>
            <w:tcW w:w="7235" w:type="dxa"/>
            <w:vAlign w:val="center"/>
          </w:tcPr>
          <w:p w14:paraId="337CB47D" w14:textId="77777777" w:rsidR="00D72805" w:rsidRPr="002F093A" w:rsidRDefault="00D72805" w:rsidP="006255BB">
            <w:pPr>
              <w:spacing w:before="60" w:after="60"/>
              <w:rPr>
                <w:rFonts w:cs="Arial"/>
              </w:rPr>
            </w:pPr>
            <w:r>
              <w:rPr>
                <w:rFonts w:cs="Arial"/>
              </w:rPr>
              <w:t>La modificación de una función perteneciente la aplicación tendrá que ser aprobado por el Analista Funcional y de Calidad</w:t>
            </w:r>
            <w:r w:rsidRPr="002F093A">
              <w:rPr>
                <w:rFonts w:cs="Arial"/>
              </w:rPr>
              <w:t>.</w:t>
            </w:r>
          </w:p>
        </w:tc>
      </w:tr>
      <w:tr w:rsidR="00D72805" w:rsidRPr="002F093A" w14:paraId="7EE8F63C" w14:textId="77777777" w:rsidTr="006255BB">
        <w:tc>
          <w:tcPr>
            <w:tcW w:w="634" w:type="dxa"/>
            <w:vAlign w:val="center"/>
          </w:tcPr>
          <w:p w14:paraId="6D80F4AE" w14:textId="77777777" w:rsidR="00D72805" w:rsidRPr="002F093A" w:rsidRDefault="00D72805" w:rsidP="006255BB">
            <w:pPr>
              <w:spacing w:before="60" w:after="60"/>
              <w:jc w:val="center"/>
              <w:rPr>
                <w:rFonts w:cs="Arial"/>
              </w:rPr>
            </w:pPr>
            <w:r w:rsidRPr="002F093A">
              <w:rPr>
                <w:rFonts w:cs="Arial"/>
              </w:rPr>
              <w:t>3</w:t>
            </w:r>
          </w:p>
        </w:tc>
        <w:tc>
          <w:tcPr>
            <w:tcW w:w="7235" w:type="dxa"/>
            <w:vAlign w:val="center"/>
          </w:tcPr>
          <w:p w14:paraId="0737B35F" w14:textId="77777777" w:rsidR="00D72805" w:rsidRPr="002F093A" w:rsidRDefault="00D72805" w:rsidP="006255BB">
            <w:pPr>
              <w:spacing w:before="60" w:after="60"/>
              <w:rPr>
                <w:rFonts w:cs="Arial"/>
              </w:rPr>
            </w:pPr>
            <w:r w:rsidRPr="00422F86">
              <w:rPr>
                <w:rFonts w:cs="Arial"/>
              </w:rPr>
              <w:t xml:space="preserve">La no aparición de una nueva </w:t>
            </w:r>
            <w:r>
              <w:rPr>
                <w:rFonts w:cs="Arial"/>
              </w:rPr>
              <w:t>actualización del complemente de mapas de Google</w:t>
            </w:r>
            <w:r w:rsidRPr="00422F86">
              <w:rPr>
                <w:rFonts w:cs="Arial"/>
              </w:rPr>
              <w:t xml:space="preserve">, por lo cual se tenga que replantear el alcance del </w:t>
            </w:r>
            <w:r w:rsidRPr="00422F86">
              <w:rPr>
                <w:rFonts w:cs="Arial"/>
              </w:rPr>
              <w:lastRenderedPageBreak/>
              <w:t>proyecto y solicitar aprobación de cambio de alcance</w:t>
            </w:r>
            <w:r>
              <w:rPr>
                <w:rFonts w:cs="Arial"/>
              </w:rPr>
              <w:t>.</w:t>
            </w:r>
          </w:p>
        </w:tc>
      </w:tr>
      <w:tr w:rsidR="00D72805" w:rsidRPr="002F093A" w14:paraId="1F3B9484" w14:textId="77777777" w:rsidTr="006255BB">
        <w:tc>
          <w:tcPr>
            <w:tcW w:w="634" w:type="dxa"/>
            <w:vAlign w:val="center"/>
          </w:tcPr>
          <w:p w14:paraId="4A3B5AE0" w14:textId="77777777" w:rsidR="00D72805" w:rsidRPr="002F093A" w:rsidRDefault="00D72805" w:rsidP="006255BB">
            <w:pPr>
              <w:spacing w:before="60" w:after="60"/>
              <w:jc w:val="center"/>
              <w:rPr>
                <w:rFonts w:cs="Arial"/>
              </w:rPr>
            </w:pPr>
            <w:r>
              <w:rPr>
                <w:rFonts w:cs="Arial"/>
              </w:rPr>
              <w:lastRenderedPageBreak/>
              <w:t>4</w:t>
            </w:r>
          </w:p>
        </w:tc>
        <w:tc>
          <w:tcPr>
            <w:tcW w:w="7235" w:type="dxa"/>
            <w:vAlign w:val="center"/>
          </w:tcPr>
          <w:p w14:paraId="621A1F9C" w14:textId="77777777" w:rsidR="00D72805" w:rsidRPr="00422F86" w:rsidRDefault="00D72805" w:rsidP="006255BB">
            <w:pPr>
              <w:spacing w:before="60" w:after="60"/>
              <w:rPr>
                <w:rFonts w:cs="Arial"/>
              </w:rPr>
            </w:pPr>
            <w:r w:rsidRPr="001921C5">
              <w:rPr>
                <w:rFonts w:cs="Arial"/>
              </w:rPr>
              <w:t>Se participará según las fechas programadas en el cronograma.</w:t>
            </w:r>
          </w:p>
        </w:tc>
      </w:tr>
    </w:tbl>
    <w:p w14:paraId="4BBD548F" w14:textId="77777777" w:rsidR="00D72805" w:rsidRDefault="00D72805" w:rsidP="00D72805"/>
    <w:p w14:paraId="3961CC2A" w14:textId="77777777" w:rsidR="00D72805" w:rsidRPr="009D0DDB" w:rsidRDefault="00D72805" w:rsidP="00D72805"/>
    <w:p w14:paraId="77E23568" w14:textId="77777777" w:rsidR="00D72805" w:rsidRDefault="00D72805" w:rsidP="00D72805">
      <w:pPr>
        <w:pStyle w:val="Ttulo2"/>
        <w:keepNext/>
        <w:numPr>
          <w:ilvl w:val="1"/>
          <w:numId w:val="4"/>
        </w:numPr>
        <w:spacing w:before="120" w:after="120" w:line="240" w:lineRule="auto"/>
        <w:jc w:val="both"/>
      </w:pPr>
      <w:bookmarkStart w:id="53" w:name="_Toc156366035"/>
      <w:bookmarkStart w:id="54" w:name="_Toc187465803"/>
      <w:bookmarkStart w:id="55" w:name="_Toc430548000"/>
      <w:r w:rsidRPr="00CC13E4">
        <w:t>RESTRICCIONES</w:t>
      </w:r>
      <w:bookmarkEnd w:id="53"/>
      <w:bookmarkEnd w:id="54"/>
      <w:bookmarkEnd w:id="55"/>
    </w:p>
    <w:tbl>
      <w:tblPr>
        <w:tblW w:w="8117" w:type="dxa"/>
        <w:tblInd w:w="6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4"/>
        <w:gridCol w:w="7483"/>
      </w:tblGrid>
      <w:tr w:rsidR="00D72805" w:rsidRPr="002F093A" w14:paraId="4193E933" w14:textId="77777777" w:rsidTr="006255BB">
        <w:trPr>
          <w:trHeight w:val="273"/>
          <w:tblHeader/>
        </w:trPr>
        <w:tc>
          <w:tcPr>
            <w:tcW w:w="634" w:type="dxa"/>
            <w:shd w:val="pct20" w:color="auto" w:fill="FFFFFF"/>
            <w:vAlign w:val="center"/>
          </w:tcPr>
          <w:p w14:paraId="3C27C1EE" w14:textId="77777777" w:rsidR="00D72805" w:rsidRPr="002F093A" w:rsidRDefault="00D72805" w:rsidP="006255BB">
            <w:pPr>
              <w:pStyle w:val="TableHeading"/>
              <w:jc w:val="center"/>
              <w:rPr>
                <w:rFonts w:cs="Arial"/>
                <w:sz w:val="20"/>
              </w:rPr>
            </w:pPr>
            <w:r w:rsidRPr="002F093A">
              <w:rPr>
                <w:rFonts w:cs="Arial"/>
                <w:sz w:val="20"/>
              </w:rPr>
              <w:t>Ítem</w:t>
            </w:r>
          </w:p>
        </w:tc>
        <w:tc>
          <w:tcPr>
            <w:tcW w:w="7483" w:type="dxa"/>
            <w:shd w:val="pct20" w:color="auto" w:fill="FFFFFF"/>
            <w:vAlign w:val="center"/>
          </w:tcPr>
          <w:p w14:paraId="5C4797B5" w14:textId="77777777" w:rsidR="00D72805" w:rsidRPr="002F093A" w:rsidRDefault="00D72805" w:rsidP="006255BB">
            <w:pPr>
              <w:pStyle w:val="TableHeading"/>
              <w:jc w:val="center"/>
              <w:rPr>
                <w:rFonts w:cs="Arial"/>
                <w:sz w:val="20"/>
              </w:rPr>
            </w:pPr>
            <w:r w:rsidRPr="002F093A">
              <w:rPr>
                <w:rFonts w:cs="Arial"/>
                <w:sz w:val="20"/>
              </w:rPr>
              <w:t>Restricciones</w:t>
            </w:r>
          </w:p>
        </w:tc>
      </w:tr>
      <w:tr w:rsidR="00D72805" w:rsidRPr="002F093A" w14:paraId="00694A55" w14:textId="77777777" w:rsidTr="006255BB">
        <w:tc>
          <w:tcPr>
            <w:tcW w:w="634" w:type="dxa"/>
            <w:vAlign w:val="center"/>
          </w:tcPr>
          <w:p w14:paraId="62661953" w14:textId="77777777" w:rsidR="00D72805" w:rsidRPr="002F093A" w:rsidRDefault="00D72805" w:rsidP="006255BB">
            <w:pPr>
              <w:spacing w:before="60" w:after="60"/>
              <w:jc w:val="center"/>
              <w:rPr>
                <w:rFonts w:cs="Arial"/>
              </w:rPr>
            </w:pPr>
            <w:r w:rsidRPr="002F093A">
              <w:rPr>
                <w:rFonts w:cs="Arial"/>
              </w:rPr>
              <w:t>1</w:t>
            </w:r>
          </w:p>
        </w:tc>
        <w:tc>
          <w:tcPr>
            <w:tcW w:w="7483" w:type="dxa"/>
            <w:vAlign w:val="center"/>
          </w:tcPr>
          <w:p w14:paraId="01E67027" w14:textId="77777777" w:rsidR="00D72805" w:rsidRPr="002F093A" w:rsidRDefault="00D72805" w:rsidP="006255BB">
            <w:pPr>
              <w:spacing w:before="60" w:after="60"/>
              <w:rPr>
                <w:rFonts w:cs="Arial"/>
              </w:rPr>
            </w:pPr>
            <w:r>
              <w:rPr>
                <w:rFonts w:cs="Arial"/>
              </w:rPr>
              <w:t>Cumplir con la publicación del producto en el plazo indicado.</w:t>
            </w:r>
          </w:p>
        </w:tc>
      </w:tr>
      <w:tr w:rsidR="00D72805" w:rsidRPr="002F093A" w14:paraId="7DB2F73C" w14:textId="77777777" w:rsidTr="006255BB">
        <w:tc>
          <w:tcPr>
            <w:tcW w:w="634" w:type="dxa"/>
            <w:vAlign w:val="center"/>
          </w:tcPr>
          <w:p w14:paraId="62556144" w14:textId="77777777" w:rsidR="00D72805" w:rsidRPr="002F093A" w:rsidRDefault="00D72805" w:rsidP="006255BB">
            <w:pPr>
              <w:spacing w:before="60" w:after="60"/>
              <w:jc w:val="center"/>
              <w:rPr>
                <w:rFonts w:cs="Arial"/>
              </w:rPr>
            </w:pPr>
            <w:r w:rsidRPr="002F093A">
              <w:rPr>
                <w:rFonts w:cs="Arial"/>
              </w:rPr>
              <w:t>2</w:t>
            </w:r>
          </w:p>
        </w:tc>
        <w:tc>
          <w:tcPr>
            <w:tcW w:w="7483" w:type="dxa"/>
            <w:vAlign w:val="center"/>
          </w:tcPr>
          <w:p w14:paraId="00815BFF" w14:textId="77777777" w:rsidR="00D72805" w:rsidRPr="002F093A" w:rsidRDefault="00D72805" w:rsidP="006255BB">
            <w:pPr>
              <w:spacing w:before="60" w:after="60"/>
              <w:rPr>
                <w:rFonts w:cs="Arial"/>
              </w:rPr>
            </w:pPr>
            <w:r>
              <w:t>Realizar todo las funcionalidades requeridas por el público interesado en el tiempo descrito para su lanzamiento final.</w:t>
            </w:r>
          </w:p>
        </w:tc>
      </w:tr>
      <w:tr w:rsidR="00D72805" w:rsidRPr="002F093A" w14:paraId="7B7B780C" w14:textId="77777777" w:rsidTr="006255BB">
        <w:tc>
          <w:tcPr>
            <w:tcW w:w="634" w:type="dxa"/>
            <w:shd w:val="clear" w:color="auto" w:fill="auto"/>
            <w:vAlign w:val="center"/>
          </w:tcPr>
          <w:p w14:paraId="55C3C271" w14:textId="77777777" w:rsidR="00D72805" w:rsidRPr="005938F2" w:rsidRDefault="00D72805" w:rsidP="006255BB">
            <w:pPr>
              <w:spacing w:before="60" w:after="60"/>
              <w:jc w:val="center"/>
              <w:rPr>
                <w:rFonts w:cs="Arial"/>
              </w:rPr>
            </w:pPr>
            <w:r w:rsidRPr="005938F2">
              <w:rPr>
                <w:rFonts w:cs="Arial"/>
              </w:rPr>
              <w:t>3</w:t>
            </w:r>
          </w:p>
        </w:tc>
        <w:tc>
          <w:tcPr>
            <w:tcW w:w="7483" w:type="dxa"/>
            <w:shd w:val="clear" w:color="auto" w:fill="auto"/>
            <w:vAlign w:val="center"/>
          </w:tcPr>
          <w:p w14:paraId="520741FD" w14:textId="54520472" w:rsidR="00D72805" w:rsidRPr="002F093A" w:rsidRDefault="00C66FA0" w:rsidP="005B1832">
            <w:pPr>
              <w:spacing w:before="60" w:after="60"/>
              <w:rPr>
                <w:rFonts w:cs="Arial"/>
              </w:rPr>
            </w:pPr>
            <w:r>
              <w:rPr>
                <w:rFonts w:cs="Arial"/>
              </w:rPr>
              <w:t>El sistema</w:t>
            </w:r>
            <w:r w:rsidR="00D72805">
              <w:rPr>
                <w:rFonts w:cs="Arial"/>
              </w:rPr>
              <w:t xml:space="preserve"> requerirá </w:t>
            </w:r>
            <w:r>
              <w:rPr>
                <w:rFonts w:cs="Arial"/>
              </w:rPr>
              <w:t>el uso de Internet,</w:t>
            </w:r>
            <w:r w:rsidR="00D72805">
              <w:rPr>
                <w:rFonts w:cs="Arial"/>
              </w:rPr>
              <w:t xml:space="preserve"> </w:t>
            </w:r>
            <w:r>
              <w:rPr>
                <w:rFonts w:cs="Arial"/>
              </w:rPr>
              <w:t>para móviles</w:t>
            </w:r>
            <w:r w:rsidR="00D72805" w:rsidRPr="005938F2">
              <w:rPr>
                <w:rFonts w:cs="Arial"/>
              </w:rPr>
              <w:t xml:space="preserve"> “paquete de datos”</w:t>
            </w:r>
            <w:r w:rsidR="00D72805">
              <w:rPr>
                <w:rFonts w:cs="Arial"/>
              </w:rPr>
              <w:t xml:space="preserve"> contratado</w:t>
            </w:r>
            <w:r>
              <w:rPr>
                <w:rFonts w:cs="Arial"/>
              </w:rPr>
              <w:t xml:space="preserve">, </w:t>
            </w:r>
            <w:r w:rsidR="005B1832">
              <w:rPr>
                <w:rFonts w:cs="Arial"/>
              </w:rPr>
              <w:t>en una computadora/laptop conexión “Banda Ancha”, “Wifi”, etc</w:t>
            </w:r>
            <w:r w:rsidR="00D72805">
              <w:rPr>
                <w:rFonts w:cs="Arial"/>
              </w:rPr>
              <w:t>.</w:t>
            </w:r>
          </w:p>
        </w:tc>
      </w:tr>
    </w:tbl>
    <w:p w14:paraId="4AB96F34" w14:textId="77777777" w:rsidR="00D72805" w:rsidRPr="002F093A" w:rsidRDefault="00D72805" w:rsidP="00D72805">
      <w:pPr>
        <w:spacing w:before="60" w:after="60"/>
        <w:rPr>
          <w:rFonts w:cs="Arial"/>
        </w:rPr>
      </w:pPr>
    </w:p>
    <w:p w14:paraId="46EBE7B2" w14:textId="77777777" w:rsidR="00D72805" w:rsidRPr="009D0DDB" w:rsidRDefault="00D72805" w:rsidP="00D72805"/>
    <w:p w14:paraId="63246E48" w14:textId="77777777" w:rsidR="00D72805" w:rsidRDefault="00D72805" w:rsidP="00D72805">
      <w:bookmarkStart w:id="56" w:name="_Toc127716379"/>
      <w:bookmarkStart w:id="57" w:name="_Toc504267289"/>
      <w:bookmarkStart w:id="58" w:name="_Toc504267334"/>
      <w:bookmarkStart w:id="59" w:name="_Toc504267623"/>
      <w:bookmarkStart w:id="60" w:name="_Toc505485089"/>
      <w:bookmarkStart w:id="61" w:name="_Toc505485243"/>
      <w:bookmarkStart w:id="62" w:name="_Toc505485327"/>
      <w:bookmarkStart w:id="63" w:name="_Toc505677092"/>
      <w:bookmarkStart w:id="64" w:name="_Toc505677907"/>
      <w:bookmarkStart w:id="65" w:name="_Toc504265626"/>
      <w:bookmarkStart w:id="66" w:name="_Toc506181835"/>
      <w:bookmarkStart w:id="67" w:name="_Toc506183239"/>
      <w:bookmarkStart w:id="68" w:name="_Toc506183261"/>
      <w:bookmarkStart w:id="69" w:name="_Toc506183416"/>
      <w:bookmarkStart w:id="70" w:name="_Toc506253127"/>
      <w:bookmarkStart w:id="71" w:name="_Toc504262602"/>
      <w:bookmarkStart w:id="72" w:name="_Toc506611737"/>
      <w:bookmarkStart w:id="73" w:name="_Toc507484811"/>
      <w:bookmarkStart w:id="74" w:name="_Toc508711459"/>
      <w:bookmarkStart w:id="75" w:name="_Toc506780920"/>
      <w:bookmarkStart w:id="76" w:name="_Toc507484805"/>
      <w:bookmarkStart w:id="77" w:name="_Toc509894296"/>
      <w:bookmarkStart w:id="78" w:name="_Toc510601986"/>
      <w:bookmarkStart w:id="79" w:name="_Toc26335075"/>
      <w:bookmarkStart w:id="80" w:name="_Toc26335209"/>
      <w:bookmarkEnd w:id="16"/>
      <w:bookmarkEnd w:id="31"/>
      <w:bookmarkEnd w:id="32"/>
      <w:r>
        <w:br w:type="page"/>
      </w:r>
    </w:p>
    <w:p w14:paraId="07A7991A" w14:textId="77777777" w:rsidR="00D72805" w:rsidRPr="00047939" w:rsidRDefault="00D72805" w:rsidP="00D72805"/>
    <w:p w14:paraId="43A91EDC" w14:textId="77777777" w:rsidR="00D72805" w:rsidRDefault="00D72805" w:rsidP="00D72805">
      <w:pPr>
        <w:pStyle w:val="Ttulo1"/>
        <w:keepNext/>
        <w:numPr>
          <w:ilvl w:val="0"/>
          <w:numId w:val="4"/>
        </w:numPr>
        <w:spacing w:before="120" w:after="120" w:line="240" w:lineRule="auto"/>
        <w:jc w:val="both"/>
      </w:pPr>
      <w:bookmarkStart w:id="81" w:name="_Toc187465805"/>
      <w:bookmarkStart w:id="82" w:name="_Toc430548001"/>
      <w:r>
        <w:t>REQUERIMIENTOS DEL PROYECTO</w:t>
      </w:r>
      <w:bookmarkEnd w:id="56"/>
      <w:bookmarkEnd w:id="81"/>
      <w:bookmarkEnd w:id="82"/>
    </w:p>
    <w:p w14:paraId="4A11C267" w14:textId="77777777" w:rsidR="00D72805" w:rsidRDefault="00D72805" w:rsidP="00D72805">
      <w:pPr>
        <w:spacing w:before="120" w:after="120" w:line="360" w:lineRule="auto"/>
        <w:ind w:left="426"/>
        <w:rPr>
          <w:rFonts w:cs="Arial"/>
          <w:color w:val="000000"/>
        </w:rPr>
      </w:pPr>
      <w:r w:rsidRPr="003B60C8">
        <w:rPr>
          <w:rFonts w:cs="Arial"/>
          <w:color w:val="000000"/>
        </w:rPr>
        <w:t>A continuación, se detallan los requerimientos del Proyecto que son mínimos e indispensables para el desarrollo del mismo:</w:t>
      </w:r>
    </w:p>
    <w:p w14:paraId="265BB326" w14:textId="77777777" w:rsidR="00D72805" w:rsidRDefault="00D72805" w:rsidP="00D72805"/>
    <w:p w14:paraId="26F48875" w14:textId="77777777" w:rsidR="00D72805" w:rsidRPr="0023117D" w:rsidRDefault="00D72805" w:rsidP="00D72805">
      <w:pPr>
        <w:pStyle w:val="Ttulo2"/>
        <w:keepNext/>
        <w:numPr>
          <w:ilvl w:val="1"/>
          <w:numId w:val="4"/>
        </w:numPr>
        <w:spacing w:before="120" w:after="120" w:line="240" w:lineRule="auto"/>
        <w:jc w:val="both"/>
      </w:pPr>
      <w:bookmarkStart w:id="83" w:name="_Toc135200667"/>
      <w:bookmarkStart w:id="84" w:name="_Toc187465806"/>
      <w:bookmarkStart w:id="85" w:name="_Toc430548002"/>
      <w:r w:rsidRPr="0023117D">
        <w:t>REQUERIMIENTOS DE PERSONAL</w:t>
      </w:r>
      <w:bookmarkEnd w:id="83"/>
      <w:bookmarkEnd w:id="84"/>
      <w:bookmarkEnd w:id="85"/>
    </w:p>
    <w:tbl>
      <w:tblPr>
        <w:tblW w:w="0" w:type="auto"/>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6"/>
        <w:gridCol w:w="2008"/>
        <w:gridCol w:w="1744"/>
        <w:gridCol w:w="1691"/>
        <w:gridCol w:w="1420"/>
      </w:tblGrid>
      <w:tr w:rsidR="00D72805" w:rsidRPr="00B533B6" w14:paraId="798E5580" w14:textId="77777777" w:rsidTr="006255BB">
        <w:trPr>
          <w:tblHeader/>
        </w:trPr>
        <w:tc>
          <w:tcPr>
            <w:tcW w:w="0" w:type="auto"/>
            <w:shd w:val="clear" w:color="auto" w:fill="C0C0C0"/>
            <w:vAlign w:val="center"/>
          </w:tcPr>
          <w:p w14:paraId="0E23A734" w14:textId="77777777" w:rsidR="00D72805" w:rsidRPr="00B533B6" w:rsidRDefault="00D72805" w:rsidP="006255BB">
            <w:pPr>
              <w:pStyle w:val="TableHeading"/>
              <w:jc w:val="center"/>
              <w:rPr>
                <w:rFonts w:cs="Arial"/>
                <w:sz w:val="20"/>
              </w:rPr>
            </w:pPr>
            <w:r w:rsidRPr="00B533B6">
              <w:rPr>
                <w:rFonts w:cs="Arial"/>
                <w:sz w:val="20"/>
              </w:rPr>
              <w:t>Nro. de Personas</w:t>
            </w:r>
          </w:p>
        </w:tc>
        <w:tc>
          <w:tcPr>
            <w:tcW w:w="0" w:type="auto"/>
            <w:shd w:val="clear" w:color="auto" w:fill="C0C0C0"/>
            <w:vAlign w:val="center"/>
          </w:tcPr>
          <w:p w14:paraId="08D2404C" w14:textId="77777777" w:rsidR="00D72805" w:rsidRPr="00B533B6" w:rsidRDefault="00D72805" w:rsidP="00327AF9">
            <w:pPr>
              <w:pStyle w:val="TableHeading"/>
              <w:jc w:val="center"/>
              <w:rPr>
                <w:rFonts w:cs="Arial"/>
                <w:sz w:val="20"/>
              </w:rPr>
            </w:pPr>
            <w:r w:rsidRPr="00B533B6">
              <w:rPr>
                <w:rFonts w:cs="Arial"/>
                <w:sz w:val="20"/>
              </w:rPr>
              <w:t>Cargo / Rol</w:t>
            </w:r>
          </w:p>
        </w:tc>
        <w:tc>
          <w:tcPr>
            <w:tcW w:w="0" w:type="auto"/>
            <w:shd w:val="clear" w:color="auto" w:fill="C0C0C0"/>
            <w:vAlign w:val="center"/>
          </w:tcPr>
          <w:p w14:paraId="04F96540" w14:textId="77777777" w:rsidR="00D72805" w:rsidRPr="00B533B6" w:rsidRDefault="00D72805" w:rsidP="006255BB">
            <w:pPr>
              <w:pStyle w:val="TableHeading"/>
              <w:jc w:val="center"/>
              <w:rPr>
                <w:rFonts w:cs="Arial"/>
                <w:sz w:val="20"/>
              </w:rPr>
            </w:pPr>
            <w:r w:rsidRPr="00B533B6">
              <w:rPr>
                <w:rFonts w:cs="Arial"/>
                <w:sz w:val="20"/>
              </w:rPr>
              <w:t>Fecha de Inicio Programada</w:t>
            </w:r>
          </w:p>
        </w:tc>
        <w:tc>
          <w:tcPr>
            <w:tcW w:w="0" w:type="auto"/>
            <w:shd w:val="clear" w:color="auto" w:fill="C0C0C0"/>
            <w:vAlign w:val="center"/>
          </w:tcPr>
          <w:p w14:paraId="6EAE0038" w14:textId="77777777" w:rsidR="00D72805" w:rsidRPr="00B533B6" w:rsidRDefault="00D72805" w:rsidP="006255BB">
            <w:pPr>
              <w:pStyle w:val="TableHeading"/>
              <w:jc w:val="center"/>
              <w:rPr>
                <w:rFonts w:cs="Arial"/>
                <w:sz w:val="20"/>
              </w:rPr>
            </w:pPr>
            <w:r w:rsidRPr="00B533B6">
              <w:rPr>
                <w:rFonts w:cs="Arial"/>
                <w:sz w:val="20"/>
              </w:rPr>
              <w:t>Fecha de Fin Programada</w:t>
            </w:r>
          </w:p>
        </w:tc>
        <w:tc>
          <w:tcPr>
            <w:tcW w:w="0" w:type="auto"/>
            <w:shd w:val="clear" w:color="auto" w:fill="C0C0C0"/>
            <w:vAlign w:val="center"/>
          </w:tcPr>
          <w:p w14:paraId="244B587C" w14:textId="77777777" w:rsidR="00D72805" w:rsidRPr="00B533B6" w:rsidRDefault="00D72805" w:rsidP="006255BB">
            <w:pPr>
              <w:pStyle w:val="TableHeading"/>
              <w:jc w:val="center"/>
              <w:rPr>
                <w:rFonts w:cs="Arial"/>
                <w:sz w:val="20"/>
              </w:rPr>
            </w:pPr>
            <w:r w:rsidRPr="00B533B6">
              <w:rPr>
                <w:rFonts w:cs="Arial"/>
                <w:sz w:val="20"/>
              </w:rPr>
              <w:t>% de Asignación</w:t>
            </w:r>
          </w:p>
        </w:tc>
      </w:tr>
      <w:tr w:rsidR="00D72805" w14:paraId="18B60F52" w14:textId="77777777" w:rsidTr="006255BB">
        <w:trPr>
          <w:trHeight w:val="247"/>
        </w:trPr>
        <w:tc>
          <w:tcPr>
            <w:tcW w:w="0" w:type="auto"/>
            <w:shd w:val="clear" w:color="auto" w:fill="CBD2DC" w:themeFill="accent4" w:themeFillTint="66"/>
            <w:vAlign w:val="center"/>
          </w:tcPr>
          <w:p w14:paraId="6473022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B25F59F"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Jefe de Proyecto</w:t>
            </w:r>
          </w:p>
        </w:tc>
        <w:tc>
          <w:tcPr>
            <w:tcW w:w="0" w:type="auto"/>
            <w:shd w:val="clear" w:color="auto" w:fill="CBD2DC" w:themeFill="accent4" w:themeFillTint="66"/>
            <w:vAlign w:val="center"/>
          </w:tcPr>
          <w:p w14:paraId="6A4CA6BB" w14:textId="214BABA1"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02</w:t>
            </w:r>
            <w:r w:rsidR="00D72805" w:rsidRPr="002D4C2B">
              <w:rPr>
                <w:rFonts w:cs="Arial"/>
                <w:color w:val="262626" w:themeColor="text1" w:themeTint="D9"/>
              </w:rPr>
              <w:t>/0</w:t>
            </w:r>
            <w:r>
              <w:rPr>
                <w:rFonts w:cs="Arial"/>
                <w:color w:val="262626" w:themeColor="text1" w:themeTint="D9"/>
              </w:rPr>
              <w:t>5</w:t>
            </w:r>
            <w:r w:rsidR="00D72805" w:rsidRPr="002D4C2B">
              <w:rPr>
                <w:rFonts w:cs="Arial"/>
                <w:color w:val="262626" w:themeColor="text1" w:themeTint="D9"/>
              </w:rPr>
              <w:t>/201</w:t>
            </w:r>
            <w:r>
              <w:rPr>
                <w:rFonts w:cs="Arial"/>
                <w:color w:val="262626" w:themeColor="text1" w:themeTint="D9"/>
              </w:rPr>
              <w:t>6</w:t>
            </w:r>
          </w:p>
        </w:tc>
        <w:tc>
          <w:tcPr>
            <w:tcW w:w="0" w:type="auto"/>
            <w:shd w:val="clear" w:color="auto" w:fill="CBD2DC" w:themeFill="accent4" w:themeFillTint="66"/>
            <w:vAlign w:val="center"/>
          </w:tcPr>
          <w:p w14:paraId="19A54933" w14:textId="04E59C2E"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18</w:t>
            </w:r>
            <w:r w:rsidRPr="002D4C2B">
              <w:rPr>
                <w:rFonts w:cs="Arial"/>
                <w:color w:val="262626" w:themeColor="text1" w:themeTint="D9"/>
              </w:rPr>
              <w:t>/0</w:t>
            </w:r>
            <w:r>
              <w:rPr>
                <w:rFonts w:cs="Arial"/>
                <w:color w:val="262626" w:themeColor="text1" w:themeTint="D9"/>
              </w:rPr>
              <w:t>7</w:t>
            </w:r>
            <w:r w:rsidRPr="002D4C2B">
              <w:rPr>
                <w:rFonts w:cs="Arial"/>
                <w:color w:val="262626" w:themeColor="text1" w:themeTint="D9"/>
              </w:rPr>
              <w:t>/201</w:t>
            </w:r>
            <w:r>
              <w:rPr>
                <w:rFonts w:cs="Arial"/>
                <w:color w:val="262626" w:themeColor="text1" w:themeTint="D9"/>
              </w:rPr>
              <w:t>6</w:t>
            </w:r>
          </w:p>
        </w:tc>
        <w:tc>
          <w:tcPr>
            <w:tcW w:w="0" w:type="auto"/>
            <w:shd w:val="clear" w:color="auto" w:fill="CBD2DC" w:themeFill="accent4" w:themeFillTint="66"/>
            <w:vAlign w:val="center"/>
          </w:tcPr>
          <w:p w14:paraId="74F5E744"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r w:rsidR="00D72805" w14:paraId="6E986AEF" w14:textId="77777777" w:rsidTr="006255BB">
        <w:tc>
          <w:tcPr>
            <w:tcW w:w="0" w:type="auto"/>
            <w:shd w:val="clear" w:color="auto" w:fill="C4BCC6" w:themeFill="accent6" w:themeFillTint="99"/>
            <w:vAlign w:val="center"/>
          </w:tcPr>
          <w:p w14:paraId="1B767AC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4BCC6" w:themeFill="accent6" w:themeFillTint="99"/>
            <w:vAlign w:val="center"/>
          </w:tcPr>
          <w:p w14:paraId="2B502045"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de Calidad</w:t>
            </w:r>
          </w:p>
        </w:tc>
        <w:tc>
          <w:tcPr>
            <w:tcW w:w="0" w:type="auto"/>
            <w:shd w:val="clear" w:color="auto" w:fill="C4BCC6" w:themeFill="accent6" w:themeFillTint="99"/>
            <w:vAlign w:val="center"/>
          </w:tcPr>
          <w:p w14:paraId="3BF2CEF5" w14:textId="47B56E22" w:rsidR="00D72805" w:rsidRPr="002D4C2B" w:rsidRDefault="00422BF7" w:rsidP="00422BF7">
            <w:pPr>
              <w:spacing w:before="120" w:after="120" w:line="360" w:lineRule="auto"/>
              <w:jc w:val="center"/>
              <w:rPr>
                <w:rFonts w:cs="Arial"/>
                <w:color w:val="262626" w:themeColor="text1" w:themeTint="D9"/>
              </w:rPr>
            </w:pPr>
            <w:r>
              <w:rPr>
                <w:rFonts w:cs="Arial"/>
              </w:rPr>
              <w:t>15</w:t>
            </w:r>
            <w:r w:rsidR="00D72805" w:rsidRPr="00776B65">
              <w:rPr>
                <w:rFonts w:cs="Arial"/>
              </w:rPr>
              <w:t>/0</w:t>
            </w:r>
            <w:r>
              <w:rPr>
                <w:rFonts w:cs="Arial"/>
              </w:rPr>
              <w:t>5</w:t>
            </w:r>
            <w:r w:rsidR="00D72805" w:rsidRPr="00776B65">
              <w:rPr>
                <w:rFonts w:cs="Arial"/>
              </w:rPr>
              <w:t>/201</w:t>
            </w:r>
            <w:r>
              <w:rPr>
                <w:rFonts w:cs="Arial"/>
              </w:rPr>
              <w:t>6</w:t>
            </w:r>
          </w:p>
        </w:tc>
        <w:tc>
          <w:tcPr>
            <w:tcW w:w="0" w:type="auto"/>
            <w:shd w:val="clear" w:color="auto" w:fill="C4BCC6" w:themeFill="accent6" w:themeFillTint="99"/>
            <w:vAlign w:val="center"/>
          </w:tcPr>
          <w:p w14:paraId="6CFA6950" w14:textId="3659E045"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23</w:t>
            </w:r>
            <w:r w:rsidR="00D72805" w:rsidRPr="002D4C2B">
              <w:rPr>
                <w:rFonts w:cs="Arial"/>
                <w:color w:val="262626" w:themeColor="text1" w:themeTint="D9"/>
              </w:rPr>
              <w:t>/</w:t>
            </w:r>
            <w:r>
              <w:rPr>
                <w:rFonts w:cs="Arial"/>
                <w:color w:val="262626" w:themeColor="text1" w:themeTint="D9"/>
              </w:rPr>
              <w:t>07</w:t>
            </w:r>
            <w:r w:rsidR="00D72805" w:rsidRPr="002D4C2B">
              <w:rPr>
                <w:rFonts w:cs="Arial"/>
                <w:color w:val="262626" w:themeColor="text1" w:themeTint="D9"/>
              </w:rPr>
              <w:t>/201</w:t>
            </w:r>
            <w:r>
              <w:rPr>
                <w:rFonts w:cs="Arial"/>
                <w:color w:val="262626" w:themeColor="text1" w:themeTint="D9"/>
              </w:rPr>
              <w:t>6</w:t>
            </w:r>
          </w:p>
        </w:tc>
        <w:tc>
          <w:tcPr>
            <w:tcW w:w="0" w:type="auto"/>
            <w:shd w:val="clear" w:color="auto" w:fill="C4BCC6" w:themeFill="accent6" w:themeFillTint="99"/>
            <w:vAlign w:val="center"/>
          </w:tcPr>
          <w:p w14:paraId="5DA719DF"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14:paraId="53B3C07D" w14:textId="77777777" w:rsidTr="006255BB">
        <w:tc>
          <w:tcPr>
            <w:tcW w:w="0" w:type="auto"/>
            <w:shd w:val="clear" w:color="auto" w:fill="CBD2DC" w:themeFill="accent4" w:themeFillTint="66"/>
            <w:vAlign w:val="center"/>
          </w:tcPr>
          <w:p w14:paraId="684B3461"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28255A43"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Funcional</w:t>
            </w:r>
          </w:p>
        </w:tc>
        <w:tc>
          <w:tcPr>
            <w:tcW w:w="0" w:type="auto"/>
            <w:shd w:val="clear" w:color="auto" w:fill="CBD2DC" w:themeFill="accent4" w:themeFillTint="66"/>
            <w:vAlign w:val="center"/>
          </w:tcPr>
          <w:p w14:paraId="3C047AD5" w14:textId="4094D004" w:rsidR="00D72805" w:rsidRPr="002D4C2B" w:rsidRDefault="00422BF7" w:rsidP="00422BF7">
            <w:pPr>
              <w:spacing w:before="120" w:after="120" w:line="360" w:lineRule="auto"/>
              <w:jc w:val="center"/>
              <w:rPr>
                <w:rFonts w:cs="Arial"/>
                <w:color w:val="262626" w:themeColor="text1" w:themeTint="D9"/>
              </w:rPr>
            </w:pPr>
            <w:r>
              <w:rPr>
                <w:rFonts w:cs="Arial"/>
              </w:rPr>
              <w:t>15</w:t>
            </w:r>
            <w:r w:rsidR="00D72805" w:rsidRPr="00776B65">
              <w:rPr>
                <w:rFonts w:cs="Arial"/>
              </w:rPr>
              <w:t>/0</w:t>
            </w:r>
            <w:r>
              <w:rPr>
                <w:rFonts w:cs="Arial"/>
              </w:rPr>
              <w:t>5</w:t>
            </w:r>
            <w:r w:rsidR="00D72805" w:rsidRPr="00776B65">
              <w:rPr>
                <w:rFonts w:cs="Arial"/>
              </w:rPr>
              <w:t>/201</w:t>
            </w:r>
            <w:r>
              <w:rPr>
                <w:rFonts w:cs="Arial"/>
              </w:rPr>
              <w:t>6</w:t>
            </w:r>
          </w:p>
        </w:tc>
        <w:tc>
          <w:tcPr>
            <w:tcW w:w="0" w:type="auto"/>
            <w:shd w:val="clear" w:color="auto" w:fill="CBD2DC" w:themeFill="accent4" w:themeFillTint="66"/>
            <w:vAlign w:val="center"/>
          </w:tcPr>
          <w:p w14:paraId="12E90397" w14:textId="3E478711"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23</w:t>
            </w:r>
            <w:r w:rsidR="00D72805" w:rsidRPr="002D4C2B">
              <w:rPr>
                <w:rFonts w:cs="Arial"/>
                <w:color w:val="262626" w:themeColor="text1" w:themeTint="D9"/>
              </w:rPr>
              <w:t>/</w:t>
            </w:r>
            <w:r>
              <w:rPr>
                <w:rFonts w:cs="Arial"/>
                <w:color w:val="262626" w:themeColor="text1" w:themeTint="D9"/>
              </w:rPr>
              <w:t>07</w:t>
            </w:r>
            <w:r w:rsidR="00D72805" w:rsidRPr="002D4C2B">
              <w:rPr>
                <w:rFonts w:cs="Arial"/>
                <w:color w:val="262626" w:themeColor="text1" w:themeTint="D9"/>
              </w:rPr>
              <w:t>/201</w:t>
            </w:r>
            <w:r>
              <w:rPr>
                <w:rFonts w:cs="Arial"/>
                <w:color w:val="262626" w:themeColor="text1" w:themeTint="D9"/>
              </w:rPr>
              <w:t>6</w:t>
            </w:r>
          </w:p>
        </w:tc>
        <w:tc>
          <w:tcPr>
            <w:tcW w:w="0" w:type="auto"/>
            <w:shd w:val="clear" w:color="auto" w:fill="CBD2DC" w:themeFill="accent4" w:themeFillTint="66"/>
            <w:vAlign w:val="center"/>
          </w:tcPr>
          <w:p w14:paraId="103B72E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30%</w:t>
            </w:r>
          </w:p>
        </w:tc>
      </w:tr>
      <w:tr w:rsidR="00D72805" w14:paraId="69A14F7B" w14:textId="77777777" w:rsidTr="006255BB">
        <w:tc>
          <w:tcPr>
            <w:tcW w:w="0" w:type="auto"/>
            <w:shd w:val="clear" w:color="auto" w:fill="CBD2DC" w:themeFill="accent4" w:themeFillTint="66"/>
            <w:vAlign w:val="center"/>
          </w:tcPr>
          <w:p w14:paraId="31EC5A92"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BD2DC" w:themeFill="accent4" w:themeFillTint="66"/>
            <w:vAlign w:val="center"/>
          </w:tcPr>
          <w:p w14:paraId="535B60B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Analista Programador</w:t>
            </w:r>
          </w:p>
        </w:tc>
        <w:tc>
          <w:tcPr>
            <w:tcW w:w="0" w:type="auto"/>
            <w:shd w:val="clear" w:color="auto" w:fill="CBD2DC" w:themeFill="accent4" w:themeFillTint="66"/>
            <w:vAlign w:val="center"/>
          </w:tcPr>
          <w:p w14:paraId="739B1A5C" w14:textId="6F94D19F" w:rsidR="00D72805" w:rsidRPr="002D4C2B" w:rsidRDefault="00422BF7" w:rsidP="00422BF7">
            <w:pPr>
              <w:spacing w:before="120" w:after="120" w:line="360" w:lineRule="auto"/>
              <w:jc w:val="center"/>
              <w:rPr>
                <w:rFonts w:cs="Arial"/>
                <w:color w:val="262626" w:themeColor="text1" w:themeTint="D9"/>
              </w:rPr>
            </w:pPr>
            <w:r>
              <w:rPr>
                <w:rFonts w:cs="Arial"/>
              </w:rPr>
              <w:t>13</w:t>
            </w:r>
            <w:r w:rsidR="00D72805" w:rsidRPr="00776B65">
              <w:rPr>
                <w:rFonts w:cs="Arial"/>
              </w:rPr>
              <w:t>/</w:t>
            </w:r>
            <w:r>
              <w:rPr>
                <w:rFonts w:cs="Arial"/>
              </w:rPr>
              <w:t>06</w:t>
            </w:r>
            <w:r w:rsidR="00D72805" w:rsidRPr="00776B65">
              <w:rPr>
                <w:rFonts w:cs="Arial"/>
              </w:rPr>
              <w:t>/201</w:t>
            </w:r>
            <w:r>
              <w:rPr>
                <w:rFonts w:cs="Arial"/>
              </w:rPr>
              <w:t>6</w:t>
            </w:r>
          </w:p>
        </w:tc>
        <w:tc>
          <w:tcPr>
            <w:tcW w:w="0" w:type="auto"/>
            <w:shd w:val="clear" w:color="auto" w:fill="CBD2DC" w:themeFill="accent4" w:themeFillTint="66"/>
            <w:vAlign w:val="center"/>
          </w:tcPr>
          <w:p w14:paraId="204F2440" w14:textId="0B4C758F" w:rsidR="00D72805" w:rsidRPr="002D4C2B" w:rsidRDefault="00422BF7" w:rsidP="00422BF7">
            <w:pPr>
              <w:spacing w:before="120" w:after="120" w:line="360" w:lineRule="auto"/>
              <w:jc w:val="center"/>
              <w:rPr>
                <w:rFonts w:cs="Arial"/>
                <w:color w:val="262626" w:themeColor="text1" w:themeTint="D9"/>
              </w:rPr>
            </w:pPr>
            <w:r>
              <w:rPr>
                <w:rFonts w:cs="Arial"/>
                <w:color w:val="262626" w:themeColor="text1" w:themeTint="D9"/>
              </w:rPr>
              <w:t>23</w:t>
            </w:r>
            <w:r w:rsidR="00D72805" w:rsidRPr="002D4C2B">
              <w:rPr>
                <w:rFonts w:cs="Arial"/>
                <w:color w:val="262626" w:themeColor="text1" w:themeTint="D9"/>
              </w:rPr>
              <w:t>/</w:t>
            </w:r>
            <w:r>
              <w:rPr>
                <w:rFonts w:cs="Arial"/>
                <w:color w:val="262626" w:themeColor="text1" w:themeTint="D9"/>
              </w:rPr>
              <w:t>07</w:t>
            </w:r>
            <w:r w:rsidR="00D72805" w:rsidRPr="002D4C2B">
              <w:rPr>
                <w:rFonts w:cs="Arial"/>
                <w:color w:val="262626" w:themeColor="text1" w:themeTint="D9"/>
              </w:rPr>
              <w:t>/201</w:t>
            </w:r>
            <w:r>
              <w:rPr>
                <w:rFonts w:cs="Arial"/>
                <w:color w:val="262626" w:themeColor="text1" w:themeTint="D9"/>
              </w:rPr>
              <w:t>6</w:t>
            </w:r>
          </w:p>
        </w:tc>
        <w:tc>
          <w:tcPr>
            <w:tcW w:w="0" w:type="auto"/>
            <w:shd w:val="clear" w:color="auto" w:fill="CBD2DC" w:themeFill="accent4" w:themeFillTint="66"/>
            <w:vAlign w:val="center"/>
          </w:tcPr>
          <w:p w14:paraId="172E6339"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5</w:t>
            </w:r>
            <w:r w:rsidRPr="002D4C2B">
              <w:rPr>
                <w:rFonts w:cs="Arial"/>
                <w:color w:val="262626" w:themeColor="text1" w:themeTint="D9"/>
              </w:rPr>
              <w:t>0%</w:t>
            </w:r>
          </w:p>
        </w:tc>
      </w:tr>
      <w:tr w:rsidR="00D72805" w:rsidRPr="005443B8" w14:paraId="4EA5E020" w14:textId="77777777" w:rsidTr="006255BB">
        <w:trPr>
          <w:trHeight w:val="377"/>
        </w:trPr>
        <w:tc>
          <w:tcPr>
            <w:tcW w:w="0" w:type="auto"/>
            <w:shd w:val="clear" w:color="auto" w:fill="BCD9DE" w:themeFill="accent5" w:themeFillTint="66"/>
            <w:vAlign w:val="center"/>
          </w:tcPr>
          <w:p w14:paraId="6C73105A"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w:t>
            </w:r>
            <w:r>
              <w:rPr>
                <w:rFonts w:cs="Arial"/>
                <w:color w:val="262626" w:themeColor="text1" w:themeTint="D9"/>
              </w:rPr>
              <w:t>2</w:t>
            </w:r>
          </w:p>
        </w:tc>
        <w:tc>
          <w:tcPr>
            <w:tcW w:w="0" w:type="auto"/>
            <w:shd w:val="clear" w:color="auto" w:fill="BCD9DE" w:themeFill="accent5" w:themeFillTint="66"/>
            <w:vAlign w:val="center"/>
          </w:tcPr>
          <w:p w14:paraId="15473167"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Programador</w:t>
            </w:r>
          </w:p>
        </w:tc>
        <w:tc>
          <w:tcPr>
            <w:tcW w:w="0" w:type="auto"/>
            <w:shd w:val="clear" w:color="auto" w:fill="BCD9DE" w:themeFill="accent5" w:themeFillTint="66"/>
            <w:vAlign w:val="center"/>
          </w:tcPr>
          <w:p w14:paraId="673EF4B0" w14:textId="490A4F7E" w:rsidR="00D72805" w:rsidRPr="002D4C2B" w:rsidRDefault="00D72805" w:rsidP="00422BF7">
            <w:pPr>
              <w:spacing w:before="120" w:after="120" w:line="360" w:lineRule="auto"/>
              <w:jc w:val="center"/>
              <w:rPr>
                <w:rFonts w:cs="Arial"/>
                <w:color w:val="262626" w:themeColor="text1" w:themeTint="D9"/>
              </w:rPr>
            </w:pPr>
            <w:r>
              <w:rPr>
                <w:rFonts w:cs="Arial"/>
              </w:rPr>
              <w:t>1</w:t>
            </w:r>
            <w:r w:rsidR="00422BF7">
              <w:rPr>
                <w:rFonts w:cs="Arial"/>
              </w:rPr>
              <w:t>3</w:t>
            </w:r>
            <w:r w:rsidRPr="00776B65">
              <w:rPr>
                <w:rFonts w:cs="Arial"/>
              </w:rPr>
              <w:t>/</w:t>
            </w:r>
            <w:r w:rsidR="00422BF7">
              <w:rPr>
                <w:rFonts w:cs="Arial"/>
              </w:rPr>
              <w:t>06</w:t>
            </w:r>
            <w:r w:rsidRPr="00776B65">
              <w:rPr>
                <w:rFonts w:cs="Arial"/>
              </w:rPr>
              <w:t>/201</w:t>
            </w:r>
            <w:r w:rsidR="00422BF7">
              <w:rPr>
                <w:rFonts w:cs="Arial"/>
              </w:rPr>
              <w:t>6</w:t>
            </w:r>
          </w:p>
        </w:tc>
        <w:tc>
          <w:tcPr>
            <w:tcW w:w="0" w:type="auto"/>
            <w:shd w:val="clear" w:color="auto" w:fill="BCD9DE" w:themeFill="accent5" w:themeFillTint="66"/>
            <w:vAlign w:val="center"/>
          </w:tcPr>
          <w:p w14:paraId="753DED95" w14:textId="4C2125C9" w:rsidR="00D72805" w:rsidRPr="002D4C2B" w:rsidRDefault="00422BF7" w:rsidP="006255BB">
            <w:pPr>
              <w:spacing w:before="120" w:after="120" w:line="360" w:lineRule="auto"/>
              <w:jc w:val="center"/>
              <w:rPr>
                <w:rFonts w:cs="Arial"/>
                <w:color w:val="262626" w:themeColor="text1" w:themeTint="D9"/>
              </w:rPr>
            </w:pPr>
            <w:r>
              <w:rPr>
                <w:rFonts w:cs="Arial"/>
                <w:color w:val="262626" w:themeColor="text1" w:themeTint="D9"/>
              </w:rPr>
              <w:t>23</w:t>
            </w:r>
            <w:r w:rsidRPr="002D4C2B">
              <w:rPr>
                <w:rFonts w:cs="Arial"/>
                <w:color w:val="262626" w:themeColor="text1" w:themeTint="D9"/>
              </w:rPr>
              <w:t>/</w:t>
            </w:r>
            <w:r>
              <w:rPr>
                <w:rFonts w:cs="Arial"/>
                <w:color w:val="262626" w:themeColor="text1" w:themeTint="D9"/>
              </w:rPr>
              <w:t>07</w:t>
            </w:r>
            <w:r w:rsidRPr="002D4C2B">
              <w:rPr>
                <w:rFonts w:cs="Arial"/>
                <w:color w:val="262626" w:themeColor="text1" w:themeTint="D9"/>
              </w:rPr>
              <w:t>/201</w:t>
            </w:r>
            <w:r>
              <w:rPr>
                <w:rFonts w:cs="Arial"/>
                <w:color w:val="262626" w:themeColor="text1" w:themeTint="D9"/>
              </w:rPr>
              <w:t>6</w:t>
            </w:r>
          </w:p>
        </w:tc>
        <w:tc>
          <w:tcPr>
            <w:tcW w:w="0" w:type="auto"/>
            <w:shd w:val="clear" w:color="auto" w:fill="BCD9DE" w:themeFill="accent5" w:themeFillTint="66"/>
            <w:vAlign w:val="center"/>
          </w:tcPr>
          <w:p w14:paraId="63D071A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50%</w:t>
            </w:r>
          </w:p>
        </w:tc>
      </w:tr>
      <w:tr w:rsidR="00D72805" w14:paraId="1FE84E13" w14:textId="77777777" w:rsidTr="006255BB">
        <w:tc>
          <w:tcPr>
            <w:tcW w:w="0" w:type="auto"/>
            <w:shd w:val="clear" w:color="auto" w:fill="C0D7EC" w:themeFill="accent2" w:themeFillTint="66"/>
            <w:vAlign w:val="center"/>
          </w:tcPr>
          <w:p w14:paraId="4C940324"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65495BE9"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Documentador</w:t>
            </w:r>
          </w:p>
        </w:tc>
        <w:tc>
          <w:tcPr>
            <w:tcW w:w="0" w:type="auto"/>
            <w:shd w:val="clear" w:color="auto" w:fill="C0D7EC" w:themeFill="accent2" w:themeFillTint="66"/>
            <w:vAlign w:val="center"/>
          </w:tcPr>
          <w:p w14:paraId="4A57DFB2" w14:textId="3704492D" w:rsidR="00D72805" w:rsidRPr="002D4C2B" w:rsidRDefault="00422BF7" w:rsidP="00422BF7">
            <w:pPr>
              <w:spacing w:before="120" w:after="120" w:line="360" w:lineRule="auto"/>
              <w:jc w:val="center"/>
              <w:rPr>
                <w:rFonts w:cs="Arial"/>
                <w:color w:val="262626" w:themeColor="text1" w:themeTint="D9"/>
              </w:rPr>
            </w:pPr>
            <w:r>
              <w:rPr>
                <w:rFonts w:cs="Arial"/>
              </w:rPr>
              <w:t>15</w:t>
            </w:r>
            <w:r w:rsidR="00D72805" w:rsidRPr="00776B65">
              <w:rPr>
                <w:rFonts w:cs="Arial"/>
              </w:rPr>
              <w:t>/</w:t>
            </w:r>
            <w:r>
              <w:rPr>
                <w:rFonts w:cs="Arial"/>
              </w:rPr>
              <w:t>05</w:t>
            </w:r>
            <w:r w:rsidR="00D72805" w:rsidRPr="00776B65">
              <w:rPr>
                <w:rFonts w:cs="Arial"/>
              </w:rPr>
              <w:t>/201</w:t>
            </w:r>
            <w:r>
              <w:rPr>
                <w:rFonts w:cs="Arial"/>
              </w:rPr>
              <w:t>6</w:t>
            </w:r>
          </w:p>
        </w:tc>
        <w:tc>
          <w:tcPr>
            <w:tcW w:w="0" w:type="auto"/>
            <w:shd w:val="clear" w:color="auto" w:fill="C0D7EC" w:themeFill="accent2" w:themeFillTint="66"/>
            <w:vAlign w:val="center"/>
          </w:tcPr>
          <w:p w14:paraId="282D98A4" w14:textId="3521A0E3" w:rsidR="00D72805" w:rsidRPr="002D4C2B" w:rsidRDefault="00422BF7" w:rsidP="006255BB">
            <w:pPr>
              <w:spacing w:before="120" w:after="120" w:line="360" w:lineRule="auto"/>
              <w:jc w:val="center"/>
              <w:rPr>
                <w:rFonts w:cs="Arial"/>
                <w:color w:val="262626" w:themeColor="text1" w:themeTint="D9"/>
              </w:rPr>
            </w:pPr>
            <w:r>
              <w:rPr>
                <w:rFonts w:cs="Arial"/>
                <w:color w:val="262626" w:themeColor="text1" w:themeTint="D9"/>
              </w:rPr>
              <w:t>23</w:t>
            </w:r>
            <w:r w:rsidRPr="002D4C2B">
              <w:rPr>
                <w:rFonts w:cs="Arial"/>
                <w:color w:val="262626" w:themeColor="text1" w:themeTint="D9"/>
              </w:rPr>
              <w:t>/</w:t>
            </w:r>
            <w:r>
              <w:rPr>
                <w:rFonts w:cs="Arial"/>
                <w:color w:val="262626" w:themeColor="text1" w:themeTint="D9"/>
              </w:rPr>
              <w:t>07</w:t>
            </w:r>
            <w:r w:rsidRPr="002D4C2B">
              <w:rPr>
                <w:rFonts w:cs="Arial"/>
                <w:color w:val="262626" w:themeColor="text1" w:themeTint="D9"/>
              </w:rPr>
              <w:t>/201</w:t>
            </w:r>
            <w:r>
              <w:rPr>
                <w:rFonts w:cs="Arial"/>
                <w:color w:val="262626" w:themeColor="text1" w:themeTint="D9"/>
              </w:rPr>
              <w:t>6</w:t>
            </w:r>
          </w:p>
        </w:tc>
        <w:tc>
          <w:tcPr>
            <w:tcW w:w="0" w:type="auto"/>
            <w:shd w:val="clear" w:color="auto" w:fill="C0D7EC" w:themeFill="accent2" w:themeFillTint="66"/>
            <w:vAlign w:val="center"/>
          </w:tcPr>
          <w:p w14:paraId="78459168"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3</w:t>
            </w:r>
            <w:r w:rsidRPr="002D4C2B">
              <w:rPr>
                <w:rFonts w:cs="Arial"/>
                <w:color w:val="262626" w:themeColor="text1" w:themeTint="D9"/>
              </w:rPr>
              <w:t>0%</w:t>
            </w:r>
          </w:p>
        </w:tc>
      </w:tr>
      <w:tr w:rsidR="00D72805" w14:paraId="0D3FACB3" w14:textId="77777777" w:rsidTr="006255BB">
        <w:tc>
          <w:tcPr>
            <w:tcW w:w="0" w:type="auto"/>
            <w:shd w:val="clear" w:color="auto" w:fill="C0D7EC" w:themeFill="accent2" w:themeFillTint="66"/>
            <w:vAlign w:val="center"/>
          </w:tcPr>
          <w:p w14:paraId="2E07FC28"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01</w:t>
            </w:r>
          </w:p>
        </w:tc>
        <w:tc>
          <w:tcPr>
            <w:tcW w:w="0" w:type="auto"/>
            <w:shd w:val="clear" w:color="auto" w:fill="C0D7EC" w:themeFill="accent2" w:themeFillTint="66"/>
            <w:vAlign w:val="center"/>
          </w:tcPr>
          <w:p w14:paraId="0361486D" w14:textId="77777777" w:rsidR="00D72805" w:rsidRPr="002D4C2B" w:rsidRDefault="00D72805" w:rsidP="006255BB">
            <w:pPr>
              <w:spacing w:before="120" w:after="120" w:line="360" w:lineRule="auto"/>
              <w:jc w:val="center"/>
              <w:rPr>
                <w:rFonts w:cs="Arial"/>
                <w:color w:val="262626" w:themeColor="text1" w:themeTint="D9"/>
              </w:rPr>
            </w:pPr>
            <w:r w:rsidRPr="002D4C2B">
              <w:rPr>
                <w:rFonts w:cs="Arial"/>
                <w:color w:val="262626" w:themeColor="text1" w:themeTint="D9"/>
              </w:rPr>
              <w:t>Gestor de la configuración</w:t>
            </w:r>
          </w:p>
        </w:tc>
        <w:tc>
          <w:tcPr>
            <w:tcW w:w="0" w:type="auto"/>
            <w:shd w:val="clear" w:color="auto" w:fill="C0D7EC" w:themeFill="accent2" w:themeFillTint="66"/>
            <w:vAlign w:val="center"/>
          </w:tcPr>
          <w:p w14:paraId="4624326C" w14:textId="0CF8B466" w:rsidR="00D72805" w:rsidRPr="002D4C2B" w:rsidRDefault="00422BF7" w:rsidP="00422BF7">
            <w:pPr>
              <w:spacing w:before="120" w:after="120" w:line="360" w:lineRule="auto"/>
              <w:jc w:val="center"/>
              <w:rPr>
                <w:rFonts w:cs="Arial"/>
                <w:color w:val="262626" w:themeColor="text1" w:themeTint="D9"/>
              </w:rPr>
            </w:pPr>
            <w:r>
              <w:rPr>
                <w:rFonts w:cs="Arial"/>
              </w:rPr>
              <w:t>20</w:t>
            </w:r>
            <w:r w:rsidR="00D72805" w:rsidRPr="00776B65">
              <w:rPr>
                <w:rFonts w:cs="Arial"/>
              </w:rPr>
              <w:t>/</w:t>
            </w:r>
            <w:r>
              <w:rPr>
                <w:rFonts w:cs="Arial"/>
              </w:rPr>
              <w:t>06</w:t>
            </w:r>
            <w:r w:rsidR="00D72805" w:rsidRPr="00776B65">
              <w:rPr>
                <w:rFonts w:cs="Arial"/>
              </w:rPr>
              <w:t>/201</w:t>
            </w:r>
            <w:r>
              <w:rPr>
                <w:rFonts w:cs="Arial"/>
              </w:rPr>
              <w:t>6</w:t>
            </w:r>
          </w:p>
        </w:tc>
        <w:tc>
          <w:tcPr>
            <w:tcW w:w="0" w:type="auto"/>
            <w:shd w:val="clear" w:color="auto" w:fill="C0D7EC" w:themeFill="accent2" w:themeFillTint="66"/>
            <w:vAlign w:val="center"/>
          </w:tcPr>
          <w:p w14:paraId="75AF353E" w14:textId="584F6264" w:rsidR="00D72805" w:rsidRPr="002D4C2B" w:rsidRDefault="00422BF7" w:rsidP="006255BB">
            <w:pPr>
              <w:spacing w:before="120" w:after="120" w:line="360" w:lineRule="auto"/>
              <w:jc w:val="center"/>
              <w:rPr>
                <w:rFonts w:cs="Arial"/>
                <w:color w:val="262626" w:themeColor="text1" w:themeTint="D9"/>
              </w:rPr>
            </w:pPr>
            <w:r>
              <w:rPr>
                <w:rFonts w:cs="Arial"/>
                <w:color w:val="262626" w:themeColor="text1" w:themeTint="D9"/>
              </w:rPr>
              <w:t>23</w:t>
            </w:r>
            <w:r w:rsidRPr="002D4C2B">
              <w:rPr>
                <w:rFonts w:cs="Arial"/>
                <w:color w:val="262626" w:themeColor="text1" w:themeTint="D9"/>
              </w:rPr>
              <w:t>/</w:t>
            </w:r>
            <w:r>
              <w:rPr>
                <w:rFonts w:cs="Arial"/>
                <w:color w:val="262626" w:themeColor="text1" w:themeTint="D9"/>
              </w:rPr>
              <w:t>07</w:t>
            </w:r>
            <w:r w:rsidRPr="002D4C2B">
              <w:rPr>
                <w:rFonts w:cs="Arial"/>
                <w:color w:val="262626" w:themeColor="text1" w:themeTint="D9"/>
              </w:rPr>
              <w:t>/201</w:t>
            </w:r>
            <w:r>
              <w:rPr>
                <w:rFonts w:cs="Arial"/>
                <w:color w:val="262626" w:themeColor="text1" w:themeTint="D9"/>
              </w:rPr>
              <w:t>6</w:t>
            </w:r>
          </w:p>
        </w:tc>
        <w:tc>
          <w:tcPr>
            <w:tcW w:w="0" w:type="auto"/>
            <w:shd w:val="clear" w:color="auto" w:fill="C0D7EC" w:themeFill="accent2" w:themeFillTint="66"/>
            <w:vAlign w:val="center"/>
          </w:tcPr>
          <w:p w14:paraId="5D9A8DD2" w14:textId="77777777" w:rsidR="00D72805" w:rsidRPr="002D4C2B" w:rsidRDefault="00D72805" w:rsidP="006255BB">
            <w:pPr>
              <w:spacing w:before="120" w:after="120" w:line="360" w:lineRule="auto"/>
              <w:jc w:val="center"/>
              <w:rPr>
                <w:rFonts w:cs="Arial"/>
                <w:color w:val="262626" w:themeColor="text1" w:themeTint="D9"/>
              </w:rPr>
            </w:pPr>
            <w:r>
              <w:rPr>
                <w:rFonts w:cs="Arial"/>
                <w:color w:val="262626" w:themeColor="text1" w:themeTint="D9"/>
              </w:rPr>
              <w:t>2</w:t>
            </w:r>
            <w:r w:rsidRPr="002D4C2B">
              <w:rPr>
                <w:rFonts w:cs="Arial"/>
                <w:color w:val="262626" w:themeColor="text1" w:themeTint="D9"/>
              </w:rPr>
              <w:t>0%</w:t>
            </w:r>
          </w:p>
        </w:tc>
      </w:tr>
    </w:tbl>
    <w:p w14:paraId="5ED108B8" w14:textId="77777777" w:rsidR="00D72805" w:rsidRDefault="00D72805" w:rsidP="00D72805"/>
    <w:p w14:paraId="144875CE" w14:textId="77777777" w:rsidR="00D72805" w:rsidRPr="00327AF9" w:rsidRDefault="00D72805" w:rsidP="00D72805">
      <w:pPr>
        <w:ind w:left="576"/>
        <w:rPr>
          <w:b/>
          <w:sz w:val="20"/>
        </w:rPr>
      </w:pPr>
      <w:r w:rsidRPr="00327AF9">
        <w:rPr>
          <w:b/>
          <w:sz w:val="20"/>
        </w:rPr>
        <w:t>Obs: El personal dedicado a Analista de Calidad también ocupara la función de Programador al 50% así mismo el Documentador y Gestor de la Configuración un 20%</w:t>
      </w:r>
    </w:p>
    <w:p w14:paraId="3ADC1616" w14:textId="77777777" w:rsidR="00D72805" w:rsidRDefault="00D72805" w:rsidP="00D72805">
      <w:r>
        <w:tab/>
      </w:r>
    </w:p>
    <w:p w14:paraId="284810F3" w14:textId="77777777" w:rsidR="00D72805" w:rsidRDefault="00D72805" w:rsidP="00D72805">
      <w:pPr>
        <w:pStyle w:val="Ttulo2"/>
        <w:keepNext/>
        <w:numPr>
          <w:ilvl w:val="1"/>
          <w:numId w:val="4"/>
        </w:numPr>
        <w:spacing w:before="120" w:after="120" w:line="240" w:lineRule="auto"/>
        <w:jc w:val="both"/>
      </w:pPr>
      <w:bookmarkStart w:id="86" w:name="_REQUERIMIENTOS_DE_CAPACITACION"/>
      <w:bookmarkStart w:id="87" w:name="_Toc135200668"/>
      <w:bookmarkStart w:id="88" w:name="_Toc187465807"/>
      <w:bookmarkStart w:id="89" w:name="_Toc430548003"/>
      <w:bookmarkEnd w:id="86"/>
      <w:r>
        <w:lastRenderedPageBreak/>
        <w:t>REQUERIMIENTOS DE SERVICIOS</w:t>
      </w:r>
      <w:bookmarkEnd w:id="87"/>
      <w:bookmarkEnd w:id="88"/>
      <w:bookmarkEnd w:id="89"/>
    </w:p>
    <w:p w14:paraId="6FBF14A3" w14:textId="77777777" w:rsidR="00D72805" w:rsidRDefault="00D72805" w:rsidP="00D72805">
      <w:pPr>
        <w:spacing w:before="120" w:after="120" w:line="360" w:lineRule="auto"/>
        <w:ind w:left="567"/>
        <w:rPr>
          <w:rFonts w:cs="Arial"/>
          <w:color w:val="000000"/>
        </w:rPr>
      </w:pPr>
      <w:r w:rsidRPr="003B60C8">
        <w:rPr>
          <w:rFonts w:cs="Arial"/>
          <w:color w:val="000000"/>
        </w:rPr>
        <w:t>Los elementos de hardware requeridos para la construcción del sistema serán los que se tengan asignados en el marco del proyecto.</w:t>
      </w:r>
    </w:p>
    <w:p w14:paraId="1087B3AB" w14:textId="77777777" w:rsidR="00D72805" w:rsidRDefault="00D72805" w:rsidP="00D72805"/>
    <w:p w14:paraId="410463BD" w14:textId="77777777" w:rsidR="00D72805" w:rsidRDefault="00D72805" w:rsidP="00D72805">
      <w:pPr>
        <w:pStyle w:val="Ttulo2"/>
        <w:keepNext/>
        <w:numPr>
          <w:ilvl w:val="1"/>
          <w:numId w:val="4"/>
        </w:numPr>
        <w:spacing w:before="120" w:after="120" w:line="240" w:lineRule="auto"/>
        <w:jc w:val="both"/>
      </w:pPr>
      <w:bookmarkStart w:id="90" w:name="_Toc135200669"/>
      <w:bookmarkStart w:id="91" w:name="_Toc187465808"/>
      <w:bookmarkStart w:id="92" w:name="_Toc430548004"/>
      <w:r>
        <w:t>ESTACIONES DE TRABAJO</w:t>
      </w:r>
      <w:bookmarkEnd w:id="90"/>
      <w:bookmarkEnd w:id="91"/>
      <w:bookmarkEnd w:id="92"/>
    </w:p>
    <w:tbl>
      <w:tblPr>
        <w:tblW w:w="798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9"/>
        <w:gridCol w:w="4169"/>
        <w:gridCol w:w="1183"/>
        <w:gridCol w:w="1896"/>
      </w:tblGrid>
      <w:tr w:rsidR="00D72805" w:rsidRPr="00292111" w14:paraId="2EA61350" w14:textId="77777777" w:rsidTr="006255BB">
        <w:tc>
          <w:tcPr>
            <w:tcW w:w="739" w:type="dxa"/>
            <w:shd w:val="clear" w:color="auto" w:fill="C0C0C0"/>
            <w:vAlign w:val="center"/>
          </w:tcPr>
          <w:p w14:paraId="60732179" w14:textId="77777777" w:rsidR="00D72805" w:rsidRPr="00292111" w:rsidRDefault="00D72805" w:rsidP="006255BB">
            <w:pPr>
              <w:pStyle w:val="TableHeading"/>
              <w:jc w:val="center"/>
              <w:rPr>
                <w:rFonts w:cs="Arial"/>
                <w:sz w:val="20"/>
              </w:rPr>
            </w:pPr>
            <w:r w:rsidRPr="00292111">
              <w:rPr>
                <w:rFonts w:cs="Arial"/>
                <w:sz w:val="20"/>
              </w:rPr>
              <w:t>Ítem</w:t>
            </w:r>
          </w:p>
        </w:tc>
        <w:tc>
          <w:tcPr>
            <w:tcW w:w="4169" w:type="dxa"/>
            <w:shd w:val="clear" w:color="auto" w:fill="C0C0C0"/>
            <w:vAlign w:val="center"/>
          </w:tcPr>
          <w:p w14:paraId="3BD81AAA" w14:textId="77777777" w:rsidR="00D72805" w:rsidRPr="00292111" w:rsidRDefault="00D72805" w:rsidP="006255BB">
            <w:pPr>
              <w:pStyle w:val="TableHeading"/>
              <w:jc w:val="center"/>
              <w:rPr>
                <w:rFonts w:cs="Arial"/>
                <w:sz w:val="20"/>
              </w:rPr>
            </w:pPr>
            <w:r w:rsidRPr="00292111">
              <w:rPr>
                <w:rFonts w:cs="Arial"/>
                <w:sz w:val="20"/>
              </w:rPr>
              <w:t>Descripción</w:t>
            </w:r>
          </w:p>
        </w:tc>
        <w:tc>
          <w:tcPr>
            <w:tcW w:w="1183" w:type="dxa"/>
            <w:shd w:val="clear" w:color="auto" w:fill="C0C0C0"/>
            <w:vAlign w:val="center"/>
          </w:tcPr>
          <w:p w14:paraId="6C83C153" w14:textId="77777777" w:rsidR="00D72805" w:rsidRPr="00292111" w:rsidRDefault="00D72805" w:rsidP="006255BB">
            <w:pPr>
              <w:pStyle w:val="TableHeading"/>
              <w:jc w:val="center"/>
              <w:rPr>
                <w:rFonts w:cs="Arial"/>
                <w:sz w:val="20"/>
              </w:rPr>
            </w:pPr>
            <w:r w:rsidRPr="00292111">
              <w:rPr>
                <w:rFonts w:cs="Arial"/>
                <w:sz w:val="20"/>
              </w:rPr>
              <w:t>Cantidad</w:t>
            </w:r>
          </w:p>
        </w:tc>
        <w:tc>
          <w:tcPr>
            <w:tcW w:w="1896" w:type="dxa"/>
            <w:shd w:val="clear" w:color="auto" w:fill="C0C0C0"/>
            <w:vAlign w:val="center"/>
          </w:tcPr>
          <w:p w14:paraId="159C77A1" w14:textId="77777777" w:rsidR="00D72805" w:rsidRPr="00292111" w:rsidRDefault="00D72805" w:rsidP="006255BB">
            <w:pPr>
              <w:pStyle w:val="TableHeading"/>
              <w:jc w:val="center"/>
              <w:rPr>
                <w:rFonts w:cs="Arial"/>
                <w:sz w:val="20"/>
              </w:rPr>
            </w:pPr>
            <w:r w:rsidRPr="00292111">
              <w:rPr>
                <w:rFonts w:cs="Arial"/>
                <w:sz w:val="20"/>
              </w:rPr>
              <w:t>Fecha en que se requiere</w:t>
            </w:r>
          </w:p>
        </w:tc>
      </w:tr>
      <w:tr w:rsidR="00D72805" w:rsidRPr="00776B65" w14:paraId="06F36E49" w14:textId="77777777" w:rsidTr="006255BB">
        <w:tc>
          <w:tcPr>
            <w:tcW w:w="739" w:type="dxa"/>
            <w:vAlign w:val="center"/>
          </w:tcPr>
          <w:p w14:paraId="343FA3E7" w14:textId="77777777" w:rsidR="00D72805" w:rsidRPr="00776B65" w:rsidRDefault="00D72805" w:rsidP="006255BB">
            <w:pPr>
              <w:spacing w:before="60" w:after="60"/>
              <w:jc w:val="center"/>
              <w:rPr>
                <w:rFonts w:cs="Arial"/>
              </w:rPr>
            </w:pPr>
            <w:r>
              <w:rPr>
                <w:rFonts w:cs="Arial"/>
              </w:rPr>
              <w:t>0</w:t>
            </w:r>
            <w:r w:rsidRPr="00776B65">
              <w:rPr>
                <w:rFonts w:cs="Arial"/>
              </w:rPr>
              <w:t>1</w:t>
            </w:r>
          </w:p>
        </w:tc>
        <w:tc>
          <w:tcPr>
            <w:tcW w:w="4169" w:type="dxa"/>
            <w:vAlign w:val="center"/>
          </w:tcPr>
          <w:p w14:paraId="087FA578" w14:textId="77777777" w:rsidR="00D72805" w:rsidRPr="00EE2FFD" w:rsidRDefault="00D72805" w:rsidP="006255BB">
            <w:pPr>
              <w:spacing w:before="60" w:after="60"/>
              <w:rPr>
                <w:rFonts w:cs="Arial"/>
                <w:lang w:val="en-US"/>
              </w:rPr>
            </w:pPr>
            <w:r w:rsidRPr="00EE2FFD">
              <w:rPr>
                <w:rFonts w:cs="Arial"/>
                <w:lang w:val="en-US"/>
              </w:rPr>
              <w:t>PC Gama Alta (Best performance):</w:t>
            </w:r>
          </w:p>
          <w:p w14:paraId="23FBAA30" w14:textId="7B1A4F77" w:rsidR="00D72805" w:rsidRPr="00EE2FFD" w:rsidRDefault="00E7644F" w:rsidP="00D72805">
            <w:pPr>
              <w:pStyle w:val="Prrafodelista"/>
              <w:numPr>
                <w:ilvl w:val="0"/>
                <w:numId w:val="9"/>
              </w:numPr>
              <w:spacing w:before="60" w:after="60"/>
              <w:ind w:left="429" w:hanging="211"/>
              <w:contextualSpacing/>
              <w:rPr>
                <w:rFonts w:cs="Arial"/>
                <w:lang w:val="en-US"/>
              </w:rPr>
            </w:pPr>
            <w:r>
              <w:rPr>
                <w:rFonts w:cs="Arial"/>
                <w:lang w:val="en-US"/>
              </w:rPr>
              <w:t>Intel Core i7-4710HQ 2.50</w:t>
            </w:r>
            <w:r w:rsidR="00D72805" w:rsidRPr="00EE2FFD">
              <w:rPr>
                <w:rFonts w:cs="Arial"/>
                <w:lang w:val="en-US"/>
              </w:rPr>
              <w:t xml:space="preserve">Ghz – </w:t>
            </w:r>
            <w:r>
              <w:rPr>
                <w:rFonts w:cs="Arial"/>
                <w:lang w:val="en-US"/>
              </w:rPr>
              <w:t>(8CPus) ~ 2.5Ghz</w:t>
            </w:r>
          </w:p>
          <w:p w14:paraId="4A225C3F" w14:textId="77777777" w:rsidR="00D72805" w:rsidRPr="002E714D" w:rsidRDefault="00D72805" w:rsidP="00D72805">
            <w:pPr>
              <w:pStyle w:val="Prrafodelista"/>
              <w:numPr>
                <w:ilvl w:val="0"/>
                <w:numId w:val="9"/>
              </w:numPr>
              <w:spacing w:before="60" w:after="60"/>
              <w:ind w:left="429" w:hanging="211"/>
              <w:contextualSpacing/>
              <w:rPr>
                <w:rFonts w:cs="Arial"/>
                <w:lang w:val="en-US"/>
              </w:rPr>
            </w:pPr>
            <w:r w:rsidRPr="002E714D">
              <w:rPr>
                <w:rFonts w:cs="Arial"/>
                <w:lang w:val="en-US"/>
              </w:rPr>
              <w:t>2x8GB DDR3 1866Mhz Kingston HyperX</w:t>
            </w:r>
          </w:p>
          <w:p w14:paraId="2339B754" w14:textId="77777777" w:rsidR="00D72805" w:rsidRPr="002E714D" w:rsidRDefault="00D72805" w:rsidP="00D72805">
            <w:pPr>
              <w:pStyle w:val="Prrafodelista"/>
              <w:numPr>
                <w:ilvl w:val="0"/>
                <w:numId w:val="9"/>
              </w:numPr>
              <w:spacing w:before="60" w:after="60"/>
              <w:ind w:left="429" w:hanging="211"/>
              <w:contextualSpacing/>
              <w:rPr>
                <w:rFonts w:cs="Arial"/>
                <w:lang w:val="en-US"/>
              </w:rPr>
            </w:pPr>
            <w:r w:rsidRPr="002E714D">
              <w:rPr>
                <w:rFonts w:cs="Arial"/>
                <w:lang w:val="en-US"/>
              </w:rPr>
              <w:t>Western Digital Caviar Black 1TB</w:t>
            </w:r>
          </w:p>
          <w:p w14:paraId="0ABF9EEF" w14:textId="674C63BC" w:rsidR="00D72805" w:rsidRPr="00DD1ACB" w:rsidRDefault="00D72805" w:rsidP="00D72805">
            <w:pPr>
              <w:pStyle w:val="Prrafodelista"/>
              <w:numPr>
                <w:ilvl w:val="0"/>
                <w:numId w:val="9"/>
              </w:numPr>
              <w:spacing w:before="60" w:after="60"/>
              <w:ind w:left="429" w:hanging="211"/>
              <w:contextualSpacing/>
              <w:rPr>
                <w:rFonts w:cs="Arial"/>
              </w:rPr>
            </w:pPr>
          </w:p>
        </w:tc>
        <w:tc>
          <w:tcPr>
            <w:tcW w:w="1183" w:type="dxa"/>
            <w:vAlign w:val="center"/>
          </w:tcPr>
          <w:p w14:paraId="7440ED5F" w14:textId="77777777" w:rsidR="00D72805" w:rsidRPr="00776B65" w:rsidRDefault="00D72805" w:rsidP="006255BB">
            <w:pPr>
              <w:spacing w:before="60" w:after="60"/>
              <w:jc w:val="center"/>
              <w:rPr>
                <w:rFonts w:cs="Arial"/>
              </w:rPr>
            </w:pPr>
            <w:r>
              <w:rPr>
                <w:rFonts w:cs="Arial"/>
              </w:rPr>
              <w:t>3</w:t>
            </w:r>
          </w:p>
        </w:tc>
        <w:tc>
          <w:tcPr>
            <w:tcW w:w="1896" w:type="dxa"/>
            <w:vAlign w:val="center"/>
          </w:tcPr>
          <w:p w14:paraId="79DF4F55" w14:textId="68C7410B" w:rsidR="00D72805" w:rsidRPr="00776B65" w:rsidRDefault="005A6041" w:rsidP="006255BB">
            <w:pPr>
              <w:spacing w:before="60" w:after="60"/>
              <w:jc w:val="center"/>
              <w:rPr>
                <w:rFonts w:cs="Arial"/>
              </w:rPr>
            </w:pPr>
            <w:r>
              <w:rPr>
                <w:rFonts w:cs="Arial"/>
              </w:rPr>
              <w:t>15</w:t>
            </w:r>
            <w:r w:rsidRPr="00776B65">
              <w:rPr>
                <w:rFonts w:cs="Arial"/>
              </w:rPr>
              <w:t>/0</w:t>
            </w:r>
            <w:r>
              <w:rPr>
                <w:rFonts w:cs="Arial"/>
              </w:rPr>
              <w:t>5</w:t>
            </w:r>
            <w:r w:rsidRPr="00776B65">
              <w:rPr>
                <w:rFonts w:cs="Arial"/>
              </w:rPr>
              <w:t>/201</w:t>
            </w:r>
            <w:r>
              <w:rPr>
                <w:rFonts w:cs="Arial"/>
              </w:rPr>
              <w:t>6</w:t>
            </w:r>
          </w:p>
        </w:tc>
      </w:tr>
      <w:tr w:rsidR="00D72805" w:rsidRPr="00776B65" w14:paraId="5997F401" w14:textId="77777777" w:rsidTr="006255BB">
        <w:tc>
          <w:tcPr>
            <w:tcW w:w="739" w:type="dxa"/>
            <w:vAlign w:val="center"/>
          </w:tcPr>
          <w:p w14:paraId="43DAAA7B" w14:textId="77777777" w:rsidR="00D72805" w:rsidRPr="00776B65" w:rsidRDefault="00D72805" w:rsidP="006255BB">
            <w:pPr>
              <w:spacing w:before="60" w:after="60"/>
              <w:jc w:val="center"/>
              <w:rPr>
                <w:rFonts w:cs="Arial"/>
              </w:rPr>
            </w:pPr>
            <w:r>
              <w:rPr>
                <w:rFonts w:cs="Arial"/>
              </w:rPr>
              <w:t>02</w:t>
            </w:r>
          </w:p>
        </w:tc>
        <w:tc>
          <w:tcPr>
            <w:tcW w:w="4169" w:type="dxa"/>
            <w:vAlign w:val="center"/>
          </w:tcPr>
          <w:p w14:paraId="36CB00DC" w14:textId="77777777" w:rsidR="00D72805" w:rsidRPr="00EE2FFD" w:rsidRDefault="00D72805" w:rsidP="006255BB">
            <w:pPr>
              <w:spacing w:before="60" w:after="60"/>
              <w:rPr>
                <w:rFonts w:cs="Arial"/>
                <w:lang w:val="en-US"/>
              </w:rPr>
            </w:pPr>
            <w:r w:rsidRPr="00EE2FFD">
              <w:rPr>
                <w:rFonts w:cs="Arial"/>
                <w:lang w:val="en-US"/>
              </w:rPr>
              <w:t>PC Gama Media (Best performance):</w:t>
            </w:r>
          </w:p>
          <w:p w14:paraId="66F14151" w14:textId="65CE7C80" w:rsidR="00D72805" w:rsidRPr="00766649" w:rsidRDefault="00D72805" w:rsidP="00D72805">
            <w:pPr>
              <w:pStyle w:val="Prrafodelista"/>
              <w:numPr>
                <w:ilvl w:val="0"/>
                <w:numId w:val="10"/>
              </w:numPr>
              <w:spacing w:before="60" w:after="60"/>
              <w:ind w:left="429" w:hanging="283"/>
              <w:contextualSpacing/>
              <w:rPr>
                <w:rFonts w:cs="Arial"/>
                <w:lang w:val="en-US"/>
              </w:rPr>
            </w:pPr>
          </w:p>
        </w:tc>
        <w:tc>
          <w:tcPr>
            <w:tcW w:w="1183" w:type="dxa"/>
            <w:vAlign w:val="center"/>
          </w:tcPr>
          <w:p w14:paraId="5063A6C7" w14:textId="13849222" w:rsidR="00D72805" w:rsidRPr="00776B65" w:rsidRDefault="00D72805" w:rsidP="006255BB">
            <w:pPr>
              <w:spacing w:before="60" w:after="60"/>
              <w:jc w:val="center"/>
              <w:rPr>
                <w:rFonts w:cs="Arial"/>
              </w:rPr>
            </w:pPr>
          </w:p>
        </w:tc>
        <w:tc>
          <w:tcPr>
            <w:tcW w:w="1896" w:type="dxa"/>
            <w:vAlign w:val="center"/>
          </w:tcPr>
          <w:p w14:paraId="1A01FEC8" w14:textId="541A1694" w:rsidR="00D72805" w:rsidRPr="00776B65" w:rsidRDefault="00D72805" w:rsidP="00766649">
            <w:pPr>
              <w:spacing w:before="60" w:after="60"/>
              <w:jc w:val="center"/>
              <w:rPr>
                <w:rFonts w:cs="Arial"/>
              </w:rPr>
            </w:pPr>
          </w:p>
        </w:tc>
      </w:tr>
      <w:tr w:rsidR="00D72805" w:rsidRPr="00776B65" w14:paraId="00E6FA26" w14:textId="77777777" w:rsidTr="006255BB">
        <w:tc>
          <w:tcPr>
            <w:tcW w:w="739" w:type="dxa"/>
            <w:vAlign w:val="center"/>
          </w:tcPr>
          <w:p w14:paraId="3578B0CB" w14:textId="77777777" w:rsidR="00D72805" w:rsidRPr="00776B65" w:rsidRDefault="00D72805" w:rsidP="006255BB">
            <w:pPr>
              <w:spacing w:before="60" w:after="60"/>
              <w:jc w:val="center"/>
              <w:rPr>
                <w:rFonts w:cs="Arial"/>
              </w:rPr>
            </w:pPr>
            <w:r>
              <w:rPr>
                <w:rFonts w:cs="Arial"/>
              </w:rPr>
              <w:t>03</w:t>
            </w:r>
          </w:p>
        </w:tc>
        <w:tc>
          <w:tcPr>
            <w:tcW w:w="4169" w:type="dxa"/>
            <w:vAlign w:val="center"/>
          </w:tcPr>
          <w:p w14:paraId="72231AD5" w14:textId="79B28F9D" w:rsidR="00D72805" w:rsidRPr="00EE2FFD" w:rsidRDefault="00D72805" w:rsidP="006255BB">
            <w:pPr>
              <w:spacing w:before="60" w:after="60"/>
              <w:rPr>
                <w:rFonts w:cs="Arial"/>
                <w:lang w:val="en-US"/>
              </w:rPr>
            </w:pPr>
            <w:r>
              <w:rPr>
                <w:rFonts w:cs="Arial"/>
                <w:lang w:val="en-US"/>
              </w:rPr>
              <w:t xml:space="preserve">Laptop ASUS </w:t>
            </w:r>
            <w:r w:rsidR="00766649">
              <w:rPr>
                <w:rFonts w:cs="Arial"/>
                <w:lang w:val="en-US"/>
              </w:rPr>
              <w:t xml:space="preserve">G750JS </w:t>
            </w:r>
            <w:r w:rsidRPr="00EE2FFD">
              <w:rPr>
                <w:rFonts w:cs="Arial"/>
                <w:lang w:val="en-US"/>
              </w:rPr>
              <w:t>:</w:t>
            </w:r>
          </w:p>
          <w:p w14:paraId="47C95B55" w14:textId="7752388A" w:rsidR="00D72805" w:rsidRPr="00766649" w:rsidRDefault="00D72805" w:rsidP="00D72805">
            <w:pPr>
              <w:pStyle w:val="Prrafodelista"/>
              <w:numPr>
                <w:ilvl w:val="0"/>
                <w:numId w:val="10"/>
              </w:numPr>
              <w:spacing w:before="60" w:after="60"/>
              <w:ind w:left="429" w:hanging="283"/>
              <w:contextualSpacing/>
              <w:rPr>
                <w:rFonts w:cs="Arial"/>
                <w:lang w:val="en-US"/>
              </w:rPr>
            </w:pPr>
            <w:r w:rsidRPr="00766649">
              <w:rPr>
                <w:rFonts w:cs="Arial"/>
                <w:lang w:val="en-US"/>
              </w:rPr>
              <w:t>Intel Core i5-</w:t>
            </w:r>
            <w:r w:rsidR="00766649">
              <w:rPr>
                <w:rFonts w:cs="Arial"/>
                <w:lang w:val="en-US"/>
              </w:rPr>
              <w:t xml:space="preserve">4710HQ </w:t>
            </w:r>
            <w:r w:rsidRPr="00766649">
              <w:rPr>
                <w:rFonts w:cs="Arial"/>
                <w:lang w:val="en-US"/>
              </w:rPr>
              <w:t xml:space="preserve"> </w:t>
            </w:r>
            <w:r w:rsidR="00766649" w:rsidRPr="00766649">
              <w:rPr>
                <w:rFonts w:cs="Arial"/>
                <w:lang w:val="en-US"/>
              </w:rPr>
              <w:t>2.5Ghz - 4</w:t>
            </w:r>
            <w:r w:rsidRPr="00766649">
              <w:rPr>
                <w:rFonts w:cs="Arial"/>
                <w:lang w:val="en-US"/>
              </w:rPr>
              <w:t>M Cache</w:t>
            </w:r>
          </w:p>
          <w:p w14:paraId="12C1B2C2" w14:textId="68D64C45" w:rsidR="00D72805" w:rsidRPr="005700FA" w:rsidRDefault="00D72805" w:rsidP="00D72805">
            <w:pPr>
              <w:pStyle w:val="Prrafodelista"/>
              <w:numPr>
                <w:ilvl w:val="0"/>
                <w:numId w:val="10"/>
              </w:numPr>
              <w:spacing w:before="60" w:after="60"/>
              <w:ind w:left="429" w:hanging="283"/>
              <w:contextualSpacing/>
              <w:rPr>
                <w:rFonts w:cs="Arial"/>
                <w:lang w:val="en-US"/>
              </w:rPr>
            </w:pPr>
            <w:r w:rsidRPr="005700FA">
              <w:rPr>
                <w:rFonts w:cs="Arial"/>
                <w:lang w:val="en-US"/>
              </w:rPr>
              <w:t>1x</w:t>
            </w:r>
            <w:r w:rsidR="00766649">
              <w:rPr>
                <w:rFonts w:cs="Arial"/>
                <w:lang w:val="en-US"/>
              </w:rPr>
              <w:t>8</w:t>
            </w:r>
            <w:r w:rsidRPr="005700FA">
              <w:rPr>
                <w:rFonts w:cs="Arial"/>
                <w:lang w:val="en-US"/>
              </w:rPr>
              <w:t>GB DDR3 1</w:t>
            </w:r>
            <w:r w:rsidR="00766649">
              <w:rPr>
                <w:rFonts w:cs="Arial"/>
                <w:lang w:val="en-US"/>
              </w:rPr>
              <w:t>866</w:t>
            </w:r>
            <w:r w:rsidRPr="005700FA">
              <w:rPr>
                <w:rFonts w:cs="Arial"/>
                <w:lang w:val="en-US"/>
              </w:rPr>
              <w:t>Mhz</w:t>
            </w:r>
          </w:p>
          <w:p w14:paraId="2BF37F04" w14:textId="77777777" w:rsidR="00D72805" w:rsidRPr="005700FA" w:rsidRDefault="00D72805" w:rsidP="00D72805">
            <w:pPr>
              <w:pStyle w:val="Prrafodelista"/>
              <w:numPr>
                <w:ilvl w:val="0"/>
                <w:numId w:val="10"/>
              </w:numPr>
              <w:spacing w:before="60" w:after="60"/>
              <w:ind w:left="429" w:hanging="283"/>
              <w:contextualSpacing/>
              <w:rPr>
                <w:rFonts w:cs="Arial"/>
                <w:lang w:val="en-US"/>
              </w:rPr>
            </w:pPr>
            <w:r w:rsidRPr="005700FA">
              <w:rPr>
                <w:rFonts w:cs="Arial"/>
                <w:lang w:val="en-US"/>
              </w:rPr>
              <w:t xml:space="preserve">Western Digital Caviar Black </w:t>
            </w:r>
            <w:r>
              <w:rPr>
                <w:rFonts w:cs="Arial"/>
                <w:lang w:val="en-US"/>
              </w:rPr>
              <w:t>1TB</w:t>
            </w:r>
          </w:p>
          <w:p w14:paraId="375C7B52" w14:textId="6376C117" w:rsidR="00D72805" w:rsidRPr="005700FA" w:rsidRDefault="00D72805" w:rsidP="00766649">
            <w:pPr>
              <w:pStyle w:val="Prrafodelista"/>
              <w:numPr>
                <w:ilvl w:val="0"/>
                <w:numId w:val="10"/>
              </w:numPr>
              <w:spacing w:before="60" w:after="60"/>
              <w:ind w:left="429" w:hanging="283"/>
              <w:contextualSpacing/>
              <w:rPr>
                <w:rFonts w:cs="Arial"/>
                <w:lang w:val="en-US"/>
              </w:rPr>
            </w:pPr>
            <w:r w:rsidRPr="005700FA">
              <w:rPr>
                <w:rFonts w:cs="Arial"/>
                <w:lang w:val="en-US"/>
              </w:rPr>
              <w:t>NVidia GeForce GT</w:t>
            </w:r>
            <w:r w:rsidR="00766649">
              <w:rPr>
                <w:rFonts w:cs="Arial"/>
                <w:lang w:val="en-US"/>
              </w:rPr>
              <w:t>X 870M 3</w:t>
            </w:r>
            <w:r w:rsidRPr="005700FA">
              <w:rPr>
                <w:rFonts w:cs="Arial"/>
                <w:lang w:val="en-US"/>
              </w:rPr>
              <w:t>GB GDDR3</w:t>
            </w:r>
          </w:p>
        </w:tc>
        <w:tc>
          <w:tcPr>
            <w:tcW w:w="1183" w:type="dxa"/>
            <w:vAlign w:val="center"/>
          </w:tcPr>
          <w:p w14:paraId="71F3BB79" w14:textId="77777777" w:rsidR="00D72805" w:rsidRPr="005700FA" w:rsidRDefault="00D72805" w:rsidP="006255BB">
            <w:pPr>
              <w:spacing w:before="60" w:after="60"/>
              <w:jc w:val="center"/>
              <w:rPr>
                <w:rFonts w:cs="Arial"/>
                <w:lang w:val="en-US"/>
              </w:rPr>
            </w:pPr>
            <w:r w:rsidRPr="005700FA">
              <w:rPr>
                <w:rFonts w:cs="Arial"/>
                <w:lang w:val="en-US"/>
              </w:rPr>
              <w:t>1</w:t>
            </w:r>
          </w:p>
        </w:tc>
        <w:tc>
          <w:tcPr>
            <w:tcW w:w="1896" w:type="dxa"/>
            <w:vAlign w:val="center"/>
          </w:tcPr>
          <w:p w14:paraId="2E6C0420" w14:textId="59069C64" w:rsidR="00D72805" w:rsidRPr="00776B65" w:rsidRDefault="00766649" w:rsidP="006255BB">
            <w:pPr>
              <w:spacing w:before="60" w:after="60"/>
              <w:jc w:val="center"/>
              <w:rPr>
                <w:rFonts w:cs="Arial"/>
              </w:rPr>
            </w:pPr>
            <w:r>
              <w:rPr>
                <w:rFonts w:cs="Arial"/>
              </w:rPr>
              <w:t>15</w:t>
            </w:r>
            <w:r w:rsidR="005A6041" w:rsidRPr="00776B65">
              <w:rPr>
                <w:rFonts w:cs="Arial"/>
              </w:rPr>
              <w:t>/</w:t>
            </w:r>
            <w:r w:rsidR="00187FE3">
              <w:rPr>
                <w:rFonts w:cs="Arial"/>
              </w:rPr>
              <w:t>05</w:t>
            </w:r>
            <w:r w:rsidR="005A6041" w:rsidRPr="00776B65">
              <w:rPr>
                <w:rFonts w:cs="Arial"/>
              </w:rPr>
              <w:t>/201</w:t>
            </w:r>
            <w:r w:rsidR="005A6041">
              <w:rPr>
                <w:rFonts w:cs="Arial"/>
              </w:rPr>
              <w:t>6</w:t>
            </w:r>
          </w:p>
        </w:tc>
      </w:tr>
      <w:tr w:rsidR="00D72805" w:rsidRPr="00776B65" w14:paraId="2102D66D" w14:textId="77777777" w:rsidTr="006255BB">
        <w:tc>
          <w:tcPr>
            <w:tcW w:w="739" w:type="dxa"/>
            <w:vAlign w:val="center"/>
          </w:tcPr>
          <w:p w14:paraId="381731F6" w14:textId="77777777" w:rsidR="00D72805" w:rsidRPr="00776B65" w:rsidRDefault="00D72805" w:rsidP="006255BB">
            <w:pPr>
              <w:spacing w:before="60" w:after="60"/>
              <w:jc w:val="center"/>
              <w:rPr>
                <w:rFonts w:cs="Arial"/>
              </w:rPr>
            </w:pPr>
            <w:r>
              <w:rPr>
                <w:rFonts w:cs="Arial"/>
              </w:rPr>
              <w:t>04</w:t>
            </w:r>
          </w:p>
        </w:tc>
        <w:tc>
          <w:tcPr>
            <w:tcW w:w="4169" w:type="dxa"/>
            <w:vAlign w:val="center"/>
          </w:tcPr>
          <w:p w14:paraId="6CE48002" w14:textId="77777777" w:rsidR="00D72805" w:rsidRPr="00EE2FFD" w:rsidRDefault="00D72805" w:rsidP="006255BB">
            <w:pPr>
              <w:spacing w:before="60" w:after="60"/>
              <w:rPr>
                <w:rFonts w:cs="Arial"/>
                <w:lang w:val="en-US"/>
              </w:rPr>
            </w:pPr>
            <w:r w:rsidRPr="00EE2FFD">
              <w:rPr>
                <w:rFonts w:cs="Arial"/>
                <w:lang w:val="en-US"/>
              </w:rPr>
              <w:t>Monitor BenQ RL2455HM / TN / FullHD</w:t>
            </w:r>
          </w:p>
        </w:tc>
        <w:tc>
          <w:tcPr>
            <w:tcW w:w="1183" w:type="dxa"/>
            <w:vAlign w:val="center"/>
          </w:tcPr>
          <w:p w14:paraId="150FC9A3" w14:textId="77777777" w:rsidR="00D72805" w:rsidRPr="00776B65" w:rsidRDefault="00D72805" w:rsidP="006255BB">
            <w:pPr>
              <w:spacing w:before="60" w:after="60"/>
              <w:jc w:val="center"/>
              <w:rPr>
                <w:rFonts w:cs="Arial"/>
              </w:rPr>
            </w:pPr>
            <w:r>
              <w:rPr>
                <w:rFonts w:cs="Arial"/>
              </w:rPr>
              <w:t>3</w:t>
            </w:r>
          </w:p>
        </w:tc>
        <w:tc>
          <w:tcPr>
            <w:tcW w:w="1896" w:type="dxa"/>
            <w:vAlign w:val="center"/>
          </w:tcPr>
          <w:p w14:paraId="19B71DE7" w14:textId="6CC771E0" w:rsidR="00D72805" w:rsidRPr="00776B65" w:rsidRDefault="00187FE3" w:rsidP="006255BB">
            <w:pPr>
              <w:spacing w:before="60" w:after="60"/>
              <w:jc w:val="center"/>
              <w:rPr>
                <w:rFonts w:cs="Arial"/>
              </w:rPr>
            </w:pPr>
            <w:r>
              <w:rPr>
                <w:rFonts w:cs="Arial"/>
              </w:rPr>
              <w:t>30</w:t>
            </w:r>
            <w:r w:rsidR="005A6041" w:rsidRPr="00776B65">
              <w:rPr>
                <w:rFonts w:cs="Arial"/>
              </w:rPr>
              <w:t>/0</w:t>
            </w:r>
            <w:r w:rsidR="005A6041">
              <w:rPr>
                <w:rFonts w:cs="Arial"/>
              </w:rPr>
              <w:t>5</w:t>
            </w:r>
            <w:r w:rsidR="005A6041" w:rsidRPr="00776B65">
              <w:rPr>
                <w:rFonts w:cs="Arial"/>
              </w:rPr>
              <w:t>/201</w:t>
            </w:r>
            <w:r w:rsidR="005A6041">
              <w:rPr>
                <w:rFonts w:cs="Arial"/>
              </w:rPr>
              <w:t>6</w:t>
            </w:r>
          </w:p>
        </w:tc>
      </w:tr>
      <w:tr w:rsidR="00D72805" w:rsidRPr="00776B65" w14:paraId="1DDF5657" w14:textId="77777777" w:rsidTr="006255BB">
        <w:tc>
          <w:tcPr>
            <w:tcW w:w="739" w:type="dxa"/>
            <w:vAlign w:val="center"/>
          </w:tcPr>
          <w:p w14:paraId="04E8CD39" w14:textId="77777777" w:rsidR="00D72805" w:rsidRPr="00776B65" w:rsidRDefault="00D72805" w:rsidP="006255BB">
            <w:pPr>
              <w:spacing w:before="60" w:after="60"/>
              <w:jc w:val="center"/>
              <w:rPr>
                <w:rFonts w:cs="Arial"/>
              </w:rPr>
            </w:pPr>
            <w:r>
              <w:rPr>
                <w:rFonts w:cs="Arial"/>
              </w:rPr>
              <w:t>05</w:t>
            </w:r>
          </w:p>
        </w:tc>
        <w:tc>
          <w:tcPr>
            <w:tcW w:w="4169" w:type="dxa"/>
            <w:vAlign w:val="center"/>
          </w:tcPr>
          <w:p w14:paraId="7215AAF7" w14:textId="77777777" w:rsidR="00D72805" w:rsidRPr="00EE2FFD" w:rsidRDefault="00D72805" w:rsidP="006255BB">
            <w:pPr>
              <w:spacing w:before="60" w:after="60"/>
              <w:rPr>
                <w:rFonts w:cs="Arial"/>
                <w:lang w:val="en-US"/>
              </w:rPr>
            </w:pPr>
            <w:r w:rsidRPr="00EE2FFD">
              <w:rPr>
                <w:rFonts w:cs="Arial"/>
                <w:lang w:val="en-US"/>
              </w:rPr>
              <w:t>Monitor Samsung LED S20D300H / TN</w:t>
            </w:r>
          </w:p>
        </w:tc>
        <w:tc>
          <w:tcPr>
            <w:tcW w:w="1183" w:type="dxa"/>
            <w:vAlign w:val="center"/>
          </w:tcPr>
          <w:p w14:paraId="444CCCD4" w14:textId="77777777" w:rsidR="00D72805" w:rsidRPr="00776B65" w:rsidRDefault="00D72805" w:rsidP="006255BB">
            <w:pPr>
              <w:spacing w:before="60" w:after="60"/>
              <w:jc w:val="center"/>
              <w:rPr>
                <w:rFonts w:cs="Arial"/>
              </w:rPr>
            </w:pPr>
            <w:r>
              <w:rPr>
                <w:rFonts w:cs="Arial"/>
              </w:rPr>
              <w:t>4</w:t>
            </w:r>
          </w:p>
        </w:tc>
        <w:tc>
          <w:tcPr>
            <w:tcW w:w="1896" w:type="dxa"/>
            <w:vAlign w:val="center"/>
          </w:tcPr>
          <w:p w14:paraId="515AA7AC" w14:textId="7BDE3852" w:rsidR="00D72805" w:rsidRPr="00776B65" w:rsidRDefault="00187FE3" w:rsidP="006255BB">
            <w:pPr>
              <w:spacing w:before="60" w:after="60"/>
              <w:jc w:val="center"/>
              <w:rPr>
                <w:rFonts w:cs="Arial"/>
              </w:rPr>
            </w:pPr>
            <w:r>
              <w:rPr>
                <w:rFonts w:cs="Arial"/>
              </w:rPr>
              <w:t>30</w:t>
            </w:r>
            <w:r w:rsidR="005A6041" w:rsidRPr="00776B65">
              <w:rPr>
                <w:rFonts w:cs="Arial"/>
              </w:rPr>
              <w:t>/</w:t>
            </w:r>
            <w:r>
              <w:rPr>
                <w:rFonts w:cs="Arial"/>
              </w:rPr>
              <w:t>05</w:t>
            </w:r>
            <w:r w:rsidR="005A6041" w:rsidRPr="00776B65">
              <w:rPr>
                <w:rFonts w:cs="Arial"/>
              </w:rPr>
              <w:t>/201</w:t>
            </w:r>
            <w:r w:rsidR="005A6041">
              <w:rPr>
                <w:rFonts w:cs="Arial"/>
              </w:rPr>
              <w:t>6</w:t>
            </w:r>
          </w:p>
        </w:tc>
      </w:tr>
      <w:tr w:rsidR="00D72805" w:rsidRPr="00776B65" w14:paraId="58881017" w14:textId="77777777" w:rsidTr="006255BB">
        <w:tc>
          <w:tcPr>
            <w:tcW w:w="739" w:type="dxa"/>
            <w:vAlign w:val="center"/>
          </w:tcPr>
          <w:p w14:paraId="1C000DD1" w14:textId="77777777" w:rsidR="00D72805" w:rsidRPr="00776B65" w:rsidRDefault="00D72805" w:rsidP="006255BB">
            <w:pPr>
              <w:spacing w:before="60" w:after="60"/>
              <w:jc w:val="center"/>
              <w:rPr>
                <w:rFonts w:cs="Arial"/>
              </w:rPr>
            </w:pPr>
            <w:r>
              <w:rPr>
                <w:rFonts w:cs="Arial"/>
              </w:rPr>
              <w:t>06</w:t>
            </w:r>
          </w:p>
        </w:tc>
        <w:tc>
          <w:tcPr>
            <w:tcW w:w="4169" w:type="dxa"/>
            <w:vAlign w:val="center"/>
          </w:tcPr>
          <w:p w14:paraId="491EC5F8" w14:textId="77777777" w:rsidR="00D72805" w:rsidRPr="00776B65" w:rsidRDefault="00D72805" w:rsidP="006255BB">
            <w:pPr>
              <w:spacing w:before="60" w:after="60"/>
              <w:rPr>
                <w:rFonts w:cs="Arial"/>
              </w:rPr>
            </w:pPr>
            <w:r w:rsidRPr="00776B65">
              <w:rPr>
                <w:rFonts w:cs="Arial"/>
              </w:rPr>
              <w:t>Teclado CM Storm MS2K</w:t>
            </w:r>
          </w:p>
        </w:tc>
        <w:tc>
          <w:tcPr>
            <w:tcW w:w="1183" w:type="dxa"/>
            <w:vAlign w:val="center"/>
          </w:tcPr>
          <w:p w14:paraId="3C9D9A07" w14:textId="31575022" w:rsidR="00D72805" w:rsidRPr="00776B65" w:rsidRDefault="00187FE3" w:rsidP="006255BB">
            <w:pPr>
              <w:spacing w:before="60" w:after="60"/>
              <w:jc w:val="center"/>
              <w:rPr>
                <w:rFonts w:cs="Arial"/>
              </w:rPr>
            </w:pPr>
            <w:r>
              <w:rPr>
                <w:rFonts w:cs="Arial"/>
              </w:rPr>
              <w:t>6</w:t>
            </w:r>
          </w:p>
        </w:tc>
        <w:tc>
          <w:tcPr>
            <w:tcW w:w="1896" w:type="dxa"/>
            <w:vAlign w:val="center"/>
          </w:tcPr>
          <w:p w14:paraId="052ADDB5" w14:textId="106BCEB6" w:rsidR="00D72805" w:rsidRPr="00776B65" w:rsidRDefault="00187FE3" w:rsidP="006255BB">
            <w:pPr>
              <w:spacing w:before="60" w:after="60"/>
              <w:jc w:val="center"/>
              <w:rPr>
                <w:rFonts w:cs="Arial"/>
              </w:rPr>
            </w:pPr>
            <w:r>
              <w:rPr>
                <w:rFonts w:cs="Arial"/>
              </w:rPr>
              <w:t>23</w:t>
            </w:r>
            <w:r w:rsidR="005A6041" w:rsidRPr="00776B65">
              <w:rPr>
                <w:rFonts w:cs="Arial"/>
              </w:rPr>
              <w:t>/</w:t>
            </w:r>
            <w:r>
              <w:rPr>
                <w:rFonts w:cs="Arial"/>
              </w:rPr>
              <w:t>05</w:t>
            </w:r>
            <w:r w:rsidR="005A6041" w:rsidRPr="00776B65">
              <w:rPr>
                <w:rFonts w:cs="Arial"/>
              </w:rPr>
              <w:t>/201</w:t>
            </w:r>
            <w:r w:rsidR="005A6041">
              <w:rPr>
                <w:rFonts w:cs="Arial"/>
              </w:rPr>
              <w:t>6</w:t>
            </w:r>
          </w:p>
        </w:tc>
      </w:tr>
      <w:tr w:rsidR="00D72805" w:rsidRPr="00776B65" w14:paraId="10C37EAD" w14:textId="77777777" w:rsidTr="006255BB">
        <w:trPr>
          <w:trHeight w:val="64"/>
        </w:trPr>
        <w:tc>
          <w:tcPr>
            <w:tcW w:w="739" w:type="dxa"/>
            <w:vAlign w:val="center"/>
          </w:tcPr>
          <w:p w14:paraId="76DE2A0E" w14:textId="77777777" w:rsidR="00D72805" w:rsidRPr="00776B65" w:rsidRDefault="00D72805" w:rsidP="006255BB">
            <w:pPr>
              <w:spacing w:before="60" w:after="60"/>
              <w:jc w:val="center"/>
              <w:rPr>
                <w:rFonts w:cs="Arial"/>
              </w:rPr>
            </w:pPr>
            <w:r>
              <w:rPr>
                <w:rFonts w:cs="Arial"/>
              </w:rPr>
              <w:t>07</w:t>
            </w:r>
          </w:p>
        </w:tc>
        <w:tc>
          <w:tcPr>
            <w:tcW w:w="4169" w:type="dxa"/>
            <w:vAlign w:val="center"/>
          </w:tcPr>
          <w:p w14:paraId="440043E9" w14:textId="11360A32" w:rsidR="00D72805" w:rsidRPr="00776B65" w:rsidRDefault="00D72805" w:rsidP="00187FE3">
            <w:pPr>
              <w:spacing w:before="60" w:after="60"/>
              <w:rPr>
                <w:rFonts w:cs="Arial"/>
              </w:rPr>
            </w:pPr>
            <w:r w:rsidRPr="00776B65">
              <w:rPr>
                <w:rFonts w:cs="Arial"/>
              </w:rPr>
              <w:t xml:space="preserve">Mouse </w:t>
            </w:r>
            <w:r w:rsidR="00187FE3">
              <w:rPr>
                <w:rFonts w:cs="Arial"/>
              </w:rPr>
              <w:t>Genius GM-120014</w:t>
            </w:r>
          </w:p>
        </w:tc>
        <w:tc>
          <w:tcPr>
            <w:tcW w:w="1183" w:type="dxa"/>
            <w:vAlign w:val="center"/>
          </w:tcPr>
          <w:p w14:paraId="593A1FFA" w14:textId="53F7362E" w:rsidR="00D72805" w:rsidRPr="00776B65" w:rsidRDefault="00187FE3" w:rsidP="006255BB">
            <w:pPr>
              <w:spacing w:before="60" w:after="60"/>
              <w:jc w:val="center"/>
              <w:rPr>
                <w:rFonts w:cs="Arial"/>
              </w:rPr>
            </w:pPr>
            <w:r>
              <w:rPr>
                <w:rFonts w:cs="Arial"/>
              </w:rPr>
              <w:t>1</w:t>
            </w:r>
          </w:p>
        </w:tc>
        <w:tc>
          <w:tcPr>
            <w:tcW w:w="1896" w:type="dxa"/>
            <w:vAlign w:val="center"/>
          </w:tcPr>
          <w:p w14:paraId="25E9ADF6" w14:textId="7C06CD5D" w:rsidR="00D72805" w:rsidRPr="00776B65" w:rsidRDefault="005A6041" w:rsidP="006255BB">
            <w:pPr>
              <w:spacing w:before="60" w:after="60"/>
              <w:jc w:val="center"/>
              <w:rPr>
                <w:rFonts w:cs="Arial"/>
              </w:rPr>
            </w:pPr>
            <w:r>
              <w:rPr>
                <w:rFonts w:cs="Arial"/>
              </w:rPr>
              <w:t>13</w:t>
            </w:r>
            <w:r w:rsidRPr="00776B65">
              <w:rPr>
                <w:rFonts w:cs="Arial"/>
              </w:rPr>
              <w:t>/</w:t>
            </w:r>
            <w:r>
              <w:rPr>
                <w:rFonts w:cs="Arial"/>
              </w:rPr>
              <w:t>06</w:t>
            </w:r>
            <w:r w:rsidRPr="00776B65">
              <w:rPr>
                <w:rFonts w:cs="Arial"/>
              </w:rPr>
              <w:t>/201</w:t>
            </w:r>
            <w:r>
              <w:rPr>
                <w:rFonts w:cs="Arial"/>
              </w:rPr>
              <w:t>6</w:t>
            </w:r>
          </w:p>
        </w:tc>
      </w:tr>
    </w:tbl>
    <w:p w14:paraId="36DF7130" w14:textId="77777777" w:rsidR="00D72805" w:rsidRDefault="00D72805" w:rsidP="00D72805"/>
    <w:p w14:paraId="35061D13" w14:textId="77777777" w:rsidR="00D72805" w:rsidRPr="00AE068E" w:rsidRDefault="00D72805" w:rsidP="00D72805">
      <w:pPr>
        <w:pStyle w:val="Ttulo2"/>
        <w:keepNext/>
        <w:numPr>
          <w:ilvl w:val="1"/>
          <w:numId w:val="4"/>
        </w:numPr>
        <w:spacing w:before="120" w:after="120" w:line="240" w:lineRule="auto"/>
        <w:jc w:val="both"/>
      </w:pPr>
      <w:bookmarkStart w:id="93" w:name="_Toc135200671"/>
      <w:bookmarkStart w:id="94" w:name="_Toc187465810"/>
      <w:bookmarkStart w:id="95" w:name="_Toc430548005"/>
      <w:r>
        <w:t>REDES Y COMUNICACIONES</w:t>
      </w:r>
      <w:bookmarkEnd w:id="93"/>
      <w:bookmarkEnd w:id="94"/>
      <w:bookmarkEnd w:id="95"/>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0EA74CC0" w14:textId="77777777" w:rsidTr="006255BB">
        <w:tc>
          <w:tcPr>
            <w:tcW w:w="704" w:type="dxa"/>
            <w:shd w:val="clear" w:color="auto" w:fill="C0C0C0"/>
            <w:vAlign w:val="center"/>
          </w:tcPr>
          <w:p w14:paraId="46962530"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091D80A0"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4BDC39F7"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5AA88947"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5D2CE559" w14:textId="77777777" w:rsidTr="006255BB">
        <w:tc>
          <w:tcPr>
            <w:tcW w:w="704" w:type="dxa"/>
            <w:vAlign w:val="center"/>
          </w:tcPr>
          <w:p w14:paraId="43382111"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5B594F4F" w14:textId="7CA45A52" w:rsidR="00D72805" w:rsidRPr="00B561C0" w:rsidRDefault="00D72805" w:rsidP="006255BB">
            <w:pPr>
              <w:spacing w:before="60" w:after="60"/>
              <w:rPr>
                <w:rFonts w:cs="Arial"/>
              </w:rPr>
            </w:pPr>
            <w:r w:rsidRPr="00B561C0">
              <w:rPr>
                <w:rFonts w:cs="Arial"/>
              </w:rPr>
              <w:t xml:space="preserve">Cableado </w:t>
            </w:r>
            <w:r>
              <w:rPr>
                <w:rFonts w:cs="Arial"/>
              </w:rPr>
              <w:t xml:space="preserve">UTP CAT-6 </w:t>
            </w:r>
            <w:r w:rsidRPr="00B561C0">
              <w:rPr>
                <w:rFonts w:cs="Arial"/>
              </w:rPr>
              <w:t xml:space="preserve">para </w:t>
            </w:r>
            <w:r w:rsidR="00A2484B">
              <w:rPr>
                <w:rFonts w:cs="Arial"/>
              </w:rPr>
              <w:t>6</w:t>
            </w:r>
            <w:r w:rsidRPr="00B561C0">
              <w:rPr>
                <w:rFonts w:cs="Arial"/>
              </w:rPr>
              <w:t xml:space="preserve"> equipos</w:t>
            </w:r>
          </w:p>
        </w:tc>
        <w:tc>
          <w:tcPr>
            <w:tcW w:w="1134" w:type="dxa"/>
            <w:vAlign w:val="center"/>
          </w:tcPr>
          <w:p w14:paraId="0C446424" w14:textId="77777777" w:rsidR="00D72805" w:rsidRPr="00B561C0" w:rsidRDefault="00D72805" w:rsidP="006255BB">
            <w:pPr>
              <w:spacing w:before="60" w:after="60"/>
              <w:jc w:val="center"/>
              <w:rPr>
                <w:rFonts w:cs="Arial"/>
              </w:rPr>
            </w:pPr>
            <w:r w:rsidRPr="00B561C0">
              <w:rPr>
                <w:rFonts w:cs="Arial"/>
              </w:rPr>
              <w:t>s/n</w:t>
            </w:r>
          </w:p>
        </w:tc>
        <w:tc>
          <w:tcPr>
            <w:tcW w:w="1985" w:type="dxa"/>
            <w:vAlign w:val="center"/>
          </w:tcPr>
          <w:p w14:paraId="36C275C5" w14:textId="70BE5F5E" w:rsidR="00D72805" w:rsidRPr="00B561C0" w:rsidRDefault="00866353" w:rsidP="006255BB">
            <w:pPr>
              <w:spacing w:before="60" w:after="60"/>
              <w:jc w:val="center"/>
              <w:rPr>
                <w:rFonts w:cs="Arial"/>
              </w:rPr>
            </w:pPr>
            <w:r>
              <w:rPr>
                <w:rFonts w:cs="Arial"/>
              </w:rPr>
              <w:t>30</w:t>
            </w:r>
            <w:r w:rsidR="00670738" w:rsidRPr="00776B65">
              <w:rPr>
                <w:rFonts w:cs="Arial"/>
              </w:rPr>
              <w:t>/</w:t>
            </w:r>
            <w:r>
              <w:rPr>
                <w:rFonts w:cs="Arial"/>
              </w:rPr>
              <w:t>05</w:t>
            </w:r>
            <w:r w:rsidR="00670738" w:rsidRPr="00776B65">
              <w:rPr>
                <w:rFonts w:cs="Arial"/>
              </w:rPr>
              <w:t>/201</w:t>
            </w:r>
            <w:r w:rsidR="00670738">
              <w:rPr>
                <w:rFonts w:cs="Arial"/>
              </w:rPr>
              <w:t>6</w:t>
            </w:r>
          </w:p>
        </w:tc>
      </w:tr>
      <w:tr w:rsidR="00D72805" w:rsidRPr="00B561C0" w14:paraId="6CEAFC98" w14:textId="77777777" w:rsidTr="006255BB">
        <w:tc>
          <w:tcPr>
            <w:tcW w:w="704" w:type="dxa"/>
            <w:vAlign w:val="center"/>
          </w:tcPr>
          <w:p w14:paraId="1E677EEC" w14:textId="77777777" w:rsidR="00D72805" w:rsidRPr="00B561C0" w:rsidRDefault="00D72805" w:rsidP="006255BB">
            <w:pPr>
              <w:spacing w:before="60" w:after="60"/>
              <w:jc w:val="center"/>
              <w:rPr>
                <w:rFonts w:cs="Arial"/>
              </w:rPr>
            </w:pPr>
            <w:r>
              <w:rPr>
                <w:rFonts w:cs="Arial"/>
              </w:rPr>
              <w:t>0</w:t>
            </w:r>
            <w:r w:rsidRPr="00B561C0">
              <w:rPr>
                <w:rFonts w:cs="Arial"/>
              </w:rPr>
              <w:t>2</w:t>
            </w:r>
          </w:p>
        </w:tc>
        <w:tc>
          <w:tcPr>
            <w:tcW w:w="4257" w:type="dxa"/>
            <w:vAlign w:val="center"/>
          </w:tcPr>
          <w:p w14:paraId="037CD351" w14:textId="77777777" w:rsidR="00D72805" w:rsidRDefault="00D72805" w:rsidP="006255BB">
            <w:pPr>
              <w:spacing w:before="60" w:after="60"/>
              <w:rPr>
                <w:rFonts w:cs="Arial"/>
              </w:rPr>
            </w:pPr>
            <w:r w:rsidRPr="00B561C0">
              <w:rPr>
                <w:rFonts w:cs="Arial"/>
              </w:rPr>
              <w:t>Línea Dedicada</w:t>
            </w:r>
            <w:r>
              <w:rPr>
                <w:rFonts w:cs="Arial"/>
              </w:rPr>
              <w:t xml:space="preserve"> 20Mbps 1:1 Fibra Óptica</w:t>
            </w:r>
          </w:p>
          <w:p w14:paraId="66C38B03" w14:textId="77777777" w:rsidR="00D72805" w:rsidRPr="00B561C0" w:rsidRDefault="00D72805" w:rsidP="006255BB">
            <w:pPr>
              <w:spacing w:before="60" w:after="60"/>
              <w:rPr>
                <w:rFonts w:cs="Arial"/>
              </w:rPr>
            </w:pPr>
            <w:r>
              <w:rPr>
                <w:rFonts w:cs="Arial"/>
              </w:rPr>
              <w:t>ISP: Optical Networks</w:t>
            </w:r>
          </w:p>
        </w:tc>
        <w:tc>
          <w:tcPr>
            <w:tcW w:w="1134" w:type="dxa"/>
            <w:vAlign w:val="center"/>
          </w:tcPr>
          <w:p w14:paraId="76B8E1F4" w14:textId="77777777" w:rsidR="00D72805" w:rsidRPr="00B561C0" w:rsidRDefault="00D72805" w:rsidP="006255BB">
            <w:pPr>
              <w:spacing w:before="60" w:after="60"/>
              <w:jc w:val="center"/>
              <w:rPr>
                <w:rFonts w:cs="Arial"/>
              </w:rPr>
            </w:pPr>
            <w:r w:rsidRPr="00B561C0">
              <w:rPr>
                <w:rFonts w:cs="Arial"/>
              </w:rPr>
              <w:t>1</w:t>
            </w:r>
          </w:p>
        </w:tc>
        <w:tc>
          <w:tcPr>
            <w:tcW w:w="1985" w:type="dxa"/>
            <w:vAlign w:val="center"/>
          </w:tcPr>
          <w:p w14:paraId="2DC1551D" w14:textId="3F94E574" w:rsidR="00D72805" w:rsidRPr="00B561C0" w:rsidRDefault="00866353" w:rsidP="006255BB">
            <w:pPr>
              <w:spacing w:before="60" w:after="60"/>
              <w:jc w:val="center"/>
              <w:rPr>
                <w:rFonts w:cs="Arial"/>
              </w:rPr>
            </w:pPr>
            <w:r>
              <w:rPr>
                <w:rFonts w:cs="Arial"/>
              </w:rPr>
              <w:t>30/</w:t>
            </w:r>
            <w:r w:rsidR="00670738">
              <w:rPr>
                <w:rFonts w:cs="Arial"/>
              </w:rPr>
              <w:t>06</w:t>
            </w:r>
            <w:r w:rsidR="00670738" w:rsidRPr="00776B65">
              <w:rPr>
                <w:rFonts w:cs="Arial"/>
              </w:rPr>
              <w:t>/201</w:t>
            </w:r>
            <w:r w:rsidR="00670738">
              <w:rPr>
                <w:rFonts w:cs="Arial"/>
              </w:rPr>
              <w:t>6</w:t>
            </w:r>
          </w:p>
        </w:tc>
      </w:tr>
      <w:tr w:rsidR="00D72805" w:rsidRPr="00B561C0" w14:paraId="6DA091BA" w14:textId="77777777" w:rsidTr="006255BB">
        <w:tc>
          <w:tcPr>
            <w:tcW w:w="704" w:type="dxa"/>
            <w:vAlign w:val="center"/>
          </w:tcPr>
          <w:p w14:paraId="0DE942DE" w14:textId="77777777" w:rsidR="00D72805" w:rsidRDefault="00D72805" w:rsidP="006255BB">
            <w:pPr>
              <w:spacing w:before="60" w:after="60"/>
              <w:jc w:val="center"/>
              <w:rPr>
                <w:rFonts w:cs="Arial"/>
              </w:rPr>
            </w:pPr>
            <w:r>
              <w:rPr>
                <w:rFonts w:cs="Arial"/>
              </w:rPr>
              <w:t>03</w:t>
            </w:r>
          </w:p>
        </w:tc>
        <w:tc>
          <w:tcPr>
            <w:tcW w:w="4257" w:type="dxa"/>
            <w:vAlign w:val="center"/>
          </w:tcPr>
          <w:p w14:paraId="48B6E4A3" w14:textId="77777777" w:rsidR="00D72805" w:rsidRPr="00B561C0" w:rsidRDefault="00D72805" w:rsidP="006255BB">
            <w:pPr>
              <w:spacing w:before="60" w:after="60"/>
              <w:rPr>
                <w:rFonts w:cs="Arial"/>
              </w:rPr>
            </w:pPr>
            <w:r w:rsidRPr="00B561C0">
              <w:rPr>
                <w:rFonts w:cs="Arial"/>
              </w:rPr>
              <w:t>Cisco Swicht Catalyst 2950 12 Puertos 10/100</w:t>
            </w:r>
            <w:r>
              <w:rPr>
                <w:rFonts w:cs="Arial"/>
              </w:rPr>
              <w:t>/1000</w:t>
            </w:r>
            <w:r w:rsidRPr="00B561C0">
              <w:rPr>
                <w:rFonts w:cs="Arial"/>
              </w:rPr>
              <w:t xml:space="preserve"> C</w:t>
            </w:r>
            <w:r>
              <w:rPr>
                <w:rFonts w:cs="Arial"/>
              </w:rPr>
              <w:t>CNA</w:t>
            </w:r>
            <w:r w:rsidRPr="00B561C0">
              <w:rPr>
                <w:rFonts w:cs="Arial"/>
              </w:rPr>
              <w:t xml:space="preserve"> C</w:t>
            </w:r>
            <w:r>
              <w:rPr>
                <w:rFonts w:cs="Arial"/>
              </w:rPr>
              <w:t>CNP</w:t>
            </w:r>
            <w:r w:rsidRPr="00B561C0">
              <w:rPr>
                <w:rFonts w:cs="Arial"/>
              </w:rPr>
              <w:t xml:space="preserve"> Wisp</w:t>
            </w:r>
          </w:p>
        </w:tc>
        <w:tc>
          <w:tcPr>
            <w:tcW w:w="1134" w:type="dxa"/>
            <w:vAlign w:val="center"/>
          </w:tcPr>
          <w:p w14:paraId="2B6E1E94" w14:textId="77777777" w:rsidR="00D72805" w:rsidRPr="00B561C0" w:rsidRDefault="00D72805" w:rsidP="006255BB">
            <w:pPr>
              <w:spacing w:before="60" w:after="60"/>
              <w:jc w:val="center"/>
              <w:rPr>
                <w:rFonts w:cs="Arial"/>
              </w:rPr>
            </w:pPr>
            <w:r>
              <w:rPr>
                <w:rFonts w:cs="Arial"/>
              </w:rPr>
              <w:t>1</w:t>
            </w:r>
          </w:p>
        </w:tc>
        <w:tc>
          <w:tcPr>
            <w:tcW w:w="1985" w:type="dxa"/>
            <w:vAlign w:val="center"/>
          </w:tcPr>
          <w:p w14:paraId="3A97D3AE" w14:textId="129BF498" w:rsidR="00D72805" w:rsidRPr="00B561C0" w:rsidRDefault="00866353" w:rsidP="006255BB">
            <w:pPr>
              <w:spacing w:before="60" w:after="60"/>
              <w:jc w:val="center"/>
              <w:rPr>
                <w:rFonts w:cs="Arial"/>
              </w:rPr>
            </w:pPr>
            <w:r>
              <w:rPr>
                <w:rFonts w:cs="Arial"/>
              </w:rPr>
              <w:t>1</w:t>
            </w:r>
            <w:r w:rsidR="00670738" w:rsidRPr="00776B65">
              <w:rPr>
                <w:rFonts w:cs="Arial"/>
              </w:rPr>
              <w:t>/</w:t>
            </w:r>
            <w:r w:rsidR="00670738">
              <w:rPr>
                <w:rFonts w:cs="Arial"/>
              </w:rPr>
              <w:t>06</w:t>
            </w:r>
            <w:r w:rsidR="00670738" w:rsidRPr="00776B65">
              <w:rPr>
                <w:rFonts w:cs="Arial"/>
              </w:rPr>
              <w:t>/201</w:t>
            </w:r>
            <w:r w:rsidR="00670738">
              <w:rPr>
                <w:rFonts w:cs="Arial"/>
              </w:rPr>
              <w:t>6</w:t>
            </w:r>
          </w:p>
        </w:tc>
      </w:tr>
    </w:tbl>
    <w:p w14:paraId="44036C67" w14:textId="77777777" w:rsidR="00D72805" w:rsidRDefault="00D72805" w:rsidP="00D72805">
      <w:pPr>
        <w:ind w:left="2880"/>
        <w:rPr>
          <w:color w:val="0000FF"/>
        </w:rPr>
      </w:pPr>
    </w:p>
    <w:p w14:paraId="61C45B8E" w14:textId="77777777" w:rsidR="00E06344" w:rsidRDefault="00E06344" w:rsidP="00D72805">
      <w:pPr>
        <w:ind w:left="2880"/>
        <w:rPr>
          <w:color w:val="0000FF"/>
        </w:rPr>
      </w:pPr>
    </w:p>
    <w:p w14:paraId="44F93B70" w14:textId="77777777" w:rsidR="00E06344" w:rsidRDefault="00E06344" w:rsidP="00D72805">
      <w:pPr>
        <w:ind w:left="2880"/>
        <w:rPr>
          <w:color w:val="0000FF"/>
        </w:rPr>
      </w:pPr>
    </w:p>
    <w:p w14:paraId="286A2443" w14:textId="77777777" w:rsidR="00E06344" w:rsidRDefault="00E06344" w:rsidP="00D72805">
      <w:pPr>
        <w:ind w:left="2880"/>
        <w:rPr>
          <w:color w:val="0000FF"/>
        </w:rPr>
      </w:pPr>
    </w:p>
    <w:p w14:paraId="5262918B" w14:textId="77777777" w:rsidR="00D72805" w:rsidRDefault="00D72805" w:rsidP="00D72805">
      <w:pPr>
        <w:pStyle w:val="Ttulo2"/>
        <w:keepNext/>
        <w:numPr>
          <w:ilvl w:val="1"/>
          <w:numId w:val="4"/>
        </w:numPr>
        <w:spacing w:before="120" w:after="120" w:line="240" w:lineRule="auto"/>
        <w:jc w:val="both"/>
      </w:pPr>
      <w:bookmarkStart w:id="96" w:name="_Toc135200672"/>
      <w:bookmarkStart w:id="97" w:name="_Toc187465811"/>
      <w:bookmarkStart w:id="98" w:name="_Toc430548006"/>
      <w:r>
        <w:t>SOFTWARE</w:t>
      </w:r>
      <w:bookmarkEnd w:id="96"/>
      <w:bookmarkEnd w:id="97"/>
      <w:bookmarkEnd w:id="98"/>
    </w:p>
    <w:tbl>
      <w:tblPr>
        <w:tblpPr w:leftFromText="141" w:rightFromText="141" w:vertAnchor="text" w:horzAnchor="page" w:tblpX="2223" w:tblpY="138"/>
        <w:tblW w:w="8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4"/>
        <w:gridCol w:w="4257"/>
        <w:gridCol w:w="1134"/>
        <w:gridCol w:w="1985"/>
      </w:tblGrid>
      <w:tr w:rsidR="00D72805" w:rsidRPr="00FF50E5" w14:paraId="32CCA7D7" w14:textId="77777777" w:rsidTr="006255BB">
        <w:tc>
          <w:tcPr>
            <w:tcW w:w="704" w:type="dxa"/>
            <w:shd w:val="clear" w:color="auto" w:fill="C0C0C0"/>
            <w:vAlign w:val="center"/>
          </w:tcPr>
          <w:p w14:paraId="2A767171" w14:textId="77777777" w:rsidR="00D72805" w:rsidRPr="00FF50E5" w:rsidRDefault="00D72805" w:rsidP="006255BB">
            <w:pPr>
              <w:pStyle w:val="TableHeading"/>
              <w:jc w:val="center"/>
              <w:rPr>
                <w:rFonts w:cs="Arial"/>
                <w:sz w:val="20"/>
              </w:rPr>
            </w:pPr>
            <w:r w:rsidRPr="00FF50E5">
              <w:rPr>
                <w:rFonts w:cs="Arial"/>
                <w:sz w:val="20"/>
              </w:rPr>
              <w:t>Ítem</w:t>
            </w:r>
          </w:p>
        </w:tc>
        <w:tc>
          <w:tcPr>
            <w:tcW w:w="4257" w:type="dxa"/>
            <w:shd w:val="clear" w:color="auto" w:fill="C0C0C0"/>
            <w:vAlign w:val="center"/>
          </w:tcPr>
          <w:p w14:paraId="1CEABDC4" w14:textId="77777777" w:rsidR="00D72805" w:rsidRPr="00FF50E5" w:rsidRDefault="00D72805" w:rsidP="006255BB">
            <w:pPr>
              <w:pStyle w:val="TableHeading"/>
              <w:jc w:val="center"/>
              <w:rPr>
                <w:rFonts w:cs="Arial"/>
                <w:sz w:val="20"/>
              </w:rPr>
            </w:pPr>
            <w:r w:rsidRPr="00FF50E5">
              <w:rPr>
                <w:rFonts w:cs="Arial"/>
                <w:sz w:val="20"/>
              </w:rPr>
              <w:t>Descripción</w:t>
            </w:r>
          </w:p>
        </w:tc>
        <w:tc>
          <w:tcPr>
            <w:tcW w:w="1134" w:type="dxa"/>
            <w:shd w:val="clear" w:color="auto" w:fill="C0C0C0"/>
            <w:vAlign w:val="center"/>
          </w:tcPr>
          <w:p w14:paraId="747EC724" w14:textId="77777777" w:rsidR="00D72805" w:rsidRPr="00FF50E5" w:rsidRDefault="00D72805" w:rsidP="006255BB">
            <w:pPr>
              <w:pStyle w:val="TableHeading"/>
              <w:jc w:val="center"/>
              <w:rPr>
                <w:rFonts w:cs="Arial"/>
                <w:sz w:val="20"/>
              </w:rPr>
            </w:pPr>
            <w:r w:rsidRPr="00FF50E5">
              <w:rPr>
                <w:rFonts w:cs="Arial"/>
                <w:sz w:val="20"/>
              </w:rPr>
              <w:t>Cantidad</w:t>
            </w:r>
          </w:p>
        </w:tc>
        <w:tc>
          <w:tcPr>
            <w:tcW w:w="1985" w:type="dxa"/>
            <w:shd w:val="clear" w:color="auto" w:fill="C0C0C0"/>
            <w:vAlign w:val="center"/>
          </w:tcPr>
          <w:p w14:paraId="3EAAA019" w14:textId="77777777" w:rsidR="00D72805" w:rsidRPr="00FF50E5" w:rsidRDefault="00D72805" w:rsidP="006255BB">
            <w:pPr>
              <w:pStyle w:val="TableHeading"/>
              <w:jc w:val="center"/>
              <w:rPr>
                <w:rFonts w:cs="Arial"/>
                <w:sz w:val="20"/>
              </w:rPr>
            </w:pPr>
            <w:r w:rsidRPr="00FF50E5">
              <w:rPr>
                <w:rFonts w:cs="Arial"/>
                <w:sz w:val="20"/>
              </w:rPr>
              <w:t>Fecha en que se requiere</w:t>
            </w:r>
          </w:p>
        </w:tc>
      </w:tr>
      <w:tr w:rsidR="00D72805" w:rsidRPr="00B561C0" w14:paraId="4C4B4AB6" w14:textId="77777777" w:rsidTr="00E06344">
        <w:trPr>
          <w:trHeight w:val="517"/>
        </w:trPr>
        <w:tc>
          <w:tcPr>
            <w:tcW w:w="704" w:type="dxa"/>
            <w:vAlign w:val="center"/>
          </w:tcPr>
          <w:p w14:paraId="704FA4E4" w14:textId="77777777" w:rsidR="00D72805" w:rsidRPr="00B561C0" w:rsidRDefault="00D72805" w:rsidP="006255BB">
            <w:pPr>
              <w:spacing w:before="60" w:after="60"/>
              <w:jc w:val="center"/>
              <w:rPr>
                <w:rFonts w:cs="Arial"/>
              </w:rPr>
            </w:pPr>
            <w:r>
              <w:rPr>
                <w:rFonts w:cs="Arial"/>
              </w:rPr>
              <w:t>0</w:t>
            </w:r>
            <w:r w:rsidRPr="00B561C0">
              <w:rPr>
                <w:rFonts w:cs="Arial"/>
              </w:rPr>
              <w:t>1</w:t>
            </w:r>
          </w:p>
        </w:tc>
        <w:tc>
          <w:tcPr>
            <w:tcW w:w="4257" w:type="dxa"/>
            <w:vAlign w:val="center"/>
          </w:tcPr>
          <w:p w14:paraId="3A75AB1A" w14:textId="77777777" w:rsidR="00D72805" w:rsidRPr="00B561C0" w:rsidRDefault="00D72805" w:rsidP="006255BB">
            <w:pPr>
              <w:spacing w:before="60" w:after="60"/>
              <w:rPr>
                <w:rFonts w:cs="Arial"/>
              </w:rPr>
            </w:pPr>
            <w:r>
              <w:rPr>
                <w:rFonts w:cs="Arial"/>
              </w:rPr>
              <w:t>Microsoft Office 365 Empresa Essentials</w:t>
            </w:r>
          </w:p>
        </w:tc>
        <w:tc>
          <w:tcPr>
            <w:tcW w:w="1134" w:type="dxa"/>
            <w:vAlign w:val="center"/>
          </w:tcPr>
          <w:p w14:paraId="4F31CA0E" w14:textId="6BF87711" w:rsidR="00D72805" w:rsidRPr="00B561C0" w:rsidRDefault="00D44E00" w:rsidP="006255BB">
            <w:pPr>
              <w:spacing w:before="60" w:after="60"/>
              <w:jc w:val="center"/>
              <w:rPr>
                <w:rFonts w:cs="Arial"/>
              </w:rPr>
            </w:pPr>
            <w:r>
              <w:rPr>
                <w:rFonts w:cs="Arial"/>
              </w:rPr>
              <w:t>4</w:t>
            </w:r>
          </w:p>
        </w:tc>
        <w:tc>
          <w:tcPr>
            <w:tcW w:w="1985" w:type="dxa"/>
            <w:vAlign w:val="center"/>
          </w:tcPr>
          <w:p w14:paraId="44214B1C" w14:textId="759CC075" w:rsidR="00D72805" w:rsidRPr="00B561C0" w:rsidRDefault="00D44E00" w:rsidP="006255BB">
            <w:pPr>
              <w:spacing w:before="60" w:after="60"/>
              <w:jc w:val="center"/>
              <w:rPr>
                <w:rFonts w:cs="Arial"/>
              </w:rPr>
            </w:pPr>
            <w:r>
              <w:rPr>
                <w:rFonts w:cs="Arial"/>
              </w:rPr>
              <w:t>15</w:t>
            </w:r>
            <w:r w:rsidR="00670738" w:rsidRPr="00776B65">
              <w:rPr>
                <w:rFonts w:cs="Arial"/>
              </w:rPr>
              <w:t>/</w:t>
            </w:r>
            <w:r>
              <w:rPr>
                <w:rFonts w:cs="Arial"/>
              </w:rPr>
              <w:t>05</w:t>
            </w:r>
            <w:r w:rsidR="00670738" w:rsidRPr="00776B65">
              <w:rPr>
                <w:rFonts w:cs="Arial"/>
              </w:rPr>
              <w:t>/201</w:t>
            </w:r>
            <w:r w:rsidR="00670738">
              <w:rPr>
                <w:rFonts w:cs="Arial"/>
              </w:rPr>
              <w:t>6</w:t>
            </w:r>
          </w:p>
        </w:tc>
      </w:tr>
      <w:tr w:rsidR="00D72805" w:rsidRPr="00B561C0" w14:paraId="55DDF90C" w14:textId="77777777" w:rsidTr="006255BB">
        <w:tc>
          <w:tcPr>
            <w:tcW w:w="704" w:type="dxa"/>
            <w:vAlign w:val="center"/>
          </w:tcPr>
          <w:p w14:paraId="7F7E0447" w14:textId="77777777" w:rsidR="00D72805" w:rsidRDefault="00D72805" w:rsidP="006255BB">
            <w:pPr>
              <w:spacing w:before="60" w:after="60"/>
              <w:jc w:val="center"/>
              <w:rPr>
                <w:rFonts w:cs="Arial"/>
              </w:rPr>
            </w:pPr>
            <w:r>
              <w:rPr>
                <w:rFonts w:cs="Arial"/>
              </w:rPr>
              <w:t>02</w:t>
            </w:r>
          </w:p>
        </w:tc>
        <w:tc>
          <w:tcPr>
            <w:tcW w:w="4257" w:type="dxa"/>
            <w:vAlign w:val="center"/>
          </w:tcPr>
          <w:p w14:paraId="207701AB" w14:textId="77777777" w:rsidR="00D72805" w:rsidRDefault="00D72805" w:rsidP="006255BB">
            <w:pPr>
              <w:spacing w:before="60" w:after="60"/>
              <w:rPr>
                <w:rFonts w:cs="Arial"/>
              </w:rPr>
            </w:pPr>
            <w:r>
              <w:rPr>
                <w:rFonts w:cs="Arial"/>
              </w:rPr>
              <w:t>Windows 7 Professional Edition</w:t>
            </w:r>
          </w:p>
        </w:tc>
        <w:tc>
          <w:tcPr>
            <w:tcW w:w="1134" w:type="dxa"/>
            <w:vAlign w:val="center"/>
          </w:tcPr>
          <w:p w14:paraId="1087C9ED" w14:textId="69A52E29" w:rsidR="00D72805" w:rsidRDefault="00D44E00" w:rsidP="006255BB">
            <w:pPr>
              <w:spacing w:before="60" w:after="60"/>
              <w:jc w:val="center"/>
              <w:rPr>
                <w:rFonts w:cs="Arial"/>
              </w:rPr>
            </w:pPr>
            <w:r>
              <w:rPr>
                <w:rFonts w:cs="Arial"/>
              </w:rPr>
              <w:t>6</w:t>
            </w:r>
          </w:p>
        </w:tc>
        <w:tc>
          <w:tcPr>
            <w:tcW w:w="1985" w:type="dxa"/>
            <w:vAlign w:val="center"/>
          </w:tcPr>
          <w:p w14:paraId="445A438B" w14:textId="4DCF391F" w:rsidR="00D72805" w:rsidRPr="00776B65" w:rsidRDefault="00D44E00" w:rsidP="006255BB">
            <w:pPr>
              <w:spacing w:before="60" w:after="60"/>
              <w:jc w:val="center"/>
              <w:rPr>
                <w:rFonts w:cs="Arial"/>
              </w:rPr>
            </w:pPr>
            <w:r>
              <w:rPr>
                <w:rFonts w:cs="Arial"/>
              </w:rPr>
              <w:t>15</w:t>
            </w:r>
            <w:r w:rsidR="00670738" w:rsidRPr="00776B65">
              <w:rPr>
                <w:rFonts w:cs="Arial"/>
              </w:rPr>
              <w:t>/</w:t>
            </w:r>
            <w:r>
              <w:rPr>
                <w:rFonts w:cs="Arial"/>
              </w:rPr>
              <w:t>05</w:t>
            </w:r>
            <w:r w:rsidR="00670738" w:rsidRPr="00776B65">
              <w:rPr>
                <w:rFonts w:cs="Arial"/>
              </w:rPr>
              <w:t>/201</w:t>
            </w:r>
            <w:r w:rsidR="00670738">
              <w:rPr>
                <w:rFonts w:cs="Arial"/>
              </w:rPr>
              <w:t>6</w:t>
            </w:r>
          </w:p>
        </w:tc>
      </w:tr>
      <w:tr w:rsidR="00D72805" w:rsidRPr="00B561C0" w14:paraId="7CC330F6" w14:textId="77777777" w:rsidTr="006255BB">
        <w:tc>
          <w:tcPr>
            <w:tcW w:w="704" w:type="dxa"/>
            <w:vAlign w:val="center"/>
          </w:tcPr>
          <w:p w14:paraId="3FA81B20" w14:textId="77777777" w:rsidR="00D72805" w:rsidRPr="00B561C0" w:rsidRDefault="00D72805" w:rsidP="006255BB">
            <w:pPr>
              <w:spacing w:before="60" w:after="60"/>
              <w:jc w:val="center"/>
              <w:rPr>
                <w:rFonts w:cs="Arial"/>
              </w:rPr>
            </w:pPr>
            <w:r>
              <w:rPr>
                <w:rFonts w:cs="Arial"/>
              </w:rPr>
              <w:t>03</w:t>
            </w:r>
          </w:p>
        </w:tc>
        <w:tc>
          <w:tcPr>
            <w:tcW w:w="4257" w:type="dxa"/>
            <w:vAlign w:val="center"/>
          </w:tcPr>
          <w:p w14:paraId="2F256554" w14:textId="01A3DD53" w:rsidR="00D72805" w:rsidRPr="00D44E00" w:rsidRDefault="00D44E00" w:rsidP="00D44E00">
            <w:pPr>
              <w:spacing w:before="60" w:after="60"/>
              <w:rPr>
                <w:rFonts w:cs="Arial"/>
                <w:lang w:val="en-US"/>
              </w:rPr>
            </w:pPr>
            <w:r w:rsidRPr="00D44E00">
              <w:rPr>
                <w:rFonts w:cs="Arial"/>
                <w:lang w:val="en-US"/>
              </w:rPr>
              <w:t xml:space="preserve">Eclipse </w:t>
            </w:r>
            <w:r>
              <w:rPr>
                <w:rFonts w:cs="Arial"/>
                <w:lang w:val="en-US"/>
              </w:rPr>
              <w:t>IDE</w:t>
            </w:r>
          </w:p>
        </w:tc>
        <w:tc>
          <w:tcPr>
            <w:tcW w:w="1134" w:type="dxa"/>
            <w:vAlign w:val="center"/>
          </w:tcPr>
          <w:p w14:paraId="48AD2507" w14:textId="56504FD6" w:rsidR="00D72805" w:rsidRPr="00B561C0" w:rsidRDefault="00D44E00" w:rsidP="006255BB">
            <w:pPr>
              <w:spacing w:before="60" w:after="60"/>
              <w:jc w:val="center"/>
              <w:rPr>
                <w:rFonts w:cs="Arial"/>
              </w:rPr>
            </w:pPr>
            <w:r>
              <w:rPr>
                <w:rFonts w:cs="Arial"/>
              </w:rPr>
              <w:t>3</w:t>
            </w:r>
          </w:p>
        </w:tc>
        <w:tc>
          <w:tcPr>
            <w:tcW w:w="1985" w:type="dxa"/>
            <w:vAlign w:val="center"/>
          </w:tcPr>
          <w:p w14:paraId="35724B65" w14:textId="271F68E9" w:rsidR="00D72805" w:rsidRPr="00B561C0" w:rsidRDefault="00D44E00" w:rsidP="006255BB">
            <w:pPr>
              <w:spacing w:before="60" w:after="60"/>
              <w:jc w:val="center"/>
              <w:rPr>
                <w:rFonts w:cs="Arial"/>
              </w:rPr>
            </w:pPr>
            <w:r>
              <w:rPr>
                <w:rFonts w:cs="Arial"/>
              </w:rPr>
              <w:t>23</w:t>
            </w:r>
            <w:r w:rsidR="006B2FCE" w:rsidRPr="00776B65">
              <w:rPr>
                <w:rFonts w:cs="Arial"/>
              </w:rPr>
              <w:t>/</w:t>
            </w:r>
            <w:r>
              <w:rPr>
                <w:rFonts w:cs="Arial"/>
              </w:rPr>
              <w:t>05</w:t>
            </w:r>
            <w:r w:rsidR="006B2FCE" w:rsidRPr="00776B65">
              <w:rPr>
                <w:rFonts w:cs="Arial"/>
              </w:rPr>
              <w:t>/201</w:t>
            </w:r>
            <w:r w:rsidR="006B2FCE">
              <w:rPr>
                <w:rFonts w:cs="Arial"/>
              </w:rPr>
              <w:t>6</w:t>
            </w:r>
          </w:p>
        </w:tc>
      </w:tr>
      <w:tr w:rsidR="00D72805" w:rsidRPr="00B561C0" w14:paraId="5F3B6861" w14:textId="77777777" w:rsidTr="006255BB">
        <w:tc>
          <w:tcPr>
            <w:tcW w:w="704" w:type="dxa"/>
            <w:vAlign w:val="center"/>
          </w:tcPr>
          <w:p w14:paraId="673A5450" w14:textId="77777777" w:rsidR="00D72805" w:rsidRDefault="00D72805" w:rsidP="006255BB">
            <w:pPr>
              <w:spacing w:before="60" w:after="60"/>
              <w:jc w:val="center"/>
              <w:rPr>
                <w:rFonts w:cs="Arial"/>
              </w:rPr>
            </w:pPr>
            <w:r>
              <w:rPr>
                <w:rFonts w:cs="Arial"/>
              </w:rPr>
              <w:t>04</w:t>
            </w:r>
          </w:p>
        </w:tc>
        <w:tc>
          <w:tcPr>
            <w:tcW w:w="4257" w:type="dxa"/>
            <w:vAlign w:val="center"/>
          </w:tcPr>
          <w:p w14:paraId="43C16026" w14:textId="23B54081" w:rsidR="00D72805" w:rsidRPr="00B561C0" w:rsidRDefault="00D44E00" w:rsidP="006255BB">
            <w:pPr>
              <w:spacing w:before="60" w:after="60"/>
              <w:rPr>
                <w:rFonts w:cs="Arial"/>
              </w:rPr>
            </w:pPr>
            <w:r>
              <w:rPr>
                <w:rFonts w:cs="Arial"/>
              </w:rPr>
              <w:t>Netbeans IDE</w:t>
            </w:r>
          </w:p>
        </w:tc>
        <w:tc>
          <w:tcPr>
            <w:tcW w:w="1134" w:type="dxa"/>
            <w:vAlign w:val="center"/>
          </w:tcPr>
          <w:p w14:paraId="6C925889" w14:textId="77777777" w:rsidR="00D72805" w:rsidRDefault="00D72805" w:rsidP="006255BB">
            <w:pPr>
              <w:spacing w:before="60" w:after="60"/>
              <w:jc w:val="center"/>
              <w:rPr>
                <w:rFonts w:cs="Arial"/>
              </w:rPr>
            </w:pPr>
            <w:r>
              <w:rPr>
                <w:rFonts w:cs="Arial"/>
              </w:rPr>
              <w:t>3</w:t>
            </w:r>
          </w:p>
        </w:tc>
        <w:tc>
          <w:tcPr>
            <w:tcW w:w="1985" w:type="dxa"/>
            <w:vAlign w:val="center"/>
          </w:tcPr>
          <w:p w14:paraId="455B6B97" w14:textId="79C08559" w:rsidR="00D72805" w:rsidRPr="00776B65" w:rsidRDefault="00D44E00" w:rsidP="006255BB">
            <w:pPr>
              <w:spacing w:before="60" w:after="60"/>
              <w:jc w:val="center"/>
              <w:rPr>
                <w:rFonts w:cs="Arial"/>
              </w:rPr>
            </w:pPr>
            <w:r>
              <w:rPr>
                <w:rFonts w:cs="Arial"/>
              </w:rPr>
              <w:t>23</w:t>
            </w:r>
            <w:r w:rsidR="006B2FCE" w:rsidRPr="00776B65">
              <w:rPr>
                <w:rFonts w:cs="Arial"/>
              </w:rPr>
              <w:t>/</w:t>
            </w:r>
            <w:r>
              <w:rPr>
                <w:rFonts w:cs="Arial"/>
              </w:rPr>
              <w:t>05</w:t>
            </w:r>
            <w:r w:rsidR="006B2FCE" w:rsidRPr="00776B65">
              <w:rPr>
                <w:rFonts w:cs="Arial"/>
              </w:rPr>
              <w:t>/201</w:t>
            </w:r>
            <w:r w:rsidR="006B2FCE">
              <w:rPr>
                <w:rFonts w:cs="Arial"/>
              </w:rPr>
              <w:t>6</w:t>
            </w:r>
          </w:p>
        </w:tc>
      </w:tr>
      <w:tr w:rsidR="00D72805" w:rsidRPr="00B561C0" w14:paraId="3473F075" w14:textId="77777777" w:rsidTr="006255BB">
        <w:tc>
          <w:tcPr>
            <w:tcW w:w="704" w:type="dxa"/>
            <w:vAlign w:val="center"/>
          </w:tcPr>
          <w:p w14:paraId="052039FE" w14:textId="77777777" w:rsidR="00D72805" w:rsidRDefault="00D72805" w:rsidP="006255BB">
            <w:pPr>
              <w:spacing w:before="60" w:after="60"/>
              <w:jc w:val="center"/>
              <w:rPr>
                <w:rFonts w:cs="Arial"/>
              </w:rPr>
            </w:pPr>
            <w:r>
              <w:rPr>
                <w:rFonts w:cs="Arial"/>
              </w:rPr>
              <w:t>05</w:t>
            </w:r>
          </w:p>
        </w:tc>
        <w:tc>
          <w:tcPr>
            <w:tcW w:w="4257" w:type="dxa"/>
            <w:vAlign w:val="center"/>
          </w:tcPr>
          <w:p w14:paraId="405D7634" w14:textId="42B492B8" w:rsidR="00D72805" w:rsidRDefault="00D44E00" w:rsidP="006255BB">
            <w:pPr>
              <w:spacing w:before="60" w:after="60"/>
              <w:rPr>
                <w:rFonts w:cs="Arial"/>
              </w:rPr>
            </w:pPr>
            <w:r>
              <w:rPr>
                <w:rFonts w:cs="Arial"/>
              </w:rPr>
              <w:t>Hosting</w:t>
            </w:r>
          </w:p>
        </w:tc>
        <w:tc>
          <w:tcPr>
            <w:tcW w:w="1134" w:type="dxa"/>
            <w:vAlign w:val="center"/>
          </w:tcPr>
          <w:p w14:paraId="5C8C73D1" w14:textId="77777777" w:rsidR="00D72805" w:rsidRDefault="00D72805" w:rsidP="006255BB">
            <w:pPr>
              <w:spacing w:before="60" w:after="60"/>
              <w:jc w:val="center"/>
              <w:rPr>
                <w:rFonts w:cs="Arial"/>
              </w:rPr>
            </w:pPr>
            <w:r>
              <w:rPr>
                <w:rFonts w:cs="Arial"/>
              </w:rPr>
              <w:t>3</w:t>
            </w:r>
          </w:p>
        </w:tc>
        <w:tc>
          <w:tcPr>
            <w:tcW w:w="1985" w:type="dxa"/>
            <w:vAlign w:val="center"/>
          </w:tcPr>
          <w:p w14:paraId="13440B58" w14:textId="6CCF4446" w:rsidR="00D72805" w:rsidRDefault="006B2FCE" w:rsidP="006255BB">
            <w:pPr>
              <w:spacing w:before="60" w:after="60"/>
              <w:jc w:val="center"/>
              <w:rPr>
                <w:rFonts w:cs="Arial"/>
              </w:rPr>
            </w:pPr>
            <w:r>
              <w:rPr>
                <w:rFonts w:cs="Arial"/>
              </w:rPr>
              <w:t>20</w:t>
            </w:r>
            <w:r w:rsidRPr="00776B65">
              <w:rPr>
                <w:rFonts w:cs="Arial"/>
              </w:rPr>
              <w:t>/</w:t>
            </w:r>
            <w:r>
              <w:rPr>
                <w:rFonts w:cs="Arial"/>
              </w:rPr>
              <w:t>06</w:t>
            </w:r>
            <w:r w:rsidRPr="00776B65">
              <w:rPr>
                <w:rFonts w:cs="Arial"/>
              </w:rPr>
              <w:t>/201</w:t>
            </w:r>
            <w:r>
              <w:rPr>
                <w:rFonts w:cs="Arial"/>
              </w:rPr>
              <w:t>6</w:t>
            </w:r>
          </w:p>
        </w:tc>
      </w:tr>
    </w:tbl>
    <w:p w14:paraId="5EDC88E7" w14:textId="62565BC6" w:rsidR="00D72805" w:rsidRDefault="00D72805" w:rsidP="00D72805"/>
    <w:p w14:paraId="260B9A2A" w14:textId="77777777" w:rsidR="00050A6F" w:rsidRPr="00B561C0" w:rsidRDefault="00050A6F" w:rsidP="00D72805"/>
    <w:p w14:paraId="4D7CDBEF" w14:textId="77777777" w:rsidR="00D72805" w:rsidRDefault="00D72805" w:rsidP="00D72805">
      <w:pPr>
        <w:ind w:left="2880"/>
      </w:pPr>
    </w:p>
    <w:p w14:paraId="4A0E4DBE" w14:textId="77777777" w:rsidR="00D72805" w:rsidRDefault="00D72805" w:rsidP="00D72805">
      <w:pPr>
        <w:pStyle w:val="Ttulo2"/>
        <w:keepNext/>
        <w:numPr>
          <w:ilvl w:val="1"/>
          <w:numId w:val="4"/>
        </w:numPr>
        <w:spacing w:before="120" w:after="120" w:line="240" w:lineRule="auto"/>
        <w:jc w:val="both"/>
      </w:pPr>
      <w:bookmarkStart w:id="99" w:name="_Toc135200673"/>
      <w:bookmarkStart w:id="100" w:name="_Toc187465812"/>
      <w:bookmarkStart w:id="101" w:name="_Toc430548007"/>
      <w:r>
        <w:lastRenderedPageBreak/>
        <w:t>INFRAESTRUCTURA Y MOBILIARIO</w:t>
      </w:r>
      <w:bookmarkEnd w:id="99"/>
      <w:bookmarkEnd w:id="100"/>
      <w:bookmarkEnd w:id="101"/>
    </w:p>
    <w:tbl>
      <w:tblPr>
        <w:tblW w:w="8080"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253"/>
        <w:gridCol w:w="1134"/>
        <w:gridCol w:w="1984"/>
      </w:tblGrid>
      <w:tr w:rsidR="00D72805" w:rsidRPr="00DE1731" w14:paraId="057A3A51" w14:textId="77777777" w:rsidTr="006255BB">
        <w:tc>
          <w:tcPr>
            <w:tcW w:w="709" w:type="dxa"/>
            <w:shd w:val="clear" w:color="auto" w:fill="C0C0C0"/>
            <w:vAlign w:val="center"/>
          </w:tcPr>
          <w:p w14:paraId="21C95DC6" w14:textId="77777777" w:rsidR="00D72805" w:rsidRPr="00DE1731" w:rsidRDefault="00D72805" w:rsidP="006255BB">
            <w:pPr>
              <w:pStyle w:val="TableHeading"/>
              <w:jc w:val="center"/>
              <w:rPr>
                <w:rFonts w:cs="Arial"/>
                <w:sz w:val="20"/>
              </w:rPr>
            </w:pPr>
            <w:r w:rsidRPr="00DE1731">
              <w:rPr>
                <w:rFonts w:cs="Arial"/>
                <w:sz w:val="20"/>
              </w:rPr>
              <w:t>Ítem</w:t>
            </w:r>
          </w:p>
        </w:tc>
        <w:tc>
          <w:tcPr>
            <w:tcW w:w="4253" w:type="dxa"/>
            <w:shd w:val="clear" w:color="auto" w:fill="C0C0C0"/>
            <w:vAlign w:val="center"/>
          </w:tcPr>
          <w:p w14:paraId="451F300C" w14:textId="77777777" w:rsidR="00D72805" w:rsidRPr="00DE1731" w:rsidRDefault="00D72805" w:rsidP="006255BB">
            <w:pPr>
              <w:pStyle w:val="TableHeading"/>
              <w:jc w:val="center"/>
              <w:rPr>
                <w:rFonts w:cs="Arial"/>
                <w:sz w:val="20"/>
              </w:rPr>
            </w:pPr>
            <w:r w:rsidRPr="00DE1731">
              <w:rPr>
                <w:rFonts w:cs="Arial"/>
                <w:sz w:val="20"/>
              </w:rPr>
              <w:t>Descripción</w:t>
            </w:r>
          </w:p>
        </w:tc>
        <w:tc>
          <w:tcPr>
            <w:tcW w:w="1134" w:type="dxa"/>
            <w:shd w:val="clear" w:color="auto" w:fill="C0C0C0"/>
            <w:vAlign w:val="center"/>
          </w:tcPr>
          <w:p w14:paraId="58832243" w14:textId="77777777" w:rsidR="00D72805" w:rsidRPr="00DE1731" w:rsidRDefault="00D72805" w:rsidP="006255BB">
            <w:pPr>
              <w:pStyle w:val="TableHeading"/>
              <w:jc w:val="center"/>
              <w:rPr>
                <w:rFonts w:cs="Arial"/>
                <w:sz w:val="20"/>
              </w:rPr>
            </w:pPr>
            <w:r w:rsidRPr="00DE1731">
              <w:rPr>
                <w:rFonts w:cs="Arial"/>
                <w:sz w:val="20"/>
              </w:rPr>
              <w:t>Cantidad</w:t>
            </w:r>
          </w:p>
        </w:tc>
        <w:tc>
          <w:tcPr>
            <w:tcW w:w="1984" w:type="dxa"/>
            <w:shd w:val="clear" w:color="auto" w:fill="C0C0C0"/>
            <w:vAlign w:val="center"/>
          </w:tcPr>
          <w:p w14:paraId="39C63F61" w14:textId="77777777" w:rsidR="00D72805" w:rsidRPr="00DE1731" w:rsidRDefault="00D72805" w:rsidP="006255BB">
            <w:pPr>
              <w:pStyle w:val="TableHeading"/>
              <w:jc w:val="center"/>
              <w:rPr>
                <w:rFonts w:cs="Arial"/>
                <w:sz w:val="20"/>
              </w:rPr>
            </w:pPr>
            <w:r w:rsidRPr="00DE1731">
              <w:rPr>
                <w:rFonts w:cs="Arial"/>
                <w:sz w:val="20"/>
              </w:rPr>
              <w:t>Fecha en que se requiere</w:t>
            </w:r>
          </w:p>
        </w:tc>
      </w:tr>
      <w:tr w:rsidR="00D72805" w:rsidRPr="00DE1731" w14:paraId="09E95D15" w14:textId="77777777" w:rsidTr="006255BB">
        <w:tc>
          <w:tcPr>
            <w:tcW w:w="709" w:type="dxa"/>
            <w:vAlign w:val="center"/>
          </w:tcPr>
          <w:p w14:paraId="3D1BF33E" w14:textId="77777777" w:rsidR="00D72805" w:rsidRPr="00DE1731" w:rsidRDefault="00D72805" w:rsidP="006255BB">
            <w:pPr>
              <w:spacing w:before="60" w:after="60"/>
              <w:jc w:val="center"/>
              <w:rPr>
                <w:rFonts w:cs="Arial"/>
              </w:rPr>
            </w:pPr>
            <w:r>
              <w:rPr>
                <w:rFonts w:cs="Arial"/>
              </w:rPr>
              <w:t>0</w:t>
            </w:r>
            <w:r w:rsidRPr="00DE1731">
              <w:rPr>
                <w:rFonts w:cs="Arial"/>
              </w:rPr>
              <w:t>1</w:t>
            </w:r>
          </w:p>
        </w:tc>
        <w:tc>
          <w:tcPr>
            <w:tcW w:w="4253" w:type="dxa"/>
            <w:vAlign w:val="center"/>
          </w:tcPr>
          <w:p w14:paraId="744F65BD" w14:textId="77777777" w:rsidR="00D72805" w:rsidRPr="00DE1731" w:rsidRDefault="00D72805" w:rsidP="006255BB">
            <w:pPr>
              <w:spacing w:before="60" w:after="60"/>
              <w:rPr>
                <w:rFonts w:cs="Arial"/>
              </w:rPr>
            </w:pPr>
            <w:r>
              <w:rPr>
                <w:rFonts w:cs="Arial"/>
              </w:rPr>
              <w:t>Escritorio en L con cajones</w:t>
            </w:r>
          </w:p>
        </w:tc>
        <w:tc>
          <w:tcPr>
            <w:tcW w:w="1134" w:type="dxa"/>
            <w:vAlign w:val="center"/>
          </w:tcPr>
          <w:p w14:paraId="24FF0A29" w14:textId="5D728E87" w:rsidR="00D72805" w:rsidRPr="00DE1731" w:rsidRDefault="00050A6F" w:rsidP="006255BB">
            <w:pPr>
              <w:spacing w:before="60" w:after="60"/>
              <w:jc w:val="center"/>
              <w:rPr>
                <w:rFonts w:cs="Arial"/>
              </w:rPr>
            </w:pPr>
            <w:r>
              <w:rPr>
                <w:rFonts w:cs="Arial"/>
              </w:rPr>
              <w:t>7</w:t>
            </w:r>
          </w:p>
        </w:tc>
        <w:tc>
          <w:tcPr>
            <w:tcW w:w="1984" w:type="dxa"/>
            <w:vAlign w:val="center"/>
          </w:tcPr>
          <w:p w14:paraId="67357C2B" w14:textId="1BDE419A" w:rsidR="00D72805" w:rsidRPr="00DE1731" w:rsidRDefault="00050A6F" w:rsidP="006255BB">
            <w:pPr>
              <w:spacing w:before="60" w:after="60"/>
              <w:jc w:val="center"/>
              <w:rPr>
                <w:rFonts w:cs="Arial"/>
              </w:rPr>
            </w:pPr>
            <w:r>
              <w:rPr>
                <w:rFonts w:cs="Arial"/>
              </w:rPr>
              <w:t>23</w:t>
            </w:r>
            <w:r w:rsidR="00E06344" w:rsidRPr="00776B65">
              <w:rPr>
                <w:rFonts w:cs="Arial"/>
              </w:rPr>
              <w:t>/</w:t>
            </w:r>
            <w:r>
              <w:rPr>
                <w:rFonts w:cs="Arial"/>
              </w:rPr>
              <w:t>05</w:t>
            </w:r>
            <w:r w:rsidR="00E06344" w:rsidRPr="00776B65">
              <w:rPr>
                <w:rFonts w:cs="Arial"/>
              </w:rPr>
              <w:t>/201</w:t>
            </w:r>
            <w:r w:rsidR="00E06344">
              <w:rPr>
                <w:rFonts w:cs="Arial"/>
              </w:rPr>
              <w:t>6</w:t>
            </w:r>
          </w:p>
        </w:tc>
      </w:tr>
      <w:tr w:rsidR="00D72805" w:rsidRPr="00DE1731" w14:paraId="04C62F3C" w14:textId="77777777" w:rsidTr="006255BB">
        <w:tc>
          <w:tcPr>
            <w:tcW w:w="709" w:type="dxa"/>
            <w:vAlign w:val="center"/>
          </w:tcPr>
          <w:p w14:paraId="58A4B1D7" w14:textId="77777777" w:rsidR="00D72805" w:rsidRPr="00DE1731" w:rsidRDefault="00D72805" w:rsidP="006255BB">
            <w:pPr>
              <w:spacing w:before="60" w:after="60"/>
              <w:jc w:val="center"/>
              <w:rPr>
                <w:rFonts w:cs="Arial"/>
              </w:rPr>
            </w:pPr>
            <w:r>
              <w:rPr>
                <w:rFonts w:cs="Arial"/>
              </w:rPr>
              <w:t>0</w:t>
            </w:r>
            <w:r w:rsidRPr="00DE1731">
              <w:rPr>
                <w:rFonts w:cs="Arial"/>
              </w:rPr>
              <w:t>2</w:t>
            </w:r>
          </w:p>
        </w:tc>
        <w:tc>
          <w:tcPr>
            <w:tcW w:w="4253" w:type="dxa"/>
            <w:vAlign w:val="center"/>
          </w:tcPr>
          <w:p w14:paraId="41475C52" w14:textId="77777777" w:rsidR="00D72805" w:rsidRPr="00A02F5F" w:rsidRDefault="00D72805" w:rsidP="006255BB">
            <w:pPr>
              <w:spacing w:before="60" w:after="60"/>
              <w:rPr>
                <w:rFonts w:cs="Arial"/>
                <w:lang w:val="en-US"/>
              </w:rPr>
            </w:pPr>
            <w:r>
              <w:rPr>
                <w:rFonts w:cs="Arial"/>
                <w:lang w:val="en-US"/>
              </w:rPr>
              <w:t xml:space="preserve">Silla </w:t>
            </w:r>
            <w:r w:rsidRPr="00A02F5F">
              <w:rPr>
                <w:rFonts w:cs="Arial"/>
                <w:lang w:val="en-US"/>
              </w:rPr>
              <w:t>DX Racer OH/DF73/NC Black Bucket Seat Office</w:t>
            </w:r>
          </w:p>
        </w:tc>
        <w:tc>
          <w:tcPr>
            <w:tcW w:w="1134" w:type="dxa"/>
            <w:vAlign w:val="center"/>
          </w:tcPr>
          <w:p w14:paraId="69ADA01C" w14:textId="0F606510" w:rsidR="00D72805" w:rsidRPr="00DE1731" w:rsidRDefault="00050A6F" w:rsidP="006255BB">
            <w:pPr>
              <w:spacing w:before="60" w:after="60"/>
              <w:jc w:val="center"/>
              <w:rPr>
                <w:rFonts w:cs="Arial"/>
              </w:rPr>
            </w:pPr>
            <w:r>
              <w:rPr>
                <w:rFonts w:cs="Arial"/>
              </w:rPr>
              <w:t>4</w:t>
            </w:r>
          </w:p>
        </w:tc>
        <w:tc>
          <w:tcPr>
            <w:tcW w:w="1984" w:type="dxa"/>
            <w:vAlign w:val="center"/>
          </w:tcPr>
          <w:p w14:paraId="44E448B5" w14:textId="4B62F5FE" w:rsidR="00D72805" w:rsidRPr="00DE1731" w:rsidRDefault="00050A6F" w:rsidP="006255BB">
            <w:pPr>
              <w:spacing w:before="60" w:after="60"/>
              <w:jc w:val="center"/>
              <w:rPr>
                <w:rFonts w:cs="Arial"/>
              </w:rPr>
            </w:pPr>
            <w:r>
              <w:rPr>
                <w:rFonts w:cs="Arial"/>
              </w:rPr>
              <w:t>30</w:t>
            </w:r>
            <w:r w:rsidR="00E06344" w:rsidRPr="00776B65">
              <w:rPr>
                <w:rFonts w:cs="Arial"/>
              </w:rPr>
              <w:t>/</w:t>
            </w:r>
            <w:r>
              <w:rPr>
                <w:rFonts w:cs="Arial"/>
              </w:rPr>
              <w:t>05</w:t>
            </w:r>
            <w:r w:rsidR="00E06344" w:rsidRPr="00776B65">
              <w:rPr>
                <w:rFonts w:cs="Arial"/>
              </w:rPr>
              <w:t>/201</w:t>
            </w:r>
            <w:r w:rsidR="00E06344">
              <w:rPr>
                <w:rFonts w:cs="Arial"/>
              </w:rPr>
              <w:t>6</w:t>
            </w:r>
          </w:p>
        </w:tc>
      </w:tr>
      <w:tr w:rsidR="00D72805" w:rsidRPr="00DE1731" w14:paraId="2F783FB2" w14:textId="77777777" w:rsidTr="006255BB">
        <w:tc>
          <w:tcPr>
            <w:tcW w:w="709" w:type="dxa"/>
            <w:vAlign w:val="center"/>
          </w:tcPr>
          <w:p w14:paraId="420EBE5A" w14:textId="77777777" w:rsidR="00D72805" w:rsidRPr="00DE1731" w:rsidRDefault="00D72805" w:rsidP="006255BB">
            <w:pPr>
              <w:spacing w:before="60" w:after="60"/>
              <w:jc w:val="center"/>
              <w:rPr>
                <w:rFonts w:cs="Arial"/>
              </w:rPr>
            </w:pPr>
            <w:r>
              <w:rPr>
                <w:rFonts w:cs="Arial"/>
              </w:rPr>
              <w:t>03</w:t>
            </w:r>
          </w:p>
        </w:tc>
        <w:tc>
          <w:tcPr>
            <w:tcW w:w="4253" w:type="dxa"/>
            <w:vAlign w:val="center"/>
          </w:tcPr>
          <w:p w14:paraId="4AA96D51" w14:textId="77777777" w:rsidR="00D72805" w:rsidRPr="00DE1731" w:rsidRDefault="00D72805" w:rsidP="006255BB">
            <w:pPr>
              <w:spacing w:before="60" w:after="60"/>
              <w:rPr>
                <w:rFonts w:cs="Arial"/>
              </w:rPr>
            </w:pPr>
            <w:r>
              <w:rPr>
                <w:rFonts w:cs="Arial"/>
              </w:rPr>
              <w:t>Silla de acero BH-G3109</w:t>
            </w:r>
          </w:p>
        </w:tc>
        <w:tc>
          <w:tcPr>
            <w:tcW w:w="1134" w:type="dxa"/>
            <w:vAlign w:val="center"/>
          </w:tcPr>
          <w:p w14:paraId="60D3A878" w14:textId="77777777" w:rsidR="00D72805" w:rsidRDefault="00D72805" w:rsidP="006255BB">
            <w:pPr>
              <w:spacing w:before="60" w:after="60"/>
              <w:jc w:val="center"/>
              <w:rPr>
                <w:rFonts w:cs="Arial"/>
              </w:rPr>
            </w:pPr>
            <w:r>
              <w:rPr>
                <w:rFonts w:cs="Arial"/>
              </w:rPr>
              <w:t>10</w:t>
            </w:r>
          </w:p>
        </w:tc>
        <w:tc>
          <w:tcPr>
            <w:tcW w:w="1984" w:type="dxa"/>
            <w:vAlign w:val="center"/>
          </w:tcPr>
          <w:p w14:paraId="32F300F3" w14:textId="167D6BFD" w:rsidR="00D72805" w:rsidRPr="00DE1731" w:rsidRDefault="00E06344" w:rsidP="006255BB">
            <w:pPr>
              <w:spacing w:before="60" w:after="60"/>
              <w:jc w:val="center"/>
              <w:rPr>
                <w:rFonts w:cs="Arial"/>
              </w:rPr>
            </w:pPr>
            <w:r>
              <w:rPr>
                <w:rFonts w:cs="Arial"/>
              </w:rPr>
              <w:t>13</w:t>
            </w:r>
            <w:r w:rsidRPr="00776B65">
              <w:rPr>
                <w:rFonts w:cs="Arial"/>
              </w:rPr>
              <w:t>/</w:t>
            </w:r>
            <w:r>
              <w:rPr>
                <w:rFonts w:cs="Arial"/>
              </w:rPr>
              <w:t>06</w:t>
            </w:r>
            <w:bookmarkStart w:id="102" w:name="_GoBack"/>
            <w:bookmarkEnd w:id="102"/>
            <w:r w:rsidRPr="00776B65">
              <w:rPr>
                <w:rFonts w:cs="Arial"/>
              </w:rPr>
              <w:t>/201</w:t>
            </w:r>
            <w:r>
              <w:rPr>
                <w:rFonts w:cs="Arial"/>
              </w:rPr>
              <w:t>6</w:t>
            </w:r>
          </w:p>
        </w:tc>
      </w:tr>
    </w:tbl>
    <w:p w14:paraId="33306C34" w14:textId="77777777" w:rsidR="00D72805" w:rsidRDefault="00D72805" w:rsidP="00D72805">
      <w:pPr>
        <w:ind w:left="2880"/>
      </w:pPr>
      <w:bookmarkStart w:id="103" w:name="_Toc135200674"/>
      <w:bookmarkStart w:id="104" w:name="_Toc187465813"/>
    </w:p>
    <w:p w14:paraId="63B3C6E1" w14:textId="77777777" w:rsidR="00D72805" w:rsidRDefault="00D72805" w:rsidP="00D72805">
      <w:pPr>
        <w:ind w:left="2880"/>
      </w:pPr>
    </w:p>
    <w:p w14:paraId="02E1843A" w14:textId="77777777" w:rsidR="00D72805" w:rsidRDefault="00D72805" w:rsidP="00D72805">
      <w:pPr>
        <w:pStyle w:val="Ttulo2"/>
        <w:keepNext/>
        <w:numPr>
          <w:ilvl w:val="1"/>
          <w:numId w:val="4"/>
        </w:numPr>
        <w:spacing w:before="120" w:after="120" w:line="240" w:lineRule="auto"/>
        <w:jc w:val="both"/>
      </w:pPr>
      <w:bookmarkStart w:id="105" w:name="_Toc430548008"/>
      <w:r>
        <w:t>OTROS</w:t>
      </w:r>
      <w:bookmarkEnd w:id="103"/>
      <w:bookmarkEnd w:id="104"/>
      <w:bookmarkEnd w:id="105"/>
    </w:p>
    <w:tbl>
      <w:tblPr>
        <w:tblW w:w="7938"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9"/>
        <w:gridCol w:w="4394"/>
        <w:gridCol w:w="1134"/>
        <w:gridCol w:w="1701"/>
      </w:tblGrid>
      <w:tr w:rsidR="00D72805" w:rsidRPr="00686380" w14:paraId="339CF1A7" w14:textId="77777777" w:rsidTr="006255BB">
        <w:tc>
          <w:tcPr>
            <w:tcW w:w="709" w:type="dxa"/>
            <w:shd w:val="clear" w:color="auto" w:fill="C0C0C0"/>
            <w:vAlign w:val="center"/>
          </w:tcPr>
          <w:p w14:paraId="209A5A6C" w14:textId="77777777" w:rsidR="00D72805" w:rsidRPr="00686380" w:rsidRDefault="00D72805" w:rsidP="006255BB">
            <w:pPr>
              <w:pStyle w:val="TableHeading"/>
              <w:jc w:val="center"/>
              <w:rPr>
                <w:rFonts w:cs="Arial"/>
                <w:sz w:val="20"/>
              </w:rPr>
            </w:pPr>
            <w:r w:rsidRPr="00686380">
              <w:rPr>
                <w:rFonts w:cs="Arial"/>
                <w:sz w:val="20"/>
              </w:rPr>
              <w:t>Ítem</w:t>
            </w:r>
          </w:p>
        </w:tc>
        <w:tc>
          <w:tcPr>
            <w:tcW w:w="4394" w:type="dxa"/>
            <w:shd w:val="clear" w:color="auto" w:fill="C0C0C0"/>
            <w:vAlign w:val="center"/>
          </w:tcPr>
          <w:p w14:paraId="5C8BA14D" w14:textId="77777777" w:rsidR="00D72805" w:rsidRPr="00686380" w:rsidRDefault="00D72805" w:rsidP="006255BB">
            <w:pPr>
              <w:pStyle w:val="TableHeading"/>
              <w:jc w:val="center"/>
              <w:rPr>
                <w:rFonts w:cs="Arial"/>
                <w:sz w:val="20"/>
              </w:rPr>
            </w:pPr>
            <w:r w:rsidRPr="00686380">
              <w:rPr>
                <w:rFonts w:cs="Arial"/>
                <w:sz w:val="20"/>
              </w:rPr>
              <w:t>Descripción</w:t>
            </w:r>
          </w:p>
        </w:tc>
        <w:tc>
          <w:tcPr>
            <w:tcW w:w="1134" w:type="dxa"/>
            <w:shd w:val="clear" w:color="auto" w:fill="C0C0C0"/>
            <w:vAlign w:val="center"/>
          </w:tcPr>
          <w:p w14:paraId="73B7DD10" w14:textId="77777777" w:rsidR="00D72805" w:rsidRPr="00686380" w:rsidRDefault="00D72805" w:rsidP="006255BB">
            <w:pPr>
              <w:pStyle w:val="TableHeading"/>
              <w:jc w:val="center"/>
              <w:rPr>
                <w:rFonts w:cs="Arial"/>
                <w:sz w:val="20"/>
              </w:rPr>
            </w:pPr>
            <w:r w:rsidRPr="00686380">
              <w:rPr>
                <w:rFonts w:cs="Arial"/>
                <w:sz w:val="20"/>
              </w:rPr>
              <w:t>Cantidad</w:t>
            </w:r>
          </w:p>
        </w:tc>
        <w:tc>
          <w:tcPr>
            <w:tcW w:w="1701" w:type="dxa"/>
            <w:shd w:val="clear" w:color="auto" w:fill="C0C0C0"/>
            <w:vAlign w:val="center"/>
          </w:tcPr>
          <w:p w14:paraId="6FA8A3B3" w14:textId="77777777" w:rsidR="00D72805" w:rsidRPr="00686380" w:rsidRDefault="00D72805" w:rsidP="006255BB">
            <w:pPr>
              <w:pStyle w:val="TableHeading"/>
              <w:jc w:val="center"/>
              <w:rPr>
                <w:rFonts w:cs="Arial"/>
                <w:sz w:val="20"/>
              </w:rPr>
            </w:pPr>
            <w:r w:rsidRPr="00686380">
              <w:rPr>
                <w:rFonts w:cs="Arial"/>
                <w:sz w:val="20"/>
              </w:rPr>
              <w:t>Fecha en que se requiere</w:t>
            </w:r>
          </w:p>
        </w:tc>
      </w:tr>
      <w:tr w:rsidR="00D72805" w:rsidRPr="00686380" w14:paraId="2BF6DFAF" w14:textId="77777777" w:rsidTr="006255BB">
        <w:tc>
          <w:tcPr>
            <w:tcW w:w="709" w:type="dxa"/>
            <w:vAlign w:val="center"/>
          </w:tcPr>
          <w:p w14:paraId="26EF759A" w14:textId="77777777" w:rsidR="00D72805" w:rsidRPr="00686380" w:rsidRDefault="00D72805" w:rsidP="006255BB">
            <w:pPr>
              <w:spacing w:before="60" w:after="60"/>
              <w:jc w:val="center"/>
              <w:rPr>
                <w:rFonts w:cs="Arial"/>
              </w:rPr>
            </w:pPr>
            <w:r>
              <w:rPr>
                <w:rFonts w:cs="Arial"/>
              </w:rPr>
              <w:t>0</w:t>
            </w:r>
            <w:r w:rsidRPr="00686380">
              <w:rPr>
                <w:rFonts w:cs="Arial"/>
              </w:rPr>
              <w:t>1</w:t>
            </w:r>
          </w:p>
        </w:tc>
        <w:tc>
          <w:tcPr>
            <w:tcW w:w="4394" w:type="dxa"/>
            <w:vAlign w:val="center"/>
          </w:tcPr>
          <w:p w14:paraId="4B7F57EE" w14:textId="77777777" w:rsidR="00D72805" w:rsidRPr="00686380" w:rsidRDefault="00D72805" w:rsidP="006255BB">
            <w:pPr>
              <w:spacing w:before="60" w:after="60"/>
              <w:rPr>
                <w:rFonts w:cs="Arial"/>
              </w:rPr>
            </w:pPr>
            <w:r w:rsidRPr="00686380">
              <w:rPr>
                <w:rFonts w:cs="Arial"/>
              </w:rPr>
              <w:t>Impresora</w:t>
            </w:r>
          </w:p>
        </w:tc>
        <w:tc>
          <w:tcPr>
            <w:tcW w:w="1134" w:type="dxa"/>
            <w:vAlign w:val="center"/>
          </w:tcPr>
          <w:p w14:paraId="6F5D2E22" w14:textId="77777777" w:rsidR="00D72805" w:rsidRPr="00686380" w:rsidRDefault="00D72805" w:rsidP="006255BB">
            <w:pPr>
              <w:spacing w:before="60" w:after="60"/>
              <w:jc w:val="center"/>
              <w:rPr>
                <w:rFonts w:cs="Arial"/>
              </w:rPr>
            </w:pPr>
            <w:r>
              <w:rPr>
                <w:rFonts w:cs="Arial"/>
              </w:rPr>
              <w:t>2</w:t>
            </w:r>
          </w:p>
        </w:tc>
        <w:tc>
          <w:tcPr>
            <w:tcW w:w="1701" w:type="dxa"/>
            <w:vAlign w:val="center"/>
          </w:tcPr>
          <w:p w14:paraId="64BFC509"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42DC407F" w14:textId="77777777" w:rsidTr="006255BB">
        <w:tc>
          <w:tcPr>
            <w:tcW w:w="709" w:type="dxa"/>
            <w:vAlign w:val="center"/>
          </w:tcPr>
          <w:p w14:paraId="38F00841" w14:textId="77777777" w:rsidR="00D72805" w:rsidRDefault="00D72805" w:rsidP="006255BB">
            <w:pPr>
              <w:spacing w:before="60" w:after="60"/>
              <w:jc w:val="center"/>
              <w:rPr>
                <w:rFonts w:cs="Arial"/>
              </w:rPr>
            </w:pPr>
            <w:r>
              <w:rPr>
                <w:rFonts w:cs="Arial"/>
              </w:rPr>
              <w:t>02</w:t>
            </w:r>
          </w:p>
        </w:tc>
        <w:tc>
          <w:tcPr>
            <w:tcW w:w="4394" w:type="dxa"/>
            <w:vAlign w:val="center"/>
          </w:tcPr>
          <w:p w14:paraId="6B796A9F" w14:textId="77777777" w:rsidR="00D72805" w:rsidRPr="00686380" w:rsidRDefault="00D72805" w:rsidP="006255BB">
            <w:pPr>
              <w:spacing w:before="60" w:after="60"/>
              <w:rPr>
                <w:rFonts w:cs="Arial"/>
              </w:rPr>
            </w:pPr>
            <w:r>
              <w:rPr>
                <w:rFonts w:cs="Arial"/>
              </w:rPr>
              <w:t>Proyector P</w:t>
            </w:r>
            <w:r w:rsidRPr="0063274C">
              <w:rPr>
                <w:rFonts w:cs="Arial"/>
              </w:rPr>
              <w:t>owerLite Pro Z8150NL</w:t>
            </w:r>
          </w:p>
        </w:tc>
        <w:tc>
          <w:tcPr>
            <w:tcW w:w="1134" w:type="dxa"/>
            <w:vAlign w:val="center"/>
          </w:tcPr>
          <w:p w14:paraId="2BFC3AC4" w14:textId="77777777" w:rsidR="00D72805" w:rsidRDefault="00D72805" w:rsidP="006255BB">
            <w:pPr>
              <w:spacing w:before="60" w:after="60"/>
              <w:jc w:val="center"/>
              <w:rPr>
                <w:rFonts w:cs="Arial"/>
              </w:rPr>
            </w:pPr>
            <w:r>
              <w:rPr>
                <w:rFonts w:cs="Arial"/>
              </w:rPr>
              <w:t>1</w:t>
            </w:r>
          </w:p>
        </w:tc>
        <w:tc>
          <w:tcPr>
            <w:tcW w:w="1701" w:type="dxa"/>
            <w:vAlign w:val="center"/>
          </w:tcPr>
          <w:p w14:paraId="0667455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F704094" w14:textId="77777777" w:rsidTr="006255BB">
        <w:tc>
          <w:tcPr>
            <w:tcW w:w="709" w:type="dxa"/>
            <w:vAlign w:val="center"/>
          </w:tcPr>
          <w:p w14:paraId="16A327D3" w14:textId="77777777" w:rsidR="00D72805" w:rsidRPr="00686380" w:rsidRDefault="00D72805" w:rsidP="006255BB">
            <w:pPr>
              <w:spacing w:before="60" w:after="60"/>
              <w:jc w:val="center"/>
              <w:rPr>
                <w:rFonts w:cs="Arial"/>
              </w:rPr>
            </w:pPr>
            <w:r>
              <w:rPr>
                <w:rFonts w:cs="Arial"/>
              </w:rPr>
              <w:t>02</w:t>
            </w:r>
          </w:p>
        </w:tc>
        <w:tc>
          <w:tcPr>
            <w:tcW w:w="4394" w:type="dxa"/>
            <w:vAlign w:val="center"/>
          </w:tcPr>
          <w:p w14:paraId="0C3B7B69" w14:textId="77777777" w:rsidR="00D72805" w:rsidRPr="00686380" w:rsidRDefault="00D72805" w:rsidP="006255BB">
            <w:pPr>
              <w:spacing w:before="60" w:after="60"/>
              <w:rPr>
                <w:rFonts w:cs="Arial"/>
              </w:rPr>
            </w:pPr>
            <w:r>
              <w:rPr>
                <w:rFonts w:cs="Arial"/>
              </w:rPr>
              <w:t>Scanner Epson Perfection V370</w:t>
            </w:r>
          </w:p>
        </w:tc>
        <w:tc>
          <w:tcPr>
            <w:tcW w:w="1134" w:type="dxa"/>
            <w:vAlign w:val="center"/>
          </w:tcPr>
          <w:p w14:paraId="60FA0FA2" w14:textId="77777777" w:rsidR="00D72805" w:rsidRPr="00686380" w:rsidRDefault="00D72805" w:rsidP="006255BB">
            <w:pPr>
              <w:spacing w:before="60" w:after="60"/>
              <w:jc w:val="center"/>
              <w:rPr>
                <w:rFonts w:cs="Arial"/>
              </w:rPr>
            </w:pPr>
            <w:r>
              <w:rPr>
                <w:rFonts w:cs="Arial"/>
              </w:rPr>
              <w:t>1</w:t>
            </w:r>
          </w:p>
        </w:tc>
        <w:tc>
          <w:tcPr>
            <w:tcW w:w="1701" w:type="dxa"/>
            <w:vAlign w:val="center"/>
          </w:tcPr>
          <w:p w14:paraId="7436A54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A15D067" w14:textId="77777777" w:rsidTr="006255BB">
        <w:tc>
          <w:tcPr>
            <w:tcW w:w="709" w:type="dxa"/>
            <w:vAlign w:val="center"/>
          </w:tcPr>
          <w:p w14:paraId="406A643A" w14:textId="77777777" w:rsidR="00D72805" w:rsidRPr="00686380" w:rsidRDefault="00D72805" w:rsidP="006255BB">
            <w:pPr>
              <w:spacing w:before="60" w:after="60"/>
              <w:jc w:val="center"/>
              <w:rPr>
                <w:rFonts w:cs="Arial"/>
              </w:rPr>
            </w:pPr>
            <w:r>
              <w:rPr>
                <w:rFonts w:cs="Arial"/>
              </w:rPr>
              <w:t>03</w:t>
            </w:r>
          </w:p>
        </w:tc>
        <w:tc>
          <w:tcPr>
            <w:tcW w:w="4394" w:type="dxa"/>
            <w:vAlign w:val="center"/>
          </w:tcPr>
          <w:p w14:paraId="4C93E5A7" w14:textId="77777777" w:rsidR="00D72805" w:rsidRPr="00686380" w:rsidRDefault="00D72805" w:rsidP="006255BB">
            <w:pPr>
              <w:spacing w:before="60" w:after="60"/>
              <w:rPr>
                <w:rFonts w:cs="Arial"/>
              </w:rPr>
            </w:pPr>
            <w:r w:rsidRPr="00072E67">
              <w:rPr>
                <w:rFonts w:cs="Arial"/>
              </w:rPr>
              <w:t>Anilladora</w:t>
            </w:r>
            <w:r>
              <w:rPr>
                <w:rFonts w:cs="Arial"/>
              </w:rPr>
              <w:t>/</w:t>
            </w:r>
            <w:r w:rsidRPr="00072E67">
              <w:rPr>
                <w:rFonts w:cs="Arial"/>
              </w:rPr>
              <w:t>Espiraladora A-4 +100</w:t>
            </w:r>
          </w:p>
        </w:tc>
        <w:tc>
          <w:tcPr>
            <w:tcW w:w="1134" w:type="dxa"/>
            <w:vAlign w:val="center"/>
          </w:tcPr>
          <w:p w14:paraId="60DE16AD" w14:textId="77777777" w:rsidR="00D72805" w:rsidRPr="00686380" w:rsidRDefault="00D72805" w:rsidP="006255BB">
            <w:pPr>
              <w:spacing w:before="60" w:after="60"/>
              <w:jc w:val="center"/>
              <w:rPr>
                <w:rFonts w:cs="Arial"/>
              </w:rPr>
            </w:pPr>
            <w:r w:rsidRPr="00686380">
              <w:rPr>
                <w:rFonts w:cs="Arial"/>
              </w:rPr>
              <w:t>1</w:t>
            </w:r>
          </w:p>
        </w:tc>
        <w:tc>
          <w:tcPr>
            <w:tcW w:w="1701" w:type="dxa"/>
            <w:vAlign w:val="center"/>
          </w:tcPr>
          <w:p w14:paraId="4318D0FA"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21CB36A3" w14:textId="77777777" w:rsidTr="006255BB">
        <w:tc>
          <w:tcPr>
            <w:tcW w:w="709" w:type="dxa"/>
            <w:vAlign w:val="center"/>
          </w:tcPr>
          <w:p w14:paraId="21E8C122" w14:textId="77777777" w:rsidR="00D72805" w:rsidRDefault="00D72805" w:rsidP="006255BB">
            <w:pPr>
              <w:spacing w:before="60" w:after="60"/>
              <w:jc w:val="center"/>
              <w:rPr>
                <w:rFonts w:cs="Arial"/>
              </w:rPr>
            </w:pPr>
            <w:r>
              <w:rPr>
                <w:rFonts w:cs="Arial"/>
              </w:rPr>
              <w:t>04</w:t>
            </w:r>
          </w:p>
        </w:tc>
        <w:tc>
          <w:tcPr>
            <w:tcW w:w="4394" w:type="dxa"/>
            <w:vAlign w:val="center"/>
          </w:tcPr>
          <w:p w14:paraId="7945F44A" w14:textId="77777777" w:rsidR="00D72805" w:rsidRPr="00686380" w:rsidRDefault="00D72805" w:rsidP="006255BB">
            <w:pPr>
              <w:spacing w:before="60" w:after="60"/>
              <w:rPr>
                <w:rFonts w:cs="Arial"/>
              </w:rPr>
            </w:pPr>
            <w:r>
              <w:rPr>
                <w:rFonts w:cs="Arial"/>
              </w:rPr>
              <w:t>Supresor de picos - 220v FORZA PS-001B 6-Tomas Negro</w:t>
            </w:r>
          </w:p>
        </w:tc>
        <w:tc>
          <w:tcPr>
            <w:tcW w:w="1134" w:type="dxa"/>
            <w:vAlign w:val="center"/>
          </w:tcPr>
          <w:p w14:paraId="0BB9AAE7" w14:textId="77777777" w:rsidR="00D72805" w:rsidRPr="00686380" w:rsidRDefault="00D72805" w:rsidP="006255BB">
            <w:pPr>
              <w:spacing w:before="60" w:after="60"/>
              <w:jc w:val="center"/>
              <w:rPr>
                <w:rFonts w:cs="Arial"/>
              </w:rPr>
            </w:pPr>
            <w:r>
              <w:rPr>
                <w:rFonts w:cs="Arial"/>
              </w:rPr>
              <w:t>4</w:t>
            </w:r>
          </w:p>
        </w:tc>
        <w:tc>
          <w:tcPr>
            <w:tcW w:w="1701" w:type="dxa"/>
            <w:vAlign w:val="center"/>
          </w:tcPr>
          <w:p w14:paraId="6CDE28AC"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r w:rsidR="00D72805" w:rsidRPr="00686380" w14:paraId="6504D7B6" w14:textId="77777777" w:rsidTr="006255BB">
        <w:tc>
          <w:tcPr>
            <w:tcW w:w="709" w:type="dxa"/>
            <w:vAlign w:val="center"/>
          </w:tcPr>
          <w:p w14:paraId="0BFBD147" w14:textId="77777777" w:rsidR="00D72805" w:rsidRDefault="00D72805" w:rsidP="006255BB">
            <w:pPr>
              <w:spacing w:before="60" w:after="60"/>
              <w:jc w:val="center"/>
              <w:rPr>
                <w:rFonts w:cs="Arial"/>
              </w:rPr>
            </w:pPr>
            <w:r>
              <w:rPr>
                <w:rFonts w:cs="Arial"/>
              </w:rPr>
              <w:t>05</w:t>
            </w:r>
          </w:p>
        </w:tc>
        <w:tc>
          <w:tcPr>
            <w:tcW w:w="4394" w:type="dxa"/>
            <w:vAlign w:val="center"/>
          </w:tcPr>
          <w:p w14:paraId="56983DE6" w14:textId="77777777" w:rsidR="00D72805" w:rsidRDefault="00D72805" w:rsidP="006255BB">
            <w:pPr>
              <w:spacing w:before="60" w:after="60"/>
              <w:rPr>
                <w:rFonts w:cs="Arial"/>
              </w:rPr>
            </w:pPr>
            <w:r>
              <w:rPr>
                <w:rFonts w:cs="Arial"/>
              </w:rPr>
              <w:t>Protector de Voltaje FORZA FVP-1202N</w:t>
            </w:r>
          </w:p>
        </w:tc>
        <w:tc>
          <w:tcPr>
            <w:tcW w:w="1134" w:type="dxa"/>
            <w:vAlign w:val="center"/>
          </w:tcPr>
          <w:p w14:paraId="298B87BC" w14:textId="77777777" w:rsidR="00D72805" w:rsidRDefault="00D72805" w:rsidP="006255BB">
            <w:pPr>
              <w:spacing w:before="60" w:after="60"/>
              <w:jc w:val="center"/>
              <w:rPr>
                <w:rFonts w:cs="Arial"/>
              </w:rPr>
            </w:pPr>
            <w:r>
              <w:rPr>
                <w:rFonts w:cs="Arial"/>
              </w:rPr>
              <w:t>4</w:t>
            </w:r>
          </w:p>
        </w:tc>
        <w:tc>
          <w:tcPr>
            <w:tcW w:w="1701" w:type="dxa"/>
            <w:vAlign w:val="center"/>
          </w:tcPr>
          <w:p w14:paraId="68E2EF57" w14:textId="77777777" w:rsidR="00D72805" w:rsidRPr="00686380" w:rsidRDefault="00D72805" w:rsidP="006255BB">
            <w:pPr>
              <w:spacing w:before="60" w:after="60"/>
              <w:jc w:val="center"/>
              <w:rPr>
                <w:rFonts w:cs="Arial"/>
              </w:rPr>
            </w:pPr>
            <w:r w:rsidRPr="00776B65">
              <w:rPr>
                <w:rFonts w:cs="Arial"/>
              </w:rPr>
              <w:t>0</w:t>
            </w:r>
            <w:r>
              <w:rPr>
                <w:rFonts w:cs="Arial"/>
              </w:rPr>
              <w:t>3</w:t>
            </w:r>
            <w:r w:rsidRPr="00776B65">
              <w:rPr>
                <w:rFonts w:cs="Arial"/>
              </w:rPr>
              <w:t>/09/2015</w:t>
            </w:r>
          </w:p>
        </w:tc>
      </w:tr>
    </w:tbl>
    <w:p w14:paraId="05D44BAB" w14:textId="77777777" w:rsidR="00D72805" w:rsidRDefault="00D72805" w:rsidP="00D72805">
      <w:pPr>
        <w:pStyle w:val="StyleGPNormalBlueLeft1cm"/>
      </w:pPr>
    </w:p>
    <w:p w14:paraId="3C679DD6" w14:textId="77777777" w:rsidR="00D72805" w:rsidRDefault="00D72805" w:rsidP="00D72805">
      <w:pPr>
        <w:pStyle w:val="Ttulo1"/>
        <w:keepNext/>
        <w:numPr>
          <w:ilvl w:val="0"/>
          <w:numId w:val="4"/>
        </w:numPr>
        <w:spacing w:before="120" w:after="120" w:line="240" w:lineRule="auto"/>
        <w:jc w:val="both"/>
      </w:pPr>
      <w:bookmarkStart w:id="106" w:name="_Toc156366048"/>
      <w:bookmarkStart w:id="107" w:name="_Toc187465814"/>
      <w:bookmarkStart w:id="108" w:name="_Toc430548009"/>
      <w:bookmarkStart w:id="109" w:name="_Toc127716386"/>
      <w:bookmarkStart w:id="110" w:name="_Toc135200680"/>
      <w:r>
        <w:t>ESTRATEGIA DE EJECUCION DEL PROYECTO</w:t>
      </w:r>
      <w:bookmarkEnd w:id="106"/>
      <w:bookmarkEnd w:id="107"/>
      <w:bookmarkEnd w:id="108"/>
    </w:p>
    <w:p w14:paraId="6E1EF5DA" w14:textId="77777777" w:rsidR="00D72805" w:rsidRPr="00E92F74" w:rsidRDefault="00D72805" w:rsidP="00D72805"/>
    <w:p w14:paraId="34CAA79A" w14:textId="77777777" w:rsidR="00D72805" w:rsidRDefault="00D72805" w:rsidP="00D72805">
      <w:pPr>
        <w:pStyle w:val="Ttulo2"/>
        <w:keepNext/>
        <w:numPr>
          <w:ilvl w:val="1"/>
          <w:numId w:val="4"/>
        </w:numPr>
        <w:spacing w:before="120" w:after="120" w:line="240" w:lineRule="auto"/>
        <w:jc w:val="both"/>
      </w:pPr>
      <w:bookmarkStart w:id="111" w:name="_Toc430548010"/>
      <w:bookmarkStart w:id="112" w:name="_Toc187465815"/>
      <w:r>
        <w:t>CICLO DE VIDA DEL PROYECTO</w:t>
      </w:r>
      <w:bookmarkEnd w:id="111"/>
    </w:p>
    <w:p w14:paraId="5D8C9F14" w14:textId="77777777" w:rsidR="00D72805" w:rsidRPr="004D6BC4" w:rsidRDefault="00D72805" w:rsidP="00D72805">
      <w:pPr>
        <w:spacing w:before="120" w:after="120" w:line="360" w:lineRule="auto"/>
        <w:ind w:left="567"/>
        <w:rPr>
          <w:rFonts w:cs="Arial"/>
          <w:color w:val="000000"/>
        </w:rPr>
      </w:pPr>
      <w:r w:rsidRPr="004D6BC4">
        <w:rPr>
          <w:rFonts w:cs="Arial"/>
          <w:color w:val="000000"/>
        </w:rPr>
        <w:t>El proceso de desarrollo del presente proyecto está definido dentro del Mapa de procesos del Proyecto de EJR SOFT, basado en CMMI Nivel II y metodología de desarrollo en CASCADA. De acuerdo a esto, el proyecto contempla principalmente dos procesos:</w:t>
      </w:r>
    </w:p>
    <w:p w14:paraId="76BF9DD3"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Gestión, conformado por:</w:t>
      </w:r>
    </w:p>
    <w:p w14:paraId="3016A682"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lastRenderedPageBreak/>
        <w:t>Inicio y Planificación</w:t>
      </w:r>
    </w:p>
    <w:p w14:paraId="6FFE90A1"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Ejecución, Seguimiento y Control</w:t>
      </w:r>
    </w:p>
    <w:p w14:paraId="13FF74AA"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Cierre</w:t>
      </w:r>
    </w:p>
    <w:p w14:paraId="4A2B611E" w14:textId="77777777" w:rsidR="00D72805" w:rsidRPr="004D6BC4" w:rsidRDefault="00D72805" w:rsidP="00D72805">
      <w:pPr>
        <w:spacing w:before="120" w:after="120" w:line="360" w:lineRule="auto"/>
        <w:ind w:left="567"/>
        <w:rPr>
          <w:rFonts w:cs="Arial"/>
          <w:color w:val="000000"/>
        </w:rPr>
      </w:pPr>
      <w:r w:rsidRPr="004D6BC4">
        <w:rPr>
          <w:rFonts w:cs="Arial"/>
          <w:color w:val="000000"/>
        </w:rPr>
        <w:t>Procesos de Ingeniería, conformado por:</w:t>
      </w:r>
    </w:p>
    <w:p w14:paraId="7D39A10C"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Requerimientos</w:t>
      </w:r>
    </w:p>
    <w:p w14:paraId="26E451CE"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Análisis</w:t>
      </w:r>
    </w:p>
    <w:p w14:paraId="20231CD6"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Diseño</w:t>
      </w:r>
    </w:p>
    <w:p w14:paraId="7E15FEC7"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Construcción</w:t>
      </w:r>
    </w:p>
    <w:p w14:paraId="2CDC0B9C"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Pruebas</w:t>
      </w:r>
    </w:p>
    <w:p w14:paraId="10B62821" w14:textId="77777777" w:rsidR="00D72805" w:rsidRPr="004D6BC4" w:rsidRDefault="00D72805" w:rsidP="00D72805">
      <w:pPr>
        <w:pStyle w:val="Prrafodelista"/>
        <w:numPr>
          <w:ilvl w:val="0"/>
          <w:numId w:val="8"/>
        </w:numPr>
        <w:spacing w:before="120" w:after="120" w:line="360" w:lineRule="auto"/>
        <w:contextualSpacing/>
        <w:jc w:val="both"/>
        <w:rPr>
          <w:rFonts w:cs="Arial"/>
          <w:color w:val="000000"/>
        </w:rPr>
      </w:pPr>
      <w:r w:rsidRPr="004D6BC4">
        <w:rPr>
          <w:rFonts w:cs="Arial"/>
          <w:color w:val="000000"/>
        </w:rPr>
        <w:t>Implementación</w:t>
      </w:r>
    </w:p>
    <w:p w14:paraId="372E4644" w14:textId="77777777" w:rsidR="00D72805" w:rsidRPr="004D6BC4" w:rsidRDefault="00D72805" w:rsidP="00D72805">
      <w:pPr>
        <w:spacing w:before="120" w:after="120" w:line="360" w:lineRule="auto"/>
        <w:ind w:left="567"/>
        <w:rPr>
          <w:rFonts w:cs="Arial"/>
          <w:color w:val="000000"/>
        </w:rPr>
      </w:pPr>
      <w:r w:rsidRPr="004D6BC4">
        <w:rPr>
          <w:rFonts w:cs="Arial"/>
          <w:color w:val="000000"/>
        </w:rPr>
        <w:t>Cada proceso de Ingeniería está definido por una única fase, y éstas están definidas claramente por hitos fechados. El desarrollo de cada proceso se lleva a cabo uno tras de otro debido a la metodología usada.</w:t>
      </w:r>
    </w:p>
    <w:p w14:paraId="054A7519" w14:textId="77777777" w:rsidR="00D72805" w:rsidRDefault="00D72805" w:rsidP="00D72805">
      <w:pPr>
        <w:spacing w:before="120" w:after="120" w:line="360" w:lineRule="auto"/>
        <w:ind w:left="567"/>
        <w:rPr>
          <w:rFonts w:cs="Arial"/>
          <w:color w:val="000000"/>
        </w:rPr>
      </w:pPr>
    </w:p>
    <w:bookmarkEnd w:id="112"/>
    <w:p w14:paraId="147B041F" w14:textId="77777777" w:rsidR="00D72805" w:rsidRDefault="00D72805" w:rsidP="00D72805">
      <w:pPr>
        <w:spacing w:before="120" w:after="120" w:line="360" w:lineRule="auto"/>
        <w:ind w:left="567"/>
        <w:rPr>
          <w:rFonts w:cs="Arial"/>
          <w:color w:val="000000"/>
        </w:rPr>
      </w:pPr>
    </w:p>
    <w:p w14:paraId="4E59CA0A" w14:textId="77777777" w:rsidR="00D72805" w:rsidRDefault="00D72805" w:rsidP="00D72805">
      <w:pPr>
        <w:spacing w:before="120" w:after="120" w:line="360" w:lineRule="auto"/>
        <w:ind w:left="567"/>
        <w:rPr>
          <w:rFonts w:cs="Arial"/>
          <w:color w:val="000000"/>
        </w:rPr>
      </w:pPr>
    </w:p>
    <w:p w14:paraId="65A8C4FC" w14:textId="77777777" w:rsidR="00D72805" w:rsidRDefault="00D72805" w:rsidP="00D72805">
      <w:pPr>
        <w:spacing w:before="120" w:after="120" w:line="360" w:lineRule="auto"/>
        <w:ind w:left="567"/>
        <w:rPr>
          <w:rFonts w:cs="Arial"/>
          <w:color w:val="000000"/>
        </w:rPr>
      </w:pPr>
    </w:p>
    <w:p w14:paraId="1699F235" w14:textId="77777777" w:rsidR="00D72805" w:rsidRPr="00FD555D" w:rsidRDefault="00D72805" w:rsidP="00D72805">
      <w:pPr>
        <w:spacing w:before="120" w:after="120" w:line="360" w:lineRule="auto"/>
        <w:ind w:left="567"/>
        <w:rPr>
          <w:rFonts w:cs="Arial"/>
          <w:color w:val="000000"/>
        </w:rPr>
        <w:sectPr w:rsidR="00D72805" w:rsidRPr="00FD555D" w:rsidSect="006255BB">
          <w:headerReference w:type="default" r:id="rId21"/>
          <w:footerReference w:type="default" r:id="rId22"/>
          <w:pgSz w:w="11907" w:h="16840" w:code="9"/>
          <w:pgMar w:top="1418" w:right="1701" w:bottom="1560" w:left="1701" w:header="720" w:footer="720" w:gutter="0"/>
          <w:pgNumType w:start="0"/>
          <w:cols w:space="720"/>
          <w:titlePg/>
          <w:docGrid w:linePitch="272"/>
        </w:sectPr>
      </w:pPr>
    </w:p>
    <w:p w14:paraId="2AED9BFE" w14:textId="77777777" w:rsidR="00D72805" w:rsidRDefault="00D72805" w:rsidP="00D72805">
      <w:pPr>
        <w:pStyle w:val="Ttulo2"/>
        <w:keepNext/>
        <w:numPr>
          <w:ilvl w:val="1"/>
          <w:numId w:val="4"/>
        </w:numPr>
        <w:spacing w:before="120" w:after="120" w:line="240" w:lineRule="auto"/>
        <w:jc w:val="both"/>
      </w:pPr>
      <w:bookmarkStart w:id="113" w:name="_Toc430548011"/>
      <w:r>
        <w:lastRenderedPageBreak/>
        <w:t>ETAPAS DEL PROYECTO</w:t>
      </w:r>
      <w:bookmarkEnd w:id="113"/>
    </w:p>
    <w:p w14:paraId="788636B6" w14:textId="77777777" w:rsidR="00D72805" w:rsidRPr="004D6BC4" w:rsidRDefault="00D72805" w:rsidP="00D72805">
      <w:pPr>
        <w:spacing w:before="120" w:after="120" w:line="360" w:lineRule="auto"/>
        <w:ind w:left="567"/>
        <w:rPr>
          <w:rFonts w:cs="Arial"/>
          <w:color w:val="000000"/>
        </w:rPr>
      </w:pPr>
      <w:r w:rsidRPr="004D6BC4">
        <w:rPr>
          <w:rFonts w:cs="Arial"/>
          <w:color w:val="000000"/>
        </w:rPr>
        <w:t>El presente Proyecto, debido a su propia naturaleza y complejidad, además de tener en cuenta que la metodología en sí permite el desarrollo secuencial de este; se llevará a cabo en una etapa y realizando las pruebas en la fase final del desarrollo, inmediatamente después de la fase de construcción.</w:t>
      </w:r>
    </w:p>
    <w:p w14:paraId="4FEDE358" w14:textId="6EA645C8" w:rsidR="00D72805" w:rsidRDefault="00D72805" w:rsidP="00DA4482">
      <w:pPr>
        <w:pStyle w:val="StyleGPNormalLeft225cm"/>
      </w:pPr>
      <w:r>
        <w:rPr>
          <w:noProof/>
          <w:lang w:eastAsia="es-PE"/>
        </w:rPr>
        <w:drawing>
          <wp:anchor distT="0" distB="0" distL="114300" distR="114300" simplePos="0" relativeHeight="251655168" behindDoc="0" locked="0" layoutInCell="1" allowOverlap="1" wp14:anchorId="3934957A" wp14:editId="2058D5B1">
            <wp:simplePos x="0" y="0"/>
            <wp:positionH relativeFrom="margin">
              <wp:align>right</wp:align>
            </wp:positionH>
            <wp:positionV relativeFrom="paragraph">
              <wp:posOffset>76200</wp:posOffset>
            </wp:positionV>
            <wp:extent cx="8515985" cy="4371340"/>
            <wp:effectExtent l="0" t="0" r="0" b="0"/>
            <wp:wrapThrough wrapText="bothSides">
              <wp:wrapPolygon edited="0">
                <wp:start x="2174" y="0"/>
                <wp:lineTo x="1739" y="94"/>
                <wp:lineTo x="532" y="1224"/>
                <wp:lineTo x="242" y="2259"/>
                <wp:lineTo x="0" y="2918"/>
                <wp:lineTo x="0" y="4989"/>
                <wp:lineTo x="193" y="6024"/>
                <wp:lineTo x="193" y="6119"/>
                <wp:lineTo x="1015" y="7531"/>
                <wp:lineTo x="2658" y="9037"/>
                <wp:lineTo x="3092" y="10543"/>
                <wp:lineTo x="3092" y="10731"/>
                <wp:lineTo x="3962" y="12049"/>
                <wp:lineTo x="4059" y="12425"/>
                <wp:lineTo x="8166" y="13555"/>
                <wp:lineTo x="9325" y="13649"/>
                <wp:lineTo x="9664" y="15061"/>
                <wp:lineTo x="9664" y="15249"/>
                <wp:lineTo x="10485" y="16567"/>
                <wp:lineTo x="10582" y="16944"/>
                <wp:lineTo x="14689" y="18073"/>
                <wp:lineTo x="15945" y="18073"/>
                <wp:lineTo x="16332" y="19579"/>
                <wp:lineTo x="16332" y="19768"/>
                <wp:lineTo x="17298" y="21085"/>
                <wp:lineTo x="18071" y="21462"/>
                <wp:lineTo x="18216" y="21462"/>
                <wp:lineTo x="19327" y="21462"/>
                <wp:lineTo x="19472" y="21462"/>
                <wp:lineTo x="20245" y="21085"/>
                <wp:lineTo x="21212" y="19768"/>
                <wp:lineTo x="21550" y="18356"/>
                <wp:lineTo x="21550" y="16285"/>
                <wp:lineTo x="21260" y="14967"/>
                <wp:lineTo x="20584" y="14026"/>
                <wp:lineTo x="20052" y="13555"/>
                <wp:lineTo x="19134" y="12049"/>
                <wp:lineTo x="18796" y="10919"/>
                <wp:lineTo x="18699" y="10354"/>
                <wp:lineTo x="17926" y="9507"/>
                <wp:lineTo x="17298" y="8942"/>
                <wp:lineTo x="12321" y="7531"/>
                <wp:lineTo x="12031" y="6589"/>
                <wp:lineTo x="11886" y="5930"/>
                <wp:lineTo x="10727" y="4424"/>
                <wp:lineTo x="5557" y="3012"/>
                <wp:lineTo x="5218" y="1883"/>
                <wp:lineTo x="5073" y="1224"/>
                <wp:lineTo x="3817" y="94"/>
                <wp:lineTo x="3382" y="0"/>
                <wp:lineTo x="2174" y="0"/>
              </wp:wrapPolygon>
            </wp:wrapThrough>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15985" cy="4371340"/>
                    </a:xfrm>
                    <a:prstGeom prst="rect">
                      <a:avLst/>
                    </a:prstGeom>
                    <a:noFill/>
                  </pic:spPr>
                </pic:pic>
              </a:graphicData>
            </a:graphic>
            <wp14:sizeRelH relativeFrom="margin">
              <wp14:pctWidth>0</wp14:pctWidth>
            </wp14:sizeRelH>
          </wp:anchor>
        </w:drawing>
      </w:r>
      <w:r>
        <w:rPr>
          <w:noProof/>
          <w:lang w:eastAsia="es-PE"/>
        </w:rPr>
        <mc:AlternateContent>
          <mc:Choice Requires="wps">
            <w:drawing>
              <wp:anchor distT="0" distB="0" distL="114300" distR="114300" simplePos="0" relativeHeight="251656192" behindDoc="0" locked="0" layoutInCell="1" allowOverlap="1" wp14:anchorId="17DF43EF" wp14:editId="0B0ABC0C">
                <wp:simplePos x="0" y="0"/>
                <wp:positionH relativeFrom="margin">
                  <wp:align>right</wp:align>
                </wp:positionH>
                <wp:positionV relativeFrom="paragraph">
                  <wp:posOffset>266065</wp:posOffset>
                </wp:positionV>
                <wp:extent cx="2268220" cy="962025"/>
                <wp:effectExtent l="57150" t="19050" r="55880" b="104775"/>
                <wp:wrapNone/>
                <wp:docPr id="32"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68220" cy="962025"/>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810ABBD" w14:textId="77777777" w:rsidR="00C23349" w:rsidRPr="004C5694" w:rsidRDefault="00C23349"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F43EF" id="Cuadro de texto 20" o:spid="_x0000_s1032" type="#_x0000_t202" style="position:absolute;left:0;text-align:left;margin-left:127.4pt;margin-top:20.95pt;width:178.6pt;height:75.7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" fillcolor="#a5b0c3 [2263]" strokecolor="#5f708d [2567]">
                <v:fill color2="#e2e6ec [727]" rotate="t" angle="180" colors="0 #aab8d1;40632f #e0e4ec;1 #e8ecf2" focus="100%" type="gradient">
                  <o:fill v:ext="view" type="gradientUnscaled"/>
                </v:fill>
                <v:shadow on="t" color="black" opacity="28270f" origin=",.5" offset="0,3pt"/>
                <v:path arrowok="t"/>
                <v:textbox>
                  <w:txbxContent>
                    <w:p w14:paraId="4810ABBD" w14:textId="77777777" w:rsidR="00C23349" w:rsidRPr="004C5694" w:rsidRDefault="00C23349" w:rsidP="00D72805">
                      <w:pPr>
                        <w:jc w:val="center"/>
                        <w:rPr>
                          <w:b/>
                        </w:rPr>
                      </w:pPr>
                      <w:r w:rsidRPr="004C5694">
                        <w:rPr>
                          <w:b/>
                        </w:rPr>
                        <w:t>GRAFICA DE LA</w:t>
                      </w:r>
                      <w:r>
                        <w:rPr>
                          <w:b/>
                        </w:rPr>
                        <w:t xml:space="preserve"> ETAPA</w:t>
                      </w:r>
                      <w:r w:rsidRPr="004C5694">
                        <w:rPr>
                          <w:b/>
                        </w:rPr>
                        <w:t xml:space="preserve"> DEL PROYECTO, </w:t>
                      </w:r>
                      <w:r>
                        <w:rPr>
                          <w:b/>
                        </w:rPr>
                        <w:t xml:space="preserve">DIVIDIDA POR FASES </w:t>
                      </w:r>
                      <w:r w:rsidRPr="004C5694">
                        <w:rPr>
                          <w:b/>
                        </w:rPr>
                        <w:t>REGIDAS POR LA METODOLOGÍA DE DESARROLLO EN CASCADA</w:t>
                      </w:r>
                    </w:p>
                  </w:txbxContent>
                </v:textbox>
                <w10:wrap anchorx="margin"/>
              </v:shape>
            </w:pict>
          </mc:Fallback>
        </mc:AlternateContent>
      </w:r>
    </w:p>
    <w:p w14:paraId="7437914A" w14:textId="77777777" w:rsidR="00D72805" w:rsidRDefault="00D72805" w:rsidP="00DA4482">
      <w:pPr>
        <w:pStyle w:val="StyleGPNormalLeft225cm"/>
        <w:sectPr w:rsidR="00D72805" w:rsidSect="006255BB">
          <w:headerReference w:type="default" r:id="rId24"/>
          <w:footerReference w:type="default" r:id="rId25"/>
          <w:pgSz w:w="16840" w:h="11907" w:orient="landscape" w:code="9"/>
          <w:pgMar w:top="1701" w:right="1418" w:bottom="1701" w:left="1418" w:header="720" w:footer="720" w:gutter="0"/>
          <w:cols w:space="720"/>
          <w:docGrid w:linePitch="272"/>
        </w:sectPr>
      </w:pPr>
    </w:p>
    <w:p w14:paraId="12CDBA6C" w14:textId="77777777" w:rsidR="00D72805" w:rsidRDefault="00D72805" w:rsidP="00D72805"/>
    <w:p w14:paraId="7975827E" w14:textId="77777777" w:rsidR="00D72805" w:rsidRDefault="00D72805" w:rsidP="00D72805">
      <w:pPr>
        <w:pStyle w:val="Ttulo2"/>
        <w:keepNext/>
        <w:numPr>
          <w:ilvl w:val="1"/>
          <w:numId w:val="4"/>
        </w:numPr>
        <w:spacing w:before="120" w:after="120" w:line="240" w:lineRule="auto"/>
        <w:jc w:val="both"/>
      </w:pPr>
      <w:bookmarkStart w:id="114" w:name="_Toc187465816"/>
      <w:bookmarkStart w:id="115" w:name="_Toc430548012"/>
      <w:r w:rsidRPr="004D6BC4">
        <w:t>FASES DEL PROYECTO</w:t>
      </w:r>
      <w:bookmarkEnd w:id="114"/>
      <w:bookmarkEnd w:id="115"/>
    </w:p>
    <w:p w14:paraId="2C1C23FF" w14:textId="77777777" w:rsidR="00D72805" w:rsidRPr="00BA55C2" w:rsidRDefault="00D72805" w:rsidP="00D72805">
      <w:pPr>
        <w:spacing w:before="120" w:after="120" w:line="360" w:lineRule="auto"/>
        <w:ind w:left="567"/>
        <w:rPr>
          <w:rFonts w:cs="Arial"/>
          <w:color w:val="000000"/>
        </w:rPr>
      </w:pPr>
      <w:r w:rsidRPr="00BA55C2">
        <w:rPr>
          <w:rFonts w:cs="Arial"/>
          <w:color w:val="000000"/>
        </w:rPr>
        <w:t>Se muestra a continuación un breve resumen de las fases de desarrollo del Proyecto.</w:t>
      </w:r>
    </w:p>
    <w:tbl>
      <w:tblPr>
        <w:tblW w:w="7819"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21"/>
        <w:gridCol w:w="5798"/>
      </w:tblGrid>
      <w:tr w:rsidR="00D72805" w:rsidRPr="00BA55C2" w14:paraId="2D1570F6" w14:textId="77777777" w:rsidTr="006255BB">
        <w:trPr>
          <w:trHeight w:val="414"/>
        </w:trPr>
        <w:tc>
          <w:tcPr>
            <w:tcW w:w="1891" w:type="dxa"/>
            <w:tcBorders>
              <w:top w:val="single" w:sz="4" w:space="0" w:color="auto"/>
              <w:left w:val="single" w:sz="4" w:space="0" w:color="auto"/>
              <w:bottom w:val="single" w:sz="4" w:space="0" w:color="auto"/>
              <w:right w:val="single" w:sz="4" w:space="0" w:color="auto"/>
            </w:tcBorders>
            <w:shd w:val="clear" w:color="auto" w:fill="E6E6E6"/>
            <w:vAlign w:val="center"/>
          </w:tcPr>
          <w:p w14:paraId="4E9DA9CE" w14:textId="77777777" w:rsidR="00D72805" w:rsidRPr="00BA55C2" w:rsidRDefault="00D72805" w:rsidP="006255BB">
            <w:pPr>
              <w:pStyle w:val="TableHeading"/>
              <w:jc w:val="center"/>
              <w:rPr>
                <w:rFonts w:cs="Arial"/>
                <w:sz w:val="20"/>
              </w:rPr>
            </w:pPr>
            <w:r w:rsidRPr="00BA55C2">
              <w:rPr>
                <w:rFonts w:cs="Arial"/>
                <w:sz w:val="20"/>
              </w:rPr>
              <w:t>Fase</w:t>
            </w:r>
          </w:p>
        </w:tc>
        <w:tc>
          <w:tcPr>
            <w:tcW w:w="5928" w:type="dxa"/>
            <w:tcBorders>
              <w:top w:val="single" w:sz="4" w:space="0" w:color="auto"/>
              <w:left w:val="single" w:sz="4" w:space="0" w:color="auto"/>
              <w:bottom w:val="single" w:sz="4" w:space="0" w:color="auto"/>
              <w:right w:val="single" w:sz="4" w:space="0" w:color="auto"/>
            </w:tcBorders>
            <w:shd w:val="clear" w:color="auto" w:fill="E6E6E6"/>
            <w:vAlign w:val="center"/>
          </w:tcPr>
          <w:p w14:paraId="11881835" w14:textId="77777777" w:rsidR="00D72805" w:rsidRPr="00BA55C2" w:rsidRDefault="00D72805" w:rsidP="006255BB">
            <w:pPr>
              <w:pStyle w:val="TableHeading"/>
              <w:jc w:val="center"/>
              <w:rPr>
                <w:rFonts w:cs="Arial"/>
                <w:sz w:val="20"/>
              </w:rPr>
            </w:pPr>
            <w:r w:rsidRPr="00BA55C2">
              <w:rPr>
                <w:rFonts w:cs="Arial"/>
                <w:sz w:val="20"/>
              </w:rPr>
              <w:t>Resumen</w:t>
            </w:r>
          </w:p>
        </w:tc>
      </w:tr>
      <w:tr w:rsidR="00D72805" w:rsidRPr="00AF5851" w14:paraId="14A7BA01"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A9B60B0" w14:textId="77777777" w:rsidR="00D72805" w:rsidRPr="00BA55C2" w:rsidRDefault="00D72805" w:rsidP="006255BB">
            <w:pPr>
              <w:spacing w:before="60" w:after="60"/>
              <w:jc w:val="center"/>
              <w:rPr>
                <w:rFonts w:cs="Arial"/>
                <w:b/>
              </w:rPr>
            </w:pPr>
            <w:r w:rsidRPr="00BA55C2">
              <w:rPr>
                <w:rFonts w:cs="Arial"/>
                <w:b/>
              </w:rPr>
              <w:t>Requerimientos</w:t>
            </w:r>
          </w:p>
        </w:tc>
        <w:tc>
          <w:tcPr>
            <w:tcW w:w="5928" w:type="dxa"/>
            <w:tcBorders>
              <w:top w:val="single" w:sz="4" w:space="0" w:color="auto"/>
              <w:left w:val="single" w:sz="4" w:space="0" w:color="auto"/>
              <w:bottom w:val="single" w:sz="4" w:space="0" w:color="auto"/>
              <w:right w:val="single" w:sz="4" w:space="0" w:color="auto"/>
            </w:tcBorders>
          </w:tcPr>
          <w:p w14:paraId="25D9192E" w14:textId="77777777" w:rsidR="00D72805" w:rsidRPr="00BA55C2" w:rsidRDefault="00D72805" w:rsidP="006255BB">
            <w:pPr>
              <w:spacing w:before="60" w:after="60"/>
              <w:rPr>
                <w:rFonts w:cs="Arial"/>
              </w:rPr>
            </w:pPr>
            <w:r w:rsidRPr="00BA55C2">
              <w:rPr>
                <w:rFonts w:cs="Arial"/>
              </w:rPr>
              <w:t>Esta fase comprende todas las tareas relacionadas con la determinación de las necesidades o de las condiciones a satisfacer para un software nuevo o modificado, tomando en cuenta los diversos requisitos de las partes interesadas, que pueden entrar en conflicto entre ellos.</w:t>
            </w:r>
          </w:p>
        </w:tc>
      </w:tr>
      <w:tr w:rsidR="00D72805" w:rsidRPr="00AF5851" w14:paraId="6F4AB036" w14:textId="77777777" w:rsidTr="006255BB">
        <w:trPr>
          <w:trHeight w:val="767"/>
        </w:trPr>
        <w:tc>
          <w:tcPr>
            <w:tcW w:w="1891" w:type="dxa"/>
            <w:tcBorders>
              <w:top w:val="single" w:sz="4" w:space="0" w:color="auto"/>
              <w:left w:val="single" w:sz="4" w:space="0" w:color="auto"/>
              <w:bottom w:val="single" w:sz="4" w:space="0" w:color="auto"/>
              <w:right w:val="single" w:sz="4" w:space="0" w:color="auto"/>
            </w:tcBorders>
            <w:vAlign w:val="center"/>
          </w:tcPr>
          <w:p w14:paraId="01976600" w14:textId="77777777" w:rsidR="00D72805" w:rsidRPr="00BA55C2" w:rsidRDefault="00D72805" w:rsidP="006255BB">
            <w:pPr>
              <w:spacing w:before="60" w:after="60"/>
              <w:jc w:val="center"/>
              <w:rPr>
                <w:rFonts w:cs="Arial"/>
                <w:b/>
              </w:rPr>
            </w:pPr>
            <w:r w:rsidRPr="00BA55C2">
              <w:rPr>
                <w:rFonts w:cs="Arial"/>
                <w:b/>
              </w:rPr>
              <w:t>Análisis</w:t>
            </w:r>
          </w:p>
        </w:tc>
        <w:tc>
          <w:tcPr>
            <w:tcW w:w="5928" w:type="dxa"/>
            <w:tcBorders>
              <w:top w:val="single" w:sz="6" w:space="0" w:color="auto"/>
              <w:left w:val="single" w:sz="6" w:space="0" w:color="auto"/>
              <w:right w:val="single" w:sz="4" w:space="0" w:color="auto"/>
            </w:tcBorders>
          </w:tcPr>
          <w:p w14:paraId="2830B2DE" w14:textId="77777777" w:rsidR="00D72805" w:rsidRPr="00BA55C2" w:rsidRDefault="00D72805" w:rsidP="006255BB">
            <w:pPr>
              <w:spacing w:before="60" w:after="60"/>
              <w:rPr>
                <w:rFonts w:cs="Arial"/>
              </w:rPr>
            </w:pPr>
            <w:r w:rsidRPr="00BA55C2">
              <w:rPr>
                <w:rFonts w:cs="Arial"/>
              </w:rPr>
              <w:t>En esta fase se analizan las necesidades del cliente y usuarios del software para determinar qué objetivos debe cubrir.</w:t>
            </w:r>
          </w:p>
        </w:tc>
      </w:tr>
      <w:tr w:rsidR="00D72805" w:rsidRPr="00AF5851" w14:paraId="7CF03A7E"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1F56EA7D" w14:textId="77777777" w:rsidR="00D72805" w:rsidRPr="00BA55C2" w:rsidRDefault="00D72805" w:rsidP="006255BB">
            <w:pPr>
              <w:spacing w:before="60" w:after="60"/>
              <w:jc w:val="center"/>
              <w:rPr>
                <w:rFonts w:cs="Arial"/>
                <w:b/>
              </w:rPr>
            </w:pPr>
            <w:r w:rsidRPr="00BA55C2">
              <w:rPr>
                <w:rFonts w:cs="Arial"/>
                <w:b/>
              </w:rPr>
              <w:t>Diseño</w:t>
            </w:r>
          </w:p>
        </w:tc>
        <w:tc>
          <w:tcPr>
            <w:tcW w:w="5928" w:type="dxa"/>
            <w:tcBorders>
              <w:top w:val="single" w:sz="4" w:space="0" w:color="auto"/>
              <w:left w:val="single" w:sz="4" w:space="0" w:color="auto"/>
              <w:bottom w:val="single" w:sz="4" w:space="0" w:color="auto"/>
              <w:right w:val="single" w:sz="4" w:space="0" w:color="auto"/>
            </w:tcBorders>
          </w:tcPr>
          <w:p w14:paraId="646E77A1" w14:textId="77777777" w:rsidR="00D72805" w:rsidRPr="00BA55C2" w:rsidRDefault="00D72805" w:rsidP="006255BB">
            <w:pPr>
              <w:spacing w:before="60" w:after="60"/>
              <w:rPr>
                <w:rFonts w:cs="Arial"/>
              </w:rPr>
            </w:pPr>
            <w:r w:rsidRPr="00BA55C2">
              <w:rPr>
                <w:rFonts w:cs="Arial"/>
              </w:rPr>
              <w:t>Es esta fase se elaboran de forma ideal los módulos que contendrá la aplicación, como será construida, cuál será el diseño y los algoritmos necesarios para el cumplimiento de los requerimientos del cliente.</w:t>
            </w:r>
          </w:p>
        </w:tc>
      </w:tr>
      <w:tr w:rsidR="00D72805" w:rsidRPr="00AF5851" w14:paraId="3858641A" w14:textId="77777777" w:rsidTr="006255BB">
        <w:trPr>
          <w:trHeight w:val="460"/>
        </w:trPr>
        <w:tc>
          <w:tcPr>
            <w:tcW w:w="1891" w:type="dxa"/>
            <w:tcBorders>
              <w:top w:val="single" w:sz="4" w:space="0" w:color="auto"/>
              <w:left w:val="single" w:sz="4" w:space="0" w:color="auto"/>
              <w:bottom w:val="single" w:sz="4" w:space="0" w:color="auto"/>
              <w:right w:val="single" w:sz="4" w:space="0" w:color="auto"/>
            </w:tcBorders>
            <w:vAlign w:val="center"/>
          </w:tcPr>
          <w:p w14:paraId="27010044" w14:textId="77777777" w:rsidR="00D72805" w:rsidRPr="00BA55C2" w:rsidRDefault="00D72805" w:rsidP="006255BB">
            <w:pPr>
              <w:spacing w:before="60" w:after="60"/>
              <w:jc w:val="center"/>
              <w:rPr>
                <w:rFonts w:cs="Arial"/>
                <w:b/>
              </w:rPr>
            </w:pPr>
            <w:r w:rsidRPr="00BA55C2">
              <w:rPr>
                <w:rFonts w:cs="Arial"/>
                <w:b/>
              </w:rPr>
              <w:t>Construcción</w:t>
            </w:r>
          </w:p>
        </w:tc>
        <w:tc>
          <w:tcPr>
            <w:tcW w:w="5928" w:type="dxa"/>
            <w:tcBorders>
              <w:top w:val="single" w:sz="4" w:space="0" w:color="auto"/>
              <w:left w:val="single" w:sz="4" w:space="0" w:color="auto"/>
              <w:bottom w:val="single" w:sz="4" w:space="0" w:color="auto"/>
              <w:right w:val="single" w:sz="4" w:space="0" w:color="auto"/>
            </w:tcBorders>
          </w:tcPr>
          <w:p w14:paraId="6C73FA5B" w14:textId="77777777" w:rsidR="00D72805" w:rsidRPr="00BA55C2" w:rsidRDefault="00D72805" w:rsidP="006255BB">
            <w:pPr>
              <w:spacing w:before="60" w:after="60"/>
              <w:rPr>
                <w:rFonts w:cs="Arial"/>
              </w:rPr>
            </w:pPr>
            <w:r w:rsidRPr="00BA55C2">
              <w:rPr>
                <w:rFonts w:cs="Arial"/>
              </w:rPr>
              <w:t>Es la fase en donde se implementa el código fuente, haciendo uso de prototipos así como de pruebas y ensayos para corregir errores.</w:t>
            </w:r>
          </w:p>
        </w:tc>
      </w:tr>
      <w:tr w:rsidR="00D72805" w:rsidRPr="00AF5851" w14:paraId="3F05F342"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32051AC7" w14:textId="77777777" w:rsidR="00D72805" w:rsidRPr="00BA55C2" w:rsidRDefault="00D72805" w:rsidP="006255BB">
            <w:pPr>
              <w:spacing w:before="60" w:after="60"/>
              <w:jc w:val="center"/>
              <w:rPr>
                <w:rFonts w:cs="Arial"/>
                <w:b/>
              </w:rPr>
            </w:pPr>
            <w:r w:rsidRPr="00BA55C2">
              <w:rPr>
                <w:rFonts w:cs="Arial"/>
                <w:b/>
              </w:rPr>
              <w:t>Pruebas</w:t>
            </w:r>
          </w:p>
        </w:tc>
        <w:tc>
          <w:tcPr>
            <w:tcW w:w="5928" w:type="dxa"/>
            <w:tcBorders>
              <w:top w:val="single" w:sz="4" w:space="0" w:color="auto"/>
              <w:left w:val="single" w:sz="4" w:space="0" w:color="auto"/>
              <w:bottom w:val="single" w:sz="4" w:space="0" w:color="auto"/>
              <w:right w:val="single" w:sz="4" w:space="0" w:color="auto"/>
            </w:tcBorders>
          </w:tcPr>
          <w:p w14:paraId="08E11C43" w14:textId="77777777" w:rsidR="00D72805" w:rsidRPr="00BA55C2" w:rsidRDefault="00D72805" w:rsidP="006255BB">
            <w:pPr>
              <w:spacing w:before="60" w:after="60"/>
              <w:rPr>
                <w:rFonts w:cs="Arial"/>
              </w:rPr>
            </w:pPr>
            <w:r w:rsidRPr="00BA55C2">
              <w:rPr>
                <w:rFonts w:cs="Arial"/>
              </w:rPr>
              <w:t>En esta fase se realiza la comprobación del aplicativo y búsqueda de errores con pruebas de caja blanca y negra para su continuo mantenimiento.</w:t>
            </w:r>
          </w:p>
        </w:tc>
      </w:tr>
      <w:tr w:rsidR="00D72805" w:rsidRPr="00AF5851" w14:paraId="52C88E3B" w14:textId="77777777" w:rsidTr="006255BB">
        <w:trPr>
          <w:trHeight w:val="920"/>
        </w:trPr>
        <w:tc>
          <w:tcPr>
            <w:tcW w:w="1891" w:type="dxa"/>
            <w:tcBorders>
              <w:top w:val="single" w:sz="4" w:space="0" w:color="auto"/>
              <w:left w:val="single" w:sz="4" w:space="0" w:color="auto"/>
              <w:bottom w:val="single" w:sz="4" w:space="0" w:color="auto"/>
              <w:right w:val="single" w:sz="4" w:space="0" w:color="auto"/>
            </w:tcBorders>
            <w:vAlign w:val="center"/>
          </w:tcPr>
          <w:p w14:paraId="6251F84D" w14:textId="77777777" w:rsidR="00D72805" w:rsidRPr="00BA55C2" w:rsidRDefault="00D72805" w:rsidP="006255BB">
            <w:pPr>
              <w:spacing w:before="60" w:after="60"/>
              <w:jc w:val="center"/>
              <w:rPr>
                <w:rFonts w:cs="Arial"/>
                <w:b/>
              </w:rPr>
            </w:pPr>
            <w:r w:rsidRPr="00BA55C2">
              <w:rPr>
                <w:rFonts w:cs="Arial"/>
                <w:b/>
              </w:rPr>
              <w:t>Implementación</w:t>
            </w:r>
          </w:p>
        </w:tc>
        <w:tc>
          <w:tcPr>
            <w:tcW w:w="5928" w:type="dxa"/>
            <w:tcBorders>
              <w:top w:val="single" w:sz="4" w:space="0" w:color="auto"/>
              <w:left w:val="single" w:sz="4" w:space="0" w:color="auto"/>
              <w:bottom w:val="single" w:sz="4" w:space="0" w:color="auto"/>
              <w:right w:val="single" w:sz="4" w:space="0" w:color="auto"/>
            </w:tcBorders>
          </w:tcPr>
          <w:p w14:paraId="7DAF8D31" w14:textId="77777777" w:rsidR="00D72805" w:rsidRPr="00BA55C2" w:rsidRDefault="00D72805" w:rsidP="006255BB">
            <w:pPr>
              <w:spacing w:before="60" w:after="60"/>
              <w:rPr>
                <w:rFonts w:cs="Arial"/>
              </w:rPr>
            </w:pPr>
            <w:r w:rsidRPr="00BA55C2">
              <w:rPr>
                <w:rFonts w:cs="Arial"/>
              </w:rPr>
              <w:t>Fase final del proceso de desarrollo del software, se realiza documentación sobre manuales de uso e instalación, además de puesta en marcha y producción del producto final.</w:t>
            </w:r>
          </w:p>
        </w:tc>
      </w:tr>
    </w:tbl>
    <w:p w14:paraId="730549F8" w14:textId="77777777" w:rsidR="00D72805" w:rsidRDefault="00D72805" w:rsidP="00D72805">
      <w:bookmarkStart w:id="116" w:name="_Toc156366051"/>
    </w:p>
    <w:p w14:paraId="2CF39573" w14:textId="77777777" w:rsidR="00D72805" w:rsidRDefault="00D72805" w:rsidP="00DA4482">
      <w:pPr>
        <w:pStyle w:val="StyleGPNormalLeft225cm"/>
      </w:pPr>
    </w:p>
    <w:p w14:paraId="17B9150D" w14:textId="77777777" w:rsidR="00D72805" w:rsidRDefault="00D72805" w:rsidP="00D72805">
      <w:pPr>
        <w:sectPr w:rsidR="00D72805" w:rsidSect="006255BB">
          <w:headerReference w:type="default" r:id="rId26"/>
          <w:footerReference w:type="default" r:id="rId27"/>
          <w:pgSz w:w="11907" w:h="16840" w:code="9"/>
          <w:pgMar w:top="1418" w:right="1843" w:bottom="1418" w:left="1701" w:header="720" w:footer="720" w:gutter="0"/>
          <w:cols w:space="720"/>
          <w:docGrid w:linePitch="272"/>
        </w:sectPr>
      </w:pPr>
      <w:r>
        <w:br w:type="page"/>
      </w:r>
    </w:p>
    <w:p w14:paraId="32695702" w14:textId="77777777" w:rsidR="00D72805" w:rsidRPr="004D6BC4" w:rsidRDefault="00D72805" w:rsidP="00D72805">
      <w:pPr>
        <w:rPr>
          <w:b/>
          <w:color w:val="000000" w:themeColor="text1"/>
        </w:rPr>
      </w:pPr>
    </w:p>
    <w:p w14:paraId="0E3BC5EA" w14:textId="77777777" w:rsidR="00D72805" w:rsidRDefault="00D72805" w:rsidP="00DA4482">
      <w:pPr>
        <w:pStyle w:val="StyleGPNormalLeft225cm"/>
      </w:pPr>
      <w:r w:rsidRPr="004D6BC4">
        <w:t>CRONOGRAMA DE ACTIVIDADES DIVIDID</w:t>
      </w:r>
      <w:r>
        <w:t>O</w:t>
      </w:r>
      <w:r w:rsidRPr="004D6BC4">
        <w:t xml:space="preserve"> POR FASES</w:t>
      </w:r>
    </w:p>
    <w:p w14:paraId="262461D9" w14:textId="77777777" w:rsidR="00D72805" w:rsidRDefault="00D72805" w:rsidP="00DA4482">
      <w:pPr>
        <w:pStyle w:val="StyleGPNormalLeft225cm"/>
      </w:pPr>
    </w:p>
    <w:p w14:paraId="5CCA9261" w14:textId="77777777" w:rsidR="00D72805" w:rsidRPr="000B3202" w:rsidRDefault="00D72805" w:rsidP="00DA4482">
      <w:pPr>
        <w:pStyle w:val="StyleGPNormalLeft225cm"/>
        <w:sectPr w:rsidR="00D72805" w:rsidRPr="000B3202" w:rsidSect="006255BB">
          <w:headerReference w:type="default" r:id="rId28"/>
          <w:footerReference w:type="default" r:id="rId29"/>
          <w:pgSz w:w="16840" w:h="11907" w:orient="landscape" w:code="9"/>
          <w:pgMar w:top="1701" w:right="1418" w:bottom="1843" w:left="1418" w:header="720" w:footer="720" w:gutter="0"/>
          <w:cols w:space="720"/>
          <w:docGrid w:linePitch="272"/>
        </w:sectPr>
      </w:pPr>
      <w:r>
        <w:rPr>
          <w:noProof/>
          <w:lang w:eastAsia="es-PE"/>
        </w:rPr>
        <w:drawing>
          <wp:inline distT="0" distB="0" distL="0" distR="0" wp14:anchorId="3132AC76" wp14:editId="24BC62E3">
            <wp:extent cx="8892838" cy="2966484"/>
            <wp:effectExtent l="0" t="0" r="3810" b="571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a:extLst>
                        <a:ext uri="{28A0092B-C50C-407E-A947-70E740481C1C}">
                          <a14:useLocalDpi xmlns:a14="http://schemas.microsoft.com/office/drawing/2010/main" val="0"/>
                        </a:ext>
                      </a:extLst>
                    </a:blip>
                    <a:srcRect r="3926"/>
                    <a:stretch/>
                  </pic:blipFill>
                  <pic:spPr bwMode="auto">
                    <a:xfrm>
                      <a:off x="0" y="0"/>
                      <a:ext cx="8906294" cy="2970973"/>
                    </a:xfrm>
                    <a:prstGeom prst="rect">
                      <a:avLst/>
                    </a:prstGeom>
                    <a:noFill/>
                    <a:ln>
                      <a:noFill/>
                    </a:ln>
                    <a:extLst>
                      <a:ext uri="{53640926-AAD7-44D8-BBD7-CCE9431645EC}">
                        <a14:shadowObscured xmlns:a14="http://schemas.microsoft.com/office/drawing/2010/main"/>
                      </a:ext>
                    </a:extLst>
                  </pic:spPr>
                </pic:pic>
              </a:graphicData>
            </a:graphic>
          </wp:inline>
        </w:drawing>
      </w:r>
    </w:p>
    <w:p w14:paraId="625E7731" w14:textId="77777777" w:rsidR="00D72805" w:rsidRDefault="00D72805" w:rsidP="00D72805"/>
    <w:p w14:paraId="5D0F787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17" w:name="_Toc187465817"/>
      <w:bookmarkStart w:id="118" w:name="_Toc429852298"/>
      <w:bookmarkStart w:id="119" w:name="_Toc430548013"/>
      <w:r w:rsidRPr="004D6BC4">
        <w:t xml:space="preserve">FASE DE </w:t>
      </w:r>
      <w:bookmarkEnd w:id="116"/>
      <w:bookmarkEnd w:id="117"/>
      <w:bookmarkEnd w:id="118"/>
      <w:r w:rsidRPr="004D6BC4">
        <w:t>REQUERIMIENTOS</w:t>
      </w:r>
      <w:bookmarkEnd w:id="119"/>
    </w:p>
    <w:p w14:paraId="358DCCD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2C66E8E4" w14:textId="77777777" w:rsidTr="006255BB">
        <w:tc>
          <w:tcPr>
            <w:tcW w:w="1701" w:type="dxa"/>
            <w:shd w:val="clear" w:color="auto" w:fill="C0C0C0"/>
            <w:vAlign w:val="center"/>
          </w:tcPr>
          <w:p w14:paraId="1BF7485E" w14:textId="77777777" w:rsidR="00D72805" w:rsidRPr="00650F28" w:rsidRDefault="00D72805" w:rsidP="006255BB">
            <w:pPr>
              <w:pStyle w:val="TableHeading"/>
              <w:jc w:val="center"/>
              <w:rPr>
                <w:rFonts w:cs="Arial"/>
                <w:sz w:val="20"/>
              </w:rPr>
            </w:pPr>
            <w:r w:rsidRPr="00650F28">
              <w:rPr>
                <w:rFonts w:cs="Arial"/>
                <w:sz w:val="20"/>
              </w:rPr>
              <w:t>Términos</w:t>
            </w:r>
          </w:p>
        </w:tc>
        <w:tc>
          <w:tcPr>
            <w:tcW w:w="5245" w:type="dxa"/>
            <w:gridSpan w:val="2"/>
            <w:shd w:val="clear" w:color="auto" w:fill="C0C0C0"/>
            <w:vAlign w:val="center"/>
          </w:tcPr>
          <w:p w14:paraId="789FFAD6"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16ADD69B" w14:textId="77777777" w:rsidTr="006255BB">
        <w:tc>
          <w:tcPr>
            <w:tcW w:w="1701" w:type="dxa"/>
            <w:vAlign w:val="center"/>
          </w:tcPr>
          <w:p w14:paraId="03014421"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629F5C89" w14:textId="77777777" w:rsidR="00D72805" w:rsidRPr="00650F28" w:rsidRDefault="00D72805" w:rsidP="006255BB">
            <w:pPr>
              <w:spacing w:before="60" w:after="60"/>
              <w:rPr>
                <w:rFonts w:cs="Arial"/>
              </w:rPr>
            </w:pPr>
            <w:r w:rsidRPr="00650F28">
              <w:rPr>
                <w:rFonts w:cs="Arial"/>
              </w:rPr>
              <w:t>Definir el objetivo, alcance y especificación funcional del sistema.</w:t>
            </w:r>
          </w:p>
        </w:tc>
      </w:tr>
      <w:tr w:rsidR="00D72805" w:rsidRPr="0065663C" w14:paraId="435C1196" w14:textId="77777777" w:rsidTr="006255BB">
        <w:trPr>
          <w:trHeight w:val="301"/>
        </w:trPr>
        <w:tc>
          <w:tcPr>
            <w:tcW w:w="1701" w:type="dxa"/>
            <w:vAlign w:val="center"/>
          </w:tcPr>
          <w:p w14:paraId="260EB2D4"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CEF438A"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1FEB46A" w14:textId="77777777" w:rsidR="00D72805" w:rsidRPr="00650F28" w:rsidRDefault="00D72805" w:rsidP="006255BB">
            <w:pPr>
              <w:spacing w:before="60" w:after="60"/>
              <w:rPr>
                <w:rFonts w:cs="Arial"/>
              </w:rPr>
            </w:pPr>
            <w:r w:rsidRPr="00650F28">
              <w:rPr>
                <w:rFonts w:cs="Arial"/>
              </w:rPr>
              <w:t xml:space="preserve">Aprobación del Plan de Proyecto por </w:t>
            </w:r>
            <w:r>
              <w:rPr>
                <w:rFonts w:cs="Arial"/>
              </w:rPr>
              <w:t>MST E.I.R.L</w:t>
            </w:r>
          </w:p>
        </w:tc>
      </w:tr>
      <w:tr w:rsidR="00D72805" w:rsidRPr="0065663C" w14:paraId="2568CAAB" w14:textId="77777777" w:rsidTr="006255BB">
        <w:trPr>
          <w:trHeight w:val="231"/>
        </w:trPr>
        <w:tc>
          <w:tcPr>
            <w:tcW w:w="1701" w:type="dxa"/>
            <w:vAlign w:val="center"/>
          </w:tcPr>
          <w:p w14:paraId="3E1B817B" w14:textId="77777777" w:rsidR="00D72805" w:rsidRPr="00650F28" w:rsidRDefault="00D72805" w:rsidP="006255BB">
            <w:pPr>
              <w:spacing w:before="60" w:after="60"/>
              <w:jc w:val="center"/>
              <w:rPr>
                <w:rFonts w:cs="Arial"/>
                <w:b/>
              </w:rPr>
            </w:pPr>
            <w:r w:rsidRPr="00650F28">
              <w:rPr>
                <w:rFonts w:cs="Arial"/>
                <w:b/>
              </w:rPr>
              <w:t>Supuestos</w:t>
            </w:r>
          </w:p>
        </w:tc>
        <w:tc>
          <w:tcPr>
            <w:tcW w:w="425" w:type="dxa"/>
          </w:tcPr>
          <w:p w14:paraId="40432B4B"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6BE0AD64" w14:textId="77777777" w:rsidR="00D72805" w:rsidRPr="00650F28" w:rsidRDefault="00D72805" w:rsidP="006255BB">
            <w:pPr>
              <w:spacing w:before="60" w:after="60"/>
              <w:rPr>
                <w:rFonts w:cs="Arial"/>
              </w:rPr>
            </w:pPr>
            <w:r w:rsidRPr="00650F28">
              <w:rPr>
                <w:rFonts w:cs="Arial"/>
              </w:rPr>
              <w:t>No identificados en esta fase</w:t>
            </w:r>
          </w:p>
        </w:tc>
      </w:tr>
      <w:tr w:rsidR="00D72805" w:rsidRPr="001D7E88" w14:paraId="5352FEA1" w14:textId="77777777" w:rsidTr="006255BB">
        <w:trPr>
          <w:trHeight w:val="277"/>
        </w:trPr>
        <w:tc>
          <w:tcPr>
            <w:tcW w:w="1701" w:type="dxa"/>
            <w:vAlign w:val="center"/>
          </w:tcPr>
          <w:p w14:paraId="4033C6FB"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1D656241"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55770DA3" w14:textId="77777777" w:rsidR="00D72805" w:rsidRPr="00650F28" w:rsidRDefault="00D72805" w:rsidP="006255BB">
            <w:pPr>
              <w:spacing w:before="60" w:after="60"/>
              <w:rPr>
                <w:rFonts w:cs="Arial"/>
              </w:rPr>
            </w:pPr>
            <w:r w:rsidRPr="00650F28">
              <w:rPr>
                <w:rFonts w:cs="Arial"/>
              </w:rPr>
              <w:t>Considerar todos los elementos fuera del alcance.</w:t>
            </w:r>
          </w:p>
        </w:tc>
      </w:tr>
      <w:tr w:rsidR="00D72805" w:rsidRPr="0065663C" w14:paraId="66ED001D" w14:textId="77777777" w:rsidTr="006255BB">
        <w:tc>
          <w:tcPr>
            <w:tcW w:w="1701" w:type="dxa"/>
            <w:vMerge w:val="restart"/>
            <w:vAlign w:val="center"/>
          </w:tcPr>
          <w:p w14:paraId="31FF4D37" w14:textId="77777777" w:rsidR="00D72805" w:rsidRPr="0070272B" w:rsidRDefault="00D72805" w:rsidP="006255BB">
            <w:pPr>
              <w:jc w:val="center"/>
              <w:rPr>
                <w:rFonts w:cs="Arial"/>
                <w:b/>
              </w:rPr>
            </w:pPr>
            <w:r w:rsidRPr="00650F28">
              <w:rPr>
                <w:rFonts w:cs="Arial"/>
                <w:b/>
              </w:rPr>
              <w:t>Entregables</w:t>
            </w:r>
          </w:p>
        </w:tc>
        <w:tc>
          <w:tcPr>
            <w:tcW w:w="425" w:type="dxa"/>
            <w:vAlign w:val="center"/>
          </w:tcPr>
          <w:p w14:paraId="2A4211F2" w14:textId="77777777" w:rsidR="00D72805" w:rsidRPr="00650F28" w:rsidRDefault="00D72805" w:rsidP="006255BB">
            <w:pPr>
              <w:spacing w:before="60" w:after="60"/>
              <w:jc w:val="center"/>
              <w:rPr>
                <w:rFonts w:cs="Arial"/>
              </w:rPr>
            </w:pPr>
            <w:r>
              <w:rPr>
                <w:rFonts w:cs="Arial"/>
              </w:rPr>
              <w:t>1</w:t>
            </w:r>
          </w:p>
        </w:tc>
        <w:tc>
          <w:tcPr>
            <w:tcW w:w="4820" w:type="dxa"/>
            <w:vAlign w:val="center"/>
          </w:tcPr>
          <w:p w14:paraId="43B73805" w14:textId="77777777" w:rsidR="00D72805" w:rsidRPr="00650F28" w:rsidRDefault="00D72805" w:rsidP="006255BB">
            <w:pPr>
              <w:spacing w:before="60" w:after="60"/>
              <w:rPr>
                <w:rFonts w:cs="Arial"/>
              </w:rPr>
            </w:pPr>
            <w:r w:rsidRPr="00650F28">
              <w:rPr>
                <w:rFonts w:cs="Arial"/>
              </w:rPr>
              <w:t>Matriz de Trazabilidad</w:t>
            </w:r>
            <w:r>
              <w:rPr>
                <w:rFonts w:cs="Arial"/>
              </w:rPr>
              <w:t xml:space="preserve"> de Requerimientos</w:t>
            </w:r>
          </w:p>
        </w:tc>
      </w:tr>
      <w:tr w:rsidR="00D72805" w:rsidRPr="0065663C" w14:paraId="45428F12" w14:textId="77777777" w:rsidTr="006255BB">
        <w:tc>
          <w:tcPr>
            <w:tcW w:w="1701" w:type="dxa"/>
            <w:vMerge/>
          </w:tcPr>
          <w:p w14:paraId="2D2A52BF" w14:textId="77777777" w:rsidR="00D72805" w:rsidRPr="0070272B" w:rsidRDefault="00D72805" w:rsidP="006255BB">
            <w:pPr>
              <w:rPr>
                <w:rFonts w:cs="Arial"/>
                <w:b/>
              </w:rPr>
            </w:pPr>
          </w:p>
        </w:tc>
        <w:tc>
          <w:tcPr>
            <w:tcW w:w="425" w:type="dxa"/>
            <w:vAlign w:val="center"/>
          </w:tcPr>
          <w:p w14:paraId="4BB526AD"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7F99AB03" w14:textId="77777777" w:rsidR="00D72805" w:rsidRPr="00650F28" w:rsidRDefault="00D72805" w:rsidP="006255BB">
            <w:pPr>
              <w:spacing w:before="60" w:after="60"/>
              <w:rPr>
                <w:rFonts w:cs="Arial"/>
              </w:rPr>
            </w:pPr>
            <w:r>
              <w:rPr>
                <w:rFonts w:cs="Arial"/>
              </w:rPr>
              <w:t>Lista Maestra de requerimientos</w:t>
            </w:r>
          </w:p>
        </w:tc>
      </w:tr>
    </w:tbl>
    <w:p w14:paraId="25777E7B" w14:textId="77777777" w:rsidR="00D72805" w:rsidRDefault="00D72805" w:rsidP="00D72805">
      <w:bookmarkStart w:id="120" w:name="_Toc187465818"/>
      <w:bookmarkStart w:id="121" w:name="_Toc429852299"/>
      <w:bookmarkStart w:id="122" w:name="_Toc430548014"/>
    </w:p>
    <w:p w14:paraId="743BFF7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r w:rsidRPr="004D6BC4">
        <w:t xml:space="preserve">FASE DE </w:t>
      </w:r>
      <w:bookmarkEnd w:id="120"/>
      <w:bookmarkEnd w:id="121"/>
      <w:r w:rsidRPr="004D6BC4">
        <w:t>ANÁLISIS</w:t>
      </w:r>
      <w:bookmarkEnd w:id="122"/>
    </w:p>
    <w:p w14:paraId="3CC43659"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650F28" w14:paraId="0CF164D2" w14:textId="77777777" w:rsidTr="006255BB">
        <w:tc>
          <w:tcPr>
            <w:tcW w:w="1701" w:type="dxa"/>
            <w:shd w:val="clear" w:color="auto" w:fill="C0C0C0"/>
            <w:vAlign w:val="center"/>
          </w:tcPr>
          <w:p w14:paraId="4E65BE23" w14:textId="77777777" w:rsidR="00D72805" w:rsidRPr="00650F28" w:rsidRDefault="00D72805" w:rsidP="006255BB">
            <w:pPr>
              <w:pStyle w:val="TableHeading"/>
              <w:jc w:val="center"/>
              <w:rPr>
                <w:rFonts w:cs="Arial"/>
                <w:sz w:val="20"/>
              </w:rPr>
            </w:pPr>
            <w:bookmarkStart w:id="123" w:name="_Toc187465819"/>
            <w:bookmarkStart w:id="124" w:name="_Toc429852300"/>
            <w:r w:rsidRPr="00650F28">
              <w:rPr>
                <w:rFonts w:cs="Arial"/>
                <w:sz w:val="20"/>
              </w:rPr>
              <w:t>Términos</w:t>
            </w:r>
          </w:p>
        </w:tc>
        <w:tc>
          <w:tcPr>
            <w:tcW w:w="5245" w:type="dxa"/>
            <w:gridSpan w:val="2"/>
            <w:shd w:val="clear" w:color="auto" w:fill="C0C0C0"/>
            <w:vAlign w:val="center"/>
          </w:tcPr>
          <w:p w14:paraId="303C1B55" w14:textId="77777777" w:rsidR="00D72805" w:rsidRPr="00650F28" w:rsidRDefault="00D72805" w:rsidP="006255BB">
            <w:pPr>
              <w:pStyle w:val="TableHeading"/>
              <w:jc w:val="center"/>
              <w:rPr>
                <w:rFonts w:cs="Arial"/>
                <w:sz w:val="20"/>
              </w:rPr>
            </w:pPr>
            <w:r w:rsidRPr="00650F28">
              <w:rPr>
                <w:rFonts w:cs="Arial"/>
                <w:sz w:val="20"/>
              </w:rPr>
              <w:t>Definición</w:t>
            </w:r>
          </w:p>
        </w:tc>
      </w:tr>
      <w:tr w:rsidR="00D72805" w:rsidRPr="00650F28" w14:paraId="7D7035C2" w14:textId="77777777" w:rsidTr="006255BB">
        <w:tc>
          <w:tcPr>
            <w:tcW w:w="1701" w:type="dxa"/>
            <w:vAlign w:val="center"/>
          </w:tcPr>
          <w:p w14:paraId="23B59712" w14:textId="77777777" w:rsidR="00D72805" w:rsidRPr="00650F28" w:rsidRDefault="00D72805" w:rsidP="006255BB">
            <w:pPr>
              <w:spacing w:before="60" w:after="60"/>
              <w:jc w:val="center"/>
              <w:rPr>
                <w:rFonts w:cs="Arial"/>
                <w:b/>
              </w:rPr>
            </w:pPr>
            <w:r w:rsidRPr="00650F28">
              <w:rPr>
                <w:rFonts w:cs="Arial"/>
                <w:b/>
              </w:rPr>
              <w:t>Objetivo</w:t>
            </w:r>
          </w:p>
        </w:tc>
        <w:tc>
          <w:tcPr>
            <w:tcW w:w="5245" w:type="dxa"/>
            <w:gridSpan w:val="2"/>
            <w:vAlign w:val="center"/>
          </w:tcPr>
          <w:p w14:paraId="08714BA9" w14:textId="77777777" w:rsidR="00D72805" w:rsidRPr="00650F28" w:rsidRDefault="00D72805" w:rsidP="006255BB">
            <w:pPr>
              <w:spacing w:before="60" w:after="60"/>
              <w:rPr>
                <w:rFonts w:cs="Arial"/>
              </w:rPr>
            </w:pPr>
            <w:r w:rsidRPr="00650F28">
              <w:rPr>
                <w:rFonts w:cs="Arial"/>
              </w:rPr>
              <w:t>Especificación de los servicios en base a los requerimientos y la interacción del usuario con el sistema.</w:t>
            </w:r>
          </w:p>
        </w:tc>
      </w:tr>
      <w:tr w:rsidR="00D72805" w:rsidRPr="00650F28" w14:paraId="25AB9C51" w14:textId="77777777" w:rsidTr="006255BB">
        <w:trPr>
          <w:trHeight w:val="301"/>
        </w:trPr>
        <w:tc>
          <w:tcPr>
            <w:tcW w:w="1701" w:type="dxa"/>
            <w:vAlign w:val="center"/>
          </w:tcPr>
          <w:p w14:paraId="54CB497D" w14:textId="77777777" w:rsidR="00D72805" w:rsidRPr="00650F28" w:rsidRDefault="00D72805" w:rsidP="006255BB">
            <w:pPr>
              <w:spacing w:before="60" w:after="60"/>
              <w:jc w:val="center"/>
              <w:rPr>
                <w:rFonts w:cs="Arial"/>
                <w:b/>
              </w:rPr>
            </w:pPr>
            <w:r w:rsidRPr="00650F28">
              <w:rPr>
                <w:rFonts w:cs="Arial"/>
                <w:b/>
              </w:rPr>
              <w:t>Pre-condición</w:t>
            </w:r>
          </w:p>
        </w:tc>
        <w:tc>
          <w:tcPr>
            <w:tcW w:w="425" w:type="dxa"/>
            <w:vAlign w:val="center"/>
          </w:tcPr>
          <w:p w14:paraId="15CF1D8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45AD553B" w14:textId="77777777" w:rsidR="00D72805" w:rsidRPr="00650F28" w:rsidRDefault="00D72805" w:rsidP="006255BB">
            <w:pPr>
              <w:spacing w:before="60" w:after="60"/>
              <w:rPr>
                <w:rFonts w:cs="Arial"/>
              </w:rPr>
            </w:pPr>
            <w:r w:rsidRPr="00650F28">
              <w:rPr>
                <w:rFonts w:cs="Arial"/>
              </w:rPr>
              <w:t>Fase de Requerimientos.</w:t>
            </w:r>
          </w:p>
        </w:tc>
      </w:tr>
      <w:tr w:rsidR="00D72805" w:rsidRPr="00650F28" w14:paraId="5D319F4A" w14:textId="77777777" w:rsidTr="006255BB">
        <w:trPr>
          <w:trHeight w:val="231"/>
        </w:trPr>
        <w:tc>
          <w:tcPr>
            <w:tcW w:w="1701" w:type="dxa"/>
            <w:vAlign w:val="center"/>
          </w:tcPr>
          <w:p w14:paraId="439887C6" w14:textId="77777777" w:rsidR="00D72805" w:rsidRPr="00650F28" w:rsidRDefault="00D72805" w:rsidP="006255BB">
            <w:pPr>
              <w:spacing w:before="60" w:after="60"/>
              <w:jc w:val="center"/>
              <w:rPr>
                <w:rFonts w:cs="Arial"/>
                <w:b/>
              </w:rPr>
            </w:pPr>
            <w:r w:rsidRPr="00650F28">
              <w:rPr>
                <w:rFonts w:cs="Arial"/>
                <w:b/>
              </w:rPr>
              <w:t>Supuestos</w:t>
            </w:r>
          </w:p>
        </w:tc>
        <w:tc>
          <w:tcPr>
            <w:tcW w:w="425" w:type="dxa"/>
            <w:vAlign w:val="center"/>
          </w:tcPr>
          <w:p w14:paraId="4D9D812F" w14:textId="77777777" w:rsidR="00D72805" w:rsidRPr="00650F28" w:rsidRDefault="00D72805" w:rsidP="006255BB">
            <w:pPr>
              <w:spacing w:before="60" w:after="60"/>
              <w:jc w:val="center"/>
              <w:rPr>
                <w:rFonts w:cs="Arial"/>
              </w:rPr>
            </w:pPr>
            <w:r w:rsidRPr="00650F28">
              <w:rPr>
                <w:rFonts w:cs="Arial"/>
              </w:rPr>
              <w:t>1</w:t>
            </w:r>
          </w:p>
        </w:tc>
        <w:tc>
          <w:tcPr>
            <w:tcW w:w="4820" w:type="dxa"/>
          </w:tcPr>
          <w:p w14:paraId="2E71C224" w14:textId="77777777" w:rsidR="00D72805" w:rsidRPr="00650F28" w:rsidRDefault="00D72805" w:rsidP="006255BB">
            <w:pPr>
              <w:spacing w:before="60" w:after="60"/>
              <w:rPr>
                <w:rFonts w:cs="Arial"/>
              </w:rPr>
            </w:pPr>
            <w:r w:rsidRPr="00650F28">
              <w:rPr>
                <w:rFonts w:cs="Arial"/>
              </w:rPr>
              <w:t>Los Requerimientos fueron atendidos en forma exitosa dentro del alcance.</w:t>
            </w:r>
          </w:p>
        </w:tc>
      </w:tr>
      <w:tr w:rsidR="00D72805" w:rsidRPr="00650F28" w14:paraId="77531B81" w14:textId="77777777" w:rsidTr="006255BB">
        <w:trPr>
          <w:trHeight w:val="277"/>
        </w:trPr>
        <w:tc>
          <w:tcPr>
            <w:tcW w:w="1701" w:type="dxa"/>
            <w:vAlign w:val="center"/>
          </w:tcPr>
          <w:p w14:paraId="53B8CD46" w14:textId="77777777" w:rsidR="00D72805" w:rsidRPr="00650F28" w:rsidRDefault="00D72805" w:rsidP="006255BB">
            <w:pPr>
              <w:spacing w:before="60" w:after="60"/>
              <w:jc w:val="center"/>
              <w:rPr>
                <w:rFonts w:cs="Arial"/>
                <w:b/>
              </w:rPr>
            </w:pPr>
            <w:r w:rsidRPr="00650F28">
              <w:rPr>
                <w:rFonts w:cs="Arial"/>
                <w:b/>
              </w:rPr>
              <w:t>Restricciones</w:t>
            </w:r>
          </w:p>
        </w:tc>
        <w:tc>
          <w:tcPr>
            <w:tcW w:w="425" w:type="dxa"/>
            <w:vAlign w:val="center"/>
          </w:tcPr>
          <w:p w14:paraId="73A7C5C7"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065B4AD9" w14:textId="77777777" w:rsidR="00D72805" w:rsidRPr="00650F28" w:rsidRDefault="00D72805" w:rsidP="006255BB">
            <w:pPr>
              <w:spacing w:before="60" w:after="60"/>
              <w:rPr>
                <w:rFonts w:cs="Arial"/>
              </w:rPr>
            </w:pPr>
            <w:r w:rsidRPr="00650F28">
              <w:rPr>
                <w:rFonts w:cs="Arial"/>
              </w:rPr>
              <w:t>Centrado exclusivamente en los requerimientos.</w:t>
            </w:r>
          </w:p>
        </w:tc>
      </w:tr>
      <w:tr w:rsidR="00D72805" w:rsidRPr="00650F28" w14:paraId="1ABCDC08" w14:textId="77777777" w:rsidTr="006255BB">
        <w:tc>
          <w:tcPr>
            <w:tcW w:w="1701" w:type="dxa"/>
            <w:vMerge w:val="restart"/>
            <w:vAlign w:val="center"/>
          </w:tcPr>
          <w:p w14:paraId="4A53184D" w14:textId="77777777" w:rsidR="00D72805" w:rsidRPr="00650F28" w:rsidRDefault="00D72805" w:rsidP="006255BB">
            <w:pPr>
              <w:spacing w:before="60" w:after="60"/>
              <w:jc w:val="center"/>
              <w:rPr>
                <w:rFonts w:cs="Arial"/>
                <w:b/>
              </w:rPr>
            </w:pPr>
            <w:r w:rsidRPr="00650F28">
              <w:rPr>
                <w:rFonts w:cs="Arial"/>
                <w:b/>
              </w:rPr>
              <w:t>Entregables</w:t>
            </w:r>
          </w:p>
        </w:tc>
        <w:tc>
          <w:tcPr>
            <w:tcW w:w="425" w:type="dxa"/>
            <w:vAlign w:val="center"/>
          </w:tcPr>
          <w:p w14:paraId="70D8264D" w14:textId="77777777" w:rsidR="00D72805" w:rsidRPr="00650F28" w:rsidRDefault="00D72805" w:rsidP="006255BB">
            <w:pPr>
              <w:spacing w:before="60" w:after="60"/>
              <w:jc w:val="center"/>
              <w:rPr>
                <w:rFonts w:cs="Arial"/>
              </w:rPr>
            </w:pPr>
            <w:r w:rsidRPr="00650F28">
              <w:rPr>
                <w:rFonts w:cs="Arial"/>
              </w:rPr>
              <w:t>1</w:t>
            </w:r>
          </w:p>
        </w:tc>
        <w:tc>
          <w:tcPr>
            <w:tcW w:w="4820" w:type="dxa"/>
            <w:vAlign w:val="center"/>
          </w:tcPr>
          <w:p w14:paraId="2F423A21" w14:textId="77777777" w:rsidR="00D72805" w:rsidRPr="00650F28" w:rsidRDefault="00D72805" w:rsidP="006255BB">
            <w:pPr>
              <w:spacing w:before="60" w:after="60"/>
              <w:rPr>
                <w:rFonts w:cs="Arial"/>
              </w:rPr>
            </w:pPr>
            <w:r w:rsidRPr="00650F28">
              <w:rPr>
                <w:rFonts w:cs="Arial"/>
              </w:rPr>
              <w:t>Documento de Análisis</w:t>
            </w:r>
          </w:p>
        </w:tc>
      </w:tr>
      <w:tr w:rsidR="00D72805" w:rsidRPr="0065663C" w14:paraId="573183EB" w14:textId="77777777" w:rsidTr="006255BB">
        <w:tc>
          <w:tcPr>
            <w:tcW w:w="1701" w:type="dxa"/>
            <w:vMerge/>
            <w:vAlign w:val="center"/>
          </w:tcPr>
          <w:p w14:paraId="5A51E2CA" w14:textId="77777777" w:rsidR="00D72805" w:rsidRPr="0070272B" w:rsidRDefault="00D72805" w:rsidP="006255BB">
            <w:pPr>
              <w:rPr>
                <w:rFonts w:cs="Arial"/>
                <w:b/>
              </w:rPr>
            </w:pPr>
          </w:p>
        </w:tc>
        <w:tc>
          <w:tcPr>
            <w:tcW w:w="425" w:type="dxa"/>
            <w:vAlign w:val="center"/>
          </w:tcPr>
          <w:p w14:paraId="12764EF4" w14:textId="77777777" w:rsidR="00D72805" w:rsidRPr="00650F28" w:rsidRDefault="00D72805" w:rsidP="006255BB">
            <w:pPr>
              <w:spacing w:before="60" w:after="60"/>
              <w:jc w:val="center"/>
              <w:rPr>
                <w:rFonts w:cs="Arial"/>
              </w:rPr>
            </w:pPr>
            <w:r>
              <w:rPr>
                <w:rFonts w:cs="Arial"/>
              </w:rPr>
              <w:t>2</w:t>
            </w:r>
          </w:p>
        </w:tc>
        <w:tc>
          <w:tcPr>
            <w:tcW w:w="4820" w:type="dxa"/>
            <w:vAlign w:val="center"/>
          </w:tcPr>
          <w:p w14:paraId="5FBFABDF" w14:textId="77777777" w:rsidR="00D72805" w:rsidRPr="00650F28" w:rsidRDefault="00D72805" w:rsidP="006255BB">
            <w:pPr>
              <w:spacing w:before="60" w:after="60"/>
              <w:rPr>
                <w:rFonts w:cs="Arial"/>
              </w:rPr>
            </w:pPr>
            <w:r w:rsidRPr="00650F28">
              <w:rPr>
                <w:rFonts w:cs="Arial"/>
              </w:rPr>
              <w:t>Matriz de Trazabilidad</w:t>
            </w:r>
            <w:r>
              <w:rPr>
                <w:rFonts w:cs="Arial"/>
              </w:rPr>
              <w:t xml:space="preserve"> </w:t>
            </w:r>
            <w:r w:rsidRPr="00650F28">
              <w:rPr>
                <w:rFonts w:cs="Arial"/>
              </w:rPr>
              <w:t>(A</w:t>
            </w:r>
            <w:r>
              <w:rPr>
                <w:rFonts w:cs="Arial"/>
              </w:rPr>
              <w:t>ctualizada</w:t>
            </w:r>
            <w:r w:rsidRPr="00650F28">
              <w:rPr>
                <w:rFonts w:cs="Arial"/>
              </w:rPr>
              <w:t>)</w:t>
            </w:r>
          </w:p>
        </w:tc>
      </w:tr>
      <w:tr w:rsidR="00D72805" w:rsidRPr="0065663C" w14:paraId="1BFB9B9B" w14:textId="77777777" w:rsidTr="006255BB">
        <w:tc>
          <w:tcPr>
            <w:tcW w:w="1701" w:type="dxa"/>
            <w:vMerge/>
            <w:vAlign w:val="center"/>
          </w:tcPr>
          <w:p w14:paraId="219EBC85" w14:textId="77777777" w:rsidR="00D72805" w:rsidRPr="0070272B" w:rsidRDefault="00D72805" w:rsidP="006255BB">
            <w:pPr>
              <w:rPr>
                <w:rFonts w:cs="Arial"/>
                <w:b/>
              </w:rPr>
            </w:pPr>
          </w:p>
        </w:tc>
        <w:tc>
          <w:tcPr>
            <w:tcW w:w="425" w:type="dxa"/>
            <w:vAlign w:val="center"/>
          </w:tcPr>
          <w:p w14:paraId="61B2EE3D" w14:textId="77777777" w:rsidR="00D72805" w:rsidRPr="00650F28" w:rsidRDefault="00D72805" w:rsidP="006255BB">
            <w:pPr>
              <w:spacing w:before="60" w:after="60"/>
              <w:jc w:val="center"/>
              <w:rPr>
                <w:rFonts w:cs="Arial"/>
              </w:rPr>
            </w:pPr>
            <w:r>
              <w:rPr>
                <w:rFonts w:cs="Arial"/>
              </w:rPr>
              <w:t>3</w:t>
            </w:r>
          </w:p>
        </w:tc>
        <w:tc>
          <w:tcPr>
            <w:tcW w:w="4820" w:type="dxa"/>
            <w:vAlign w:val="center"/>
          </w:tcPr>
          <w:p w14:paraId="286A95A5" w14:textId="77777777" w:rsidR="00D72805" w:rsidRPr="00650F28" w:rsidRDefault="00D72805" w:rsidP="006255BB">
            <w:pPr>
              <w:spacing w:before="60" w:after="60"/>
              <w:rPr>
                <w:rFonts w:cs="Arial"/>
              </w:rPr>
            </w:pPr>
            <w:r>
              <w:rPr>
                <w:rFonts w:cs="Arial"/>
              </w:rPr>
              <w:t>Casos de Uso (Por cada Módulo)</w:t>
            </w:r>
          </w:p>
        </w:tc>
      </w:tr>
    </w:tbl>
    <w:p w14:paraId="1E8D59C9" w14:textId="77777777" w:rsidR="00D72805" w:rsidRDefault="00D72805" w:rsidP="00D72805"/>
    <w:p w14:paraId="2FBA2AA5"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5" w:name="_Toc430548015"/>
      <w:r w:rsidRPr="004D6BC4">
        <w:t xml:space="preserve">FASE DE </w:t>
      </w:r>
      <w:bookmarkEnd w:id="123"/>
      <w:bookmarkEnd w:id="124"/>
      <w:r w:rsidRPr="004D6BC4">
        <w:t>DISEÑO</w:t>
      </w:r>
      <w:bookmarkEnd w:id="125"/>
    </w:p>
    <w:p w14:paraId="1402BF61"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C91C42" w14:paraId="2AF5FBE1" w14:textId="77777777" w:rsidTr="006255BB">
        <w:tc>
          <w:tcPr>
            <w:tcW w:w="1701" w:type="dxa"/>
            <w:shd w:val="clear" w:color="auto" w:fill="C0C0C0"/>
            <w:vAlign w:val="center"/>
          </w:tcPr>
          <w:p w14:paraId="4874B1FF" w14:textId="77777777" w:rsidR="00D72805" w:rsidRPr="00C91C42" w:rsidRDefault="00D72805" w:rsidP="006255BB">
            <w:pPr>
              <w:pStyle w:val="TableHeading"/>
              <w:jc w:val="center"/>
              <w:rPr>
                <w:rFonts w:cs="Arial"/>
                <w:sz w:val="20"/>
              </w:rPr>
            </w:pPr>
            <w:bookmarkStart w:id="126" w:name="_Toc187465820"/>
            <w:bookmarkStart w:id="127" w:name="_Toc429852301"/>
            <w:r w:rsidRPr="00C91C42">
              <w:rPr>
                <w:rFonts w:cs="Arial"/>
                <w:sz w:val="20"/>
              </w:rPr>
              <w:lastRenderedPageBreak/>
              <w:t>Términos</w:t>
            </w:r>
          </w:p>
        </w:tc>
        <w:tc>
          <w:tcPr>
            <w:tcW w:w="5245" w:type="dxa"/>
            <w:gridSpan w:val="2"/>
            <w:shd w:val="clear" w:color="auto" w:fill="C0C0C0"/>
            <w:vAlign w:val="center"/>
          </w:tcPr>
          <w:p w14:paraId="3FDD6199" w14:textId="77777777" w:rsidR="00D72805" w:rsidRPr="00C91C42" w:rsidRDefault="00D72805" w:rsidP="006255BB">
            <w:pPr>
              <w:pStyle w:val="TableHeading"/>
              <w:jc w:val="center"/>
              <w:rPr>
                <w:rFonts w:cs="Arial"/>
                <w:sz w:val="20"/>
              </w:rPr>
            </w:pPr>
            <w:r w:rsidRPr="00C91C42">
              <w:rPr>
                <w:rFonts w:cs="Arial"/>
                <w:sz w:val="20"/>
              </w:rPr>
              <w:t>Definición</w:t>
            </w:r>
          </w:p>
        </w:tc>
      </w:tr>
      <w:tr w:rsidR="00D72805" w:rsidRPr="0065663C" w14:paraId="1D77FA99" w14:textId="77777777" w:rsidTr="006255BB">
        <w:tc>
          <w:tcPr>
            <w:tcW w:w="1701" w:type="dxa"/>
            <w:vAlign w:val="center"/>
          </w:tcPr>
          <w:p w14:paraId="39CCC3A6" w14:textId="77777777" w:rsidR="00D72805" w:rsidRPr="00C91C42" w:rsidRDefault="00D72805" w:rsidP="006255BB">
            <w:pPr>
              <w:spacing w:before="60" w:after="60"/>
              <w:jc w:val="center"/>
              <w:rPr>
                <w:rFonts w:cs="Arial"/>
                <w:b/>
              </w:rPr>
            </w:pPr>
            <w:r w:rsidRPr="00C91C42">
              <w:rPr>
                <w:rFonts w:cs="Arial"/>
                <w:b/>
              </w:rPr>
              <w:t>Objetivo</w:t>
            </w:r>
          </w:p>
        </w:tc>
        <w:tc>
          <w:tcPr>
            <w:tcW w:w="5245" w:type="dxa"/>
            <w:gridSpan w:val="2"/>
            <w:vAlign w:val="center"/>
          </w:tcPr>
          <w:p w14:paraId="7F7A9A22" w14:textId="77777777" w:rsidR="00D72805" w:rsidRPr="00C91C42" w:rsidRDefault="00D72805" w:rsidP="006255BB">
            <w:pPr>
              <w:spacing w:before="60" w:after="60"/>
              <w:rPr>
                <w:rFonts w:cs="Arial"/>
              </w:rPr>
            </w:pPr>
            <w:r w:rsidRPr="00C91C42">
              <w:rPr>
                <w:rFonts w:cs="Arial"/>
              </w:rPr>
              <w:t>Especificación de la solución técnica definida en la etapa de análisis.</w:t>
            </w:r>
          </w:p>
        </w:tc>
      </w:tr>
      <w:tr w:rsidR="00D72805" w:rsidRPr="0065663C" w14:paraId="67197D83" w14:textId="77777777" w:rsidTr="006255BB">
        <w:trPr>
          <w:trHeight w:val="301"/>
        </w:trPr>
        <w:tc>
          <w:tcPr>
            <w:tcW w:w="1701" w:type="dxa"/>
            <w:vAlign w:val="center"/>
          </w:tcPr>
          <w:p w14:paraId="1ED576F5" w14:textId="77777777" w:rsidR="00D72805" w:rsidRPr="00C91C42" w:rsidRDefault="00D72805" w:rsidP="006255BB">
            <w:pPr>
              <w:spacing w:before="60" w:after="60"/>
              <w:jc w:val="center"/>
              <w:rPr>
                <w:rFonts w:cs="Arial"/>
                <w:b/>
              </w:rPr>
            </w:pPr>
            <w:r w:rsidRPr="00C91C42">
              <w:rPr>
                <w:rFonts w:cs="Arial"/>
                <w:b/>
              </w:rPr>
              <w:t>Pre-condición</w:t>
            </w:r>
          </w:p>
        </w:tc>
        <w:tc>
          <w:tcPr>
            <w:tcW w:w="425" w:type="dxa"/>
            <w:vAlign w:val="center"/>
          </w:tcPr>
          <w:p w14:paraId="7E415165"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2ADC78F8" w14:textId="77777777" w:rsidR="00D72805" w:rsidRPr="00C91C42" w:rsidRDefault="00D72805" w:rsidP="006255BB">
            <w:pPr>
              <w:spacing w:before="60" w:after="60"/>
              <w:rPr>
                <w:rFonts w:cs="Arial"/>
              </w:rPr>
            </w:pPr>
            <w:r w:rsidRPr="00C91C42">
              <w:rPr>
                <w:rFonts w:cs="Arial"/>
              </w:rPr>
              <w:t>Fase de Análisis</w:t>
            </w:r>
          </w:p>
        </w:tc>
      </w:tr>
      <w:tr w:rsidR="00D72805" w:rsidRPr="0065663C" w14:paraId="74443601" w14:textId="77777777" w:rsidTr="006255BB">
        <w:trPr>
          <w:trHeight w:val="231"/>
        </w:trPr>
        <w:tc>
          <w:tcPr>
            <w:tcW w:w="1701" w:type="dxa"/>
            <w:vAlign w:val="center"/>
          </w:tcPr>
          <w:p w14:paraId="57F0E600" w14:textId="77777777" w:rsidR="00D72805" w:rsidRPr="00C91C42" w:rsidRDefault="00D72805" w:rsidP="006255BB">
            <w:pPr>
              <w:spacing w:before="60" w:after="60"/>
              <w:jc w:val="center"/>
              <w:rPr>
                <w:rFonts w:cs="Arial"/>
                <w:b/>
              </w:rPr>
            </w:pPr>
            <w:r w:rsidRPr="00C91C42">
              <w:rPr>
                <w:rFonts w:cs="Arial"/>
                <w:b/>
              </w:rPr>
              <w:t>Supuestos</w:t>
            </w:r>
          </w:p>
        </w:tc>
        <w:tc>
          <w:tcPr>
            <w:tcW w:w="425" w:type="dxa"/>
          </w:tcPr>
          <w:p w14:paraId="4FB47EEB" w14:textId="77777777" w:rsidR="00D72805" w:rsidRPr="00C91C42" w:rsidRDefault="00D72805" w:rsidP="006255BB">
            <w:pPr>
              <w:spacing w:before="60" w:after="60"/>
              <w:jc w:val="center"/>
              <w:rPr>
                <w:rFonts w:cs="Arial"/>
              </w:rPr>
            </w:pPr>
            <w:r w:rsidRPr="00C91C42">
              <w:rPr>
                <w:rFonts w:cs="Arial"/>
              </w:rPr>
              <w:t>1</w:t>
            </w:r>
          </w:p>
        </w:tc>
        <w:tc>
          <w:tcPr>
            <w:tcW w:w="4820" w:type="dxa"/>
          </w:tcPr>
          <w:p w14:paraId="5A75CCF2" w14:textId="77777777" w:rsidR="00D72805" w:rsidRPr="00C91C42" w:rsidRDefault="00D72805" w:rsidP="006255BB">
            <w:pPr>
              <w:spacing w:before="60" w:after="60"/>
              <w:rPr>
                <w:rFonts w:cs="Arial"/>
              </w:rPr>
            </w:pPr>
            <w:r w:rsidRPr="00C91C42">
              <w:rPr>
                <w:rFonts w:cs="Arial"/>
              </w:rPr>
              <w:t>Fases anteriores completadas con éxito.</w:t>
            </w:r>
          </w:p>
        </w:tc>
      </w:tr>
      <w:tr w:rsidR="00D72805" w:rsidRPr="001D7E88" w14:paraId="647CEBAF" w14:textId="77777777" w:rsidTr="006255BB">
        <w:trPr>
          <w:trHeight w:val="277"/>
        </w:trPr>
        <w:tc>
          <w:tcPr>
            <w:tcW w:w="1701" w:type="dxa"/>
            <w:vAlign w:val="center"/>
          </w:tcPr>
          <w:p w14:paraId="77D8B940" w14:textId="77777777" w:rsidR="00D72805" w:rsidRPr="00C91C42" w:rsidRDefault="00D72805" w:rsidP="006255BB">
            <w:pPr>
              <w:spacing w:before="60" w:after="60"/>
              <w:jc w:val="center"/>
              <w:rPr>
                <w:rFonts w:cs="Arial"/>
                <w:b/>
              </w:rPr>
            </w:pPr>
            <w:r w:rsidRPr="00C91C42">
              <w:rPr>
                <w:rFonts w:cs="Arial"/>
                <w:b/>
              </w:rPr>
              <w:t>Restricciones</w:t>
            </w:r>
          </w:p>
        </w:tc>
        <w:tc>
          <w:tcPr>
            <w:tcW w:w="425" w:type="dxa"/>
            <w:vAlign w:val="center"/>
          </w:tcPr>
          <w:p w14:paraId="5047B3E0"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69CC7A4E" w14:textId="77777777" w:rsidR="00D72805" w:rsidRPr="00C91C42" w:rsidRDefault="00D72805" w:rsidP="006255BB">
            <w:pPr>
              <w:spacing w:before="60" w:after="60"/>
              <w:rPr>
                <w:rFonts w:cs="Arial"/>
              </w:rPr>
            </w:pPr>
            <w:r w:rsidRPr="00C91C42">
              <w:rPr>
                <w:rFonts w:cs="Arial"/>
              </w:rPr>
              <w:t>Las de Metodología de Cascada.</w:t>
            </w:r>
          </w:p>
        </w:tc>
      </w:tr>
      <w:tr w:rsidR="00D72805" w:rsidRPr="0065663C" w14:paraId="17084FD2" w14:textId="77777777" w:rsidTr="006255BB">
        <w:tc>
          <w:tcPr>
            <w:tcW w:w="1701" w:type="dxa"/>
            <w:vMerge w:val="restart"/>
            <w:vAlign w:val="center"/>
          </w:tcPr>
          <w:p w14:paraId="276A8140" w14:textId="77777777" w:rsidR="00D72805" w:rsidRPr="00C91C42" w:rsidRDefault="00D72805" w:rsidP="006255BB">
            <w:pPr>
              <w:spacing w:before="60" w:after="60"/>
              <w:jc w:val="center"/>
              <w:rPr>
                <w:rFonts w:cs="Arial"/>
                <w:b/>
              </w:rPr>
            </w:pPr>
            <w:r w:rsidRPr="00C91C42">
              <w:rPr>
                <w:rFonts w:cs="Arial"/>
                <w:b/>
              </w:rPr>
              <w:t>Entregables</w:t>
            </w:r>
          </w:p>
        </w:tc>
        <w:tc>
          <w:tcPr>
            <w:tcW w:w="425" w:type="dxa"/>
            <w:vAlign w:val="center"/>
          </w:tcPr>
          <w:p w14:paraId="3BED4493" w14:textId="77777777" w:rsidR="00D72805" w:rsidRPr="00C91C42" w:rsidRDefault="00D72805" w:rsidP="006255BB">
            <w:pPr>
              <w:spacing w:before="60" w:after="60"/>
              <w:jc w:val="center"/>
              <w:rPr>
                <w:rFonts w:cs="Arial"/>
              </w:rPr>
            </w:pPr>
            <w:r w:rsidRPr="00C91C42">
              <w:rPr>
                <w:rFonts w:cs="Arial"/>
              </w:rPr>
              <w:t>1</w:t>
            </w:r>
          </w:p>
        </w:tc>
        <w:tc>
          <w:tcPr>
            <w:tcW w:w="4820" w:type="dxa"/>
            <w:vAlign w:val="center"/>
          </w:tcPr>
          <w:p w14:paraId="186C8A74" w14:textId="77777777" w:rsidR="00D72805" w:rsidRPr="00C91C42" w:rsidRDefault="00D72805" w:rsidP="006255BB">
            <w:pPr>
              <w:spacing w:before="60" w:after="60"/>
              <w:rPr>
                <w:rFonts w:cs="Arial"/>
              </w:rPr>
            </w:pPr>
            <w:r w:rsidRPr="00C91C42">
              <w:rPr>
                <w:rFonts w:cs="Arial"/>
              </w:rPr>
              <w:t>Documento de Diseño Técnico.</w:t>
            </w:r>
          </w:p>
        </w:tc>
      </w:tr>
      <w:tr w:rsidR="00D72805" w:rsidRPr="0065663C" w14:paraId="2C1A04E1" w14:textId="77777777" w:rsidTr="006255BB">
        <w:tc>
          <w:tcPr>
            <w:tcW w:w="1701" w:type="dxa"/>
            <w:vMerge/>
            <w:vAlign w:val="center"/>
          </w:tcPr>
          <w:p w14:paraId="34EAF04D" w14:textId="77777777" w:rsidR="00D72805" w:rsidRPr="0070272B" w:rsidRDefault="00D72805" w:rsidP="006255BB">
            <w:pPr>
              <w:rPr>
                <w:rFonts w:cs="Arial"/>
                <w:b/>
              </w:rPr>
            </w:pPr>
          </w:p>
        </w:tc>
        <w:tc>
          <w:tcPr>
            <w:tcW w:w="425" w:type="dxa"/>
            <w:vAlign w:val="center"/>
          </w:tcPr>
          <w:p w14:paraId="3411789D" w14:textId="77777777" w:rsidR="00D72805" w:rsidRPr="00C91C42" w:rsidRDefault="00D72805" w:rsidP="006255BB">
            <w:pPr>
              <w:spacing w:before="60" w:after="60"/>
              <w:jc w:val="center"/>
              <w:rPr>
                <w:rFonts w:cs="Arial"/>
              </w:rPr>
            </w:pPr>
            <w:r>
              <w:rPr>
                <w:rFonts w:cs="Arial"/>
              </w:rPr>
              <w:t>2</w:t>
            </w:r>
          </w:p>
        </w:tc>
        <w:tc>
          <w:tcPr>
            <w:tcW w:w="4820" w:type="dxa"/>
            <w:vAlign w:val="center"/>
          </w:tcPr>
          <w:p w14:paraId="1D4CF32F" w14:textId="77777777" w:rsidR="00D72805" w:rsidRPr="00C91C42" w:rsidRDefault="00D72805" w:rsidP="006255BB">
            <w:pPr>
              <w:spacing w:before="60" w:after="60"/>
              <w:rPr>
                <w:rFonts w:cs="Arial"/>
              </w:rPr>
            </w:pPr>
            <w:r w:rsidRPr="00650F28">
              <w:rPr>
                <w:rFonts w:cs="Arial"/>
              </w:rPr>
              <w:t>Matriz de Trazabilidad</w:t>
            </w:r>
            <w:r>
              <w:rPr>
                <w:rFonts w:cs="Arial"/>
              </w:rPr>
              <w:t xml:space="preserve"> </w:t>
            </w:r>
            <w:r w:rsidRPr="00C91C42">
              <w:rPr>
                <w:rFonts w:cs="Arial"/>
              </w:rPr>
              <w:t>(A</w:t>
            </w:r>
            <w:r>
              <w:rPr>
                <w:rFonts w:cs="Arial"/>
              </w:rPr>
              <w:t>ctualizada</w:t>
            </w:r>
            <w:r w:rsidRPr="00C91C42">
              <w:rPr>
                <w:rFonts w:cs="Arial"/>
              </w:rPr>
              <w:t>)</w:t>
            </w:r>
          </w:p>
        </w:tc>
      </w:tr>
    </w:tbl>
    <w:p w14:paraId="7D39E50E" w14:textId="77777777" w:rsidR="00D72805" w:rsidRDefault="00D72805" w:rsidP="00D72805"/>
    <w:p w14:paraId="31154891" w14:textId="77777777" w:rsidR="00D72805" w:rsidRDefault="00D72805" w:rsidP="00D72805"/>
    <w:p w14:paraId="188DAD88" w14:textId="77777777" w:rsidR="00D72805" w:rsidRDefault="00D72805" w:rsidP="00D72805"/>
    <w:p w14:paraId="0E46FF7E" w14:textId="77777777" w:rsidR="00D72805" w:rsidRDefault="00D72805" w:rsidP="00D72805"/>
    <w:p w14:paraId="54C44A62" w14:textId="77777777" w:rsidR="00D72805" w:rsidRDefault="00D72805" w:rsidP="00D72805"/>
    <w:p w14:paraId="096661A1" w14:textId="77777777" w:rsidR="00D72805" w:rsidRDefault="00D72805" w:rsidP="00D72805"/>
    <w:p w14:paraId="37BC10AA"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28" w:name="_Toc430548016"/>
      <w:r w:rsidRPr="004D6BC4">
        <w:t xml:space="preserve">FASE DE </w:t>
      </w:r>
      <w:bookmarkEnd w:id="126"/>
      <w:bookmarkEnd w:id="127"/>
      <w:r w:rsidRPr="004D6BC4">
        <w:t>CONSTRUCCIÓN</w:t>
      </w:r>
      <w:bookmarkEnd w:id="128"/>
    </w:p>
    <w:p w14:paraId="44D825EB"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7E7DCC" w14:paraId="738E2BDF" w14:textId="77777777" w:rsidTr="006255BB">
        <w:tc>
          <w:tcPr>
            <w:tcW w:w="1701" w:type="dxa"/>
            <w:shd w:val="clear" w:color="auto" w:fill="C0C0C0"/>
            <w:vAlign w:val="center"/>
          </w:tcPr>
          <w:p w14:paraId="3333923F" w14:textId="77777777" w:rsidR="00D72805" w:rsidRPr="007E7DCC" w:rsidRDefault="00D72805" w:rsidP="006255BB">
            <w:pPr>
              <w:pStyle w:val="TableHeading"/>
              <w:jc w:val="center"/>
              <w:rPr>
                <w:rFonts w:cs="Arial"/>
                <w:sz w:val="20"/>
              </w:rPr>
            </w:pPr>
            <w:bookmarkStart w:id="129" w:name="_Toc187465821"/>
            <w:bookmarkStart w:id="130" w:name="_Toc429852302"/>
            <w:r w:rsidRPr="007E7DCC">
              <w:rPr>
                <w:rFonts w:cs="Arial"/>
                <w:sz w:val="20"/>
              </w:rPr>
              <w:t>Términos</w:t>
            </w:r>
          </w:p>
        </w:tc>
        <w:tc>
          <w:tcPr>
            <w:tcW w:w="5245" w:type="dxa"/>
            <w:gridSpan w:val="2"/>
            <w:shd w:val="clear" w:color="auto" w:fill="C0C0C0"/>
            <w:vAlign w:val="center"/>
          </w:tcPr>
          <w:p w14:paraId="5C7E479D" w14:textId="77777777" w:rsidR="00D72805" w:rsidRPr="007E7DCC" w:rsidRDefault="00D72805" w:rsidP="006255BB">
            <w:pPr>
              <w:pStyle w:val="TableHeading"/>
              <w:jc w:val="center"/>
              <w:rPr>
                <w:rFonts w:cs="Arial"/>
                <w:sz w:val="20"/>
              </w:rPr>
            </w:pPr>
            <w:r w:rsidRPr="007E7DCC">
              <w:rPr>
                <w:rFonts w:cs="Arial"/>
                <w:sz w:val="20"/>
              </w:rPr>
              <w:t>Definición</w:t>
            </w:r>
          </w:p>
        </w:tc>
      </w:tr>
      <w:tr w:rsidR="00D72805" w:rsidRPr="0065663C" w14:paraId="53E0D6B7" w14:textId="77777777" w:rsidTr="006255BB">
        <w:tc>
          <w:tcPr>
            <w:tcW w:w="1701" w:type="dxa"/>
            <w:vAlign w:val="center"/>
          </w:tcPr>
          <w:p w14:paraId="3036020C" w14:textId="77777777" w:rsidR="00D72805" w:rsidRPr="007E7DCC" w:rsidRDefault="00D72805" w:rsidP="006255BB">
            <w:pPr>
              <w:spacing w:before="60" w:after="60"/>
              <w:jc w:val="center"/>
              <w:rPr>
                <w:rFonts w:cs="Arial"/>
                <w:b/>
              </w:rPr>
            </w:pPr>
            <w:r w:rsidRPr="007E7DCC">
              <w:rPr>
                <w:rFonts w:cs="Arial"/>
                <w:b/>
              </w:rPr>
              <w:t>Objetivo</w:t>
            </w:r>
          </w:p>
        </w:tc>
        <w:tc>
          <w:tcPr>
            <w:tcW w:w="5245" w:type="dxa"/>
            <w:gridSpan w:val="2"/>
            <w:vAlign w:val="center"/>
          </w:tcPr>
          <w:p w14:paraId="22F95FE7" w14:textId="77777777" w:rsidR="00D72805" w:rsidRPr="007E7DCC" w:rsidRDefault="00D72805" w:rsidP="006255BB">
            <w:pPr>
              <w:spacing w:before="60" w:after="60"/>
              <w:rPr>
                <w:rFonts w:cs="Arial"/>
              </w:rPr>
            </w:pPr>
            <w:r w:rsidRPr="007E7DCC">
              <w:rPr>
                <w:rFonts w:cs="Arial"/>
              </w:rPr>
              <w:t>Obtener todos los componentes informáticos codificados y probados.</w:t>
            </w:r>
          </w:p>
        </w:tc>
      </w:tr>
      <w:tr w:rsidR="00D72805" w:rsidRPr="0065663C" w14:paraId="14F06CAC" w14:textId="77777777" w:rsidTr="006255BB">
        <w:trPr>
          <w:trHeight w:val="301"/>
        </w:trPr>
        <w:tc>
          <w:tcPr>
            <w:tcW w:w="1701" w:type="dxa"/>
            <w:vAlign w:val="center"/>
          </w:tcPr>
          <w:p w14:paraId="739A145A" w14:textId="77777777" w:rsidR="00D72805" w:rsidRPr="007E7DCC" w:rsidRDefault="00D72805" w:rsidP="006255BB">
            <w:pPr>
              <w:spacing w:before="60" w:after="60"/>
              <w:jc w:val="center"/>
              <w:rPr>
                <w:rFonts w:cs="Arial"/>
                <w:b/>
              </w:rPr>
            </w:pPr>
            <w:r w:rsidRPr="007E7DCC">
              <w:rPr>
                <w:rFonts w:cs="Arial"/>
                <w:b/>
              </w:rPr>
              <w:t>Pre-condición</w:t>
            </w:r>
          </w:p>
        </w:tc>
        <w:tc>
          <w:tcPr>
            <w:tcW w:w="425" w:type="dxa"/>
            <w:vAlign w:val="center"/>
          </w:tcPr>
          <w:p w14:paraId="790BB3C8"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50FCFFDC" w14:textId="77777777" w:rsidR="00D72805" w:rsidRPr="007E7DCC" w:rsidRDefault="00D72805" w:rsidP="006255BB">
            <w:pPr>
              <w:spacing w:before="60" w:after="60"/>
              <w:rPr>
                <w:rFonts w:cs="Arial"/>
              </w:rPr>
            </w:pPr>
            <w:r w:rsidRPr="007E7DCC">
              <w:rPr>
                <w:rFonts w:cs="Arial"/>
              </w:rPr>
              <w:t>Fase de Diseño</w:t>
            </w:r>
          </w:p>
        </w:tc>
      </w:tr>
      <w:tr w:rsidR="00D72805" w:rsidRPr="0065663C" w14:paraId="6DA33B0B" w14:textId="77777777" w:rsidTr="006255BB">
        <w:trPr>
          <w:trHeight w:val="231"/>
        </w:trPr>
        <w:tc>
          <w:tcPr>
            <w:tcW w:w="1701" w:type="dxa"/>
            <w:vAlign w:val="center"/>
          </w:tcPr>
          <w:p w14:paraId="6685BC7A" w14:textId="77777777" w:rsidR="00D72805" w:rsidRPr="007E7DCC" w:rsidRDefault="00D72805" w:rsidP="006255BB">
            <w:pPr>
              <w:spacing w:before="60" w:after="60"/>
              <w:jc w:val="center"/>
              <w:rPr>
                <w:rFonts w:cs="Arial"/>
                <w:b/>
              </w:rPr>
            </w:pPr>
            <w:r w:rsidRPr="007E7DCC">
              <w:rPr>
                <w:rFonts w:cs="Arial"/>
                <w:b/>
              </w:rPr>
              <w:t>Supuestos</w:t>
            </w:r>
          </w:p>
        </w:tc>
        <w:tc>
          <w:tcPr>
            <w:tcW w:w="425" w:type="dxa"/>
          </w:tcPr>
          <w:p w14:paraId="339C84CA" w14:textId="77777777" w:rsidR="00D72805" w:rsidRPr="007E7DCC" w:rsidRDefault="00D72805" w:rsidP="006255BB">
            <w:pPr>
              <w:spacing w:before="60" w:after="60"/>
              <w:jc w:val="center"/>
              <w:rPr>
                <w:rFonts w:cs="Arial"/>
              </w:rPr>
            </w:pPr>
            <w:r w:rsidRPr="007E7DCC">
              <w:rPr>
                <w:rFonts w:cs="Arial"/>
              </w:rPr>
              <w:t>1</w:t>
            </w:r>
          </w:p>
        </w:tc>
        <w:tc>
          <w:tcPr>
            <w:tcW w:w="4820" w:type="dxa"/>
          </w:tcPr>
          <w:p w14:paraId="169F0583" w14:textId="77777777" w:rsidR="00D72805" w:rsidRPr="007E7DCC" w:rsidRDefault="00D72805" w:rsidP="006255BB">
            <w:pPr>
              <w:spacing w:before="60" w:after="60"/>
              <w:rPr>
                <w:rFonts w:cs="Arial"/>
              </w:rPr>
            </w:pPr>
            <w:r w:rsidRPr="007E7DCC">
              <w:rPr>
                <w:rFonts w:cs="Arial"/>
              </w:rPr>
              <w:t>Fases anteriores completadas con éxito.</w:t>
            </w:r>
          </w:p>
        </w:tc>
      </w:tr>
      <w:tr w:rsidR="00D72805" w:rsidRPr="001D7E88" w14:paraId="45EF9CAD" w14:textId="77777777" w:rsidTr="006255BB">
        <w:trPr>
          <w:trHeight w:val="215"/>
        </w:trPr>
        <w:tc>
          <w:tcPr>
            <w:tcW w:w="1701" w:type="dxa"/>
            <w:vMerge w:val="restart"/>
            <w:vAlign w:val="center"/>
          </w:tcPr>
          <w:p w14:paraId="2A1D07A3" w14:textId="77777777" w:rsidR="00D72805" w:rsidRPr="007E7DCC" w:rsidRDefault="00D72805" w:rsidP="006255BB">
            <w:pPr>
              <w:spacing w:before="60" w:after="60"/>
              <w:jc w:val="center"/>
              <w:rPr>
                <w:rFonts w:cs="Arial"/>
                <w:b/>
              </w:rPr>
            </w:pPr>
            <w:r w:rsidRPr="007E7DCC">
              <w:rPr>
                <w:rFonts w:cs="Arial"/>
                <w:b/>
              </w:rPr>
              <w:t>Restricciones</w:t>
            </w:r>
          </w:p>
        </w:tc>
        <w:tc>
          <w:tcPr>
            <w:tcW w:w="425" w:type="dxa"/>
            <w:vAlign w:val="center"/>
          </w:tcPr>
          <w:p w14:paraId="36BACEC2"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379ABA73" w14:textId="77777777" w:rsidR="00D72805" w:rsidRPr="007E7DCC" w:rsidRDefault="00D72805" w:rsidP="006255BB">
            <w:pPr>
              <w:spacing w:before="60" w:after="60"/>
              <w:rPr>
                <w:rFonts w:cs="Arial"/>
              </w:rPr>
            </w:pPr>
            <w:r w:rsidRPr="007E7DCC">
              <w:rPr>
                <w:rFonts w:cs="Arial"/>
              </w:rPr>
              <w:t>Las del Entorno de Desarrollo</w:t>
            </w:r>
          </w:p>
        </w:tc>
      </w:tr>
      <w:tr w:rsidR="00D72805" w:rsidRPr="001D7E88" w14:paraId="7071E4F7" w14:textId="77777777" w:rsidTr="006255BB">
        <w:trPr>
          <w:trHeight w:val="277"/>
        </w:trPr>
        <w:tc>
          <w:tcPr>
            <w:tcW w:w="1701" w:type="dxa"/>
            <w:vMerge/>
            <w:vAlign w:val="center"/>
          </w:tcPr>
          <w:p w14:paraId="145A7CF4" w14:textId="77777777" w:rsidR="00D72805" w:rsidRPr="007E7DCC" w:rsidRDefault="00D72805" w:rsidP="006255BB">
            <w:pPr>
              <w:spacing w:before="60" w:after="60"/>
              <w:jc w:val="center"/>
              <w:rPr>
                <w:rFonts w:cs="Arial"/>
                <w:b/>
              </w:rPr>
            </w:pPr>
          </w:p>
        </w:tc>
        <w:tc>
          <w:tcPr>
            <w:tcW w:w="425" w:type="dxa"/>
            <w:vAlign w:val="center"/>
          </w:tcPr>
          <w:p w14:paraId="6E7869E4" w14:textId="77777777" w:rsidR="00D72805" w:rsidRPr="007E7DCC" w:rsidRDefault="00D72805" w:rsidP="006255BB">
            <w:pPr>
              <w:spacing w:before="60" w:after="60"/>
              <w:jc w:val="center"/>
              <w:rPr>
                <w:rFonts w:cs="Arial"/>
              </w:rPr>
            </w:pPr>
            <w:r w:rsidRPr="007E7DCC">
              <w:rPr>
                <w:rFonts w:cs="Arial"/>
              </w:rPr>
              <w:t>2</w:t>
            </w:r>
          </w:p>
        </w:tc>
        <w:tc>
          <w:tcPr>
            <w:tcW w:w="4820" w:type="dxa"/>
            <w:vAlign w:val="center"/>
          </w:tcPr>
          <w:p w14:paraId="1C833416" w14:textId="77777777" w:rsidR="00D72805" w:rsidRPr="007E7DCC" w:rsidRDefault="00D72805" w:rsidP="006255BB">
            <w:pPr>
              <w:spacing w:before="60" w:after="60"/>
              <w:rPr>
                <w:rFonts w:cs="Arial"/>
              </w:rPr>
            </w:pPr>
            <w:r w:rsidRPr="007E7DCC">
              <w:rPr>
                <w:rFonts w:cs="Arial"/>
              </w:rPr>
              <w:t>El Hardware disponible para el Desarrollo.</w:t>
            </w:r>
          </w:p>
        </w:tc>
      </w:tr>
      <w:tr w:rsidR="00D72805" w:rsidRPr="0065663C" w14:paraId="0BF1F2D5" w14:textId="77777777" w:rsidTr="006255BB">
        <w:tc>
          <w:tcPr>
            <w:tcW w:w="1701" w:type="dxa"/>
            <w:vMerge w:val="restart"/>
            <w:vAlign w:val="center"/>
          </w:tcPr>
          <w:p w14:paraId="5C69C1AD" w14:textId="77777777" w:rsidR="00D72805" w:rsidRPr="007E7DCC" w:rsidRDefault="00D72805" w:rsidP="006255BB">
            <w:pPr>
              <w:spacing w:before="60" w:after="60"/>
              <w:jc w:val="center"/>
              <w:rPr>
                <w:rFonts w:cs="Arial"/>
                <w:b/>
              </w:rPr>
            </w:pPr>
            <w:r w:rsidRPr="007E7DCC">
              <w:rPr>
                <w:rFonts w:cs="Arial"/>
                <w:b/>
              </w:rPr>
              <w:t>Entregables</w:t>
            </w:r>
          </w:p>
        </w:tc>
        <w:tc>
          <w:tcPr>
            <w:tcW w:w="425" w:type="dxa"/>
            <w:vAlign w:val="center"/>
          </w:tcPr>
          <w:p w14:paraId="6038040E" w14:textId="77777777" w:rsidR="00D72805" w:rsidRPr="007E7DCC" w:rsidRDefault="00D72805" w:rsidP="006255BB">
            <w:pPr>
              <w:spacing w:before="60" w:after="60"/>
              <w:jc w:val="center"/>
              <w:rPr>
                <w:rFonts w:cs="Arial"/>
              </w:rPr>
            </w:pPr>
            <w:r w:rsidRPr="007E7DCC">
              <w:rPr>
                <w:rFonts w:cs="Arial"/>
              </w:rPr>
              <w:t>1</w:t>
            </w:r>
          </w:p>
        </w:tc>
        <w:tc>
          <w:tcPr>
            <w:tcW w:w="4820" w:type="dxa"/>
            <w:vAlign w:val="center"/>
          </w:tcPr>
          <w:p w14:paraId="600070BD" w14:textId="77777777" w:rsidR="00D72805" w:rsidRPr="007E7DCC" w:rsidRDefault="00D72805" w:rsidP="006255BB">
            <w:pPr>
              <w:spacing w:before="60" w:after="60"/>
              <w:rPr>
                <w:rFonts w:cs="Arial"/>
              </w:rPr>
            </w:pPr>
            <w:r w:rsidRPr="007E7DCC">
              <w:rPr>
                <w:rFonts w:cs="Arial"/>
              </w:rPr>
              <w:t>Software Producido (Para pruebas)</w:t>
            </w:r>
          </w:p>
        </w:tc>
      </w:tr>
      <w:tr w:rsidR="00D72805" w:rsidRPr="0065663C" w14:paraId="37BB8729" w14:textId="77777777" w:rsidTr="006255BB">
        <w:tc>
          <w:tcPr>
            <w:tcW w:w="1701" w:type="dxa"/>
            <w:vMerge/>
            <w:vAlign w:val="center"/>
          </w:tcPr>
          <w:p w14:paraId="5BFD85A2" w14:textId="77777777" w:rsidR="00D72805" w:rsidRPr="0070272B" w:rsidRDefault="00D72805" w:rsidP="006255BB">
            <w:pPr>
              <w:rPr>
                <w:rFonts w:cs="Arial"/>
                <w:b/>
              </w:rPr>
            </w:pPr>
          </w:p>
        </w:tc>
        <w:tc>
          <w:tcPr>
            <w:tcW w:w="425" w:type="dxa"/>
            <w:vAlign w:val="center"/>
          </w:tcPr>
          <w:p w14:paraId="27FC70CB" w14:textId="77777777" w:rsidR="00D72805" w:rsidRPr="007E7DCC" w:rsidRDefault="00D72805" w:rsidP="006255BB">
            <w:pPr>
              <w:spacing w:before="60" w:after="60"/>
              <w:jc w:val="center"/>
              <w:rPr>
                <w:rFonts w:cs="Arial"/>
              </w:rPr>
            </w:pPr>
            <w:r>
              <w:rPr>
                <w:rFonts w:cs="Arial"/>
              </w:rPr>
              <w:t>2</w:t>
            </w:r>
          </w:p>
        </w:tc>
        <w:tc>
          <w:tcPr>
            <w:tcW w:w="4820" w:type="dxa"/>
            <w:vAlign w:val="center"/>
          </w:tcPr>
          <w:p w14:paraId="1A7FE687" w14:textId="77777777" w:rsidR="00D72805" w:rsidRPr="007E7DCC" w:rsidRDefault="00D72805" w:rsidP="006255BB">
            <w:pPr>
              <w:spacing w:before="60" w:after="60"/>
              <w:rPr>
                <w:rFonts w:cs="Arial"/>
              </w:rPr>
            </w:pPr>
            <w:r w:rsidRPr="00650F28">
              <w:rPr>
                <w:rFonts w:cs="Arial"/>
              </w:rPr>
              <w:t>Matriz de Trazabilidad</w:t>
            </w:r>
            <w:r>
              <w:rPr>
                <w:rFonts w:cs="Arial"/>
              </w:rPr>
              <w:t xml:space="preserve"> </w:t>
            </w:r>
            <w:r w:rsidRPr="007E7DCC">
              <w:rPr>
                <w:rFonts w:cs="Arial"/>
              </w:rPr>
              <w:t>(A</w:t>
            </w:r>
            <w:r>
              <w:rPr>
                <w:rFonts w:cs="Arial"/>
              </w:rPr>
              <w:t>ctualizada</w:t>
            </w:r>
            <w:r w:rsidRPr="007E7DCC">
              <w:rPr>
                <w:rFonts w:cs="Arial"/>
              </w:rPr>
              <w:t>)</w:t>
            </w:r>
          </w:p>
        </w:tc>
      </w:tr>
    </w:tbl>
    <w:p w14:paraId="303CF9A0" w14:textId="77777777" w:rsidR="00D72805" w:rsidRDefault="00D72805" w:rsidP="00D72805"/>
    <w:p w14:paraId="2E413EC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1" w:name="_Toc430548017"/>
      <w:r w:rsidRPr="004D6BC4">
        <w:t xml:space="preserve">FASE DE </w:t>
      </w:r>
      <w:bookmarkEnd w:id="129"/>
      <w:bookmarkEnd w:id="130"/>
      <w:r w:rsidRPr="004D6BC4">
        <w:t>PRUEBAS</w:t>
      </w:r>
      <w:bookmarkEnd w:id="131"/>
    </w:p>
    <w:p w14:paraId="18120EFE"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E60CC7" w14:paraId="64E9D72A" w14:textId="77777777" w:rsidTr="006255BB">
        <w:tc>
          <w:tcPr>
            <w:tcW w:w="1701" w:type="dxa"/>
            <w:shd w:val="clear" w:color="auto" w:fill="C0C0C0"/>
            <w:vAlign w:val="center"/>
          </w:tcPr>
          <w:p w14:paraId="07D5F0AE" w14:textId="77777777" w:rsidR="00D72805" w:rsidRPr="00E60CC7" w:rsidRDefault="00D72805" w:rsidP="006255BB">
            <w:pPr>
              <w:pStyle w:val="TableHeading"/>
              <w:jc w:val="center"/>
              <w:rPr>
                <w:rFonts w:cs="Arial"/>
                <w:sz w:val="20"/>
              </w:rPr>
            </w:pPr>
            <w:bookmarkStart w:id="132" w:name="_Toc187465823"/>
            <w:r w:rsidRPr="00E60CC7">
              <w:rPr>
                <w:rFonts w:cs="Arial"/>
                <w:sz w:val="20"/>
              </w:rPr>
              <w:lastRenderedPageBreak/>
              <w:t>Términos</w:t>
            </w:r>
          </w:p>
        </w:tc>
        <w:tc>
          <w:tcPr>
            <w:tcW w:w="5245" w:type="dxa"/>
            <w:gridSpan w:val="2"/>
            <w:shd w:val="clear" w:color="auto" w:fill="C0C0C0"/>
            <w:vAlign w:val="center"/>
          </w:tcPr>
          <w:p w14:paraId="357F04D9" w14:textId="77777777" w:rsidR="00D72805" w:rsidRPr="00E60CC7" w:rsidRDefault="00D72805" w:rsidP="006255BB">
            <w:pPr>
              <w:pStyle w:val="TableHeading"/>
              <w:jc w:val="center"/>
              <w:rPr>
                <w:rFonts w:cs="Arial"/>
                <w:sz w:val="20"/>
              </w:rPr>
            </w:pPr>
            <w:r w:rsidRPr="00E60CC7">
              <w:rPr>
                <w:rFonts w:cs="Arial"/>
                <w:sz w:val="20"/>
              </w:rPr>
              <w:t>Definición</w:t>
            </w:r>
          </w:p>
        </w:tc>
      </w:tr>
      <w:tr w:rsidR="00D72805" w:rsidRPr="0065663C" w14:paraId="74FB8533" w14:textId="77777777" w:rsidTr="006255BB">
        <w:tc>
          <w:tcPr>
            <w:tcW w:w="1701" w:type="dxa"/>
            <w:vAlign w:val="center"/>
          </w:tcPr>
          <w:p w14:paraId="79F05A65" w14:textId="77777777" w:rsidR="00D72805" w:rsidRPr="00E60CC7" w:rsidRDefault="00D72805" w:rsidP="006255BB">
            <w:pPr>
              <w:spacing w:before="60" w:after="60"/>
              <w:jc w:val="center"/>
              <w:rPr>
                <w:rFonts w:cs="Arial"/>
                <w:b/>
              </w:rPr>
            </w:pPr>
            <w:r w:rsidRPr="00E60CC7">
              <w:rPr>
                <w:rFonts w:cs="Arial"/>
                <w:b/>
              </w:rPr>
              <w:t>Objetivo</w:t>
            </w:r>
          </w:p>
        </w:tc>
        <w:tc>
          <w:tcPr>
            <w:tcW w:w="5245" w:type="dxa"/>
            <w:gridSpan w:val="2"/>
            <w:vAlign w:val="center"/>
          </w:tcPr>
          <w:p w14:paraId="14C8C35D" w14:textId="77777777" w:rsidR="00D72805" w:rsidRPr="00E60CC7" w:rsidRDefault="00D72805" w:rsidP="006255BB">
            <w:pPr>
              <w:spacing w:before="60" w:after="60"/>
              <w:rPr>
                <w:rFonts w:cs="Arial"/>
              </w:rPr>
            </w:pPr>
            <w:r w:rsidRPr="00E60CC7">
              <w:rPr>
                <w:rFonts w:cs="Arial"/>
              </w:rPr>
              <w:t>Asegurar el nivel de Calidad de la Solución de Software producido, por medio de testeo y corrección de Errores.</w:t>
            </w:r>
          </w:p>
        </w:tc>
      </w:tr>
      <w:tr w:rsidR="00D72805" w:rsidRPr="0065663C" w14:paraId="4971C824" w14:textId="77777777" w:rsidTr="006255BB">
        <w:trPr>
          <w:trHeight w:val="301"/>
        </w:trPr>
        <w:tc>
          <w:tcPr>
            <w:tcW w:w="1701" w:type="dxa"/>
            <w:vAlign w:val="center"/>
          </w:tcPr>
          <w:p w14:paraId="7031DB21" w14:textId="77777777" w:rsidR="00D72805" w:rsidRPr="00E60CC7" w:rsidRDefault="00D72805" w:rsidP="006255BB">
            <w:pPr>
              <w:spacing w:before="60" w:after="60"/>
              <w:jc w:val="center"/>
              <w:rPr>
                <w:rFonts w:cs="Arial"/>
                <w:b/>
              </w:rPr>
            </w:pPr>
            <w:r w:rsidRPr="00E60CC7">
              <w:rPr>
                <w:rFonts w:cs="Arial"/>
                <w:b/>
              </w:rPr>
              <w:t>Pre-condición</w:t>
            </w:r>
          </w:p>
        </w:tc>
        <w:tc>
          <w:tcPr>
            <w:tcW w:w="425" w:type="dxa"/>
            <w:vAlign w:val="center"/>
          </w:tcPr>
          <w:p w14:paraId="43B06684"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6159B496" w14:textId="77777777" w:rsidR="00D72805" w:rsidRPr="00E60CC7" w:rsidRDefault="00D72805" w:rsidP="006255BB">
            <w:pPr>
              <w:spacing w:before="60" w:after="60"/>
              <w:rPr>
                <w:rFonts w:cs="Arial"/>
              </w:rPr>
            </w:pPr>
            <w:r w:rsidRPr="00E60CC7">
              <w:rPr>
                <w:rFonts w:cs="Arial"/>
              </w:rPr>
              <w:t>Fase de Construcción</w:t>
            </w:r>
          </w:p>
        </w:tc>
      </w:tr>
      <w:tr w:rsidR="00D72805" w:rsidRPr="0065663C" w14:paraId="7B0781F2" w14:textId="77777777" w:rsidTr="006255BB">
        <w:trPr>
          <w:trHeight w:val="231"/>
        </w:trPr>
        <w:tc>
          <w:tcPr>
            <w:tcW w:w="1701" w:type="dxa"/>
            <w:vAlign w:val="center"/>
          </w:tcPr>
          <w:p w14:paraId="2D17EB44" w14:textId="77777777" w:rsidR="00D72805" w:rsidRPr="00E60CC7" w:rsidRDefault="00D72805" w:rsidP="006255BB">
            <w:pPr>
              <w:spacing w:before="60" w:after="60"/>
              <w:jc w:val="center"/>
              <w:rPr>
                <w:rFonts w:cs="Arial"/>
                <w:b/>
              </w:rPr>
            </w:pPr>
            <w:r w:rsidRPr="00E60CC7">
              <w:rPr>
                <w:rFonts w:cs="Arial"/>
                <w:b/>
              </w:rPr>
              <w:t>Supuestos</w:t>
            </w:r>
          </w:p>
        </w:tc>
        <w:tc>
          <w:tcPr>
            <w:tcW w:w="425" w:type="dxa"/>
          </w:tcPr>
          <w:p w14:paraId="09A94F8C" w14:textId="77777777" w:rsidR="00D72805" w:rsidRPr="00E60CC7" w:rsidRDefault="00D72805" w:rsidP="006255BB">
            <w:pPr>
              <w:spacing w:before="60" w:after="60"/>
              <w:jc w:val="center"/>
              <w:rPr>
                <w:rFonts w:cs="Arial"/>
              </w:rPr>
            </w:pPr>
            <w:r w:rsidRPr="00E60CC7">
              <w:rPr>
                <w:rFonts w:cs="Arial"/>
              </w:rPr>
              <w:t>1</w:t>
            </w:r>
          </w:p>
        </w:tc>
        <w:tc>
          <w:tcPr>
            <w:tcW w:w="4820" w:type="dxa"/>
          </w:tcPr>
          <w:p w14:paraId="3F5D580B" w14:textId="77777777" w:rsidR="00D72805" w:rsidRPr="00E60CC7" w:rsidRDefault="00D72805" w:rsidP="006255BB">
            <w:pPr>
              <w:spacing w:before="60" w:after="60"/>
              <w:rPr>
                <w:rFonts w:cs="Arial"/>
              </w:rPr>
            </w:pPr>
            <w:r w:rsidRPr="00E60CC7">
              <w:rPr>
                <w:rFonts w:cs="Arial"/>
              </w:rPr>
              <w:t>Fases anteriores completadas con éxito.</w:t>
            </w:r>
          </w:p>
        </w:tc>
      </w:tr>
      <w:tr w:rsidR="00D72805" w:rsidRPr="001D7E88" w14:paraId="757C3B1C" w14:textId="77777777" w:rsidTr="006255BB">
        <w:trPr>
          <w:trHeight w:val="215"/>
        </w:trPr>
        <w:tc>
          <w:tcPr>
            <w:tcW w:w="1701" w:type="dxa"/>
            <w:vAlign w:val="center"/>
          </w:tcPr>
          <w:p w14:paraId="6A112CF4" w14:textId="77777777" w:rsidR="00D72805" w:rsidRPr="00E60CC7" w:rsidRDefault="00D72805" w:rsidP="006255BB">
            <w:pPr>
              <w:spacing w:before="60" w:after="60"/>
              <w:jc w:val="center"/>
              <w:rPr>
                <w:rFonts w:cs="Arial"/>
                <w:b/>
              </w:rPr>
            </w:pPr>
            <w:r w:rsidRPr="00E60CC7">
              <w:rPr>
                <w:rFonts w:cs="Arial"/>
                <w:b/>
              </w:rPr>
              <w:t>Restricciones</w:t>
            </w:r>
          </w:p>
        </w:tc>
        <w:tc>
          <w:tcPr>
            <w:tcW w:w="425" w:type="dxa"/>
            <w:vAlign w:val="center"/>
          </w:tcPr>
          <w:p w14:paraId="2FF67937"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1D94EE07" w14:textId="77777777" w:rsidR="00D72805" w:rsidRPr="00E60CC7" w:rsidRDefault="00D72805" w:rsidP="006255BB">
            <w:pPr>
              <w:spacing w:before="60" w:after="60"/>
              <w:rPr>
                <w:rFonts w:cs="Arial"/>
              </w:rPr>
            </w:pPr>
            <w:r w:rsidRPr="00E60CC7">
              <w:rPr>
                <w:rFonts w:cs="Arial"/>
              </w:rPr>
              <w:t>Fecha de Entrega final</w:t>
            </w:r>
          </w:p>
        </w:tc>
      </w:tr>
      <w:tr w:rsidR="00D72805" w:rsidRPr="0065663C" w14:paraId="5EDE74CD" w14:textId="77777777" w:rsidTr="006255BB">
        <w:tc>
          <w:tcPr>
            <w:tcW w:w="1701" w:type="dxa"/>
            <w:vMerge w:val="restart"/>
            <w:vAlign w:val="center"/>
          </w:tcPr>
          <w:p w14:paraId="39F4A6B2" w14:textId="77777777" w:rsidR="00D72805" w:rsidRPr="00E60CC7" w:rsidRDefault="00D72805" w:rsidP="006255BB">
            <w:pPr>
              <w:spacing w:before="60" w:after="60"/>
              <w:jc w:val="center"/>
              <w:rPr>
                <w:rFonts w:cs="Arial"/>
                <w:b/>
              </w:rPr>
            </w:pPr>
            <w:r w:rsidRPr="00E60CC7">
              <w:rPr>
                <w:rFonts w:cs="Arial"/>
                <w:b/>
              </w:rPr>
              <w:t>Entregables</w:t>
            </w:r>
          </w:p>
        </w:tc>
        <w:tc>
          <w:tcPr>
            <w:tcW w:w="425" w:type="dxa"/>
            <w:vAlign w:val="center"/>
          </w:tcPr>
          <w:p w14:paraId="79ABC883" w14:textId="77777777" w:rsidR="00D72805" w:rsidRPr="00E60CC7" w:rsidRDefault="00D72805" w:rsidP="006255BB">
            <w:pPr>
              <w:spacing w:before="60" w:after="60"/>
              <w:jc w:val="center"/>
              <w:rPr>
                <w:rFonts w:cs="Arial"/>
              </w:rPr>
            </w:pPr>
            <w:r w:rsidRPr="00E60CC7">
              <w:rPr>
                <w:rFonts w:cs="Arial"/>
              </w:rPr>
              <w:t>1</w:t>
            </w:r>
          </w:p>
        </w:tc>
        <w:tc>
          <w:tcPr>
            <w:tcW w:w="4820" w:type="dxa"/>
            <w:vAlign w:val="center"/>
          </w:tcPr>
          <w:p w14:paraId="4E383F3A" w14:textId="77777777" w:rsidR="00D72805" w:rsidRPr="00E60CC7" w:rsidRDefault="00D72805" w:rsidP="006255BB">
            <w:pPr>
              <w:spacing w:before="60" w:after="60"/>
              <w:rPr>
                <w:rFonts w:cs="Arial"/>
              </w:rPr>
            </w:pPr>
            <w:r w:rsidRPr="00E60CC7">
              <w:rPr>
                <w:rFonts w:cs="Arial"/>
              </w:rPr>
              <w:t>Informe de Pruebas</w:t>
            </w:r>
            <w:r>
              <w:rPr>
                <w:rFonts w:cs="Arial"/>
              </w:rPr>
              <w:t xml:space="preserve"> Interna</w:t>
            </w:r>
          </w:p>
        </w:tc>
      </w:tr>
      <w:tr w:rsidR="00D72805" w:rsidRPr="0065663C" w14:paraId="7D922EDD" w14:textId="77777777" w:rsidTr="006255BB">
        <w:tc>
          <w:tcPr>
            <w:tcW w:w="1701" w:type="dxa"/>
            <w:vMerge/>
            <w:vAlign w:val="center"/>
          </w:tcPr>
          <w:p w14:paraId="1733C96C" w14:textId="77777777" w:rsidR="00D72805" w:rsidRPr="0070272B" w:rsidRDefault="00D72805" w:rsidP="006255BB">
            <w:pPr>
              <w:rPr>
                <w:rFonts w:cs="Arial"/>
                <w:b/>
              </w:rPr>
            </w:pPr>
          </w:p>
        </w:tc>
        <w:tc>
          <w:tcPr>
            <w:tcW w:w="425" w:type="dxa"/>
            <w:vAlign w:val="center"/>
          </w:tcPr>
          <w:p w14:paraId="38C2EBC2" w14:textId="77777777" w:rsidR="00D72805" w:rsidRPr="00E60CC7" w:rsidRDefault="00D72805" w:rsidP="006255BB">
            <w:pPr>
              <w:spacing w:before="60" w:after="60"/>
              <w:jc w:val="center"/>
              <w:rPr>
                <w:rFonts w:cs="Arial"/>
              </w:rPr>
            </w:pPr>
            <w:r w:rsidRPr="00E60CC7">
              <w:rPr>
                <w:rFonts w:cs="Arial"/>
              </w:rPr>
              <w:t>2</w:t>
            </w:r>
          </w:p>
        </w:tc>
        <w:tc>
          <w:tcPr>
            <w:tcW w:w="4820" w:type="dxa"/>
            <w:vAlign w:val="center"/>
          </w:tcPr>
          <w:p w14:paraId="28DB3BCF" w14:textId="77777777" w:rsidR="00D72805" w:rsidRPr="00E60CC7" w:rsidRDefault="00D72805" w:rsidP="006255BB">
            <w:pPr>
              <w:spacing w:before="60" w:after="60"/>
              <w:rPr>
                <w:rFonts w:cs="Arial"/>
              </w:rPr>
            </w:pPr>
            <w:r w:rsidRPr="00E60CC7">
              <w:rPr>
                <w:rFonts w:cs="Arial"/>
              </w:rPr>
              <w:t>Informe de Pruebas</w:t>
            </w:r>
            <w:r>
              <w:rPr>
                <w:rFonts w:cs="Arial"/>
              </w:rPr>
              <w:t xml:space="preserve"> Externa</w:t>
            </w:r>
          </w:p>
        </w:tc>
      </w:tr>
      <w:tr w:rsidR="00D72805" w:rsidRPr="0065663C" w14:paraId="4F9DC503" w14:textId="77777777" w:rsidTr="006255BB">
        <w:tc>
          <w:tcPr>
            <w:tcW w:w="1701" w:type="dxa"/>
            <w:vMerge/>
            <w:vAlign w:val="center"/>
          </w:tcPr>
          <w:p w14:paraId="6C1CDD1A" w14:textId="77777777" w:rsidR="00D72805" w:rsidRPr="0070272B" w:rsidRDefault="00D72805" w:rsidP="006255BB">
            <w:pPr>
              <w:rPr>
                <w:rFonts w:cs="Arial"/>
                <w:b/>
              </w:rPr>
            </w:pPr>
          </w:p>
        </w:tc>
        <w:tc>
          <w:tcPr>
            <w:tcW w:w="425" w:type="dxa"/>
            <w:vAlign w:val="center"/>
          </w:tcPr>
          <w:p w14:paraId="2A5B225C" w14:textId="77777777" w:rsidR="00D72805" w:rsidRPr="00E60CC7" w:rsidRDefault="00D72805" w:rsidP="006255BB">
            <w:pPr>
              <w:spacing w:before="60" w:after="60"/>
              <w:jc w:val="center"/>
              <w:rPr>
                <w:rFonts w:cs="Arial"/>
              </w:rPr>
            </w:pPr>
            <w:r w:rsidRPr="00E60CC7">
              <w:rPr>
                <w:rFonts w:cs="Arial"/>
              </w:rPr>
              <w:t>3</w:t>
            </w:r>
          </w:p>
        </w:tc>
        <w:tc>
          <w:tcPr>
            <w:tcW w:w="4820" w:type="dxa"/>
            <w:vAlign w:val="center"/>
          </w:tcPr>
          <w:p w14:paraId="0541FD44" w14:textId="77777777" w:rsidR="00D72805" w:rsidRPr="00E60CC7" w:rsidRDefault="00D72805" w:rsidP="006255BB">
            <w:pPr>
              <w:spacing w:before="60" w:after="60"/>
              <w:rPr>
                <w:rFonts w:cs="Arial"/>
              </w:rPr>
            </w:pPr>
            <w:r w:rsidRPr="00650F28">
              <w:rPr>
                <w:rFonts w:cs="Arial"/>
              </w:rPr>
              <w:t>Matriz de Trazabilidad</w:t>
            </w:r>
            <w:r>
              <w:rPr>
                <w:rFonts w:cs="Arial"/>
              </w:rPr>
              <w:t xml:space="preserve"> </w:t>
            </w:r>
            <w:r w:rsidRPr="00E60CC7">
              <w:rPr>
                <w:rFonts w:cs="Arial"/>
              </w:rPr>
              <w:t>(Final)</w:t>
            </w:r>
          </w:p>
        </w:tc>
      </w:tr>
    </w:tbl>
    <w:p w14:paraId="729BDD7A" w14:textId="77777777" w:rsidR="00D72805" w:rsidRDefault="00D72805" w:rsidP="00D72805"/>
    <w:p w14:paraId="608C85E8" w14:textId="77777777" w:rsidR="00D72805" w:rsidRDefault="00D72805" w:rsidP="00D72805"/>
    <w:p w14:paraId="09FA0767"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33" w:name="_Toc430548018"/>
      <w:r w:rsidRPr="004D6BC4">
        <w:t>FASE DE IMPLEMENTACIÓN</w:t>
      </w:r>
      <w:bookmarkEnd w:id="133"/>
    </w:p>
    <w:p w14:paraId="57FAA008" w14:textId="77777777" w:rsidR="00D72805" w:rsidRPr="0093263A" w:rsidRDefault="00D72805" w:rsidP="00D72805"/>
    <w:tbl>
      <w:tblPr>
        <w:tblW w:w="6946"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425"/>
        <w:gridCol w:w="4820"/>
      </w:tblGrid>
      <w:tr w:rsidR="00D72805" w:rsidRPr="00E11B9B" w14:paraId="13869390" w14:textId="77777777" w:rsidTr="006255BB">
        <w:tc>
          <w:tcPr>
            <w:tcW w:w="1701" w:type="dxa"/>
            <w:shd w:val="clear" w:color="auto" w:fill="C0C0C0"/>
            <w:vAlign w:val="center"/>
          </w:tcPr>
          <w:p w14:paraId="44DA33CA" w14:textId="77777777" w:rsidR="00D72805" w:rsidRPr="00E11B9B" w:rsidRDefault="00D72805" w:rsidP="006255BB">
            <w:pPr>
              <w:pStyle w:val="TableHeading"/>
              <w:jc w:val="center"/>
              <w:rPr>
                <w:rFonts w:cs="Arial"/>
                <w:sz w:val="20"/>
              </w:rPr>
            </w:pPr>
            <w:r w:rsidRPr="00E11B9B">
              <w:rPr>
                <w:rFonts w:cs="Arial"/>
                <w:sz w:val="20"/>
              </w:rPr>
              <w:t>Términos</w:t>
            </w:r>
          </w:p>
        </w:tc>
        <w:tc>
          <w:tcPr>
            <w:tcW w:w="5245" w:type="dxa"/>
            <w:gridSpan w:val="2"/>
            <w:shd w:val="clear" w:color="auto" w:fill="C0C0C0"/>
            <w:vAlign w:val="center"/>
          </w:tcPr>
          <w:p w14:paraId="0201A0E8" w14:textId="77777777" w:rsidR="00D72805" w:rsidRPr="00E11B9B" w:rsidRDefault="00D72805" w:rsidP="006255BB">
            <w:pPr>
              <w:pStyle w:val="TableHeading"/>
              <w:jc w:val="center"/>
              <w:rPr>
                <w:rFonts w:cs="Arial"/>
                <w:sz w:val="20"/>
              </w:rPr>
            </w:pPr>
            <w:r w:rsidRPr="00E11B9B">
              <w:rPr>
                <w:rFonts w:cs="Arial"/>
                <w:sz w:val="20"/>
              </w:rPr>
              <w:t>Definición</w:t>
            </w:r>
          </w:p>
        </w:tc>
      </w:tr>
      <w:tr w:rsidR="00D72805" w:rsidRPr="0065663C" w14:paraId="5604AF55" w14:textId="77777777" w:rsidTr="006255BB">
        <w:tc>
          <w:tcPr>
            <w:tcW w:w="1701" w:type="dxa"/>
            <w:vAlign w:val="center"/>
          </w:tcPr>
          <w:p w14:paraId="2CD7C665" w14:textId="77777777" w:rsidR="00D72805" w:rsidRPr="00E11B9B" w:rsidRDefault="00D72805" w:rsidP="006255BB">
            <w:pPr>
              <w:spacing w:before="60" w:after="60"/>
              <w:jc w:val="center"/>
              <w:rPr>
                <w:rFonts w:cs="Arial"/>
                <w:b/>
              </w:rPr>
            </w:pPr>
            <w:r w:rsidRPr="00E11B9B">
              <w:rPr>
                <w:rFonts w:cs="Arial"/>
                <w:b/>
              </w:rPr>
              <w:t>Objetivo</w:t>
            </w:r>
          </w:p>
        </w:tc>
        <w:tc>
          <w:tcPr>
            <w:tcW w:w="5245" w:type="dxa"/>
            <w:gridSpan w:val="2"/>
            <w:vAlign w:val="center"/>
          </w:tcPr>
          <w:p w14:paraId="6CE2DB51" w14:textId="77777777" w:rsidR="00D72805" w:rsidRPr="00E11B9B" w:rsidRDefault="00D72805" w:rsidP="006255BB">
            <w:pPr>
              <w:spacing w:before="60" w:after="60"/>
              <w:rPr>
                <w:rFonts w:cs="Arial"/>
              </w:rPr>
            </w:pPr>
            <w:r w:rsidRPr="00E11B9B">
              <w:rPr>
                <w:rFonts w:cs="Arial"/>
              </w:rPr>
              <w:t>Asegurar el nivel de Calidad de la Solución de Software producido, por medio de testeo y corrección de Errores.</w:t>
            </w:r>
          </w:p>
        </w:tc>
      </w:tr>
      <w:tr w:rsidR="00D72805" w:rsidRPr="0065663C" w14:paraId="5A50371B" w14:textId="77777777" w:rsidTr="006255BB">
        <w:trPr>
          <w:trHeight w:val="301"/>
        </w:trPr>
        <w:tc>
          <w:tcPr>
            <w:tcW w:w="1701" w:type="dxa"/>
            <w:vAlign w:val="center"/>
          </w:tcPr>
          <w:p w14:paraId="0CC721EE" w14:textId="77777777" w:rsidR="00D72805" w:rsidRPr="00E11B9B" w:rsidRDefault="00D72805" w:rsidP="006255BB">
            <w:pPr>
              <w:spacing w:before="60" w:after="60"/>
              <w:jc w:val="center"/>
              <w:rPr>
                <w:rFonts w:cs="Arial"/>
                <w:b/>
              </w:rPr>
            </w:pPr>
            <w:r w:rsidRPr="00E11B9B">
              <w:rPr>
                <w:rFonts w:cs="Arial"/>
                <w:b/>
              </w:rPr>
              <w:t>Pre-condición</w:t>
            </w:r>
          </w:p>
        </w:tc>
        <w:tc>
          <w:tcPr>
            <w:tcW w:w="425" w:type="dxa"/>
            <w:vAlign w:val="center"/>
          </w:tcPr>
          <w:p w14:paraId="4E6D56F7"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3AE21B6" w14:textId="77777777" w:rsidR="00D72805" w:rsidRPr="00E11B9B" w:rsidRDefault="00D72805" w:rsidP="006255BB">
            <w:pPr>
              <w:spacing w:before="60" w:after="60"/>
              <w:rPr>
                <w:rFonts w:cs="Arial"/>
              </w:rPr>
            </w:pPr>
            <w:r w:rsidRPr="00E11B9B">
              <w:rPr>
                <w:rFonts w:cs="Arial"/>
              </w:rPr>
              <w:t>Fase de Construcción</w:t>
            </w:r>
          </w:p>
        </w:tc>
      </w:tr>
      <w:tr w:rsidR="00D72805" w:rsidRPr="0065663C" w14:paraId="31C8217F" w14:textId="77777777" w:rsidTr="006255BB">
        <w:trPr>
          <w:trHeight w:val="231"/>
        </w:trPr>
        <w:tc>
          <w:tcPr>
            <w:tcW w:w="1701" w:type="dxa"/>
            <w:vAlign w:val="center"/>
          </w:tcPr>
          <w:p w14:paraId="525EE78A" w14:textId="77777777" w:rsidR="00D72805" w:rsidRPr="00E11B9B" w:rsidRDefault="00D72805" w:rsidP="006255BB">
            <w:pPr>
              <w:spacing w:before="60" w:after="60"/>
              <w:jc w:val="center"/>
              <w:rPr>
                <w:rFonts w:cs="Arial"/>
                <w:b/>
              </w:rPr>
            </w:pPr>
            <w:r w:rsidRPr="00E11B9B">
              <w:rPr>
                <w:rFonts w:cs="Arial"/>
                <w:b/>
              </w:rPr>
              <w:t>Supuestos</w:t>
            </w:r>
          </w:p>
        </w:tc>
        <w:tc>
          <w:tcPr>
            <w:tcW w:w="425" w:type="dxa"/>
          </w:tcPr>
          <w:p w14:paraId="1DE58615" w14:textId="77777777" w:rsidR="00D72805" w:rsidRPr="00E11B9B" w:rsidRDefault="00D72805" w:rsidP="006255BB">
            <w:pPr>
              <w:spacing w:before="60" w:after="60"/>
              <w:jc w:val="center"/>
              <w:rPr>
                <w:rFonts w:cs="Arial"/>
              </w:rPr>
            </w:pPr>
            <w:r w:rsidRPr="00E11B9B">
              <w:rPr>
                <w:rFonts w:cs="Arial"/>
              </w:rPr>
              <w:t>1</w:t>
            </w:r>
          </w:p>
        </w:tc>
        <w:tc>
          <w:tcPr>
            <w:tcW w:w="4820" w:type="dxa"/>
          </w:tcPr>
          <w:p w14:paraId="09558B28" w14:textId="77777777" w:rsidR="00D72805" w:rsidRPr="00E11B9B" w:rsidRDefault="00D72805" w:rsidP="006255BB">
            <w:pPr>
              <w:spacing w:before="60" w:after="60"/>
              <w:rPr>
                <w:rFonts w:cs="Arial"/>
              </w:rPr>
            </w:pPr>
            <w:r w:rsidRPr="00E11B9B">
              <w:rPr>
                <w:rFonts w:cs="Arial"/>
              </w:rPr>
              <w:t>Fases anteriores completadas con éxito.</w:t>
            </w:r>
          </w:p>
        </w:tc>
      </w:tr>
      <w:tr w:rsidR="00D72805" w:rsidRPr="001D7E88" w14:paraId="45ADF9F3" w14:textId="77777777" w:rsidTr="006255BB">
        <w:trPr>
          <w:trHeight w:val="215"/>
        </w:trPr>
        <w:tc>
          <w:tcPr>
            <w:tcW w:w="1701" w:type="dxa"/>
            <w:vAlign w:val="center"/>
          </w:tcPr>
          <w:p w14:paraId="65B9E62B" w14:textId="77777777" w:rsidR="00D72805" w:rsidRPr="00E11B9B" w:rsidRDefault="00D72805" w:rsidP="006255BB">
            <w:pPr>
              <w:spacing w:before="60" w:after="60"/>
              <w:jc w:val="center"/>
              <w:rPr>
                <w:rFonts w:cs="Arial"/>
                <w:b/>
              </w:rPr>
            </w:pPr>
            <w:r w:rsidRPr="00E11B9B">
              <w:rPr>
                <w:rFonts w:cs="Arial"/>
                <w:b/>
              </w:rPr>
              <w:t>Restricciones</w:t>
            </w:r>
          </w:p>
        </w:tc>
        <w:tc>
          <w:tcPr>
            <w:tcW w:w="425" w:type="dxa"/>
            <w:vAlign w:val="center"/>
          </w:tcPr>
          <w:p w14:paraId="27BFE214"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0750E6AC" w14:textId="77777777" w:rsidR="00D72805" w:rsidRPr="00E11B9B" w:rsidRDefault="00D72805" w:rsidP="006255BB">
            <w:pPr>
              <w:spacing w:before="60" w:after="60"/>
              <w:rPr>
                <w:rFonts w:cs="Arial"/>
              </w:rPr>
            </w:pPr>
            <w:r w:rsidRPr="00E11B9B">
              <w:rPr>
                <w:rFonts w:cs="Arial"/>
              </w:rPr>
              <w:t>Fecha de Entrega final</w:t>
            </w:r>
          </w:p>
        </w:tc>
      </w:tr>
      <w:tr w:rsidR="00D72805" w:rsidRPr="0065663C" w14:paraId="3ADF7688" w14:textId="77777777" w:rsidTr="006255BB">
        <w:tc>
          <w:tcPr>
            <w:tcW w:w="1701" w:type="dxa"/>
            <w:vMerge w:val="restart"/>
            <w:vAlign w:val="center"/>
          </w:tcPr>
          <w:p w14:paraId="3E5AB239" w14:textId="77777777" w:rsidR="00D72805" w:rsidRPr="00E11B9B" w:rsidRDefault="00D72805" w:rsidP="006255BB">
            <w:pPr>
              <w:spacing w:before="60" w:after="60"/>
              <w:jc w:val="center"/>
              <w:rPr>
                <w:rFonts w:cs="Arial"/>
                <w:b/>
              </w:rPr>
            </w:pPr>
            <w:r w:rsidRPr="00E11B9B">
              <w:rPr>
                <w:rFonts w:cs="Arial"/>
                <w:b/>
              </w:rPr>
              <w:t>Entregables</w:t>
            </w:r>
          </w:p>
        </w:tc>
        <w:tc>
          <w:tcPr>
            <w:tcW w:w="425" w:type="dxa"/>
            <w:vAlign w:val="center"/>
          </w:tcPr>
          <w:p w14:paraId="38741178" w14:textId="77777777" w:rsidR="00D72805" w:rsidRPr="00E11B9B" w:rsidRDefault="00D72805" w:rsidP="006255BB">
            <w:pPr>
              <w:spacing w:before="60" w:after="60"/>
              <w:jc w:val="center"/>
              <w:rPr>
                <w:rFonts w:cs="Arial"/>
              </w:rPr>
            </w:pPr>
            <w:r w:rsidRPr="00E11B9B">
              <w:rPr>
                <w:rFonts w:cs="Arial"/>
              </w:rPr>
              <w:t>1</w:t>
            </w:r>
          </w:p>
        </w:tc>
        <w:tc>
          <w:tcPr>
            <w:tcW w:w="4820" w:type="dxa"/>
            <w:vAlign w:val="center"/>
          </w:tcPr>
          <w:p w14:paraId="57CEFD7D" w14:textId="77777777" w:rsidR="00D72805" w:rsidRPr="00E11B9B" w:rsidRDefault="00D72805" w:rsidP="006255BB">
            <w:pPr>
              <w:spacing w:before="60" w:after="60"/>
              <w:rPr>
                <w:rFonts w:cs="Arial"/>
              </w:rPr>
            </w:pPr>
            <w:r w:rsidRPr="00E11B9B">
              <w:rPr>
                <w:rFonts w:cs="Arial"/>
              </w:rPr>
              <w:t>Guía de Instalación.</w:t>
            </w:r>
          </w:p>
        </w:tc>
      </w:tr>
      <w:tr w:rsidR="00D72805" w:rsidRPr="0065663C" w14:paraId="59DF79F1" w14:textId="77777777" w:rsidTr="006255BB">
        <w:tc>
          <w:tcPr>
            <w:tcW w:w="1701" w:type="dxa"/>
            <w:vMerge/>
            <w:vAlign w:val="center"/>
          </w:tcPr>
          <w:p w14:paraId="29D31C3E" w14:textId="77777777" w:rsidR="00D72805" w:rsidRPr="0070272B" w:rsidRDefault="00D72805" w:rsidP="006255BB">
            <w:pPr>
              <w:rPr>
                <w:rFonts w:cs="Arial"/>
                <w:b/>
              </w:rPr>
            </w:pPr>
          </w:p>
        </w:tc>
        <w:tc>
          <w:tcPr>
            <w:tcW w:w="425" w:type="dxa"/>
            <w:vAlign w:val="center"/>
          </w:tcPr>
          <w:p w14:paraId="22EF5263" w14:textId="77777777" w:rsidR="00D72805" w:rsidRPr="00E11B9B" w:rsidRDefault="00D72805" w:rsidP="006255BB">
            <w:pPr>
              <w:spacing w:before="60" w:after="60"/>
              <w:jc w:val="center"/>
              <w:rPr>
                <w:rFonts w:cs="Arial"/>
              </w:rPr>
            </w:pPr>
            <w:r w:rsidRPr="00E11B9B">
              <w:rPr>
                <w:rFonts w:cs="Arial"/>
              </w:rPr>
              <w:t>2</w:t>
            </w:r>
          </w:p>
        </w:tc>
        <w:tc>
          <w:tcPr>
            <w:tcW w:w="4820" w:type="dxa"/>
            <w:vAlign w:val="center"/>
          </w:tcPr>
          <w:p w14:paraId="52386DF7" w14:textId="77777777" w:rsidR="00D72805" w:rsidRPr="00E11B9B" w:rsidRDefault="00D72805" w:rsidP="006255BB">
            <w:pPr>
              <w:spacing w:before="60" w:after="60"/>
              <w:rPr>
                <w:rFonts w:cs="Arial"/>
              </w:rPr>
            </w:pPr>
            <w:r w:rsidRPr="00E11B9B">
              <w:rPr>
                <w:rFonts w:cs="Arial"/>
              </w:rPr>
              <w:t>Manual de Usuario (Final y Actualizado).</w:t>
            </w:r>
          </w:p>
        </w:tc>
      </w:tr>
      <w:tr w:rsidR="00D72805" w:rsidRPr="0065663C" w14:paraId="5E04753D" w14:textId="77777777" w:rsidTr="006255BB">
        <w:tc>
          <w:tcPr>
            <w:tcW w:w="1701" w:type="dxa"/>
            <w:vMerge/>
            <w:vAlign w:val="center"/>
          </w:tcPr>
          <w:p w14:paraId="6D55EAE4" w14:textId="77777777" w:rsidR="00D72805" w:rsidRPr="0070272B" w:rsidRDefault="00D72805" w:rsidP="006255BB">
            <w:pPr>
              <w:rPr>
                <w:rFonts w:cs="Arial"/>
                <w:b/>
              </w:rPr>
            </w:pPr>
          </w:p>
        </w:tc>
        <w:tc>
          <w:tcPr>
            <w:tcW w:w="425" w:type="dxa"/>
            <w:vAlign w:val="center"/>
          </w:tcPr>
          <w:p w14:paraId="14210C97" w14:textId="77777777" w:rsidR="00D72805" w:rsidRPr="00E11B9B" w:rsidRDefault="00D72805" w:rsidP="006255BB">
            <w:pPr>
              <w:spacing w:before="60" w:after="60"/>
              <w:jc w:val="center"/>
              <w:rPr>
                <w:rFonts w:cs="Arial"/>
              </w:rPr>
            </w:pPr>
            <w:r w:rsidRPr="00E11B9B">
              <w:rPr>
                <w:rFonts w:cs="Arial"/>
              </w:rPr>
              <w:t>3</w:t>
            </w:r>
          </w:p>
        </w:tc>
        <w:tc>
          <w:tcPr>
            <w:tcW w:w="4820" w:type="dxa"/>
            <w:vAlign w:val="center"/>
          </w:tcPr>
          <w:p w14:paraId="52ECB5BA" w14:textId="77777777" w:rsidR="00D72805" w:rsidRPr="00E11B9B" w:rsidRDefault="00D72805" w:rsidP="006255BB">
            <w:pPr>
              <w:spacing w:before="60" w:after="60"/>
              <w:rPr>
                <w:rFonts w:cs="Arial"/>
              </w:rPr>
            </w:pPr>
            <w:r w:rsidRPr="00E11B9B">
              <w:rPr>
                <w:rFonts w:cs="Arial"/>
              </w:rPr>
              <w:t>Software Producido (Versión Final)</w:t>
            </w:r>
          </w:p>
        </w:tc>
      </w:tr>
    </w:tbl>
    <w:p w14:paraId="6C1288BD" w14:textId="77777777" w:rsidR="00D72805" w:rsidRDefault="00D72805" w:rsidP="00D72805">
      <w:pPr>
        <w:sectPr w:rsidR="00D72805" w:rsidSect="006255BB">
          <w:headerReference w:type="default" r:id="rId31"/>
          <w:footerReference w:type="default" r:id="rId32"/>
          <w:pgSz w:w="11907" w:h="16840" w:code="9"/>
          <w:pgMar w:top="1418" w:right="1843" w:bottom="1560" w:left="1701" w:header="720" w:footer="720" w:gutter="0"/>
          <w:cols w:space="720"/>
          <w:docGrid w:linePitch="272"/>
        </w:sectPr>
      </w:pPr>
    </w:p>
    <w:p w14:paraId="1E14A3DD" w14:textId="77777777" w:rsidR="00D72805" w:rsidRPr="00F22A55" w:rsidRDefault="00D72805" w:rsidP="00D72805">
      <w:pPr>
        <w:pStyle w:val="Ttulo2"/>
        <w:keepNext/>
        <w:numPr>
          <w:ilvl w:val="1"/>
          <w:numId w:val="4"/>
        </w:numPr>
        <w:spacing w:before="120" w:after="120" w:line="240" w:lineRule="auto"/>
        <w:jc w:val="both"/>
      </w:pPr>
      <w:bookmarkStart w:id="134" w:name="_Toc430548019"/>
      <w:bookmarkEnd w:id="132"/>
      <w:r w:rsidRPr="00807F4A">
        <w:lastRenderedPageBreak/>
        <w:t>ESTRUCTURA DETALLADA DE TRABAJO (WBS</w:t>
      </w:r>
      <w:bookmarkEnd w:id="134"/>
      <w:r w:rsidRPr="00807F4A">
        <w:t>)</w:t>
      </w:r>
    </w:p>
    <w:p w14:paraId="18DF09AA" w14:textId="77777777" w:rsidR="00D72805" w:rsidRDefault="00D72805" w:rsidP="00D72805">
      <w:pPr>
        <w:ind w:left="567"/>
        <w:rPr>
          <w:b/>
        </w:rPr>
      </w:pPr>
    </w:p>
    <w:p w14:paraId="3F8270F6" w14:textId="77777777" w:rsidR="00D72805" w:rsidRPr="00807F4A" w:rsidRDefault="00D72805" w:rsidP="00D72805">
      <w:pPr>
        <w:ind w:left="567"/>
        <w:rPr>
          <w:highlight w:val="yellow"/>
        </w:rPr>
        <w:sectPr w:rsidR="00D72805" w:rsidRPr="00807F4A" w:rsidSect="006255BB">
          <w:headerReference w:type="default" r:id="rId33"/>
          <w:footerReference w:type="default" r:id="rId34"/>
          <w:pgSz w:w="16840" w:h="11907" w:orient="landscape" w:code="9"/>
          <w:pgMar w:top="1843" w:right="1560" w:bottom="1701" w:left="1418" w:header="720" w:footer="720" w:gutter="0"/>
          <w:cols w:space="720"/>
          <w:docGrid w:linePitch="272"/>
        </w:sectPr>
      </w:pPr>
      <w:r>
        <w:rPr>
          <w:noProof/>
          <w:lang w:val="es-PE" w:eastAsia="es-PE"/>
        </w:rPr>
        <w:drawing>
          <wp:anchor distT="0" distB="0" distL="114300" distR="114300" simplePos="0" relativeHeight="251653120" behindDoc="0" locked="0" layoutInCell="1" allowOverlap="1" wp14:anchorId="592EFCB4" wp14:editId="6A2A5E27">
            <wp:simplePos x="0" y="0"/>
            <wp:positionH relativeFrom="margin">
              <wp:align>left</wp:align>
            </wp:positionH>
            <wp:positionV relativeFrom="paragraph">
              <wp:posOffset>601345</wp:posOffset>
            </wp:positionV>
            <wp:extent cx="8858250" cy="4552950"/>
            <wp:effectExtent l="0" t="57150" r="0" b="0"/>
            <wp:wrapSquare wrapText="bothSides"/>
            <wp:docPr id="175" name="Diagrama 1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sidRPr="00807F4A">
        <w:rPr>
          <w:b/>
        </w:rPr>
        <w:t>Procesos de Gestió</w:t>
      </w:r>
      <w:r>
        <w:rPr>
          <w:b/>
        </w:rPr>
        <w:t>n</w:t>
      </w:r>
    </w:p>
    <w:p w14:paraId="0A345BAC" w14:textId="77777777" w:rsidR="00D72805" w:rsidRDefault="00D72805" w:rsidP="00D72805">
      <w:pPr>
        <w:rPr>
          <w:b/>
        </w:rPr>
      </w:pPr>
    </w:p>
    <w:p w14:paraId="15AD81D8" w14:textId="77777777" w:rsidR="00D72805" w:rsidRDefault="00D72805" w:rsidP="00D72805">
      <w:pPr>
        <w:ind w:left="709"/>
        <w:rPr>
          <w:b/>
        </w:rPr>
      </w:pPr>
      <w:r w:rsidRPr="00807F4A">
        <w:rPr>
          <w:b/>
        </w:rPr>
        <w:t>Procesos de Ingen</w:t>
      </w:r>
      <w:r>
        <w:rPr>
          <w:b/>
        </w:rPr>
        <w:t>iería</w:t>
      </w:r>
    </w:p>
    <w:p w14:paraId="3C5B0353" w14:textId="77777777" w:rsidR="00D72805" w:rsidRPr="000F3AD5" w:rsidRDefault="00D72805" w:rsidP="00D72805">
      <w:pPr>
        <w:ind w:left="709"/>
        <w:rPr>
          <w:b/>
        </w:rPr>
      </w:pPr>
      <w:r>
        <w:rPr>
          <w:b/>
          <w:noProof/>
          <w:lang w:val="es-PE" w:eastAsia="es-PE"/>
        </w:rPr>
        <w:drawing>
          <wp:inline distT="0" distB="0" distL="0" distR="0" wp14:anchorId="1DAC6447" wp14:editId="798FB3A8">
            <wp:extent cx="8456128" cy="3955055"/>
            <wp:effectExtent l="0" t="0" r="2540" b="762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470986" cy="3962004"/>
                    </a:xfrm>
                    <a:prstGeom prst="rect">
                      <a:avLst/>
                    </a:prstGeom>
                    <a:noFill/>
                    <a:ln>
                      <a:noFill/>
                    </a:ln>
                  </pic:spPr>
                </pic:pic>
              </a:graphicData>
            </a:graphic>
          </wp:inline>
        </w:drawing>
      </w:r>
    </w:p>
    <w:p w14:paraId="0A9B686A" w14:textId="77777777" w:rsidR="00D72805" w:rsidRDefault="00D72805" w:rsidP="00D72805">
      <w:pPr>
        <w:sectPr w:rsidR="00D72805" w:rsidSect="006255BB">
          <w:pgSz w:w="16840" w:h="11907" w:orient="landscape" w:code="9"/>
          <w:pgMar w:top="1701" w:right="1418" w:bottom="1843" w:left="1418" w:header="720" w:footer="720" w:gutter="0"/>
          <w:cols w:space="720"/>
          <w:docGrid w:linePitch="272"/>
        </w:sectPr>
      </w:pPr>
    </w:p>
    <w:p w14:paraId="07015525" w14:textId="77777777" w:rsidR="00D72805" w:rsidRPr="000F3AD5" w:rsidRDefault="00D72805" w:rsidP="00D72805"/>
    <w:p w14:paraId="592C2D7A" w14:textId="77777777" w:rsidR="00D72805" w:rsidRDefault="00D72805" w:rsidP="00D72805">
      <w:pPr>
        <w:pStyle w:val="Ttulo2"/>
        <w:keepNext/>
        <w:numPr>
          <w:ilvl w:val="1"/>
          <w:numId w:val="4"/>
        </w:numPr>
        <w:spacing w:before="120" w:after="120" w:line="240" w:lineRule="auto"/>
        <w:jc w:val="both"/>
      </w:pPr>
      <w:bookmarkStart w:id="135" w:name="_Toc430548020"/>
      <w:bookmarkStart w:id="136" w:name="_Toc187465824"/>
      <w:r w:rsidRPr="00807F4A">
        <w:t>MATRIZ DE ENTREGABLES DE INGENIERIA</w:t>
      </w:r>
      <w:bookmarkEnd w:id="135"/>
      <w:r w:rsidRPr="00807F4A">
        <w:t xml:space="preserve"> </w:t>
      </w:r>
      <w:bookmarkEnd w:id="136"/>
    </w:p>
    <w:tbl>
      <w:tblPr>
        <w:tblStyle w:val="18"/>
        <w:tblW w:w="7797" w:type="dxa"/>
        <w:tblInd w:w="562"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426"/>
        <w:gridCol w:w="1842"/>
        <w:gridCol w:w="709"/>
        <w:gridCol w:w="2693"/>
        <w:gridCol w:w="2127"/>
      </w:tblGrid>
      <w:tr w:rsidR="00D72805" w:rsidRPr="00D9112B" w14:paraId="58CA3057" w14:textId="77777777" w:rsidTr="006255BB">
        <w:tc>
          <w:tcPr>
            <w:tcW w:w="2268"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0ED994A3" w14:textId="77777777" w:rsidR="00D72805" w:rsidRPr="000A3F79" w:rsidRDefault="00D72805" w:rsidP="006255BB">
            <w:pPr>
              <w:pStyle w:val="TableHeading"/>
              <w:jc w:val="center"/>
              <w:rPr>
                <w:sz w:val="20"/>
              </w:rPr>
            </w:pPr>
            <w:r w:rsidRPr="000A3F79">
              <w:rPr>
                <w:sz w:val="20"/>
              </w:rPr>
              <w:t>Procedimiento</w:t>
            </w:r>
          </w:p>
        </w:tc>
        <w:tc>
          <w:tcPr>
            <w:tcW w:w="3402" w:type="dxa"/>
            <w:gridSpan w:val="2"/>
            <w:tcBorders>
              <w:top w:val="single" w:sz="4" w:space="0" w:color="000000"/>
              <w:left w:val="single" w:sz="4" w:space="0" w:color="000000"/>
              <w:bottom w:val="single" w:sz="4" w:space="0" w:color="auto"/>
              <w:right w:val="single" w:sz="4" w:space="0" w:color="000000"/>
            </w:tcBorders>
            <w:shd w:val="clear" w:color="auto" w:fill="BFBFBF"/>
            <w:vAlign w:val="center"/>
          </w:tcPr>
          <w:p w14:paraId="4C27F998" w14:textId="77777777" w:rsidR="00D72805" w:rsidRPr="000A3F79" w:rsidRDefault="00D72805" w:rsidP="006255BB">
            <w:pPr>
              <w:pStyle w:val="TableHeading"/>
              <w:jc w:val="center"/>
              <w:rPr>
                <w:sz w:val="20"/>
              </w:rPr>
            </w:pPr>
            <w:r w:rsidRPr="000A3F79">
              <w:rPr>
                <w:sz w:val="20"/>
              </w:rPr>
              <w:t>Entregable</w:t>
            </w:r>
          </w:p>
        </w:tc>
        <w:tc>
          <w:tcPr>
            <w:tcW w:w="2127" w:type="dxa"/>
            <w:tcBorders>
              <w:top w:val="single" w:sz="4" w:space="0" w:color="000000"/>
              <w:left w:val="single" w:sz="4" w:space="0" w:color="000000"/>
              <w:bottom w:val="single" w:sz="4" w:space="0" w:color="auto"/>
              <w:right w:val="single" w:sz="4" w:space="0" w:color="000000"/>
            </w:tcBorders>
            <w:shd w:val="clear" w:color="auto" w:fill="BFBFBF"/>
            <w:vAlign w:val="center"/>
          </w:tcPr>
          <w:p w14:paraId="349F27E4" w14:textId="77777777" w:rsidR="00D72805" w:rsidRPr="000A3F79" w:rsidRDefault="00D72805" w:rsidP="006255BB">
            <w:pPr>
              <w:pStyle w:val="TableHeading"/>
              <w:jc w:val="center"/>
              <w:rPr>
                <w:sz w:val="20"/>
              </w:rPr>
            </w:pPr>
            <w:r w:rsidRPr="000A3F79">
              <w:rPr>
                <w:sz w:val="20"/>
              </w:rPr>
              <w:t>Responsable</w:t>
            </w:r>
          </w:p>
        </w:tc>
      </w:tr>
      <w:tr w:rsidR="00D72805" w:rsidRPr="00D9112B" w14:paraId="6348EFBD" w14:textId="77777777" w:rsidTr="006255BB">
        <w:tc>
          <w:tcPr>
            <w:tcW w:w="426" w:type="dxa"/>
            <w:vMerge w:val="restart"/>
            <w:tcBorders>
              <w:top w:val="single" w:sz="4" w:space="0" w:color="auto"/>
              <w:left w:val="single" w:sz="4" w:space="0" w:color="auto"/>
              <w:right w:val="single" w:sz="4" w:space="0" w:color="auto"/>
            </w:tcBorders>
            <w:vAlign w:val="center"/>
          </w:tcPr>
          <w:p w14:paraId="5FAD63A1" w14:textId="77777777" w:rsidR="00D72805" w:rsidRPr="00D9112B" w:rsidRDefault="00D72805" w:rsidP="006255BB">
            <w:pPr>
              <w:spacing w:before="60" w:after="60"/>
              <w:jc w:val="center"/>
              <w:rPr>
                <w:b/>
              </w:rPr>
            </w:pPr>
          </w:p>
          <w:p w14:paraId="19D3F227" w14:textId="77777777" w:rsidR="00D72805" w:rsidRPr="00D9112B" w:rsidRDefault="00D72805" w:rsidP="006255BB">
            <w:pPr>
              <w:spacing w:before="60" w:after="60"/>
              <w:jc w:val="center"/>
              <w:rPr>
                <w:b/>
              </w:rPr>
            </w:pPr>
            <w:r w:rsidRPr="00D9112B">
              <w:rPr>
                <w:b/>
              </w:rPr>
              <w:t>1</w:t>
            </w:r>
          </w:p>
        </w:tc>
        <w:tc>
          <w:tcPr>
            <w:tcW w:w="1842" w:type="dxa"/>
            <w:vMerge w:val="restart"/>
            <w:tcBorders>
              <w:top w:val="single" w:sz="4" w:space="0" w:color="auto"/>
              <w:left w:val="single" w:sz="4" w:space="0" w:color="auto"/>
              <w:right w:val="single" w:sz="4" w:space="0" w:color="auto"/>
            </w:tcBorders>
            <w:vAlign w:val="center"/>
          </w:tcPr>
          <w:p w14:paraId="72FD93C3" w14:textId="77777777" w:rsidR="00D72805" w:rsidRPr="00D9112B" w:rsidRDefault="00D72805" w:rsidP="006255BB">
            <w:pPr>
              <w:spacing w:before="60" w:after="60"/>
              <w:jc w:val="center"/>
              <w:rPr>
                <w:b/>
              </w:rPr>
            </w:pPr>
            <w:r w:rsidRPr="00D9112B">
              <w:rPr>
                <w:b/>
              </w:rPr>
              <w:t>Requerimientos</w:t>
            </w:r>
          </w:p>
        </w:tc>
        <w:tc>
          <w:tcPr>
            <w:tcW w:w="709" w:type="dxa"/>
            <w:tcBorders>
              <w:top w:val="single" w:sz="4" w:space="0" w:color="auto"/>
              <w:left w:val="single" w:sz="4" w:space="0" w:color="auto"/>
              <w:bottom w:val="single" w:sz="4" w:space="0" w:color="auto"/>
              <w:right w:val="single" w:sz="4" w:space="0" w:color="auto"/>
            </w:tcBorders>
            <w:vAlign w:val="center"/>
          </w:tcPr>
          <w:p w14:paraId="051A98A1" w14:textId="77777777" w:rsidR="00D72805" w:rsidRPr="00EF1CF4" w:rsidRDefault="00D72805" w:rsidP="006255BB">
            <w:pPr>
              <w:spacing w:before="60" w:after="60"/>
              <w:jc w:val="center"/>
              <w:rPr>
                <w:b/>
              </w:rPr>
            </w:pPr>
            <w:r w:rsidRPr="00EF1CF4">
              <w:rPr>
                <w:b/>
              </w:rPr>
              <w:t>1.01</w:t>
            </w:r>
          </w:p>
        </w:tc>
        <w:tc>
          <w:tcPr>
            <w:tcW w:w="2693" w:type="dxa"/>
            <w:tcBorders>
              <w:top w:val="single" w:sz="4" w:space="0" w:color="auto"/>
              <w:left w:val="single" w:sz="4" w:space="0" w:color="auto"/>
              <w:bottom w:val="single" w:sz="4" w:space="0" w:color="auto"/>
              <w:right w:val="single" w:sz="4" w:space="0" w:color="auto"/>
            </w:tcBorders>
            <w:vAlign w:val="center"/>
          </w:tcPr>
          <w:p w14:paraId="685E0478" w14:textId="77777777" w:rsidR="00D72805" w:rsidRPr="00D9112B" w:rsidRDefault="00D72805" w:rsidP="006255BB">
            <w:pPr>
              <w:spacing w:before="60" w:after="60"/>
              <w:jc w:val="center"/>
            </w:pPr>
            <w:r>
              <w:t>Lista Maestra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79DE6155" w14:textId="77777777" w:rsidR="00D72805" w:rsidRPr="00D9112B" w:rsidRDefault="00D72805" w:rsidP="006255BB">
            <w:pPr>
              <w:spacing w:before="60" w:after="60"/>
              <w:jc w:val="center"/>
            </w:pPr>
            <w:r w:rsidRPr="00D9112B">
              <w:t>Analista Funcional</w:t>
            </w:r>
          </w:p>
        </w:tc>
      </w:tr>
      <w:tr w:rsidR="00D72805" w:rsidRPr="00DC32E6" w14:paraId="76139CE4" w14:textId="77777777" w:rsidTr="006255BB">
        <w:trPr>
          <w:trHeight w:val="249"/>
        </w:trPr>
        <w:tc>
          <w:tcPr>
            <w:tcW w:w="426" w:type="dxa"/>
            <w:vMerge/>
            <w:tcBorders>
              <w:left w:val="single" w:sz="4" w:space="0" w:color="auto"/>
              <w:bottom w:val="single" w:sz="4" w:space="0" w:color="auto"/>
              <w:right w:val="single" w:sz="4" w:space="0" w:color="auto"/>
            </w:tcBorders>
            <w:vAlign w:val="center"/>
          </w:tcPr>
          <w:p w14:paraId="00221B3A" w14:textId="77777777" w:rsidR="00D72805" w:rsidRPr="00DC32E6" w:rsidRDefault="00D72805" w:rsidP="006255BB">
            <w:pPr>
              <w:spacing w:line="360" w:lineRule="auto"/>
              <w:jc w:val="left"/>
              <w:rPr>
                <w:sz w:val="22"/>
                <w:szCs w:val="22"/>
              </w:rPr>
            </w:pPr>
          </w:p>
        </w:tc>
        <w:tc>
          <w:tcPr>
            <w:tcW w:w="1842" w:type="dxa"/>
            <w:vMerge/>
            <w:tcBorders>
              <w:left w:val="single" w:sz="4" w:space="0" w:color="auto"/>
              <w:bottom w:val="single" w:sz="4" w:space="0" w:color="auto"/>
              <w:right w:val="single" w:sz="4" w:space="0" w:color="auto"/>
            </w:tcBorders>
            <w:vAlign w:val="center"/>
          </w:tcPr>
          <w:p w14:paraId="377B3352" w14:textId="77777777" w:rsidR="00D72805" w:rsidRPr="00DC32E6" w:rsidRDefault="00D72805" w:rsidP="006255BB">
            <w:pPr>
              <w:spacing w:line="360" w:lineRule="auto"/>
              <w:jc w:val="left"/>
              <w:rPr>
                <w:sz w:val="22"/>
                <w:szCs w:val="22"/>
              </w:rPr>
            </w:pPr>
          </w:p>
        </w:tc>
        <w:tc>
          <w:tcPr>
            <w:tcW w:w="709" w:type="dxa"/>
            <w:tcBorders>
              <w:top w:val="single" w:sz="4" w:space="0" w:color="auto"/>
              <w:left w:val="single" w:sz="4" w:space="0" w:color="auto"/>
              <w:bottom w:val="single" w:sz="4" w:space="0" w:color="auto"/>
              <w:right w:val="single" w:sz="4" w:space="0" w:color="auto"/>
            </w:tcBorders>
            <w:vAlign w:val="center"/>
          </w:tcPr>
          <w:p w14:paraId="0C6CB3ED" w14:textId="77777777" w:rsidR="00D72805" w:rsidRPr="00EF1CF4" w:rsidRDefault="00D72805" w:rsidP="006255BB">
            <w:pPr>
              <w:spacing w:before="60" w:after="60"/>
              <w:jc w:val="center"/>
              <w:rPr>
                <w:b/>
              </w:rPr>
            </w:pPr>
            <w:r>
              <w:rPr>
                <w:b/>
              </w:rPr>
              <w:t>1.02</w:t>
            </w:r>
          </w:p>
        </w:tc>
        <w:tc>
          <w:tcPr>
            <w:tcW w:w="2693" w:type="dxa"/>
            <w:tcBorders>
              <w:top w:val="single" w:sz="4" w:space="0" w:color="auto"/>
              <w:left w:val="single" w:sz="4" w:space="0" w:color="auto"/>
              <w:bottom w:val="single" w:sz="4" w:space="0" w:color="auto"/>
              <w:right w:val="single" w:sz="4" w:space="0" w:color="auto"/>
            </w:tcBorders>
            <w:vAlign w:val="center"/>
          </w:tcPr>
          <w:p w14:paraId="413F3283" w14:textId="77777777" w:rsidR="00D72805" w:rsidRPr="00D9112B" w:rsidRDefault="00D72805" w:rsidP="006255BB">
            <w:pPr>
              <w:spacing w:before="60" w:after="60"/>
              <w:jc w:val="center"/>
            </w:pPr>
            <w:r>
              <w:t>Matriz de Trazabilidad de Requerimientos</w:t>
            </w:r>
          </w:p>
        </w:tc>
        <w:tc>
          <w:tcPr>
            <w:tcW w:w="2127" w:type="dxa"/>
            <w:tcBorders>
              <w:top w:val="single" w:sz="4" w:space="0" w:color="auto"/>
              <w:left w:val="single" w:sz="4" w:space="0" w:color="auto"/>
              <w:bottom w:val="single" w:sz="4" w:space="0" w:color="auto"/>
              <w:right w:val="single" w:sz="4" w:space="0" w:color="auto"/>
            </w:tcBorders>
            <w:vAlign w:val="center"/>
          </w:tcPr>
          <w:p w14:paraId="308193E6" w14:textId="77777777" w:rsidR="00D72805" w:rsidRPr="00D9112B" w:rsidRDefault="00D72805" w:rsidP="006255BB">
            <w:pPr>
              <w:spacing w:before="60" w:after="60"/>
              <w:jc w:val="center"/>
            </w:pPr>
            <w:r>
              <w:t>Analista Funcional</w:t>
            </w:r>
          </w:p>
        </w:tc>
      </w:tr>
      <w:tr w:rsidR="00D72805" w:rsidRPr="00D9112B" w14:paraId="15EC78CC" w14:textId="77777777" w:rsidTr="006255BB">
        <w:tc>
          <w:tcPr>
            <w:tcW w:w="426" w:type="dxa"/>
            <w:vMerge w:val="restart"/>
            <w:tcBorders>
              <w:top w:val="single" w:sz="4" w:space="0" w:color="auto"/>
              <w:left w:val="single" w:sz="4" w:space="0" w:color="auto"/>
              <w:right w:val="single" w:sz="4" w:space="0" w:color="auto"/>
            </w:tcBorders>
            <w:vAlign w:val="center"/>
          </w:tcPr>
          <w:p w14:paraId="6976DBD3" w14:textId="77777777" w:rsidR="00D72805" w:rsidRPr="00D9112B" w:rsidRDefault="00D72805" w:rsidP="006255BB">
            <w:pPr>
              <w:spacing w:before="60" w:after="60"/>
              <w:jc w:val="center"/>
              <w:rPr>
                <w:b/>
              </w:rPr>
            </w:pPr>
            <w:r w:rsidRPr="00D9112B">
              <w:rPr>
                <w:b/>
              </w:rPr>
              <w:t>2</w:t>
            </w:r>
          </w:p>
        </w:tc>
        <w:tc>
          <w:tcPr>
            <w:tcW w:w="1842" w:type="dxa"/>
            <w:vMerge w:val="restart"/>
            <w:tcBorders>
              <w:top w:val="single" w:sz="4" w:space="0" w:color="auto"/>
              <w:left w:val="single" w:sz="4" w:space="0" w:color="auto"/>
              <w:right w:val="single" w:sz="4" w:space="0" w:color="auto"/>
            </w:tcBorders>
            <w:vAlign w:val="center"/>
          </w:tcPr>
          <w:p w14:paraId="0FDC1761" w14:textId="77777777" w:rsidR="00D72805" w:rsidRPr="00D9112B" w:rsidRDefault="00D72805" w:rsidP="006255BB">
            <w:pPr>
              <w:spacing w:before="60" w:after="60"/>
              <w:jc w:val="center"/>
              <w:rPr>
                <w:b/>
              </w:rPr>
            </w:pPr>
            <w:r w:rsidRPr="00D9112B">
              <w:rPr>
                <w:b/>
              </w:rPr>
              <w:t>Análisis</w:t>
            </w:r>
          </w:p>
        </w:tc>
        <w:tc>
          <w:tcPr>
            <w:tcW w:w="709" w:type="dxa"/>
            <w:tcBorders>
              <w:top w:val="single" w:sz="4" w:space="0" w:color="auto"/>
              <w:left w:val="single" w:sz="4" w:space="0" w:color="auto"/>
              <w:bottom w:val="single" w:sz="4" w:space="0" w:color="auto"/>
              <w:right w:val="single" w:sz="4" w:space="0" w:color="auto"/>
            </w:tcBorders>
            <w:vAlign w:val="center"/>
          </w:tcPr>
          <w:p w14:paraId="0979A308" w14:textId="77777777" w:rsidR="00D72805" w:rsidRPr="00EF1CF4" w:rsidRDefault="00D72805" w:rsidP="006255BB">
            <w:pPr>
              <w:spacing w:before="60" w:after="60"/>
              <w:jc w:val="center"/>
              <w:rPr>
                <w:b/>
              </w:rPr>
            </w:pPr>
            <w:r w:rsidRPr="00EF1CF4">
              <w:rPr>
                <w:b/>
              </w:rPr>
              <w:t>2.01</w:t>
            </w:r>
          </w:p>
        </w:tc>
        <w:tc>
          <w:tcPr>
            <w:tcW w:w="2693" w:type="dxa"/>
            <w:tcBorders>
              <w:top w:val="single" w:sz="4" w:space="0" w:color="auto"/>
              <w:left w:val="single" w:sz="4" w:space="0" w:color="auto"/>
              <w:bottom w:val="single" w:sz="4" w:space="0" w:color="auto"/>
              <w:right w:val="single" w:sz="4" w:space="0" w:color="auto"/>
            </w:tcBorders>
            <w:vAlign w:val="center"/>
          </w:tcPr>
          <w:p w14:paraId="1A7025A0" w14:textId="77777777" w:rsidR="00D72805" w:rsidRPr="00D9112B" w:rsidRDefault="00D72805" w:rsidP="006255BB">
            <w:pPr>
              <w:spacing w:before="60" w:after="60"/>
              <w:jc w:val="center"/>
            </w:pPr>
            <w:r w:rsidRPr="00D9112B">
              <w:t>Documento de Análisis</w:t>
            </w:r>
          </w:p>
        </w:tc>
        <w:tc>
          <w:tcPr>
            <w:tcW w:w="2127" w:type="dxa"/>
            <w:tcBorders>
              <w:top w:val="single" w:sz="4" w:space="0" w:color="auto"/>
              <w:left w:val="single" w:sz="4" w:space="0" w:color="auto"/>
              <w:bottom w:val="single" w:sz="4" w:space="0" w:color="auto"/>
              <w:right w:val="single" w:sz="4" w:space="0" w:color="auto"/>
            </w:tcBorders>
            <w:vAlign w:val="center"/>
          </w:tcPr>
          <w:p w14:paraId="5B603C0C" w14:textId="77777777" w:rsidR="00D72805" w:rsidRPr="00D9112B" w:rsidRDefault="00D72805" w:rsidP="006255BB">
            <w:pPr>
              <w:spacing w:before="60" w:after="60"/>
              <w:jc w:val="center"/>
            </w:pPr>
            <w:r w:rsidRPr="00D9112B">
              <w:t>Analista Funcional</w:t>
            </w:r>
          </w:p>
        </w:tc>
      </w:tr>
      <w:tr w:rsidR="00D72805" w:rsidRPr="00D9112B" w14:paraId="3454ACD2" w14:textId="77777777" w:rsidTr="006255BB">
        <w:trPr>
          <w:trHeight w:val="359"/>
        </w:trPr>
        <w:tc>
          <w:tcPr>
            <w:tcW w:w="426" w:type="dxa"/>
            <w:vMerge/>
            <w:tcBorders>
              <w:top w:val="single" w:sz="4" w:space="0" w:color="auto"/>
              <w:left w:val="single" w:sz="4" w:space="0" w:color="auto"/>
              <w:right w:val="single" w:sz="4" w:space="0" w:color="auto"/>
            </w:tcBorders>
            <w:vAlign w:val="center"/>
          </w:tcPr>
          <w:p w14:paraId="2BE2D4D2"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right w:val="single" w:sz="4" w:space="0" w:color="auto"/>
            </w:tcBorders>
            <w:vAlign w:val="center"/>
          </w:tcPr>
          <w:p w14:paraId="380B444C"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2347E071" w14:textId="77777777" w:rsidR="00D72805" w:rsidRPr="00EF1CF4" w:rsidRDefault="00D72805" w:rsidP="006255BB">
            <w:pPr>
              <w:spacing w:before="60" w:after="60"/>
              <w:jc w:val="center"/>
              <w:rPr>
                <w:b/>
              </w:rPr>
            </w:pPr>
            <w:r>
              <w:rPr>
                <w:b/>
              </w:rPr>
              <w:t>2.02</w:t>
            </w:r>
          </w:p>
        </w:tc>
        <w:tc>
          <w:tcPr>
            <w:tcW w:w="2693" w:type="dxa"/>
            <w:tcBorders>
              <w:top w:val="single" w:sz="4" w:space="0" w:color="auto"/>
              <w:left w:val="single" w:sz="4" w:space="0" w:color="auto"/>
              <w:bottom w:val="single" w:sz="4" w:space="0" w:color="auto"/>
              <w:right w:val="single" w:sz="4" w:space="0" w:color="auto"/>
            </w:tcBorders>
            <w:vAlign w:val="center"/>
          </w:tcPr>
          <w:p w14:paraId="177A17C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41F021FD" w14:textId="77777777" w:rsidR="00D72805" w:rsidRPr="00D9112B" w:rsidRDefault="00D72805" w:rsidP="006255BB">
            <w:pPr>
              <w:spacing w:before="60" w:after="60"/>
              <w:jc w:val="center"/>
            </w:pPr>
            <w:r w:rsidRPr="00D9112B">
              <w:t>Analista Funcional</w:t>
            </w:r>
          </w:p>
        </w:tc>
      </w:tr>
      <w:tr w:rsidR="00D72805" w:rsidRPr="00D9112B" w14:paraId="417305B1" w14:textId="77777777" w:rsidTr="006255BB">
        <w:trPr>
          <w:trHeight w:val="359"/>
        </w:trPr>
        <w:tc>
          <w:tcPr>
            <w:tcW w:w="426" w:type="dxa"/>
            <w:vMerge/>
            <w:tcBorders>
              <w:top w:val="single" w:sz="4" w:space="0" w:color="auto"/>
              <w:left w:val="single" w:sz="4" w:space="0" w:color="auto"/>
              <w:bottom w:val="single" w:sz="4" w:space="0" w:color="auto"/>
              <w:right w:val="single" w:sz="4" w:space="0" w:color="auto"/>
            </w:tcBorders>
            <w:vAlign w:val="center"/>
          </w:tcPr>
          <w:p w14:paraId="2F76B9D3" w14:textId="77777777" w:rsidR="00D72805" w:rsidRPr="00D9112B" w:rsidRDefault="00D72805" w:rsidP="006255BB">
            <w:pPr>
              <w:spacing w:before="60" w:after="60"/>
              <w:jc w:val="center"/>
              <w:rPr>
                <w:b/>
              </w:rPr>
            </w:pPr>
          </w:p>
        </w:tc>
        <w:tc>
          <w:tcPr>
            <w:tcW w:w="1842" w:type="dxa"/>
            <w:vMerge/>
            <w:tcBorders>
              <w:top w:val="single" w:sz="4" w:space="0" w:color="auto"/>
              <w:left w:val="single" w:sz="4" w:space="0" w:color="auto"/>
              <w:bottom w:val="single" w:sz="4" w:space="0" w:color="auto"/>
              <w:right w:val="single" w:sz="4" w:space="0" w:color="auto"/>
            </w:tcBorders>
            <w:vAlign w:val="center"/>
          </w:tcPr>
          <w:p w14:paraId="78C39CB4"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035FA96B" w14:textId="77777777" w:rsidR="00D72805" w:rsidRPr="00EF1CF4" w:rsidRDefault="00D72805" w:rsidP="006255BB">
            <w:pPr>
              <w:spacing w:before="60" w:after="60"/>
              <w:jc w:val="center"/>
              <w:rPr>
                <w:b/>
              </w:rPr>
            </w:pPr>
            <w:r>
              <w:rPr>
                <w:b/>
              </w:rPr>
              <w:t>2.03</w:t>
            </w:r>
          </w:p>
        </w:tc>
        <w:tc>
          <w:tcPr>
            <w:tcW w:w="2693" w:type="dxa"/>
            <w:tcBorders>
              <w:top w:val="single" w:sz="4" w:space="0" w:color="auto"/>
              <w:left w:val="single" w:sz="4" w:space="0" w:color="auto"/>
              <w:bottom w:val="single" w:sz="4" w:space="0" w:color="auto"/>
              <w:right w:val="single" w:sz="4" w:space="0" w:color="auto"/>
            </w:tcBorders>
            <w:vAlign w:val="center"/>
          </w:tcPr>
          <w:p w14:paraId="07F32373" w14:textId="77777777" w:rsidR="00D72805" w:rsidRDefault="00D72805" w:rsidP="006255BB">
            <w:pPr>
              <w:spacing w:before="60" w:after="60"/>
              <w:jc w:val="center"/>
            </w:pPr>
            <w:r>
              <w:t>Casos de Uso</w:t>
            </w:r>
          </w:p>
        </w:tc>
        <w:tc>
          <w:tcPr>
            <w:tcW w:w="2127" w:type="dxa"/>
            <w:tcBorders>
              <w:top w:val="single" w:sz="4" w:space="0" w:color="auto"/>
              <w:left w:val="single" w:sz="4" w:space="0" w:color="auto"/>
              <w:bottom w:val="single" w:sz="4" w:space="0" w:color="auto"/>
              <w:right w:val="single" w:sz="4" w:space="0" w:color="auto"/>
            </w:tcBorders>
            <w:vAlign w:val="center"/>
          </w:tcPr>
          <w:p w14:paraId="15A3A163" w14:textId="77777777" w:rsidR="00D72805" w:rsidRPr="00D9112B" w:rsidRDefault="00D72805" w:rsidP="006255BB">
            <w:pPr>
              <w:spacing w:before="60" w:after="60"/>
              <w:jc w:val="center"/>
            </w:pPr>
            <w:r>
              <w:t>Analista Funcional</w:t>
            </w:r>
          </w:p>
        </w:tc>
      </w:tr>
      <w:tr w:rsidR="00D72805" w:rsidRPr="00D9112B" w14:paraId="1E8207AF" w14:textId="77777777" w:rsidTr="006255BB">
        <w:tc>
          <w:tcPr>
            <w:tcW w:w="426" w:type="dxa"/>
            <w:vMerge w:val="restart"/>
            <w:tcBorders>
              <w:top w:val="single" w:sz="4" w:space="0" w:color="auto"/>
              <w:left w:val="single" w:sz="4" w:space="0" w:color="auto"/>
              <w:right w:val="single" w:sz="4" w:space="0" w:color="auto"/>
            </w:tcBorders>
            <w:vAlign w:val="center"/>
          </w:tcPr>
          <w:p w14:paraId="74AE3003" w14:textId="77777777" w:rsidR="00D72805" w:rsidRPr="00D9112B" w:rsidRDefault="00D72805" w:rsidP="006255BB">
            <w:pPr>
              <w:spacing w:before="60" w:after="60"/>
              <w:jc w:val="center"/>
              <w:rPr>
                <w:b/>
              </w:rPr>
            </w:pPr>
            <w:r w:rsidRPr="00D9112B">
              <w:rPr>
                <w:b/>
              </w:rPr>
              <w:t>3</w:t>
            </w:r>
          </w:p>
        </w:tc>
        <w:tc>
          <w:tcPr>
            <w:tcW w:w="1842" w:type="dxa"/>
            <w:vMerge w:val="restart"/>
            <w:tcBorders>
              <w:top w:val="single" w:sz="4" w:space="0" w:color="auto"/>
              <w:left w:val="single" w:sz="4" w:space="0" w:color="auto"/>
              <w:right w:val="single" w:sz="4" w:space="0" w:color="auto"/>
            </w:tcBorders>
            <w:vAlign w:val="center"/>
          </w:tcPr>
          <w:p w14:paraId="5974E5B0" w14:textId="77777777" w:rsidR="00D72805" w:rsidRPr="00D9112B" w:rsidRDefault="00D72805" w:rsidP="006255BB">
            <w:pPr>
              <w:spacing w:before="60" w:after="60"/>
              <w:jc w:val="center"/>
              <w:rPr>
                <w:b/>
              </w:rPr>
            </w:pPr>
            <w:r w:rsidRPr="00D9112B">
              <w:rPr>
                <w:b/>
              </w:rPr>
              <w:t>Diseño</w:t>
            </w:r>
          </w:p>
        </w:tc>
        <w:tc>
          <w:tcPr>
            <w:tcW w:w="709" w:type="dxa"/>
            <w:tcBorders>
              <w:top w:val="single" w:sz="4" w:space="0" w:color="auto"/>
              <w:left w:val="single" w:sz="4" w:space="0" w:color="auto"/>
              <w:bottom w:val="single" w:sz="4" w:space="0" w:color="auto"/>
              <w:right w:val="single" w:sz="4" w:space="0" w:color="auto"/>
            </w:tcBorders>
            <w:vAlign w:val="center"/>
          </w:tcPr>
          <w:p w14:paraId="749C81DA" w14:textId="77777777" w:rsidR="00D72805" w:rsidRPr="00EF1CF4" w:rsidRDefault="00D72805" w:rsidP="006255BB">
            <w:pPr>
              <w:spacing w:before="60" w:after="60"/>
              <w:jc w:val="center"/>
              <w:rPr>
                <w:b/>
              </w:rPr>
            </w:pPr>
            <w:r w:rsidRPr="00EF1CF4">
              <w:rPr>
                <w:b/>
              </w:rPr>
              <w:t>3.01</w:t>
            </w:r>
          </w:p>
        </w:tc>
        <w:tc>
          <w:tcPr>
            <w:tcW w:w="2693" w:type="dxa"/>
            <w:tcBorders>
              <w:top w:val="single" w:sz="4" w:space="0" w:color="auto"/>
              <w:left w:val="single" w:sz="4" w:space="0" w:color="auto"/>
              <w:bottom w:val="single" w:sz="4" w:space="0" w:color="auto"/>
              <w:right w:val="single" w:sz="4" w:space="0" w:color="auto"/>
            </w:tcBorders>
            <w:vAlign w:val="center"/>
          </w:tcPr>
          <w:p w14:paraId="332E7E22" w14:textId="77777777" w:rsidR="00D72805" w:rsidRPr="00D9112B" w:rsidRDefault="00D72805" w:rsidP="006255BB">
            <w:pPr>
              <w:spacing w:before="60" w:after="60"/>
              <w:jc w:val="center"/>
            </w:pPr>
            <w:r w:rsidRPr="00D9112B">
              <w:t>Documento de Diseño Técnico</w:t>
            </w:r>
          </w:p>
        </w:tc>
        <w:tc>
          <w:tcPr>
            <w:tcW w:w="2127" w:type="dxa"/>
            <w:tcBorders>
              <w:top w:val="single" w:sz="4" w:space="0" w:color="auto"/>
              <w:left w:val="single" w:sz="4" w:space="0" w:color="auto"/>
              <w:bottom w:val="single" w:sz="4" w:space="0" w:color="auto"/>
              <w:right w:val="single" w:sz="4" w:space="0" w:color="auto"/>
            </w:tcBorders>
            <w:vAlign w:val="center"/>
          </w:tcPr>
          <w:p w14:paraId="19A9B499" w14:textId="77777777" w:rsidR="00D72805" w:rsidRPr="00D9112B" w:rsidRDefault="00D72805" w:rsidP="006255BB">
            <w:pPr>
              <w:spacing w:before="60" w:after="60"/>
              <w:jc w:val="center"/>
            </w:pPr>
            <w:r w:rsidRPr="00D9112B">
              <w:t>Analista Programador</w:t>
            </w:r>
          </w:p>
        </w:tc>
      </w:tr>
      <w:tr w:rsidR="00D72805" w:rsidRPr="00D9112B" w14:paraId="21896602" w14:textId="77777777" w:rsidTr="006255BB">
        <w:tc>
          <w:tcPr>
            <w:tcW w:w="426" w:type="dxa"/>
            <w:vMerge/>
            <w:tcBorders>
              <w:left w:val="single" w:sz="4" w:space="0" w:color="auto"/>
              <w:bottom w:val="single" w:sz="4" w:space="0" w:color="auto"/>
              <w:right w:val="single" w:sz="4" w:space="0" w:color="auto"/>
            </w:tcBorders>
            <w:vAlign w:val="center"/>
          </w:tcPr>
          <w:p w14:paraId="7D6D7D97"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6C7812D2"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557703FD" w14:textId="77777777" w:rsidR="00D72805" w:rsidRPr="00EF1CF4" w:rsidRDefault="00D72805" w:rsidP="006255BB">
            <w:pPr>
              <w:spacing w:before="60" w:after="60"/>
              <w:jc w:val="center"/>
              <w:rPr>
                <w:b/>
              </w:rPr>
            </w:pPr>
            <w:r w:rsidRPr="00EF1CF4">
              <w:rPr>
                <w:b/>
              </w:rPr>
              <w:t>3.02</w:t>
            </w:r>
          </w:p>
        </w:tc>
        <w:tc>
          <w:tcPr>
            <w:tcW w:w="2693" w:type="dxa"/>
            <w:tcBorders>
              <w:top w:val="single" w:sz="4" w:space="0" w:color="auto"/>
              <w:left w:val="single" w:sz="4" w:space="0" w:color="auto"/>
              <w:bottom w:val="single" w:sz="4" w:space="0" w:color="auto"/>
              <w:right w:val="single" w:sz="4" w:space="0" w:color="auto"/>
            </w:tcBorders>
            <w:vAlign w:val="center"/>
          </w:tcPr>
          <w:p w14:paraId="51E0EAEF"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3CA1AD7D" w14:textId="77777777" w:rsidR="00D72805" w:rsidRPr="00D9112B" w:rsidRDefault="00D72805" w:rsidP="006255BB">
            <w:pPr>
              <w:spacing w:before="60" w:after="60"/>
              <w:jc w:val="center"/>
            </w:pPr>
            <w:r w:rsidRPr="00D9112B">
              <w:t>Analista Funcional</w:t>
            </w:r>
          </w:p>
        </w:tc>
      </w:tr>
      <w:tr w:rsidR="00D72805" w:rsidRPr="00D9112B" w14:paraId="00283B82" w14:textId="77777777" w:rsidTr="006255BB">
        <w:trPr>
          <w:trHeight w:val="171"/>
        </w:trPr>
        <w:tc>
          <w:tcPr>
            <w:tcW w:w="426" w:type="dxa"/>
            <w:vMerge w:val="restart"/>
            <w:tcBorders>
              <w:top w:val="single" w:sz="4" w:space="0" w:color="auto"/>
              <w:left w:val="single" w:sz="4" w:space="0" w:color="auto"/>
              <w:right w:val="single" w:sz="4" w:space="0" w:color="auto"/>
            </w:tcBorders>
            <w:vAlign w:val="center"/>
          </w:tcPr>
          <w:p w14:paraId="2F1B2D26" w14:textId="77777777" w:rsidR="00D72805" w:rsidRPr="00D9112B" w:rsidRDefault="00D72805" w:rsidP="006255BB">
            <w:pPr>
              <w:spacing w:before="60" w:after="60"/>
              <w:jc w:val="center"/>
              <w:rPr>
                <w:b/>
              </w:rPr>
            </w:pPr>
            <w:r>
              <w:rPr>
                <w:b/>
              </w:rPr>
              <w:t>4</w:t>
            </w:r>
          </w:p>
        </w:tc>
        <w:tc>
          <w:tcPr>
            <w:tcW w:w="1842" w:type="dxa"/>
            <w:vMerge w:val="restart"/>
            <w:tcBorders>
              <w:top w:val="single" w:sz="4" w:space="0" w:color="auto"/>
              <w:left w:val="single" w:sz="4" w:space="0" w:color="auto"/>
              <w:right w:val="single" w:sz="4" w:space="0" w:color="auto"/>
            </w:tcBorders>
            <w:vAlign w:val="center"/>
          </w:tcPr>
          <w:p w14:paraId="409FDD27" w14:textId="77777777" w:rsidR="00D72805" w:rsidRPr="00D9112B" w:rsidRDefault="00D72805" w:rsidP="006255BB">
            <w:pPr>
              <w:spacing w:before="60" w:after="60"/>
              <w:jc w:val="center"/>
              <w:rPr>
                <w:b/>
              </w:rPr>
            </w:pPr>
            <w:r w:rsidRPr="00D9112B">
              <w:rPr>
                <w:b/>
              </w:rPr>
              <w:t>Construcción</w:t>
            </w:r>
          </w:p>
        </w:tc>
        <w:tc>
          <w:tcPr>
            <w:tcW w:w="709" w:type="dxa"/>
            <w:tcBorders>
              <w:top w:val="single" w:sz="4" w:space="0" w:color="auto"/>
              <w:left w:val="single" w:sz="4" w:space="0" w:color="auto"/>
              <w:bottom w:val="single" w:sz="4" w:space="0" w:color="auto"/>
              <w:right w:val="single" w:sz="4" w:space="0" w:color="auto"/>
            </w:tcBorders>
            <w:vAlign w:val="center"/>
          </w:tcPr>
          <w:p w14:paraId="4FF3EC8C" w14:textId="77777777" w:rsidR="00D72805" w:rsidRPr="00EF1CF4" w:rsidRDefault="00D72805" w:rsidP="006255BB">
            <w:pPr>
              <w:spacing w:before="60" w:after="60"/>
              <w:jc w:val="center"/>
              <w:rPr>
                <w:b/>
              </w:rPr>
            </w:pPr>
            <w:r w:rsidRPr="00EF1CF4">
              <w:rPr>
                <w:b/>
              </w:rPr>
              <w:t>4.01</w:t>
            </w:r>
          </w:p>
        </w:tc>
        <w:tc>
          <w:tcPr>
            <w:tcW w:w="2693" w:type="dxa"/>
            <w:tcBorders>
              <w:top w:val="single" w:sz="4" w:space="0" w:color="auto"/>
              <w:left w:val="single" w:sz="4" w:space="0" w:color="auto"/>
              <w:bottom w:val="single" w:sz="4" w:space="0" w:color="auto"/>
              <w:right w:val="single" w:sz="4" w:space="0" w:color="auto"/>
            </w:tcBorders>
            <w:vAlign w:val="center"/>
          </w:tcPr>
          <w:p w14:paraId="5BC6865B" w14:textId="77777777" w:rsidR="00D72805" w:rsidRPr="00D9112B" w:rsidRDefault="00D72805" w:rsidP="006255BB">
            <w:pPr>
              <w:spacing w:before="60" w:after="60"/>
              <w:jc w:val="center"/>
            </w:pPr>
            <w:r w:rsidRPr="00D9112B">
              <w:t>Software Producido (</w:t>
            </w:r>
            <w:r>
              <w:t>Para Pruebas</w:t>
            </w:r>
            <w:r w:rsidRPr="00D9112B">
              <w:t>)</w:t>
            </w:r>
          </w:p>
        </w:tc>
        <w:tc>
          <w:tcPr>
            <w:tcW w:w="2127" w:type="dxa"/>
            <w:tcBorders>
              <w:top w:val="single" w:sz="4" w:space="0" w:color="auto"/>
              <w:left w:val="single" w:sz="4" w:space="0" w:color="auto"/>
              <w:bottom w:val="single" w:sz="4" w:space="0" w:color="auto"/>
              <w:right w:val="single" w:sz="4" w:space="0" w:color="auto"/>
            </w:tcBorders>
            <w:vAlign w:val="center"/>
          </w:tcPr>
          <w:p w14:paraId="6A1D468B" w14:textId="77777777" w:rsidR="00D72805" w:rsidRPr="00D9112B" w:rsidRDefault="00D72805" w:rsidP="006255BB">
            <w:pPr>
              <w:spacing w:before="60" w:after="60"/>
              <w:jc w:val="center"/>
            </w:pPr>
            <w:r w:rsidRPr="00D9112B">
              <w:t>Analista Programador</w:t>
            </w:r>
          </w:p>
        </w:tc>
      </w:tr>
      <w:tr w:rsidR="00D72805" w:rsidRPr="00D9112B" w14:paraId="0268F3C7" w14:textId="77777777" w:rsidTr="006255BB">
        <w:trPr>
          <w:trHeight w:val="171"/>
        </w:trPr>
        <w:tc>
          <w:tcPr>
            <w:tcW w:w="426" w:type="dxa"/>
            <w:vMerge/>
            <w:tcBorders>
              <w:left w:val="single" w:sz="4" w:space="0" w:color="auto"/>
              <w:bottom w:val="single" w:sz="4" w:space="0" w:color="auto"/>
              <w:right w:val="single" w:sz="4" w:space="0" w:color="auto"/>
            </w:tcBorders>
            <w:vAlign w:val="center"/>
          </w:tcPr>
          <w:p w14:paraId="227FAB1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auto"/>
              <w:right w:val="single" w:sz="4" w:space="0" w:color="auto"/>
            </w:tcBorders>
            <w:vAlign w:val="center"/>
          </w:tcPr>
          <w:p w14:paraId="16D45CEB"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6BFD5C04" w14:textId="77777777" w:rsidR="00D72805" w:rsidRPr="00EF1CF4" w:rsidRDefault="00D72805" w:rsidP="006255BB">
            <w:pPr>
              <w:spacing w:before="60" w:after="60"/>
              <w:jc w:val="center"/>
              <w:rPr>
                <w:b/>
              </w:rPr>
            </w:pPr>
            <w:r>
              <w:rPr>
                <w:b/>
              </w:rPr>
              <w:t>4.02</w:t>
            </w:r>
          </w:p>
        </w:tc>
        <w:tc>
          <w:tcPr>
            <w:tcW w:w="2693" w:type="dxa"/>
            <w:tcBorders>
              <w:top w:val="single" w:sz="4" w:space="0" w:color="auto"/>
              <w:left w:val="single" w:sz="4" w:space="0" w:color="auto"/>
              <w:bottom w:val="single" w:sz="4" w:space="0" w:color="auto"/>
              <w:right w:val="single" w:sz="4" w:space="0" w:color="auto"/>
            </w:tcBorders>
            <w:vAlign w:val="center"/>
          </w:tcPr>
          <w:p w14:paraId="71BFEB94" w14:textId="77777777" w:rsidR="00D72805" w:rsidRPr="00D9112B" w:rsidRDefault="00D72805" w:rsidP="006255BB">
            <w:pPr>
              <w:spacing w:before="60" w:after="60"/>
              <w:jc w:val="center"/>
            </w:pPr>
            <w:r>
              <w:t>Matriz de Trazabilidad de Requerimientos (Actualizada)</w:t>
            </w:r>
          </w:p>
        </w:tc>
        <w:tc>
          <w:tcPr>
            <w:tcW w:w="2127" w:type="dxa"/>
            <w:tcBorders>
              <w:top w:val="single" w:sz="4" w:space="0" w:color="auto"/>
              <w:left w:val="single" w:sz="4" w:space="0" w:color="auto"/>
              <w:bottom w:val="single" w:sz="4" w:space="0" w:color="auto"/>
              <w:right w:val="single" w:sz="4" w:space="0" w:color="auto"/>
            </w:tcBorders>
            <w:vAlign w:val="center"/>
          </w:tcPr>
          <w:p w14:paraId="6ABD7CC8" w14:textId="77777777" w:rsidR="00D72805" w:rsidRPr="00D9112B" w:rsidRDefault="00D72805" w:rsidP="006255BB">
            <w:pPr>
              <w:spacing w:before="60" w:after="60"/>
              <w:jc w:val="center"/>
            </w:pPr>
            <w:r w:rsidRPr="00D9112B">
              <w:t>Analista Funcional</w:t>
            </w:r>
          </w:p>
        </w:tc>
      </w:tr>
      <w:tr w:rsidR="00D72805" w:rsidRPr="00D9112B" w14:paraId="56A2B6A7" w14:textId="77777777" w:rsidTr="006255BB">
        <w:trPr>
          <w:trHeight w:val="309"/>
        </w:trPr>
        <w:tc>
          <w:tcPr>
            <w:tcW w:w="426" w:type="dxa"/>
            <w:vMerge w:val="restart"/>
            <w:tcBorders>
              <w:top w:val="single" w:sz="4" w:space="0" w:color="auto"/>
              <w:left w:val="single" w:sz="4" w:space="0" w:color="auto"/>
              <w:right w:val="single" w:sz="4" w:space="0" w:color="auto"/>
            </w:tcBorders>
            <w:vAlign w:val="center"/>
          </w:tcPr>
          <w:p w14:paraId="0F5CDB15" w14:textId="77777777" w:rsidR="00D72805" w:rsidRPr="00D9112B" w:rsidRDefault="00D72805" w:rsidP="006255BB">
            <w:pPr>
              <w:spacing w:before="60" w:after="60"/>
              <w:jc w:val="center"/>
              <w:rPr>
                <w:b/>
              </w:rPr>
            </w:pPr>
            <w:r>
              <w:rPr>
                <w:b/>
              </w:rPr>
              <w:t>5</w:t>
            </w:r>
          </w:p>
        </w:tc>
        <w:tc>
          <w:tcPr>
            <w:tcW w:w="1842" w:type="dxa"/>
            <w:vMerge w:val="restart"/>
            <w:tcBorders>
              <w:top w:val="single" w:sz="4" w:space="0" w:color="auto"/>
              <w:left w:val="single" w:sz="4" w:space="0" w:color="auto"/>
              <w:right w:val="single" w:sz="4" w:space="0" w:color="auto"/>
            </w:tcBorders>
            <w:vAlign w:val="center"/>
          </w:tcPr>
          <w:p w14:paraId="784D7A89" w14:textId="77777777" w:rsidR="00D72805" w:rsidRPr="00D9112B" w:rsidRDefault="00D72805" w:rsidP="006255BB">
            <w:pPr>
              <w:spacing w:before="60" w:after="60"/>
              <w:jc w:val="center"/>
              <w:rPr>
                <w:b/>
              </w:rPr>
            </w:pPr>
            <w:r>
              <w:rPr>
                <w:b/>
              </w:rPr>
              <w:t>Pruebas</w:t>
            </w:r>
          </w:p>
        </w:tc>
        <w:tc>
          <w:tcPr>
            <w:tcW w:w="709" w:type="dxa"/>
            <w:tcBorders>
              <w:top w:val="single" w:sz="4" w:space="0" w:color="auto"/>
              <w:left w:val="single" w:sz="4" w:space="0" w:color="auto"/>
              <w:bottom w:val="single" w:sz="4" w:space="0" w:color="auto"/>
              <w:right w:val="single" w:sz="4" w:space="0" w:color="auto"/>
            </w:tcBorders>
            <w:vAlign w:val="center"/>
          </w:tcPr>
          <w:p w14:paraId="4F62DCAB" w14:textId="77777777" w:rsidR="00D72805" w:rsidRPr="00EF1CF4" w:rsidRDefault="00D72805" w:rsidP="006255BB">
            <w:pPr>
              <w:spacing w:before="60" w:after="60"/>
              <w:jc w:val="center"/>
              <w:rPr>
                <w:b/>
              </w:rPr>
            </w:pPr>
            <w:r w:rsidRPr="00EF1CF4">
              <w:rPr>
                <w:b/>
              </w:rPr>
              <w:t>5.0</w:t>
            </w:r>
            <w:r>
              <w:rPr>
                <w:b/>
              </w:rPr>
              <w:t>1</w:t>
            </w:r>
          </w:p>
        </w:tc>
        <w:tc>
          <w:tcPr>
            <w:tcW w:w="2693" w:type="dxa"/>
            <w:tcBorders>
              <w:top w:val="single" w:sz="4" w:space="0" w:color="auto"/>
              <w:left w:val="single" w:sz="4" w:space="0" w:color="auto"/>
              <w:bottom w:val="single" w:sz="4" w:space="0" w:color="auto"/>
              <w:right w:val="single" w:sz="4" w:space="0" w:color="auto"/>
            </w:tcBorders>
            <w:vAlign w:val="center"/>
          </w:tcPr>
          <w:p w14:paraId="1EB8728D" w14:textId="77777777" w:rsidR="00D72805" w:rsidRPr="00D63350" w:rsidRDefault="00D72805" w:rsidP="006255BB">
            <w:pPr>
              <w:spacing w:before="60" w:after="60"/>
              <w:jc w:val="center"/>
              <w:rPr>
                <w:sz w:val="18"/>
              </w:rPr>
            </w:pPr>
            <w:r w:rsidRPr="00D63350">
              <w:rPr>
                <w:sz w:val="18"/>
              </w:rPr>
              <w:t xml:space="preserve">Informe de pruebas </w:t>
            </w:r>
            <w:r>
              <w:rPr>
                <w:sz w:val="18"/>
              </w:rPr>
              <w:t>Interna</w:t>
            </w:r>
          </w:p>
        </w:tc>
        <w:tc>
          <w:tcPr>
            <w:tcW w:w="2127" w:type="dxa"/>
            <w:tcBorders>
              <w:top w:val="single" w:sz="4" w:space="0" w:color="auto"/>
              <w:left w:val="single" w:sz="4" w:space="0" w:color="auto"/>
              <w:bottom w:val="single" w:sz="4" w:space="0" w:color="auto"/>
              <w:right w:val="single" w:sz="4" w:space="0" w:color="auto"/>
            </w:tcBorders>
            <w:vAlign w:val="center"/>
          </w:tcPr>
          <w:p w14:paraId="250F4A50" w14:textId="77777777" w:rsidR="00D72805" w:rsidRPr="00D9112B" w:rsidRDefault="00D72805" w:rsidP="006255BB">
            <w:pPr>
              <w:spacing w:before="60" w:after="60"/>
              <w:jc w:val="center"/>
            </w:pPr>
            <w:r w:rsidRPr="00D9112B">
              <w:t>Analista Programador</w:t>
            </w:r>
          </w:p>
        </w:tc>
      </w:tr>
      <w:tr w:rsidR="00D72805" w:rsidRPr="00D9112B" w14:paraId="0F8A220B" w14:textId="77777777" w:rsidTr="006255BB">
        <w:trPr>
          <w:trHeight w:val="309"/>
        </w:trPr>
        <w:tc>
          <w:tcPr>
            <w:tcW w:w="426" w:type="dxa"/>
            <w:vMerge/>
            <w:tcBorders>
              <w:left w:val="single" w:sz="4" w:space="0" w:color="auto"/>
              <w:right w:val="single" w:sz="4" w:space="0" w:color="auto"/>
            </w:tcBorders>
          </w:tcPr>
          <w:p w14:paraId="3B460B78" w14:textId="77777777" w:rsidR="00D72805" w:rsidRPr="00D9112B" w:rsidRDefault="00D72805" w:rsidP="006255BB">
            <w:pPr>
              <w:spacing w:before="60" w:after="60"/>
              <w:jc w:val="center"/>
              <w:rPr>
                <w:b/>
              </w:rPr>
            </w:pPr>
          </w:p>
        </w:tc>
        <w:tc>
          <w:tcPr>
            <w:tcW w:w="1842" w:type="dxa"/>
            <w:vMerge/>
            <w:tcBorders>
              <w:left w:val="single" w:sz="4" w:space="0" w:color="auto"/>
              <w:right w:val="single" w:sz="4" w:space="0" w:color="auto"/>
            </w:tcBorders>
          </w:tcPr>
          <w:p w14:paraId="0932DC87"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F42EA06" w14:textId="77777777" w:rsidR="00D72805" w:rsidRPr="00EF1CF4" w:rsidRDefault="00D72805" w:rsidP="006255BB">
            <w:pPr>
              <w:spacing w:before="60" w:after="60"/>
              <w:jc w:val="center"/>
              <w:rPr>
                <w:b/>
              </w:rPr>
            </w:pPr>
            <w:r w:rsidRPr="00EF1CF4">
              <w:rPr>
                <w:b/>
              </w:rPr>
              <w:t>5.0</w:t>
            </w:r>
            <w:r>
              <w:rPr>
                <w:b/>
              </w:rPr>
              <w:t>2</w:t>
            </w:r>
          </w:p>
        </w:tc>
        <w:tc>
          <w:tcPr>
            <w:tcW w:w="2693" w:type="dxa"/>
            <w:tcBorders>
              <w:top w:val="single" w:sz="4" w:space="0" w:color="auto"/>
              <w:left w:val="single" w:sz="4" w:space="0" w:color="auto"/>
              <w:bottom w:val="single" w:sz="4" w:space="0" w:color="auto"/>
              <w:right w:val="single" w:sz="4" w:space="0" w:color="auto"/>
            </w:tcBorders>
            <w:vAlign w:val="center"/>
          </w:tcPr>
          <w:p w14:paraId="4518F738" w14:textId="77777777" w:rsidR="00D72805" w:rsidRPr="00D63350" w:rsidRDefault="00D72805" w:rsidP="006255BB">
            <w:pPr>
              <w:spacing w:before="60" w:after="60"/>
              <w:jc w:val="center"/>
              <w:rPr>
                <w:sz w:val="18"/>
              </w:rPr>
            </w:pPr>
            <w:r w:rsidRPr="00D63350">
              <w:rPr>
                <w:sz w:val="18"/>
              </w:rPr>
              <w:t>Informe de pruebas</w:t>
            </w:r>
            <w:r>
              <w:rPr>
                <w:sz w:val="18"/>
              </w:rPr>
              <w:t xml:space="preserve"> Externa</w:t>
            </w:r>
          </w:p>
        </w:tc>
        <w:tc>
          <w:tcPr>
            <w:tcW w:w="2127" w:type="dxa"/>
            <w:tcBorders>
              <w:top w:val="single" w:sz="4" w:space="0" w:color="auto"/>
              <w:left w:val="single" w:sz="4" w:space="0" w:color="auto"/>
              <w:bottom w:val="single" w:sz="4" w:space="0" w:color="auto"/>
              <w:right w:val="single" w:sz="4" w:space="0" w:color="auto"/>
            </w:tcBorders>
            <w:vAlign w:val="center"/>
          </w:tcPr>
          <w:p w14:paraId="69D0EFBD" w14:textId="77777777" w:rsidR="00D72805" w:rsidRPr="00D9112B" w:rsidRDefault="00D72805" w:rsidP="006255BB">
            <w:pPr>
              <w:spacing w:before="60" w:after="60"/>
              <w:jc w:val="center"/>
            </w:pPr>
            <w:r w:rsidRPr="00D9112B">
              <w:t>Analista Programador</w:t>
            </w:r>
          </w:p>
        </w:tc>
      </w:tr>
      <w:tr w:rsidR="00D72805" w:rsidRPr="00D9112B" w14:paraId="2157E854" w14:textId="77777777" w:rsidTr="006255BB">
        <w:trPr>
          <w:trHeight w:val="309"/>
        </w:trPr>
        <w:tc>
          <w:tcPr>
            <w:tcW w:w="426" w:type="dxa"/>
            <w:vMerge/>
            <w:tcBorders>
              <w:left w:val="single" w:sz="4" w:space="0" w:color="auto"/>
              <w:bottom w:val="single" w:sz="4" w:space="0" w:color="000000"/>
              <w:right w:val="single" w:sz="4" w:space="0" w:color="auto"/>
            </w:tcBorders>
          </w:tcPr>
          <w:p w14:paraId="4148C78E" w14:textId="77777777" w:rsidR="00D72805" w:rsidRPr="00D9112B" w:rsidRDefault="00D72805" w:rsidP="006255BB">
            <w:pPr>
              <w:spacing w:before="60" w:after="60"/>
              <w:jc w:val="center"/>
              <w:rPr>
                <w:b/>
              </w:rPr>
            </w:pPr>
          </w:p>
        </w:tc>
        <w:tc>
          <w:tcPr>
            <w:tcW w:w="1842" w:type="dxa"/>
            <w:vMerge/>
            <w:tcBorders>
              <w:left w:val="single" w:sz="4" w:space="0" w:color="auto"/>
              <w:bottom w:val="single" w:sz="4" w:space="0" w:color="000000"/>
              <w:right w:val="single" w:sz="4" w:space="0" w:color="auto"/>
            </w:tcBorders>
          </w:tcPr>
          <w:p w14:paraId="201C57F9" w14:textId="77777777" w:rsidR="00D72805" w:rsidRPr="00D9112B"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7A67A692" w14:textId="77777777" w:rsidR="00D72805" w:rsidRPr="00EF1CF4" w:rsidRDefault="00D72805" w:rsidP="006255BB">
            <w:pPr>
              <w:spacing w:before="60" w:after="60"/>
              <w:jc w:val="center"/>
              <w:rPr>
                <w:b/>
              </w:rPr>
            </w:pPr>
            <w:r>
              <w:rPr>
                <w:b/>
              </w:rPr>
              <w:t>5.03</w:t>
            </w:r>
          </w:p>
        </w:tc>
        <w:tc>
          <w:tcPr>
            <w:tcW w:w="2693" w:type="dxa"/>
            <w:tcBorders>
              <w:top w:val="single" w:sz="4" w:space="0" w:color="auto"/>
              <w:left w:val="single" w:sz="4" w:space="0" w:color="auto"/>
              <w:bottom w:val="single" w:sz="4" w:space="0" w:color="auto"/>
              <w:right w:val="single" w:sz="4" w:space="0" w:color="auto"/>
            </w:tcBorders>
            <w:vAlign w:val="center"/>
          </w:tcPr>
          <w:p w14:paraId="756E3B4D" w14:textId="77777777" w:rsidR="00D72805" w:rsidRDefault="00D72805" w:rsidP="006255BB">
            <w:pPr>
              <w:spacing w:before="60" w:after="60"/>
              <w:jc w:val="center"/>
              <w:rPr>
                <w:sz w:val="18"/>
              </w:rPr>
            </w:pPr>
            <w:r>
              <w:t>Matriz de Trazabilidad de Requerimientos</w:t>
            </w:r>
            <w:r w:rsidRPr="00D63350">
              <w:rPr>
                <w:sz w:val="18"/>
              </w:rPr>
              <w:t xml:space="preserve"> </w:t>
            </w:r>
          </w:p>
          <w:p w14:paraId="20E5FA60" w14:textId="77777777" w:rsidR="00D72805" w:rsidRPr="00D63350" w:rsidRDefault="00D72805" w:rsidP="006255BB">
            <w:pPr>
              <w:spacing w:before="60" w:after="60"/>
              <w:jc w:val="center"/>
              <w:rPr>
                <w:sz w:val="18"/>
              </w:rPr>
            </w:pPr>
            <w:r w:rsidRPr="00D63350">
              <w:rPr>
                <w:sz w:val="18"/>
              </w:rPr>
              <w:t>(Final)</w:t>
            </w:r>
          </w:p>
        </w:tc>
        <w:tc>
          <w:tcPr>
            <w:tcW w:w="2127" w:type="dxa"/>
            <w:tcBorders>
              <w:top w:val="single" w:sz="4" w:space="0" w:color="auto"/>
              <w:left w:val="single" w:sz="4" w:space="0" w:color="auto"/>
              <w:bottom w:val="single" w:sz="4" w:space="0" w:color="auto"/>
              <w:right w:val="single" w:sz="4" w:space="0" w:color="auto"/>
            </w:tcBorders>
            <w:vAlign w:val="center"/>
          </w:tcPr>
          <w:p w14:paraId="31C30307" w14:textId="77777777" w:rsidR="00D72805" w:rsidRPr="00D9112B" w:rsidRDefault="00D72805" w:rsidP="006255BB">
            <w:pPr>
              <w:spacing w:before="60" w:after="60"/>
              <w:jc w:val="center"/>
            </w:pPr>
            <w:r w:rsidRPr="00D9112B">
              <w:t>Analista Funcional</w:t>
            </w:r>
          </w:p>
        </w:tc>
      </w:tr>
      <w:tr w:rsidR="00D72805" w:rsidRPr="00D9112B" w14:paraId="0D6D7B6B" w14:textId="77777777" w:rsidTr="006255BB">
        <w:trPr>
          <w:trHeight w:val="309"/>
        </w:trPr>
        <w:tc>
          <w:tcPr>
            <w:tcW w:w="426" w:type="dxa"/>
            <w:vMerge w:val="restart"/>
            <w:tcBorders>
              <w:top w:val="single" w:sz="4" w:space="0" w:color="000000"/>
              <w:left w:val="single" w:sz="4" w:space="0" w:color="auto"/>
              <w:right w:val="single" w:sz="4" w:space="0" w:color="000000"/>
            </w:tcBorders>
            <w:vAlign w:val="center"/>
          </w:tcPr>
          <w:p w14:paraId="4478AE9D" w14:textId="77777777" w:rsidR="00D72805" w:rsidRPr="00D9112B" w:rsidRDefault="00D72805" w:rsidP="006255BB">
            <w:pPr>
              <w:spacing w:before="60" w:after="60"/>
              <w:jc w:val="center"/>
              <w:rPr>
                <w:b/>
              </w:rPr>
            </w:pPr>
            <w:r>
              <w:rPr>
                <w:b/>
              </w:rPr>
              <w:t>6</w:t>
            </w:r>
          </w:p>
        </w:tc>
        <w:tc>
          <w:tcPr>
            <w:tcW w:w="1842" w:type="dxa"/>
            <w:vMerge w:val="restart"/>
            <w:tcBorders>
              <w:top w:val="single" w:sz="4" w:space="0" w:color="000000"/>
              <w:left w:val="single" w:sz="4" w:space="0" w:color="000000"/>
              <w:right w:val="single" w:sz="4" w:space="0" w:color="auto"/>
            </w:tcBorders>
            <w:vAlign w:val="center"/>
          </w:tcPr>
          <w:p w14:paraId="64CF9D8A" w14:textId="77777777" w:rsidR="00D72805" w:rsidRPr="00D9112B" w:rsidRDefault="00D72805" w:rsidP="006255BB">
            <w:pPr>
              <w:spacing w:before="60" w:after="60"/>
              <w:jc w:val="center"/>
              <w:rPr>
                <w:b/>
              </w:rPr>
            </w:pPr>
            <w:r>
              <w:rPr>
                <w:b/>
              </w:rPr>
              <w:t>Implementación</w:t>
            </w:r>
          </w:p>
        </w:tc>
        <w:tc>
          <w:tcPr>
            <w:tcW w:w="709" w:type="dxa"/>
            <w:tcBorders>
              <w:top w:val="single" w:sz="4" w:space="0" w:color="auto"/>
              <w:left w:val="single" w:sz="4" w:space="0" w:color="auto"/>
              <w:bottom w:val="single" w:sz="4" w:space="0" w:color="auto"/>
              <w:right w:val="single" w:sz="4" w:space="0" w:color="auto"/>
            </w:tcBorders>
            <w:vAlign w:val="center"/>
          </w:tcPr>
          <w:p w14:paraId="0BDBB58A" w14:textId="77777777" w:rsidR="00D72805" w:rsidRPr="00EF1CF4" w:rsidRDefault="00D72805" w:rsidP="006255BB">
            <w:pPr>
              <w:spacing w:before="60" w:after="60"/>
              <w:jc w:val="center"/>
              <w:rPr>
                <w:b/>
              </w:rPr>
            </w:pPr>
            <w:r w:rsidRPr="00EF1CF4">
              <w:rPr>
                <w:b/>
              </w:rPr>
              <w:t>6.01</w:t>
            </w:r>
          </w:p>
        </w:tc>
        <w:tc>
          <w:tcPr>
            <w:tcW w:w="2693" w:type="dxa"/>
            <w:tcBorders>
              <w:top w:val="single" w:sz="4" w:space="0" w:color="auto"/>
              <w:left w:val="single" w:sz="4" w:space="0" w:color="auto"/>
              <w:bottom w:val="single" w:sz="4" w:space="0" w:color="auto"/>
              <w:right w:val="single" w:sz="4" w:space="0" w:color="auto"/>
            </w:tcBorders>
            <w:vAlign w:val="center"/>
          </w:tcPr>
          <w:p w14:paraId="06D03306" w14:textId="77777777" w:rsidR="00D72805" w:rsidRDefault="00D72805" w:rsidP="006255BB">
            <w:pPr>
              <w:spacing w:before="60" w:after="60"/>
              <w:jc w:val="center"/>
            </w:pPr>
            <w:r>
              <w:t>Manual de usuario (Final)</w:t>
            </w:r>
          </w:p>
        </w:tc>
        <w:tc>
          <w:tcPr>
            <w:tcW w:w="2127" w:type="dxa"/>
            <w:tcBorders>
              <w:top w:val="single" w:sz="4" w:space="0" w:color="auto"/>
              <w:left w:val="single" w:sz="4" w:space="0" w:color="auto"/>
              <w:bottom w:val="single" w:sz="4" w:space="0" w:color="auto"/>
              <w:right w:val="single" w:sz="4" w:space="0" w:color="auto"/>
            </w:tcBorders>
            <w:vAlign w:val="center"/>
          </w:tcPr>
          <w:p w14:paraId="7C421005" w14:textId="77777777" w:rsidR="00D72805" w:rsidRPr="00D9112B" w:rsidRDefault="00D72805" w:rsidP="006255BB">
            <w:pPr>
              <w:spacing w:before="60" w:after="60"/>
              <w:jc w:val="center"/>
            </w:pPr>
            <w:r w:rsidRPr="00D9112B">
              <w:t>Analista Programador</w:t>
            </w:r>
          </w:p>
        </w:tc>
      </w:tr>
      <w:tr w:rsidR="00D72805" w:rsidRPr="00D9112B" w14:paraId="17D8BE43" w14:textId="77777777" w:rsidTr="006255BB">
        <w:trPr>
          <w:trHeight w:val="309"/>
        </w:trPr>
        <w:tc>
          <w:tcPr>
            <w:tcW w:w="426" w:type="dxa"/>
            <w:vMerge/>
            <w:tcBorders>
              <w:left w:val="single" w:sz="4" w:space="0" w:color="auto"/>
              <w:right w:val="single" w:sz="4" w:space="0" w:color="000000"/>
            </w:tcBorders>
          </w:tcPr>
          <w:p w14:paraId="3C24650E" w14:textId="77777777" w:rsidR="00D72805" w:rsidRDefault="00D72805" w:rsidP="006255BB">
            <w:pPr>
              <w:spacing w:before="60" w:after="60"/>
              <w:jc w:val="center"/>
              <w:rPr>
                <w:b/>
              </w:rPr>
            </w:pPr>
          </w:p>
        </w:tc>
        <w:tc>
          <w:tcPr>
            <w:tcW w:w="1842" w:type="dxa"/>
            <w:vMerge/>
            <w:tcBorders>
              <w:left w:val="single" w:sz="4" w:space="0" w:color="000000"/>
              <w:right w:val="single" w:sz="4" w:space="0" w:color="auto"/>
            </w:tcBorders>
          </w:tcPr>
          <w:p w14:paraId="5B4591DE"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6F9CBF1" w14:textId="77777777" w:rsidR="00D72805" w:rsidRPr="00EF1CF4" w:rsidRDefault="00D72805" w:rsidP="006255BB">
            <w:pPr>
              <w:spacing w:before="60" w:after="60"/>
              <w:jc w:val="center"/>
              <w:rPr>
                <w:b/>
              </w:rPr>
            </w:pPr>
            <w:r w:rsidRPr="00EF1CF4">
              <w:rPr>
                <w:b/>
              </w:rPr>
              <w:t>6.02</w:t>
            </w:r>
          </w:p>
        </w:tc>
        <w:tc>
          <w:tcPr>
            <w:tcW w:w="2693" w:type="dxa"/>
            <w:tcBorders>
              <w:top w:val="single" w:sz="4" w:space="0" w:color="auto"/>
              <w:left w:val="single" w:sz="4" w:space="0" w:color="auto"/>
              <w:bottom w:val="single" w:sz="4" w:space="0" w:color="auto"/>
              <w:right w:val="single" w:sz="4" w:space="0" w:color="auto"/>
            </w:tcBorders>
            <w:vAlign w:val="center"/>
          </w:tcPr>
          <w:p w14:paraId="08118B4F" w14:textId="77777777" w:rsidR="00D72805" w:rsidRDefault="00D72805" w:rsidP="006255BB">
            <w:pPr>
              <w:spacing w:before="60" w:after="60"/>
              <w:jc w:val="center"/>
            </w:pPr>
            <w:r>
              <w:t>Guía de Instalación (Final)</w:t>
            </w:r>
          </w:p>
        </w:tc>
        <w:tc>
          <w:tcPr>
            <w:tcW w:w="2127" w:type="dxa"/>
            <w:tcBorders>
              <w:top w:val="single" w:sz="4" w:space="0" w:color="auto"/>
              <w:left w:val="single" w:sz="4" w:space="0" w:color="auto"/>
              <w:bottom w:val="single" w:sz="4" w:space="0" w:color="auto"/>
              <w:right w:val="single" w:sz="4" w:space="0" w:color="auto"/>
            </w:tcBorders>
            <w:vAlign w:val="center"/>
          </w:tcPr>
          <w:p w14:paraId="241A165D" w14:textId="77777777" w:rsidR="00D72805" w:rsidRPr="00D9112B" w:rsidRDefault="00D72805" w:rsidP="006255BB">
            <w:pPr>
              <w:spacing w:before="60" w:after="60"/>
              <w:jc w:val="center"/>
            </w:pPr>
            <w:r w:rsidRPr="00D9112B">
              <w:t>Analista Programador</w:t>
            </w:r>
          </w:p>
        </w:tc>
      </w:tr>
      <w:tr w:rsidR="00D72805" w:rsidRPr="00D9112B" w14:paraId="3F2EB390" w14:textId="77777777" w:rsidTr="006255BB">
        <w:trPr>
          <w:trHeight w:val="309"/>
        </w:trPr>
        <w:tc>
          <w:tcPr>
            <w:tcW w:w="426" w:type="dxa"/>
            <w:vMerge/>
            <w:tcBorders>
              <w:left w:val="single" w:sz="4" w:space="0" w:color="auto"/>
              <w:bottom w:val="single" w:sz="4" w:space="0" w:color="000000"/>
              <w:right w:val="single" w:sz="4" w:space="0" w:color="000000"/>
            </w:tcBorders>
          </w:tcPr>
          <w:p w14:paraId="7107C6F6" w14:textId="77777777" w:rsidR="00D72805" w:rsidRDefault="00D72805" w:rsidP="006255BB">
            <w:pPr>
              <w:spacing w:before="60" w:after="60"/>
              <w:jc w:val="center"/>
              <w:rPr>
                <w:b/>
              </w:rPr>
            </w:pPr>
          </w:p>
        </w:tc>
        <w:tc>
          <w:tcPr>
            <w:tcW w:w="1842" w:type="dxa"/>
            <w:vMerge/>
            <w:tcBorders>
              <w:left w:val="single" w:sz="4" w:space="0" w:color="000000"/>
              <w:bottom w:val="single" w:sz="4" w:space="0" w:color="000000"/>
              <w:right w:val="single" w:sz="4" w:space="0" w:color="auto"/>
            </w:tcBorders>
          </w:tcPr>
          <w:p w14:paraId="5268B52A" w14:textId="77777777" w:rsidR="00D72805" w:rsidRDefault="00D72805" w:rsidP="006255BB">
            <w:pPr>
              <w:spacing w:before="60" w:after="60"/>
              <w:jc w:val="center"/>
              <w:rPr>
                <w:b/>
              </w:rPr>
            </w:pPr>
          </w:p>
        </w:tc>
        <w:tc>
          <w:tcPr>
            <w:tcW w:w="709" w:type="dxa"/>
            <w:tcBorders>
              <w:top w:val="single" w:sz="4" w:space="0" w:color="auto"/>
              <w:left w:val="single" w:sz="4" w:space="0" w:color="auto"/>
              <w:bottom w:val="single" w:sz="4" w:space="0" w:color="auto"/>
              <w:right w:val="single" w:sz="4" w:space="0" w:color="auto"/>
            </w:tcBorders>
            <w:vAlign w:val="center"/>
          </w:tcPr>
          <w:p w14:paraId="15FAF862" w14:textId="77777777" w:rsidR="00D72805" w:rsidRPr="00EF1CF4" w:rsidRDefault="00D72805" w:rsidP="006255BB">
            <w:pPr>
              <w:spacing w:before="60" w:after="60"/>
              <w:jc w:val="center"/>
              <w:rPr>
                <w:b/>
              </w:rPr>
            </w:pPr>
            <w:r w:rsidRPr="00EF1CF4">
              <w:rPr>
                <w:b/>
              </w:rPr>
              <w:t>6.03</w:t>
            </w:r>
          </w:p>
        </w:tc>
        <w:tc>
          <w:tcPr>
            <w:tcW w:w="2693" w:type="dxa"/>
            <w:tcBorders>
              <w:top w:val="single" w:sz="4" w:space="0" w:color="auto"/>
              <w:left w:val="single" w:sz="4" w:space="0" w:color="auto"/>
              <w:bottom w:val="single" w:sz="4" w:space="0" w:color="auto"/>
              <w:right w:val="single" w:sz="4" w:space="0" w:color="auto"/>
            </w:tcBorders>
            <w:vAlign w:val="center"/>
          </w:tcPr>
          <w:p w14:paraId="58177F32" w14:textId="77777777" w:rsidR="00D72805" w:rsidRDefault="00D72805" w:rsidP="006255BB">
            <w:pPr>
              <w:spacing w:before="60" w:after="60"/>
              <w:jc w:val="center"/>
            </w:pPr>
            <w:r>
              <w:t>Software Producido (Final)</w:t>
            </w:r>
          </w:p>
        </w:tc>
        <w:tc>
          <w:tcPr>
            <w:tcW w:w="2127" w:type="dxa"/>
            <w:tcBorders>
              <w:top w:val="single" w:sz="4" w:space="0" w:color="auto"/>
              <w:left w:val="single" w:sz="4" w:space="0" w:color="auto"/>
              <w:bottom w:val="single" w:sz="4" w:space="0" w:color="auto"/>
              <w:right w:val="single" w:sz="4" w:space="0" w:color="auto"/>
            </w:tcBorders>
            <w:vAlign w:val="center"/>
          </w:tcPr>
          <w:p w14:paraId="187798D4" w14:textId="77777777" w:rsidR="00D72805" w:rsidRPr="00D9112B" w:rsidRDefault="00D72805" w:rsidP="006255BB">
            <w:pPr>
              <w:spacing w:before="60" w:after="60"/>
              <w:jc w:val="center"/>
            </w:pPr>
            <w:r w:rsidRPr="00D9112B">
              <w:t>Analista Programador</w:t>
            </w:r>
          </w:p>
        </w:tc>
      </w:tr>
    </w:tbl>
    <w:p w14:paraId="7DAB7E24" w14:textId="77777777" w:rsidR="00D72805" w:rsidRDefault="00D72805" w:rsidP="00D72805"/>
    <w:p w14:paraId="37131B52" w14:textId="77777777" w:rsidR="00D72805" w:rsidRDefault="00D72805" w:rsidP="00D72805"/>
    <w:p w14:paraId="730BF686" w14:textId="77777777" w:rsidR="00D72805" w:rsidRDefault="00D72805" w:rsidP="00D72805"/>
    <w:p w14:paraId="2CFD5570" w14:textId="77777777" w:rsidR="00D72805" w:rsidRDefault="00D72805" w:rsidP="00D72805"/>
    <w:p w14:paraId="0DC36CC0" w14:textId="77777777" w:rsidR="00D72805" w:rsidRDefault="00D72805" w:rsidP="00D72805"/>
    <w:p w14:paraId="1D2FCB08" w14:textId="77777777" w:rsidR="00D72805" w:rsidRDefault="00D72805" w:rsidP="00D72805"/>
    <w:p w14:paraId="4D8CBE1C" w14:textId="77777777" w:rsidR="00D72805" w:rsidRDefault="00D72805" w:rsidP="00D72805"/>
    <w:p w14:paraId="2B660799" w14:textId="77777777" w:rsidR="00D72805" w:rsidRDefault="00D72805" w:rsidP="00D72805"/>
    <w:p w14:paraId="043E40BE" w14:textId="77777777" w:rsidR="00D72805" w:rsidRPr="0021722A" w:rsidRDefault="00D72805" w:rsidP="00D72805">
      <w:pPr>
        <w:pStyle w:val="Ttulo2"/>
        <w:keepNext/>
        <w:numPr>
          <w:ilvl w:val="1"/>
          <w:numId w:val="4"/>
        </w:numPr>
        <w:spacing w:before="120" w:after="120" w:line="240" w:lineRule="auto"/>
        <w:jc w:val="both"/>
      </w:pPr>
      <w:bookmarkStart w:id="137" w:name="_Toc187465825"/>
      <w:bookmarkStart w:id="138" w:name="_Toc430548021"/>
      <w:r w:rsidRPr="0021722A">
        <w:t>LISTA DE PROCESOS UTILIZADOS Y GUÍAS DE ADECUACIÓN</w:t>
      </w:r>
      <w:bookmarkEnd w:id="137"/>
      <w:bookmarkEnd w:id="138"/>
    </w:p>
    <w:p w14:paraId="6346696D" w14:textId="77777777" w:rsidR="00D72805" w:rsidRPr="004B5CC9" w:rsidRDefault="00D72805" w:rsidP="00D72805">
      <w:pPr>
        <w:spacing w:before="120" w:after="120" w:line="360" w:lineRule="auto"/>
        <w:ind w:left="576"/>
        <w:rPr>
          <w:rFonts w:cs="Arial"/>
          <w:color w:val="000000"/>
        </w:rPr>
      </w:pPr>
      <w:r w:rsidRPr="004B5CC9">
        <w:rPr>
          <w:rFonts w:cs="Arial"/>
          <w:color w:val="000000"/>
        </w:rPr>
        <w:t xml:space="preserve">A continuación, detallamos los diferentes Procesos, y Guías de Adecuación involucrados en el presente </w:t>
      </w:r>
      <w:r w:rsidRPr="004B5CC9">
        <w:rPr>
          <w:rFonts w:cs="Arial"/>
          <w:b/>
          <w:color w:val="000000"/>
        </w:rPr>
        <w:t>Plan de Proyecto:</w:t>
      </w:r>
      <w:r>
        <w:rPr>
          <w:rFonts w:cs="Arial"/>
          <w:b/>
          <w:color w:val="000000"/>
        </w:rPr>
        <w:t xml:space="preserve"> </w:t>
      </w:r>
    </w:p>
    <w:tbl>
      <w:tblPr>
        <w:tblStyle w:val="17"/>
        <w:tblpPr w:leftFromText="141" w:rightFromText="141" w:vertAnchor="text" w:horzAnchor="margin" w:tblpX="562" w:tblpY="74"/>
        <w:tblW w:w="7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04"/>
        <w:gridCol w:w="3985"/>
        <w:gridCol w:w="1543"/>
        <w:gridCol w:w="1560"/>
      </w:tblGrid>
      <w:tr w:rsidR="00D72805" w:rsidRPr="000A3F79" w14:paraId="23DBB058" w14:textId="77777777" w:rsidTr="006255BB">
        <w:tc>
          <w:tcPr>
            <w:tcW w:w="704" w:type="dxa"/>
            <w:shd w:val="clear" w:color="auto" w:fill="BFBFBF"/>
            <w:vAlign w:val="center"/>
          </w:tcPr>
          <w:p w14:paraId="1F47617A" w14:textId="77777777" w:rsidR="00D72805" w:rsidRPr="000A3F79" w:rsidRDefault="00D72805" w:rsidP="006255BB">
            <w:pPr>
              <w:pStyle w:val="TableHeading"/>
              <w:jc w:val="center"/>
              <w:rPr>
                <w:sz w:val="20"/>
              </w:rPr>
            </w:pPr>
            <w:r w:rsidRPr="000A3F79">
              <w:rPr>
                <w:sz w:val="20"/>
              </w:rPr>
              <w:t>Ítem</w:t>
            </w:r>
          </w:p>
        </w:tc>
        <w:tc>
          <w:tcPr>
            <w:tcW w:w="3985" w:type="dxa"/>
            <w:shd w:val="clear" w:color="auto" w:fill="BFBFBF"/>
            <w:vAlign w:val="center"/>
          </w:tcPr>
          <w:p w14:paraId="107347DC" w14:textId="77777777" w:rsidR="00D72805" w:rsidRPr="000A3F79" w:rsidRDefault="00D72805" w:rsidP="006255BB">
            <w:pPr>
              <w:pStyle w:val="TableHeading"/>
              <w:jc w:val="center"/>
              <w:rPr>
                <w:sz w:val="20"/>
              </w:rPr>
            </w:pPr>
            <w:r w:rsidRPr="000A3F79">
              <w:rPr>
                <w:sz w:val="20"/>
              </w:rPr>
              <w:t>Documento</w:t>
            </w:r>
          </w:p>
        </w:tc>
        <w:tc>
          <w:tcPr>
            <w:tcW w:w="1543" w:type="dxa"/>
            <w:shd w:val="clear" w:color="auto" w:fill="BFBFBF"/>
            <w:vAlign w:val="center"/>
          </w:tcPr>
          <w:p w14:paraId="319881CA" w14:textId="77777777" w:rsidR="00D72805" w:rsidRPr="000A3F79" w:rsidRDefault="00D72805" w:rsidP="006255BB">
            <w:pPr>
              <w:pStyle w:val="TableHeading"/>
              <w:jc w:val="center"/>
              <w:rPr>
                <w:sz w:val="20"/>
              </w:rPr>
            </w:pPr>
            <w:r w:rsidRPr="000A3F79">
              <w:rPr>
                <w:sz w:val="20"/>
              </w:rPr>
              <w:t>Versión</w:t>
            </w:r>
          </w:p>
        </w:tc>
        <w:tc>
          <w:tcPr>
            <w:tcW w:w="1560" w:type="dxa"/>
            <w:shd w:val="clear" w:color="auto" w:fill="BFBFBF"/>
            <w:vAlign w:val="center"/>
          </w:tcPr>
          <w:p w14:paraId="42B7E512" w14:textId="77777777" w:rsidR="00D72805" w:rsidRPr="000A3F79" w:rsidRDefault="00D72805" w:rsidP="006255BB">
            <w:pPr>
              <w:pStyle w:val="TableHeading"/>
              <w:jc w:val="center"/>
              <w:rPr>
                <w:sz w:val="20"/>
              </w:rPr>
            </w:pPr>
            <w:r w:rsidRPr="000A3F79">
              <w:rPr>
                <w:sz w:val="20"/>
              </w:rPr>
              <w:t>Fecha</w:t>
            </w:r>
          </w:p>
        </w:tc>
      </w:tr>
      <w:tr w:rsidR="00D72805" w:rsidRPr="000A3F79" w14:paraId="124FC9D4" w14:textId="77777777" w:rsidTr="006255BB">
        <w:trPr>
          <w:trHeight w:val="360"/>
        </w:trPr>
        <w:tc>
          <w:tcPr>
            <w:tcW w:w="704" w:type="dxa"/>
            <w:vAlign w:val="center"/>
          </w:tcPr>
          <w:p w14:paraId="3E08DA6A" w14:textId="77777777" w:rsidR="00D72805" w:rsidRPr="000A3F79" w:rsidRDefault="00D72805" w:rsidP="006255BB">
            <w:pPr>
              <w:spacing w:before="60" w:after="60"/>
              <w:jc w:val="center"/>
            </w:pPr>
            <w:r w:rsidRPr="000A3F79">
              <w:t>2</w:t>
            </w:r>
          </w:p>
        </w:tc>
        <w:tc>
          <w:tcPr>
            <w:tcW w:w="3985" w:type="dxa"/>
            <w:vAlign w:val="center"/>
          </w:tcPr>
          <w:p w14:paraId="74AFE20E" w14:textId="77777777" w:rsidR="00D72805" w:rsidRPr="000A3F79" w:rsidRDefault="00D72805" w:rsidP="006255BB">
            <w:pPr>
              <w:spacing w:before="60" w:after="60"/>
              <w:jc w:val="center"/>
            </w:pPr>
            <w:r w:rsidRPr="000A3F79">
              <w:t>Proceso Gestión Proyecto PP_PMC</w:t>
            </w:r>
          </w:p>
        </w:tc>
        <w:tc>
          <w:tcPr>
            <w:tcW w:w="1543" w:type="dxa"/>
            <w:vAlign w:val="center"/>
          </w:tcPr>
          <w:p w14:paraId="1A803337" w14:textId="77777777" w:rsidR="00D72805" w:rsidRPr="000A3F79" w:rsidRDefault="00D72805" w:rsidP="006255BB">
            <w:pPr>
              <w:spacing w:before="60" w:after="60"/>
              <w:jc w:val="center"/>
            </w:pPr>
            <w:r w:rsidRPr="000A3F79">
              <w:t>1.0</w:t>
            </w:r>
          </w:p>
        </w:tc>
        <w:tc>
          <w:tcPr>
            <w:tcW w:w="1560" w:type="dxa"/>
            <w:vAlign w:val="center"/>
          </w:tcPr>
          <w:p w14:paraId="43398FD5" w14:textId="77777777" w:rsidR="00D72805" w:rsidRPr="000A3F79" w:rsidRDefault="00D72805" w:rsidP="006255BB">
            <w:pPr>
              <w:spacing w:before="60" w:after="60"/>
              <w:jc w:val="center"/>
            </w:pPr>
            <w:r>
              <w:rPr>
                <w:color w:val="auto"/>
              </w:rPr>
              <w:t>24</w:t>
            </w:r>
            <w:r w:rsidRPr="007F64B6">
              <w:rPr>
                <w:color w:val="auto"/>
              </w:rPr>
              <w:t>/09/2015</w:t>
            </w:r>
          </w:p>
        </w:tc>
      </w:tr>
      <w:tr w:rsidR="00D72805" w:rsidRPr="000A3F79" w14:paraId="40620C03" w14:textId="77777777" w:rsidTr="006255BB">
        <w:trPr>
          <w:trHeight w:val="360"/>
        </w:trPr>
        <w:tc>
          <w:tcPr>
            <w:tcW w:w="704" w:type="dxa"/>
            <w:vAlign w:val="center"/>
          </w:tcPr>
          <w:p w14:paraId="19FE8FA0" w14:textId="77777777" w:rsidR="00D72805" w:rsidRPr="00FA7BC8" w:rsidRDefault="00D72805" w:rsidP="006255BB">
            <w:pPr>
              <w:spacing w:before="60" w:after="60"/>
              <w:jc w:val="center"/>
              <w:rPr>
                <w:color w:val="000000" w:themeColor="text1"/>
              </w:rPr>
            </w:pPr>
            <w:r w:rsidRPr="00FA7BC8">
              <w:rPr>
                <w:color w:val="000000" w:themeColor="text1"/>
              </w:rPr>
              <w:t>3</w:t>
            </w:r>
          </w:p>
        </w:tc>
        <w:tc>
          <w:tcPr>
            <w:tcW w:w="3985" w:type="dxa"/>
            <w:vAlign w:val="center"/>
          </w:tcPr>
          <w:p w14:paraId="55D8BD26" w14:textId="77777777" w:rsidR="00D72805" w:rsidRPr="00FA7BC8" w:rsidRDefault="00D72805" w:rsidP="006255BB">
            <w:pPr>
              <w:spacing w:before="60" w:after="60"/>
              <w:jc w:val="center"/>
              <w:rPr>
                <w:color w:val="000000" w:themeColor="text1"/>
              </w:rPr>
            </w:pPr>
            <w:r w:rsidRPr="00FA7BC8">
              <w:rPr>
                <w:color w:val="000000" w:themeColor="text1"/>
              </w:rPr>
              <w:t>Proceso de Gestión de Requerimientos REQM</w:t>
            </w:r>
          </w:p>
        </w:tc>
        <w:tc>
          <w:tcPr>
            <w:tcW w:w="1543" w:type="dxa"/>
            <w:vAlign w:val="center"/>
          </w:tcPr>
          <w:p w14:paraId="76DD3457"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1F2DF022"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01623C24" w14:textId="77777777" w:rsidTr="006255BB">
        <w:trPr>
          <w:trHeight w:val="360"/>
        </w:trPr>
        <w:tc>
          <w:tcPr>
            <w:tcW w:w="704" w:type="dxa"/>
            <w:vAlign w:val="center"/>
          </w:tcPr>
          <w:p w14:paraId="0C73A9C2" w14:textId="77777777" w:rsidR="00D72805" w:rsidRPr="00FA7BC8" w:rsidRDefault="00D72805" w:rsidP="006255BB">
            <w:pPr>
              <w:spacing w:before="60" w:after="60"/>
              <w:jc w:val="center"/>
              <w:rPr>
                <w:color w:val="000000" w:themeColor="text1"/>
              </w:rPr>
            </w:pPr>
            <w:r w:rsidRPr="00FA7BC8">
              <w:rPr>
                <w:color w:val="000000" w:themeColor="text1"/>
              </w:rPr>
              <w:t>4</w:t>
            </w:r>
          </w:p>
        </w:tc>
        <w:tc>
          <w:tcPr>
            <w:tcW w:w="3985" w:type="dxa"/>
            <w:vAlign w:val="center"/>
          </w:tcPr>
          <w:p w14:paraId="4C4422B6" w14:textId="77777777" w:rsidR="00D72805" w:rsidRPr="00FA7BC8" w:rsidRDefault="00D72805" w:rsidP="006255BB">
            <w:pPr>
              <w:spacing w:before="60" w:after="60"/>
              <w:jc w:val="center"/>
              <w:rPr>
                <w:color w:val="000000" w:themeColor="text1"/>
              </w:rPr>
            </w:pPr>
            <w:r w:rsidRPr="00FA7BC8">
              <w:rPr>
                <w:color w:val="000000" w:themeColor="text1"/>
              </w:rPr>
              <w:t>Proceso de Gestión de Configuración-CM</w:t>
            </w:r>
          </w:p>
        </w:tc>
        <w:tc>
          <w:tcPr>
            <w:tcW w:w="1543" w:type="dxa"/>
            <w:vAlign w:val="center"/>
          </w:tcPr>
          <w:p w14:paraId="6CF47289"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78DAEA7A"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5A5090F5" w14:textId="77777777" w:rsidTr="006255BB">
        <w:trPr>
          <w:trHeight w:val="360"/>
        </w:trPr>
        <w:tc>
          <w:tcPr>
            <w:tcW w:w="704" w:type="dxa"/>
            <w:vAlign w:val="center"/>
          </w:tcPr>
          <w:p w14:paraId="30A9E142" w14:textId="77777777" w:rsidR="00D72805" w:rsidRPr="00FA7BC8" w:rsidRDefault="00D72805" w:rsidP="006255BB">
            <w:pPr>
              <w:spacing w:before="60" w:after="60"/>
              <w:jc w:val="center"/>
              <w:rPr>
                <w:color w:val="000000" w:themeColor="text1"/>
              </w:rPr>
            </w:pPr>
            <w:r w:rsidRPr="00FA7BC8">
              <w:rPr>
                <w:color w:val="000000" w:themeColor="text1"/>
              </w:rPr>
              <w:t>5</w:t>
            </w:r>
          </w:p>
        </w:tc>
        <w:tc>
          <w:tcPr>
            <w:tcW w:w="3985" w:type="dxa"/>
            <w:vAlign w:val="center"/>
          </w:tcPr>
          <w:p w14:paraId="003372F4" w14:textId="77777777" w:rsidR="00D72805" w:rsidRPr="00FA7BC8" w:rsidRDefault="00D72805" w:rsidP="006255BB">
            <w:pPr>
              <w:spacing w:before="60" w:after="60"/>
              <w:jc w:val="center"/>
              <w:rPr>
                <w:color w:val="000000" w:themeColor="text1"/>
              </w:rPr>
            </w:pPr>
            <w:r w:rsidRPr="00FA7BC8">
              <w:rPr>
                <w:color w:val="000000" w:themeColor="text1"/>
              </w:rPr>
              <w:t>Proceso de Medicion MA</w:t>
            </w:r>
          </w:p>
        </w:tc>
        <w:tc>
          <w:tcPr>
            <w:tcW w:w="1543" w:type="dxa"/>
            <w:vAlign w:val="center"/>
          </w:tcPr>
          <w:p w14:paraId="50CDAEAD"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7DB31599" w14:textId="77777777" w:rsidR="00D72805" w:rsidRPr="00FA7BC8" w:rsidRDefault="00D72805" w:rsidP="006255BB">
            <w:pPr>
              <w:spacing w:before="60" w:after="60"/>
              <w:jc w:val="center"/>
              <w:rPr>
                <w:color w:val="000000" w:themeColor="text1"/>
              </w:rPr>
            </w:pPr>
            <w:r>
              <w:rPr>
                <w:color w:val="000000" w:themeColor="text1"/>
              </w:rPr>
              <w:t>Por realizar</w:t>
            </w:r>
          </w:p>
        </w:tc>
      </w:tr>
      <w:tr w:rsidR="00D72805" w:rsidRPr="000A3F79" w14:paraId="6BFF555F" w14:textId="77777777" w:rsidTr="006255BB">
        <w:trPr>
          <w:trHeight w:val="360"/>
        </w:trPr>
        <w:tc>
          <w:tcPr>
            <w:tcW w:w="704" w:type="dxa"/>
            <w:vAlign w:val="center"/>
          </w:tcPr>
          <w:p w14:paraId="5FD5E2F0" w14:textId="77777777" w:rsidR="00D72805" w:rsidRPr="00FA7BC8" w:rsidRDefault="00D72805" w:rsidP="006255BB">
            <w:pPr>
              <w:spacing w:before="60" w:after="60"/>
              <w:jc w:val="center"/>
              <w:rPr>
                <w:color w:val="000000" w:themeColor="text1"/>
              </w:rPr>
            </w:pPr>
            <w:r w:rsidRPr="00FA7BC8">
              <w:rPr>
                <w:color w:val="000000" w:themeColor="text1"/>
              </w:rPr>
              <w:t>6</w:t>
            </w:r>
          </w:p>
        </w:tc>
        <w:tc>
          <w:tcPr>
            <w:tcW w:w="3985" w:type="dxa"/>
            <w:vAlign w:val="center"/>
          </w:tcPr>
          <w:p w14:paraId="2B700C85" w14:textId="77777777" w:rsidR="00D72805" w:rsidRPr="00FA7BC8" w:rsidRDefault="00D72805" w:rsidP="006255BB">
            <w:pPr>
              <w:spacing w:before="60" w:after="60"/>
              <w:jc w:val="center"/>
              <w:rPr>
                <w:color w:val="000000" w:themeColor="text1"/>
              </w:rPr>
            </w:pPr>
            <w:r w:rsidRPr="00FA7BC8">
              <w:rPr>
                <w:color w:val="000000" w:themeColor="text1"/>
              </w:rPr>
              <w:t>Procesos de Aseguramiento de la Calidad PPQA</w:t>
            </w:r>
          </w:p>
        </w:tc>
        <w:tc>
          <w:tcPr>
            <w:tcW w:w="1543" w:type="dxa"/>
            <w:vAlign w:val="center"/>
          </w:tcPr>
          <w:p w14:paraId="049D2369" w14:textId="77777777" w:rsidR="00D72805" w:rsidRPr="00FA7BC8" w:rsidRDefault="00D72805" w:rsidP="006255BB">
            <w:pPr>
              <w:spacing w:before="60" w:after="60"/>
              <w:jc w:val="center"/>
              <w:rPr>
                <w:color w:val="000000" w:themeColor="text1"/>
              </w:rPr>
            </w:pPr>
            <w:r>
              <w:rPr>
                <w:color w:val="000000" w:themeColor="text1"/>
              </w:rPr>
              <w:t>Por realizar</w:t>
            </w:r>
          </w:p>
        </w:tc>
        <w:tc>
          <w:tcPr>
            <w:tcW w:w="1560" w:type="dxa"/>
            <w:vAlign w:val="center"/>
          </w:tcPr>
          <w:p w14:paraId="1B642580" w14:textId="77777777" w:rsidR="00D72805" w:rsidRPr="00FA7BC8" w:rsidRDefault="00D72805" w:rsidP="006255BB">
            <w:pPr>
              <w:spacing w:before="60" w:after="60"/>
              <w:jc w:val="center"/>
              <w:rPr>
                <w:color w:val="000000" w:themeColor="text1"/>
              </w:rPr>
            </w:pPr>
            <w:r>
              <w:rPr>
                <w:color w:val="000000" w:themeColor="text1"/>
              </w:rPr>
              <w:t>Por realizar</w:t>
            </w:r>
          </w:p>
        </w:tc>
      </w:tr>
    </w:tbl>
    <w:p w14:paraId="3D7B0E5B" w14:textId="77777777" w:rsidR="00D72805" w:rsidRDefault="00D72805" w:rsidP="00DA4482">
      <w:pPr>
        <w:pStyle w:val="StyleGPNormalLeft225cm"/>
      </w:pPr>
    </w:p>
    <w:p w14:paraId="34E281D1" w14:textId="77777777" w:rsidR="00D72805" w:rsidRDefault="00D72805" w:rsidP="00D72805">
      <w:pPr>
        <w:rPr>
          <w:highlight w:val="yellow"/>
        </w:rPr>
      </w:pPr>
      <w:bookmarkStart w:id="139" w:name="_Toc187465826"/>
      <w:bookmarkStart w:id="140" w:name="_Toc430548022"/>
    </w:p>
    <w:p w14:paraId="709AF0B6" w14:textId="77777777" w:rsidR="00D72805" w:rsidRDefault="00D72805" w:rsidP="00D72805">
      <w:pPr>
        <w:rPr>
          <w:highlight w:val="yellow"/>
        </w:rPr>
      </w:pPr>
    </w:p>
    <w:p w14:paraId="03116265" w14:textId="77777777" w:rsidR="00D72805" w:rsidRDefault="00D72805" w:rsidP="00D72805">
      <w:pPr>
        <w:rPr>
          <w:highlight w:val="yellow"/>
        </w:rPr>
      </w:pPr>
    </w:p>
    <w:p w14:paraId="4CF85BF0" w14:textId="77777777" w:rsidR="00D72805" w:rsidRDefault="00D72805" w:rsidP="00D72805">
      <w:pPr>
        <w:rPr>
          <w:highlight w:val="yellow"/>
        </w:rPr>
      </w:pPr>
    </w:p>
    <w:p w14:paraId="6EEBD636" w14:textId="77777777" w:rsidR="00D72805" w:rsidRDefault="00D72805" w:rsidP="00D72805">
      <w:pPr>
        <w:rPr>
          <w:highlight w:val="yellow"/>
        </w:rPr>
      </w:pPr>
    </w:p>
    <w:p w14:paraId="6885C628" w14:textId="77777777" w:rsidR="00D72805" w:rsidRDefault="00D72805" w:rsidP="00D72805">
      <w:pPr>
        <w:rPr>
          <w:highlight w:val="yellow"/>
        </w:rPr>
      </w:pPr>
    </w:p>
    <w:p w14:paraId="6F0FE623" w14:textId="77777777" w:rsidR="00D72805" w:rsidRDefault="00D72805" w:rsidP="00D72805">
      <w:pPr>
        <w:rPr>
          <w:highlight w:val="yellow"/>
        </w:rPr>
      </w:pPr>
    </w:p>
    <w:p w14:paraId="4FFCC559" w14:textId="77777777" w:rsidR="00D72805" w:rsidRDefault="00D72805" w:rsidP="00D72805">
      <w:pPr>
        <w:rPr>
          <w:highlight w:val="yellow"/>
        </w:rPr>
      </w:pPr>
    </w:p>
    <w:p w14:paraId="2F2BD242" w14:textId="77777777" w:rsidR="00D72805" w:rsidRDefault="00D72805" w:rsidP="00D72805">
      <w:pPr>
        <w:rPr>
          <w:highlight w:val="yellow"/>
        </w:rPr>
      </w:pPr>
    </w:p>
    <w:p w14:paraId="3F2DE92C" w14:textId="77777777" w:rsidR="00D72805" w:rsidRDefault="00D72805" w:rsidP="00D72805">
      <w:pPr>
        <w:rPr>
          <w:highlight w:val="yellow"/>
        </w:rPr>
      </w:pPr>
    </w:p>
    <w:p w14:paraId="5F57037E" w14:textId="77777777" w:rsidR="00D72805" w:rsidRPr="00BF2591" w:rsidRDefault="00D72805" w:rsidP="00D72805">
      <w:pPr>
        <w:rPr>
          <w:highlight w:val="yellow"/>
        </w:rPr>
      </w:pPr>
    </w:p>
    <w:p w14:paraId="282DCFB1" w14:textId="77777777" w:rsidR="00D72805" w:rsidRPr="00807F4A" w:rsidRDefault="00D72805" w:rsidP="00D72805">
      <w:pPr>
        <w:pStyle w:val="Ttulo3"/>
        <w:keepNext/>
        <w:numPr>
          <w:ilvl w:val="2"/>
          <w:numId w:val="4"/>
        </w:numPr>
        <w:tabs>
          <w:tab w:val="clear" w:pos="3556"/>
        </w:tabs>
        <w:spacing w:before="120" w:after="120" w:line="240" w:lineRule="auto"/>
        <w:ind w:left="1418" w:hanging="851"/>
        <w:jc w:val="both"/>
        <w:rPr>
          <w:rFonts w:cs="Times New Roman"/>
          <w:color w:val="000000" w:themeColor="text1"/>
        </w:rPr>
      </w:pPr>
      <w:r w:rsidRPr="00807F4A">
        <w:lastRenderedPageBreak/>
        <w:t>PROCESOS</w:t>
      </w:r>
      <w:bookmarkEnd w:id="139"/>
      <w:bookmarkEnd w:id="140"/>
    </w:p>
    <w:tbl>
      <w:tblPr>
        <w:tblStyle w:val="16"/>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1842"/>
        <w:gridCol w:w="3261"/>
      </w:tblGrid>
      <w:tr w:rsidR="00D72805" w:rsidRPr="000A3F79" w14:paraId="3519A7FC" w14:textId="77777777" w:rsidTr="006255BB">
        <w:tc>
          <w:tcPr>
            <w:tcW w:w="1843" w:type="dxa"/>
            <w:shd w:val="clear" w:color="auto" w:fill="BFBFBF"/>
          </w:tcPr>
          <w:p w14:paraId="008587C1" w14:textId="77777777" w:rsidR="00D72805" w:rsidRPr="000A3F79" w:rsidRDefault="00D72805" w:rsidP="006255BB">
            <w:pPr>
              <w:pStyle w:val="TableHeading"/>
              <w:jc w:val="center"/>
              <w:rPr>
                <w:sz w:val="20"/>
              </w:rPr>
            </w:pPr>
            <w:bookmarkStart w:id="141" w:name="_Toc127716390"/>
            <w:bookmarkStart w:id="142" w:name="_Toc135200684"/>
            <w:bookmarkStart w:id="143" w:name="_Toc187465828"/>
            <w:bookmarkEnd w:id="109"/>
            <w:bookmarkEnd w:id="110"/>
          </w:p>
        </w:tc>
        <w:tc>
          <w:tcPr>
            <w:tcW w:w="1842" w:type="dxa"/>
            <w:shd w:val="clear" w:color="auto" w:fill="BFBFBF"/>
          </w:tcPr>
          <w:p w14:paraId="1DB5B169" w14:textId="77777777" w:rsidR="00D72805" w:rsidRPr="000A3F79" w:rsidRDefault="00D72805" w:rsidP="006255BB">
            <w:pPr>
              <w:pStyle w:val="TableHeading"/>
              <w:jc w:val="center"/>
              <w:rPr>
                <w:sz w:val="20"/>
              </w:rPr>
            </w:pPr>
            <w:r w:rsidRPr="000A3F79">
              <w:rPr>
                <w:sz w:val="20"/>
              </w:rPr>
              <w:t>Proceso</w:t>
            </w:r>
          </w:p>
        </w:tc>
        <w:tc>
          <w:tcPr>
            <w:tcW w:w="3261" w:type="dxa"/>
            <w:shd w:val="clear" w:color="auto" w:fill="BFBFBF"/>
          </w:tcPr>
          <w:p w14:paraId="5E63C8C2" w14:textId="77777777" w:rsidR="00D72805" w:rsidRPr="000A3F79" w:rsidRDefault="00D72805" w:rsidP="006255BB">
            <w:pPr>
              <w:pStyle w:val="TableHeading"/>
              <w:jc w:val="center"/>
              <w:rPr>
                <w:sz w:val="20"/>
              </w:rPr>
            </w:pPr>
            <w:r w:rsidRPr="000A3F79">
              <w:rPr>
                <w:sz w:val="20"/>
              </w:rPr>
              <w:t>Artefacto</w:t>
            </w:r>
          </w:p>
        </w:tc>
      </w:tr>
      <w:tr w:rsidR="00D72805" w:rsidRPr="000A3F79" w14:paraId="3556C74A" w14:textId="77777777" w:rsidTr="006255BB">
        <w:tc>
          <w:tcPr>
            <w:tcW w:w="1843" w:type="dxa"/>
            <w:vMerge w:val="restart"/>
            <w:vAlign w:val="center"/>
          </w:tcPr>
          <w:p w14:paraId="344E471D" w14:textId="77777777" w:rsidR="00D72805" w:rsidRPr="00DD28D6" w:rsidRDefault="00D72805" w:rsidP="006255BB">
            <w:pPr>
              <w:spacing w:before="60" w:after="60"/>
              <w:jc w:val="center"/>
              <w:rPr>
                <w:b/>
              </w:rPr>
            </w:pPr>
          </w:p>
          <w:p w14:paraId="3A0AF1D6" w14:textId="77777777" w:rsidR="00D72805" w:rsidRPr="00DD28D6" w:rsidRDefault="00D72805" w:rsidP="006255BB">
            <w:pPr>
              <w:spacing w:before="60" w:after="60"/>
              <w:jc w:val="center"/>
              <w:rPr>
                <w:b/>
              </w:rPr>
            </w:pPr>
          </w:p>
          <w:p w14:paraId="50EC7176" w14:textId="77777777" w:rsidR="00D72805" w:rsidRPr="00DD28D6" w:rsidRDefault="00D72805" w:rsidP="006255BB">
            <w:pPr>
              <w:spacing w:before="60" w:after="60"/>
              <w:jc w:val="center"/>
              <w:rPr>
                <w:b/>
              </w:rPr>
            </w:pPr>
            <w:r w:rsidRPr="00DD28D6">
              <w:rPr>
                <w:b/>
              </w:rPr>
              <w:t>Capa Gestión</w:t>
            </w:r>
          </w:p>
        </w:tc>
        <w:tc>
          <w:tcPr>
            <w:tcW w:w="1842" w:type="dxa"/>
            <w:vAlign w:val="center"/>
          </w:tcPr>
          <w:p w14:paraId="19C9AA17" w14:textId="77777777" w:rsidR="00D72805" w:rsidRPr="000A3F79" w:rsidRDefault="00D72805" w:rsidP="006255BB">
            <w:pPr>
              <w:spacing w:before="60" w:after="60"/>
              <w:jc w:val="center"/>
            </w:pPr>
            <w:r>
              <w:t xml:space="preserve">Inicio y </w:t>
            </w:r>
            <w:r w:rsidRPr="000A3F79">
              <w:t>Planificación</w:t>
            </w:r>
          </w:p>
        </w:tc>
        <w:tc>
          <w:tcPr>
            <w:tcW w:w="3261" w:type="dxa"/>
          </w:tcPr>
          <w:p w14:paraId="688EEF3F" w14:textId="77777777" w:rsidR="00D72805" w:rsidRDefault="00D72805" w:rsidP="006255BB">
            <w:pPr>
              <w:spacing w:before="60" w:after="60"/>
              <w:jc w:val="center"/>
            </w:pPr>
            <w:r>
              <w:t>Cronograma del Proyecto</w:t>
            </w:r>
          </w:p>
          <w:p w14:paraId="4E7D3B3F" w14:textId="77777777" w:rsidR="00D72805" w:rsidRPr="000A3F79" w:rsidRDefault="00D72805" w:rsidP="006255BB">
            <w:pPr>
              <w:spacing w:before="60" w:after="60"/>
              <w:jc w:val="center"/>
            </w:pPr>
            <w:r>
              <w:t>Proceso de Gestión de Proyectos PP-PMC</w:t>
            </w:r>
          </w:p>
        </w:tc>
      </w:tr>
      <w:tr w:rsidR="00D72805" w:rsidRPr="000A3F79" w14:paraId="42A3068C" w14:textId="77777777" w:rsidTr="006255BB">
        <w:trPr>
          <w:trHeight w:val="830"/>
        </w:trPr>
        <w:tc>
          <w:tcPr>
            <w:tcW w:w="1843" w:type="dxa"/>
            <w:vMerge/>
          </w:tcPr>
          <w:p w14:paraId="5D282ED5" w14:textId="77777777" w:rsidR="00D72805" w:rsidRPr="00DD28D6" w:rsidRDefault="00D72805" w:rsidP="006255BB">
            <w:pPr>
              <w:spacing w:before="60" w:after="60"/>
              <w:jc w:val="center"/>
              <w:rPr>
                <w:b/>
              </w:rPr>
            </w:pPr>
          </w:p>
        </w:tc>
        <w:tc>
          <w:tcPr>
            <w:tcW w:w="1842" w:type="dxa"/>
            <w:vAlign w:val="center"/>
          </w:tcPr>
          <w:p w14:paraId="6999901F" w14:textId="77777777" w:rsidR="00D72805" w:rsidRPr="000A3F79" w:rsidRDefault="00D72805" w:rsidP="006255BB">
            <w:pPr>
              <w:spacing w:before="60" w:after="60"/>
              <w:jc w:val="center"/>
            </w:pPr>
            <w:r w:rsidRPr="000A3F79">
              <w:t>Ejecución</w:t>
            </w:r>
          </w:p>
        </w:tc>
        <w:tc>
          <w:tcPr>
            <w:tcW w:w="3261" w:type="dxa"/>
            <w:vMerge w:val="restart"/>
          </w:tcPr>
          <w:p w14:paraId="433AE0EF" w14:textId="77777777" w:rsidR="00D72805" w:rsidRDefault="00D72805" w:rsidP="006255BB">
            <w:pPr>
              <w:spacing w:before="60" w:after="60"/>
              <w:jc w:val="center"/>
            </w:pPr>
            <w:r>
              <w:t>Cronograma del Proyecto</w:t>
            </w:r>
          </w:p>
          <w:p w14:paraId="44D40B56" w14:textId="77777777" w:rsidR="00D72805" w:rsidRDefault="00D72805" w:rsidP="006255BB">
            <w:pPr>
              <w:spacing w:before="60" w:after="60"/>
              <w:jc w:val="center"/>
            </w:pPr>
            <w:r>
              <w:t>Proceso de Gestión de Proyectos PP-PMC</w:t>
            </w:r>
          </w:p>
          <w:p w14:paraId="15C3CC45" w14:textId="77777777" w:rsidR="00D72805" w:rsidRDefault="00D72805" w:rsidP="006255BB">
            <w:pPr>
              <w:spacing w:before="60" w:after="60"/>
              <w:jc w:val="center"/>
            </w:pPr>
            <w:r>
              <w:t>Proceso de Gestión de Requerimientos REQM</w:t>
            </w:r>
          </w:p>
          <w:p w14:paraId="1380275F" w14:textId="77777777" w:rsidR="00D72805" w:rsidRDefault="00D72805" w:rsidP="006255BB">
            <w:pPr>
              <w:spacing w:before="60" w:after="60"/>
              <w:jc w:val="center"/>
            </w:pPr>
            <w:r>
              <w:t>Proceso de Gestión de Configuración-CM</w:t>
            </w:r>
          </w:p>
          <w:p w14:paraId="367312BF" w14:textId="77777777" w:rsidR="00D72805" w:rsidRPr="000A3F79" w:rsidRDefault="00D72805" w:rsidP="006255BB">
            <w:pPr>
              <w:spacing w:before="60" w:after="60"/>
              <w:jc w:val="center"/>
            </w:pPr>
            <w:r>
              <w:t>Proceso de Medición MA</w:t>
            </w:r>
          </w:p>
          <w:p w14:paraId="77A2FBCE" w14:textId="77777777" w:rsidR="00D72805" w:rsidRPr="000A3F79" w:rsidRDefault="00D72805" w:rsidP="006255BB">
            <w:pPr>
              <w:spacing w:before="60" w:after="60"/>
              <w:jc w:val="center"/>
            </w:pPr>
            <w:r>
              <w:t>Procesos de Aseguramiento de la Calidad PPQA</w:t>
            </w:r>
          </w:p>
        </w:tc>
      </w:tr>
      <w:tr w:rsidR="00D72805" w:rsidRPr="000A3F79" w14:paraId="44D1112B" w14:textId="77777777" w:rsidTr="006255BB">
        <w:trPr>
          <w:trHeight w:val="829"/>
        </w:trPr>
        <w:tc>
          <w:tcPr>
            <w:tcW w:w="1843" w:type="dxa"/>
            <w:vMerge/>
          </w:tcPr>
          <w:p w14:paraId="033EF451" w14:textId="77777777" w:rsidR="00D72805" w:rsidRPr="00DD28D6" w:rsidRDefault="00D72805" w:rsidP="006255BB">
            <w:pPr>
              <w:spacing w:before="60" w:after="60"/>
              <w:jc w:val="center"/>
              <w:rPr>
                <w:b/>
              </w:rPr>
            </w:pPr>
          </w:p>
        </w:tc>
        <w:tc>
          <w:tcPr>
            <w:tcW w:w="1842" w:type="dxa"/>
            <w:vAlign w:val="center"/>
          </w:tcPr>
          <w:p w14:paraId="212F7788" w14:textId="77777777" w:rsidR="00D72805" w:rsidRPr="000A3F79" w:rsidRDefault="00D72805" w:rsidP="006255BB">
            <w:pPr>
              <w:spacing w:before="60" w:after="60"/>
              <w:jc w:val="center"/>
            </w:pPr>
            <w:r w:rsidRPr="000A3F79">
              <w:t>Seguimiento</w:t>
            </w:r>
          </w:p>
        </w:tc>
        <w:tc>
          <w:tcPr>
            <w:tcW w:w="3261" w:type="dxa"/>
            <w:vMerge/>
          </w:tcPr>
          <w:p w14:paraId="3509676A" w14:textId="77777777" w:rsidR="00D72805" w:rsidRPr="000A3F79" w:rsidRDefault="00D72805" w:rsidP="006255BB">
            <w:pPr>
              <w:spacing w:before="60" w:after="60"/>
              <w:jc w:val="center"/>
            </w:pPr>
          </w:p>
        </w:tc>
      </w:tr>
      <w:tr w:rsidR="00D72805" w:rsidRPr="000A3F79" w14:paraId="3B913823" w14:textId="77777777" w:rsidTr="006255BB">
        <w:tc>
          <w:tcPr>
            <w:tcW w:w="1843" w:type="dxa"/>
            <w:vMerge/>
          </w:tcPr>
          <w:p w14:paraId="238C7949" w14:textId="77777777" w:rsidR="00D72805" w:rsidRPr="00DD28D6" w:rsidRDefault="00D72805" w:rsidP="006255BB">
            <w:pPr>
              <w:spacing w:before="60" w:after="60"/>
              <w:jc w:val="center"/>
              <w:rPr>
                <w:b/>
              </w:rPr>
            </w:pPr>
          </w:p>
        </w:tc>
        <w:tc>
          <w:tcPr>
            <w:tcW w:w="1842" w:type="dxa"/>
            <w:vAlign w:val="center"/>
          </w:tcPr>
          <w:p w14:paraId="5F15B71D" w14:textId="77777777" w:rsidR="00D72805" w:rsidRPr="000A3F79" w:rsidRDefault="00D72805" w:rsidP="006255BB">
            <w:pPr>
              <w:spacing w:before="60" w:after="60"/>
              <w:jc w:val="center"/>
            </w:pPr>
            <w:r w:rsidRPr="000A3F79">
              <w:t>Control</w:t>
            </w:r>
          </w:p>
        </w:tc>
        <w:tc>
          <w:tcPr>
            <w:tcW w:w="3261" w:type="dxa"/>
            <w:vMerge/>
          </w:tcPr>
          <w:p w14:paraId="5F1ECC51" w14:textId="77777777" w:rsidR="00D72805" w:rsidRPr="000A3F79" w:rsidRDefault="00D72805" w:rsidP="006255BB">
            <w:pPr>
              <w:spacing w:before="60" w:after="60"/>
              <w:jc w:val="center"/>
            </w:pPr>
          </w:p>
        </w:tc>
      </w:tr>
      <w:tr w:rsidR="00D72805" w:rsidRPr="000A3F79" w14:paraId="0609F66A" w14:textId="77777777" w:rsidTr="006255BB">
        <w:tc>
          <w:tcPr>
            <w:tcW w:w="1843" w:type="dxa"/>
            <w:vMerge/>
            <w:tcBorders>
              <w:bottom w:val="single" w:sz="4" w:space="0" w:color="000000"/>
            </w:tcBorders>
          </w:tcPr>
          <w:p w14:paraId="4D236218" w14:textId="77777777" w:rsidR="00D72805" w:rsidRPr="00DD28D6" w:rsidRDefault="00D72805" w:rsidP="006255BB">
            <w:pPr>
              <w:spacing w:before="60" w:after="60"/>
              <w:jc w:val="center"/>
              <w:rPr>
                <w:b/>
              </w:rPr>
            </w:pPr>
          </w:p>
        </w:tc>
        <w:tc>
          <w:tcPr>
            <w:tcW w:w="1842" w:type="dxa"/>
            <w:tcBorders>
              <w:bottom w:val="single" w:sz="4" w:space="0" w:color="000000"/>
            </w:tcBorders>
            <w:vAlign w:val="center"/>
          </w:tcPr>
          <w:p w14:paraId="61770237" w14:textId="77777777" w:rsidR="00D72805" w:rsidRPr="000A3F79" w:rsidRDefault="00D72805" w:rsidP="006255BB">
            <w:pPr>
              <w:spacing w:before="60" w:after="60"/>
              <w:jc w:val="center"/>
            </w:pPr>
            <w:r w:rsidRPr="000A3F79">
              <w:t>Cierre</w:t>
            </w:r>
          </w:p>
        </w:tc>
        <w:tc>
          <w:tcPr>
            <w:tcW w:w="3261" w:type="dxa"/>
            <w:tcBorders>
              <w:bottom w:val="single" w:sz="4" w:space="0" w:color="000000"/>
            </w:tcBorders>
          </w:tcPr>
          <w:p w14:paraId="2D9CED78" w14:textId="77777777" w:rsidR="00D72805" w:rsidRDefault="00D72805" w:rsidP="006255BB">
            <w:pPr>
              <w:spacing w:before="60" w:after="60"/>
              <w:jc w:val="center"/>
            </w:pPr>
            <w:r>
              <w:t>Cronograma del Proyecto</w:t>
            </w:r>
          </w:p>
          <w:p w14:paraId="784EE73D" w14:textId="77777777" w:rsidR="00D72805" w:rsidRPr="000A3F79" w:rsidRDefault="00D72805" w:rsidP="006255BB">
            <w:pPr>
              <w:spacing w:before="60" w:after="60"/>
              <w:jc w:val="center"/>
            </w:pPr>
            <w:r>
              <w:t>Proceso de Gestión de Proyectos PP-PMC</w:t>
            </w:r>
          </w:p>
        </w:tc>
      </w:tr>
      <w:tr w:rsidR="00D72805" w:rsidRPr="000A3F79" w14:paraId="59C6B3F3" w14:textId="77777777" w:rsidTr="006255BB">
        <w:tc>
          <w:tcPr>
            <w:tcW w:w="1843" w:type="dxa"/>
            <w:vMerge w:val="restart"/>
            <w:tcBorders>
              <w:bottom w:val="nil"/>
            </w:tcBorders>
          </w:tcPr>
          <w:p w14:paraId="473EFFAC" w14:textId="77777777" w:rsidR="00D72805" w:rsidRPr="00DD28D6" w:rsidRDefault="00D72805" w:rsidP="006255BB">
            <w:pPr>
              <w:spacing w:before="60" w:after="60"/>
              <w:jc w:val="center"/>
              <w:rPr>
                <w:b/>
              </w:rPr>
            </w:pPr>
          </w:p>
          <w:p w14:paraId="56E3480B" w14:textId="77777777" w:rsidR="00D72805" w:rsidRPr="00DD28D6" w:rsidRDefault="00D72805" w:rsidP="006255BB">
            <w:pPr>
              <w:spacing w:before="60" w:after="60"/>
              <w:jc w:val="center"/>
              <w:rPr>
                <w:b/>
              </w:rPr>
            </w:pPr>
          </w:p>
          <w:p w14:paraId="684FB0AD" w14:textId="77777777" w:rsidR="00D72805" w:rsidRPr="00DD28D6" w:rsidRDefault="00D72805" w:rsidP="006255BB">
            <w:pPr>
              <w:spacing w:before="60" w:after="60"/>
              <w:jc w:val="center"/>
              <w:rPr>
                <w:b/>
              </w:rPr>
            </w:pPr>
            <w:r w:rsidRPr="00DD28D6">
              <w:rPr>
                <w:b/>
              </w:rPr>
              <w:t>Capa Ingeniería</w:t>
            </w:r>
          </w:p>
        </w:tc>
        <w:tc>
          <w:tcPr>
            <w:tcW w:w="1842" w:type="dxa"/>
            <w:tcBorders>
              <w:bottom w:val="nil"/>
            </w:tcBorders>
          </w:tcPr>
          <w:p w14:paraId="5439BF27" w14:textId="77777777" w:rsidR="00D72805" w:rsidRPr="000A3F79" w:rsidRDefault="00D72805" w:rsidP="006255BB">
            <w:pPr>
              <w:spacing w:before="60" w:after="60"/>
              <w:jc w:val="center"/>
            </w:pPr>
            <w:r w:rsidRPr="000A3F79">
              <w:t>Requerimientos</w:t>
            </w:r>
          </w:p>
        </w:tc>
        <w:tc>
          <w:tcPr>
            <w:tcW w:w="3261" w:type="dxa"/>
            <w:vMerge w:val="restart"/>
            <w:tcBorders>
              <w:bottom w:val="nil"/>
            </w:tcBorders>
            <w:vAlign w:val="center"/>
          </w:tcPr>
          <w:p w14:paraId="466720FF" w14:textId="77777777" w:rsidR="00D72805" w:rsidRDefault="00D72805" w:rsidP="006255BB">
            <w:pPr>
              <w:spacing w:before="60" w:after="60"/>
              <w:jc w:val="center"/>
            </w:pPr>
            <w:r>
              <w:t>Cronograma del Proyecto</w:t>
            </w:r>
          </w:p>
          <w:p w14:paraId="7D69AAB4" w14:textId="77777777" w:rsidR="00D72805" w:rsidRPr="000A7450" w:rsidRDefault="00D72805" w:rsidP="006255BB">
            <w:pPr>
              <w:spacing w:before="60" w:after="60"/>
              <w:jc w:val="center"/>
              <w:rPr>
                <w:highlight w:val="red"/>
              </w:rPr>
            </w:pPr>
            <w:r w:rsidRPr="000A7450">
              <w:t>Metodología de Desarrollo de Software en CASCADA</w:t>
            </w:r>
          </w:p>
        </w:tc>
      </w:tr>
      <w:tr w:rsidR="00D72805" w:rsidRPr="000A3F79" w14:paraId="3F441E5B" w14:textId="77777777" w:rsidTr="006255BB">
        <w:tc>
          <w:tcPr>
            <w:tcW w:w="1843" w:type="dxa"/>
            <w:vMerge/>
            <w:tcBorders>
              <w:top w:val="nil"/>
            </w:tcBorders>
          </w:tcPr>
          <w:p w14:paraId="36F25528" w14:textId="77777777" w:rsidR="00D72805" w:rsidRPr="000A3F79" w:rsidRDefault="00D72805" w:rsidP="006255BB">
            <w:pPr>
              <w:spacing w:before="60" w:after="60"/>
              <w:jc w:val="center"/>
            </w:pPr>
          </w:p>
        </w:tc>
        <w:tc>
          <w:tcPr>
            <w:tcW w:w="1842" w:type="dxa"/>
            <w:tcBorders>
              <w:top w:val="nil"/>
            </w:tcBorders>
          </w:tcPr>
          <w:p w14:paraId="09B9BE3F" w14:textId="77777777" w:rsidR="00D72805" w:rsidRPr="000A3F79" w:rsidRDefault="00D72805" w:rsidP="006255BB">
            <w:pPr>
              <w:spacing w:before="60" w:after="60"/>
              <w:jc w:val="center"/>
            </w:pPr>
            <w:r w:rsidRPr="000A3F79">
              <w:t>Análisis</w:t>
            </w:r>
          </w:p>
        </w:tc>
        <w:tc>
          <w:tcPr>
            <w:tcW w:w="3261" w:type="dxa"/>
            <w:vMerge/>
            <w:tcBorders>
              <w:top w:val="nil"/>
            </w:tcBorders>
          </w:tcPr>
          <w:p w14:paraId="35C41AC7" w14:textId="77777777" w:rsidR="00D72805" w:rsidRPr="000A7450" w:rsidRDefault="00D72805" w:rsidP="006255BB">
            <w:pPr>
              <w:spacing w:before="60" w:after="60"/>
              <w:jc w:val="center"/>
              <w:rPr>
                <w:highlight w:val="red"/>
              </w:rPr>
            </w:pPr>
          </w:p>
        </w:tc>
      </w:tr>
      <w:tr w:rsidR="00D72805" w:rsidRPr="000A3F79" w14:paraId="48331C90" w14:textId="77777777" w:rsidTr="006255BB">
        <w:tc>
          <w:tcPr>
            <w:tcW w:w="1843" w:type="dxa"/>
            <w:vMerge/>
          </w:tcPr>
          <w:p w14:paraId="334D6FA3" w14:textId="77777777" w:rsidR="00D72805" w:rsidRPr="000A3F79" w:rsidRDefault="00D72805" w:rsidP="006255BB">
            <w:pPr>
              <w:spacing w:before="60" w:after="60"/>
              <w:jc w:val="center"/>
            </w:pPr>
          </w:p>
        </w:tc>
        <w:tc>
          <w:tcPr>
            <w:tcW w:w="1842" w:type="dxa"/>
          </w:tcPr>
          <w:p w14:paraId="3CC08D3E" w14:textId="77777777" w:rsidR="00D72805" w:rsidRPr="000A3F79" w:rsidRDefault="00D72805" w:rsidP="006255BB">
            <w:pPr>
              <w:spacing w:before="60" w:after="60"/>
              <w:jc w:val="center"/>
            </w:pPr>
            <w:r w:rsidRPr="000A3F79">
              <w:t>Diseño</w:t>
            </w:r>
          </w:p>
        </w:tc>
        <w:tc>
          <w:tcPr>
            <w:tcW w:w="3261" w:type="dxa"/>
            <w:vMerge/>
          </w:tcPr>
          <w:p w14:paraId="41F752DF" w14:textId="77777777" w:rsidR="00D72805" w:rsidRPr="000A7450" w:rsidRDefault="00D72805" w:rsidP="006255BB">
            <w:pPr>
              <w:spacing w:before="60" w:after="60"/>
              <w:jc w:val="center"/>
              <w:rPr>
                <w:highlight w:val="red"/>
              </w:rPr>
            </w:pPr>
          </w:p>
        </w:tc>
      </w:tr>
      <w:tr w:rsidR="00D72805" w:rsidRPr="000A3F79" w14:paraId="12371934" w14:textId="77777777" w:rsidTr="006255BB">
        <w:tc>
          <w:tcPr>
            <w:tcW w:w="1843" w:type="dxa"/>
            <w:vMerge/>
          </w:tcPr>
          <w:p w14:paraId="6BDB9B33" w14:textId="77777777" w:rsidR="00D72805" w:rsidRPr="000A3F79" w:rsidRDefault="00D72805" w:rsidP="006255BB">
            <w:pPr>
              <w:spacing w:before="60" w:after="60"/>
              <w:jc w:val="center"/>
            </w:pPr>
          </w:p>
        </w:tc>
        <w:tc>
          <w:tcPr>
            <w:tcW w:w="1842" w:type="dxa"/>
          </w:tcPr>
          <w:p w14:paraId="62DDDA07" w14:textId="77777777" w:rsidR="00D72805" w:rsidRPr="000A3F79" w:rsidRDefault="00D72805" w:rsidP="006255BB">
            <w:pPr>
              <w:spacing w:before="60" w:after="60"/>
              <w:jc w:val="center"/>
            </w:pPr>
            <w:r w:rsidRPr="000A3F79">
              <w:t>Construcción</w:t>
            </w:r>
          </w:p>
        </w:tc>
        <w:tc>
          <w:tcPr>
            <w:tcW w:w="3261" w:type="dxa"/>
            <w:vMerge/>
          </w:tcPr>
          <w:p w14:paraId="74022AF6" w14:textId="77777777" w:rsidR="00D72805" w:rsidRPr="000A7450" w:rsidRDefault="00D72805" w:rsidP="006255BB">
            <w:pPr>
              <w:spacing w:before="60" w:after="60"/>
              <w:jc w:val="center"/>
              <w:rPr>
                <w:highlight w:val="red"/>
              </w:rPr>
            </w:pPr>
          </w:p>
        </w:tc>
      </w:tr>
      <w:tr w:rsidR="00D72805" w:rsidRPr="000A3F79" w14:paraId="6B79F0EF" w14:textId="77777777" w:rsidTr="006255BB">
        <w:tc>
          <w:tcPr>
            <w:tcW w:w="1843" w:type="dxa"/>
            <w:vMerge/>
          </w:tcPr>
          <w:p w14:paraId="66CEA0DA" w14:textId="77777777" w:rsidR="00D72805" w:rsidRPr="000A3F79" w:rsidRDefault="00D72805" w:rsidP="006255BB">
            <w:pPr>
              <w:spacing w:before="60" w:after="60"/>
              <w:jc w:val="center"/>
            </w:pPr>
          </w:p>
        </w:tc>
        <w:tc>
          <w:tcPr>
            <w:tcW w:w="1842" w:type="dxa"/>
          </w:tcPr>
          <w:p w14:paraId="1FFDB78B" w14:textId="77777777" w:rsidR="00D72805" w:rsidRPr="000A3F79" w:rsidRDefault="00D72805" w:rsidP="006255BB">
            <w:pPr>
              <w:spacing w:before="60" w:after="60"/>
              <w:jc w:val="center"/>
            </w:pPr>
            <w:r>
              <w:t>Pruebas</w:t>
            </w:r>
          </w:p>
        </w:tc>
        <w:tc>
          <w:tcPr>
            <w:tcW w:w="3261" w:type="dxa"/>
            <w:vMerge/>
          </w:tcPr>
          <w:p w14:paraId="63771BFF" w14:textId="77777777" w:rsidR="00D72805" w:rsidRPr="000A7450" w:rsidRDefault="00D72805" w:rsidP="006255BB">
            <w:pPr>
              <w:spacing w:before="60" w:after="60"/>
              <w:jc w:val="center"/>
              <w:rPr>
                <w:highlight w:val="red"/>
              </w:rPr>
            </w:pPr>
          </w:p>
        </w:tc>
      </w:tr>
      <w:tr w:rsidR="00D72805" w:rsidRPr="000A3F79" w14:paraId="7AA8462A" w14:textId="77777777" w:rsidTr="006255BB">
        <w:tc>
          <w:tcPr>
            <w:tcW w:w="1843" w:type="dxa"/>
            <w:vMerge/>
          </w:tcPr>
          <w:p w14:paraId="401CDEDC" w14:textId="77777777" w:rsidR="00D72805" w:rsidRPr="000A3F79" w:rsidRDefault="00D72805" w:rsidP="006255BB">
            <w:pPr>
              <w:spacing w:before="60" w:after="60"/>
              <w:jc w:val="center"/>
            </w:pPr>
          </w:p>
        </w:tc>
        <w:tc>
          <w:tcPr>
            <w:tcW w:w="1842" w:type="dxa"/>
            <w:tcBorders>
              <w:bottom w:val="single" w:sz="4" w:space="0" w:color="auto"/>
            </w:tcBorders>
          </w:tcPr>
          <w:p w14:paraId="2E9E7644" w14:textId="77777777" w:rsidR="00D72805" w:rsidRDefault="00D72805" w:rsidP="006255BB">
            <w:pPr>
              <w:spacing w:before="60" w:after="60"/>
              <w:jc w:val="center"/>
            </w:pPr>
            <w:r>
              <w:t>Implementación</w:t>
            </w:r>
          </w:p>
        </w:tc>
        <w:tc>
          <w:tcPr>
            <w:tcW w:w="3261" w:type="dxa"/>
            <w:vMerge/>
          </w:tcPr>
          <w:p w14:paraId="102BC81A" w14:textId="77777777" w:rsidR="00D72805" w:rsidRPr="000A7450" w:rsidRDefault="00D72805" w:rsidP="006255BB">
            <w:pPr>
              <w:spacing w:before="60" w:after="60"/>
              <w:jc w:val="center"/>
              <w:rPr>
                <w:highlight w:val="red"/>
              </w:rPr>
            </w:pPr>
          </w:p>
        </w:tc>
      </w:tr>
    </w:tbl>
    <w:p w14:paraId="2498A65B" w14:textId="77777777" w:rsidR="00D72805" w:rsidRDefault="00D72805" w:rsidP="00D72805">
      <w:pPr>
        <w:ind w:left="720" w:firstLine="720"/>
        <w:jc w:val="center"/>
        <w:rPr>
          <w:b/>
          <w:sz w:val="18"/>
        </w:rPr>
      </w:pPr>
      <w:r w:rsidRPr="00785C08">
        <w:rPr>
          <w:b/>
          <w:sz w:val="18"/>
        </w:rPr>
        <w:t xml:space="preserve">Nota: Para verificar los </w:t>
      </w:r>
      <w:r>
        <w:rPr>
          <w:b/>
          <w:sz w:val="18"/>
        </w:rPr>
        <w:t xml:space="preserve">nombres de los </w:t>
      </w:r>
      <w:r w:rsidRPr="00785C08">
        <w:rPr>
          <w:b/>
          <w:sz w:val="18"/>
        </w:rPr>
        <w:t>documentos de Procesos sírvase leer las nomenclaturas correspondientes en la sección 9.4.1</w:t>
      </w:r>
    </w:p>
    <w:p w14:paraId="0F32B685" w14:textId="77777777" w:rsidR="00D72805" w:rsidRDefault="00D72805" w:rsidP="00D72805">
      <w:pPr>
        <w:ind w:left="720" w:firstLine="720"/>
        <w:jc w:val="center"/>
        <w:rPr>
          <w:b/>
          <w:sz w:val="18"/>
        </w:rPr>
      </w:pPr>
    </w:p>
    <w:p w14:paraId="2790CE68" w14:textId="77777777" w:rsidR="00D72805" w:rsidRDefault="00D72805" w:rsidP="00D72805">
      <w:pPr>
        <w:pStyle w:val="Ttulo1"/>
        <w:keepNext/>
        <w:numPr>
          <w:ilvl w:val="0"/>
          <w:numId w:val="4"/>
        </w:numPr>
        <w:spacing w:before="120" w:after="120" w:line="240" w:lineRule="auto"/>
        <w:jc w:val="both"/>
      </w:pPr>
      <w:bookmarkStart w:id="144" w:name="_Toc430548023"/>
      <w:r>
        <w:t>ORGANIZACIÓN DEL PROYECTO</w:t>
      </w:r>
      <w:bookmarkEnd w:id="141"/>
      <w:bookmarkEnd w:id="142"/>
      <w:bookmarkEnd w:id="143"/>
      <w:bookmarkEnd w:id="144"/>
    </w:p>
    <w:p w14:paraId="794B2732" w14:textId="77777777" w:rsidR="00D72805" w:rsidRDefault="00D72805" w:rsidP="00D72805">
      <w:pPr>
        <w:spacing w:before="120" w:after="120" w:line="360" w:lineRule="auto"/>
        <w:ind w:left="426"/>
        <w:rPr>
          <w:rFonts w:cs="Arial"/>
          <w:color w:val="000000"/>
        </w:rPr>
      </w:pPr>
      <w:r w:rsidRPr="004B5CC9">
        <w:rPr>
          <w:rFonts w:cs="Arial"/>
          <w:color w:val="000000"/>
        </w:rPr>
        <w:t>A continuación, se detalla el esquema jerárquico y organizacional que tendrá el proyecto durante su desarrollo.</w:t>
      </w:r>
    </w:p>
    <w:p w14:paraId="532BAAF0" w14:textId="77777777" w:rsidR="00D72805" w:rsidRPr="004B5CC9" w:rsidRDefault="00D72805" w:rsidP="00D72805"/>
    <w:p w14:paraId="4D49AA1B" w14:textId="77777777" w:rsidR="00D72805" w:rsidRPr="00DD28D6" w:rsidRDefault="00D72805" w:rsidP="00D72805">
      <w:pPr>
        <w:pStyle w:val="Ttulo2"/>
        <w:keepNext/>
        <w:numPr>
          <w:ilvl w:val="1"/>
          <w:numId w:val="4"/>
        </w:numPr>
        <w:spacing w:before="120" w:after="120" w:line="240" w:lineRule="auto"/>
        <w:jc w:val="both"/>
      </w:pPr>
      <w:bookmarkStart w:id="145" w:name="_Toc187465829"/>
      <w:bookmarkStart w:id="146" w:name="_Toc430548024"/>
      <w:r w:rsidRPr="00807F4A">
        <w:lastRenderedPageBreak/>
        <w:t>ORGANIGRAMA</w:t>
      </w:r>
      <w:bookmarkEnd w:id="145"/>
      <w:bookmarkEnd w:id="146"/>
      <w:r w:rsidRPr="00807F4A">
        <w:t xml:space="preserve"> </w:t>
      </w:r>
    </w:p>
    <w:p w14:paraId="1E0F9D63" w14:textId="77777777" w:rsidR="00D72805" w:rsidRDefault="00D72805" w:rsidP="00D72805">
      <w:pPr>
        <w:pStyle w:val="Ttulo2"/>
        <w:ind w:left="567"/>
      </w:pPr>
      <w:r>
        <w:rPr>
          <w:noProof/>
          <w:lang w:val="es-PE" w:eastAsia="es-PE"/>
        </w:rPr>
        <w:drawing>
          <wp:inline distT="0" distB="0" distL="0" distR="0" wp14:anchorId="18EC3942" wp14:editId="395D4AF4">
            <wp:extent cx="5023263" cy="2731324"/>
            <wp:effectExtent l="19050" t="0" r="25400" b="0"/>
            <wp:docPr id="177" name="Diagrama 1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58158EB1" w14:textId="77777777" w:rsidR="00D72805" w:rsidRDefault="00D72805" w:rsidP="00D72805">
      <w:pPr>
        <w:pStyle w:val="StyleStyleGP1Left222cm"/>
      </w:pPr>
    </w:p>
    <w:p w14:paraId="4E101130" w14:textId="77777777" w:rsidR="00D72805" w:rsidRPr="000A3F79" w:rsidRDefault="00D72805" w:rsidP="00D72805">
      <w:pPr>
        <w:spacing w:before="120" w:after="120" w:line="360" w:lineRule="auto"/>
        <w:ind w:left="576"/>
        <w:rPr>
          <w:rFonts w:cs="Arial"/>
          <w:color w:val="000000"/>
        </w:rPr>
      </w:pPr>
      <w:r w:rsidRPr="000A3F79">
        <w:rPr>
          <w:rFonts w:cs="Arial"/>
          <w:color w:val="000000"/>
        </w:rPr>
        <w:t xml:space="preserve">Considerando que para la adecuada ejecución del proyecto se considerará un comité integrado conformado por el </w:t>
      </w:r>
      <w:r>
        <w:rPr>
          <w:rFonts w:cs="Arial"/>
          <w:color w:val="000000"/>
        </w:rPr>
        <w:t>MST E.I.R.L.</w:t>
      </w:r>
      <w:r w:rsidRPr="000A3F79">
        <w:rPr>
          <w:rFonts w:cs="Arial"/>
          <w:color w:val="000000"/>
        </w:rPr>
        <w:t xml:space="preserve"> y ERJ SOFT, distribuido de la siguiente manera:</w:t>
      </w:r>
    </w:p>
    <w:p w14:paraId="59704610" w14:textId="77777777" w:rsidR="00D72805" w:rsidRPr="000A3F79" w:rsidRDefault="00D72805" w:rsidP="00D72805">
      <w:pPr>
        <w:pStyle w:val="Prrafodelista"/>
        <w:numPr>
          <w:ilvl w:val="0"/>
          <w:numId w:val="11"/>
        </w:numPr>
        <w:spacing w:before="120" w:after="120" w:line="360" w:lineRule="auto"/>
        <w:contextualSpacing/>
        <w:jc w:val="both"/>
        <w:rPr>
          <w:rFonts w:cs="Arial"/>
          <w:color w:val="000000"/>
        </w:rPr>
      </w:pPr>
      <w:r>
        <w:rPr>
          <w:rFonts w:cs="Arial"/>
          <w:color w:val="000000"/>
        </w:rPr>
        <w:t>MST E.I.R.L</w:t>
      </w:r>
      <w:r w:rsidRPr="000A3F79">
        <w:rPr>
          <w:rFonts w:cs="Arial"/>
          <w:color w:val="000000"/>
        </w:rPr>
        <w:t>:</w:t>
      </w:r>
    </w:p>
    <w:p w14:paraId="433CB5AB" w14:textId="77777777" w:rsidR="00D72805" w:rsidRPr="000A3F79" w:rsidRDefault="00D72805" w:rsidP="00D72805">
      <w:pPr>
        <w:pStyle w:val="Prrafodelista"/>
        <w:numPr>
          <w:ilvl w:val="1"/>
          <w:numId w:val="11"/>
        </w:numPr>
        <w:spacing w:before="120" w:after="120" w:line="360" w:lineRule="auto"/>
        <w:contextualSpacing/>
        <w:jc w:val="both"/>
        <w:rPr>
          <w:rFonts w:cs="Arial"/>
          <w:color w:val="000000"/>
        </w:rPr>
      </w:pPr>
      <w:r w:rsidRPr="000A3F79">
        <w:rPr>
          <w:rFonts w:cs="Arial"/>
          <w:color w:val="000000"/>
        </w:rPr>
        <w:t>Coordinador de Proyectos</w:t>
      </w:r>
    </w:p>
    <w:p w14:paraId="0B124381" w14:textId="77777777" w:rsidR="00D72805" w:rsidRPr="000A3F79" w:rsidRDefault="00D72805" w:rsidP="00D72805">
      <w:pPr>
        <w:pStyle w:val="Prrafodelista"/>
        <w:numPr>
          <w:ilvl w:val="0"/>
          <w:numId w:val="11"/>
        </w:numPr>
        <w:spacing w:before="120" w:after="120" w:line="360" w:lineRule="auto"/>
        <w:contextualSpacing/>
        <w:jc w:val="both"/>
        <w:rPr>
          <w:rFonts w:cs="Arial"/>
          <w:color w:val="000000"/>
        </w:rPr>
      </w:pPr>
      <w:r w:rsidRPr="000A3F79">
        <w:rPr>
          <w:rFonts w:cs="Arial"/>
          <w:color w:val="000000"/>
        </w:rPr>
        <w:t>ERJ SOFT:</w:t>
      </w:r>
    </w:p>
    <w:p w14:paraId="56B4724B" w14:textId="77777777" w:rsidR="00D72805" w:rsidRPr="000A3F79" w:rsidRDefault="00D72805" w:rsidP="00D72805">
      <w:pPr>
        <w:pStyle w:val="Prrafodelista"/>
        <w:numPr>
          <w:ilvl w:val="1"/>
          <w:numId w:val="11"/>
        </w:numPr>
        <w:spacing w:before="120" w:after="120" w:line="360" w:lineRule="auto"/>
        <w:contextualSpacing/>
        <w:jc w:val="both"/>
        <w:rPr>
          <w:rFonts w:cs="Arial"/>
          <w:color w:val="000000"/>
        </w:rPr>
      </w:pPr>
      <w:r w:rsidRPr="000A3F79">
        <w:rPr>
          <w:rFonts w:cs="Arial"/>
          <w:color w:val="000000"/>
        </w:rPr>
        <w:t>Jefe de Proyecto</w:t>
      </w:r>
    </w:p>
    <w:p w14:paraId="63919D8E" w14:textId="77777777" w:rsidR="00D72805" w:rsidRPr="000478F1" w:rsidRDefault="00D72805" w:rsidP="00D72805"/>
    <w:p w14:paraId="64564985" w14:textId="77777777" w:rsidR="00D72805" w:rsidRPr="00807F4A" w:rsidRDefault="00D72805" w:rsidP="00D72805">
      <w:pPr>
        <w:pStyle w:val="Ttulo2"/>
        <w:keepNext/>
        <w:numPr>
          <w:ilvl w:val="1"/>
          <w:numId w:val="4"/>
        </w:numPr>
        <w:spacing w:before="120" w:after="120" w:line="240" w:lineRule="auto"/>
        <w:jc w:val="both"/>
      </w:pPr>
      <w:bookmarkStart w:id="147" w:name="_Toc187465830"/>
      <w:bookmarkStart w:id="148" w:name="_Toc430548025"/>
      <w:bookmarkStart w:id="149" w:name="_Toc127716395"/>
      <w:bookmarkStart w:id="150" w:name="_Toc135200689"/>
      <w:r w:rsidRPr="00807F4A">
        <w:t>RESPONSABILIDAD DE</w:t>
      </w:r>
      <w:bookmarkEnd w:id="147"/>
      <w:bookmarkEnd w:id="148"/>
      <w:r>
        <w:t xml:space="preserve"> MST E.I.R.L</w:t>
      </w:r>
    </w:p>
    <w:tbl>
      <w:tblPr>
        <w:tblW w:w="4667"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5"/>
        <w:gridCol w:w="7363"/>
      </w:tblGrid>
      <w:tr w:rsidR="00D72805" w:rsidRPr="004B5CC9" w14:paraId="098E3BE1" w14:textId="77777777" w:rsidTr="006255BB">
        <w:tc>
          <w:tcPr>
            <w:tcW w:w="403" w:type="pct"/>
            <w:tcBorders>
              <w:bottom w:val="single" w:sz="4" w:space="0" w:color="auto"/>
            </w:tcBorders>
            <w:shd w:val="clear" w:color="auto" w:fill="C0C0C0"/>
            <w:vAlign w:val="center"/>
          </w:tcPr>
          <w:p w14:paraId="5D4F5399" w14:textId="77777777" w:rsidR="00D72805" w:rsidRPr="004B5CC9" w:rsidRDefault="00D72805" w:rsidP="006255BB">
            <w:pPr>
              <w:pStyle w:val="TableHeading"/>
              <w:jc w:val="center"/>
              <w:rPr>
                <w:rFonts w:cs="Arial"/>
                <w:sz w:val="20"/>
              </w:rPr>
            </w:pPr>
            <w:r w:rsidRPr="004B5CC9">
              <w:rPr>
                <w:rFonts w:cs="Arial"/>
                <w:sz w:val="20"/>
              </w:rPr>
              <w:t>Ítem</w:t>
            </w:r>
          </w:p>
        </w:tc>
        <w:tc>
          <w:tcPr>
            <w:tcW w:w="4597" w:type="pct"/>
            <w:tcBorders>
              <w:bottom w:val="single" w:sz="4" w:space="0" w:color="auto"/>
            </w:tcBorders>
            <w:shd w:val="clear" w:color="auto" w:fill="C0C0C0"/>
            <w:vAlign w:val="center"/>
          </w:tcPr>
          <w:p w14:paraId="4746FE15" w14:textId="77777777" w:rsidR="00D72805" w:rsidRPr="004B5CC9" w:rsidRDefault="00D72805" w:rsidP="006255BB">
            <w:pPr>
              <w:pStyle w:val="TableHeading"/>
              <w:jc w:val="center"/>
              <w:rPr>
                <w:rFonts w:cs="Arial"/>
                <w:sz w:val="20"/>
              </w:rPr>
            </w:pPr>
            <w:r w:rsidRPr="004B5CC9">
              <w:rPr>
                <w:rFonts w:cs="Arial"/>
                <w:sz w:val="20"/>
              </w:rPr>
              <w:t>Responsabilidad</w:t>
            </w:r>
          </w:p>
        </w:tc>
      </w:tr>
      <w:tr w:rsidR="00D72805" w:rsidRPr="00DC6443" w14:paraId="67FA3CFD" w14:textId="77777777" w:rsidTr="006255BB">
        <w:trPr>
          <w:trHeight w:val="580"/>
        </w:trPr>
        <w:tc>
          <w:tcPr>
            <w:tcW w:w="403" w:type="pct"/>
            <w:shd w:val="clear" w:color="auto" w:fill="FFFFFF"/>
            <w:vAlign w:val="center"/>
          </w:tcPr>
          <w:p w14:paraId="309BEED2" w14:textId="77777777" w:rsidR="00D72805" w:rsidRPr="00DC6443" w:rsidRDefault="00D72805" w:rsidP="006255BB">
            <w:pPr>
              <w:spacing w:before="60" w:after="60"/>
              <w:jc w:val="center"/>
            </w:pPr>
            <w:r w:rsidRPr="00DC6443">
              <w:t>1</w:t>
            </w:r>
          </w:p>
        </w:tc>
        <w:tc>
          <w:tcPr>
            <w:tcW w:w="4597" w:type="pct"/>
            <w:shd w:val="clear" w:color="auto" w:fill="FFFFFF"/>
          </w:tcPr>
          <w:p w14:paraId="6925BE16" w14:textId="77777777" w:rsidR="00D72805" w:rsidRPr="00DC6443" w:rsidRDefault="00D72805" w:rsidP="006255BB">
            <w:pPr>
              <w:spacing w:before="60" w:after="60"/>
            </w:pPr>
            <w:r w:rsidRPr="00DC6443">
              <w:t>Informar a EJR SOFT todos los requerimientos para un adecuado levantamiento de información y desarrollo del proyecto.</w:t>
            </w:r>
          </w:p>
        </w:tc>
      </w:tr>
      <w:tr w:rsidR="00D72805" w:rsidRPr="00DC6443" w14:paraId="60213D31" w14:textId="77777777" w:rsidTr="006255BB">
        <w:tc>
          <w:tcPr>
            <w:tcW w:w="403" w:type="pct"/>
            <w:vAlign w:val="center"/>
          </w:tcPr>
          <w:p w14:paraId="06029E70" w14:textId="77777777" w:rsidR="00D72805" w:rsidRPr="00DC6443" w:rsidRDefault="00D72805" w:rsidP="006255BB">
            <w:pPr>
              <w:spacing w:before="60" w:after="60"/>
              <w:jc w:val="center"/>
            </w:pPr>
            <w:r w:rsidRPr="00DC6443">
              <w:t>2</w:t>
            </w:r>
          </w:p>
        </w:tc>
        <w:tc>
          <w:tcPr>
            <w:tcW w:w="4597" w:type="pct"/>
          </w:tcPr>
          <w:p w14:paraId="2D84F113" w14:textId="77777777" w:rsidR="00D72805" w:rsidRPr="00DC6443" w:rsidRDefault="00D72805" w:rsidP="006255BB">
            <w:pPr>
              <w:spacing w:before="60" w:after="60"/>
            </w:pPr>
            <w:r w:rsidRPr="00DC6443">
              <w:t>Revisar y Aprobar los entregables del Proyecto.</w:t>
            </w:r>
          </w:p>
        </w:tc>
      </w:tr>
      <w:tr w:rsidR="00D72805" w:rsidRPr="00DC6443" w14:paraId="3217437E" w14:textId="77777777" w:rsidTr="006255BB">
        <w:tc>
          <w:tcPr>
            <w:tcW w:w="403" w:type="pct"/>
            <w:vAlign w:val="center"/>
          </w:tcPr>
          <w:p w14:paraId="76357217" w14:textId="77777777" w:rsidR="00D72805" w:rsidRPr="00DC6443" w:rsidRDefault="00D72805" w:rsidP="006255BB">
            <w:pPr>
              <w:spacing w:before="60" w:after="60"/>
              <w:jc w:val="center"/>
            </w:pPr>
            <w:r w:rsidRPr="00DC6443">
              <w:t>3</w:t>
            </w:r>
          </w:p>
        </w:tc>
        <w:tc>
          <w:tcPr>
            <w:tcW w:w="4597" w:type="pct"/>
          </w:tcPr>
          <w:p w14:paraId="7B66CEC5" w14:textId="77777777" w:rsidR="00D72805" w:rsidRPr="00DC6443" w:rsidRDefault="00D72805" w:rsidP="006255BB">
            <w:pPr>
              <w:spacing w:before="60" w:after="60"/>
            </w:pPr>
            <w:r w:rsidRPr="00DC6443">
              <w:t>Respetar cada uno de los acuerdos fijados</w:t>
            </w:r>
            <w:r>
              <w:t>.</w:t>
            </w:r>
          </w:p>
        </w:tc>
      </w:tr>
      <w:tr w:rsidR="00D72805" w:rsidRPr="00DC6443" w14:paraId="3163D6A5" w14:textId="77777777" w:rsidTr="006255BB">
        <w:tc>
          <w:tcPr>
            <w:tcW w:w="403" w:type="pct"/>
            <w:vAlign w:val="center"/>
          </w:tcPr>
          <w:p w14:paraId="41851037" w14:textId="77777777" w:rsidR="00D72805" w:rsidRPr="00DC6443" w:rsidRDefault="00D72805" w:rsidP="006255BB">
            <w:pPr>
              <w:spacing w:before="60" w:after="60"/>
              <w:jc w:val="center"/>
            </w:pPr>
            <w:r w:rsidRPr="00DC6443">
              <w:t>4</w:t>
            </w:r>
          </w:p>
        </w:tc>
        <w:tc>
          <w:tcPr>
            <w:tcW w:w="4597" w:type="pct"/>
          </w:tcPr>
          <w:p w14:paraId="28CBE6D9" w14:textId="77777777" w:rsidR="00D72805" w:rsidRPr="00DC6443" w:rsidRDefault="00D72805" w:rsidP="006255BB">
            <w:pPr>
              <w:spacing w:before="60" w:after="60"/>
            </w:pPr>
            <w:r w:rsidRPr="00DC6443">
              <w:t>Revisar y Aprobar la documentación técnica presentada por EJR SOFT</w:t>
            </w:r>
          </w:p>
        </w:tc>
      </w:tr>
    </w:tbl>
    <w:p w14:paraId="5E2E3A2D" w14:textId="77777777" w:rsidR="00D72805" w:rsidRDefault="00D72805" w:rsidP="00D72805"/>
    <w:p w14:paraId="2E7AC011" w14:textId="77777777" w:rsidR="00D72805" w:rsidRDefault="00D72805" w:rsidP="00D72805"/>
    <w:p w14:paraId="36271F59" w14:textId="77777777" w:rsidR="00D72805" w:rsidRDefault="00D72805" w:rsidP="00D72805"/>
    <w:p w14:paraId="15EA64A3" w14:textId="77777777" w:rsidR="00D72805" w:rsidRDefault="00D72805" w:rsidP="00D72805">
      <w:pPr>
        <w:rPr>
          <w:sz w:val="18"/>
        </w:rPr>
      </w:pPr>
    </w:p>
    <w:p w14:paraId="5C2389BE" w14:textId="77777777" w:rsidR="00D72805" w:rsidRPr="00EA70D4" w:rsidRDefault="00D72805" w:rsidP="00D72805">
      <w:pPr>
        <w:rPr>
          <w:sz w:val="18"/>
        </w:rPr>
      </w:pPr>
    </w:p>
    <w:p w14:paraId="5A6837A1" w14:textId="77777777" w:rsidR="00D72805" w:rsidRPr="00807F4A" w:rsidRDefault="00D72805" w:rsidP="00D72805">
      <w:pPr>
        <w:pStyle w:val="Ttulo2"/>
        <w:keepNext/>
        <w:numPr>
          <w:ilvl w:val="1"/>
          <w:numId w:val="4"/>
        </w:numPr>
        <w:spacing w:before="120" w:after="120" w:line="240" w:lineRule="auto"/>
        <w:jc w:val="both"/>
      </w:pPr>
      <w:bookmarkStart w:id="151" w:name="_Toc187465831"/>
      <w:bookmarkStart w:id="152" w:name="_Toc430548026"/>
      <w:r w:rsidRPr="00807F4A">
        <w:t>ROLES Y FUNCIONES DE</w:t>
      </w:r>
      <w:bookmarkEnd w:id="151"/>
      <w:bookmarkEnd w:id="152"/>
      <w:r>
        <w:t xml:space="preserve"> MST E.I.R.L</w:t>
      </w:r>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A0" w:firstRow="1" w:lastRow="0" w:firstColumn="1" w:lastColumn="0" w:noHBand="0" w:noVBand="0"/>
      </w:tblPr>
      <w:tblGrid>
        <w:gridCol w:w="1452"/>
        <w:gridCol w:w="4815"/>
        <w:gridCol w:w="1530"/>
      </w:tblGrid>
      <w:tr w:rsidR="00D72805" w:rsidRPr="00DC6443" w14:paraId="6D714985" w14:textId="77777777" w:rsidTr="006255BB">
        <w:trPr>
          <w:trHeight w:val="555"/>
          <w:tblHeader/>
        </w:trPr>
        <w:tc>
          <w:tcPr>
            <w:tcW w:w="1276" w:type="dxa"/>
            <w:shd w:val="clear" w:color="auto" w:fill="CCCCCC"/>
            <w:vAlign w:val="center"/>
          </w:tcPr>
          <w:p w14:paraId="6B2B141F" w14:textId="77777777" w:rsidR="00D72805" w:rsidRPr="00DC6443" w:rsidRDefault="00D72805" w:rsidP="006255BB">
            <w:pPr>
              <w:pStyle w:val="Textoindependiente"/>
              <w:spacing w:beforeLines="20" w:before="48" w:afterLines="20" w:after="48"/>
              <w:ind w:left="0"/>
              <w:jc w:val="center"/>
              <w:rPr>
                <w:rFonts w:cs="Arial"/>
                <w:b/>
              </w:rPr>
            </w:pPr>
            <w:r w:rsidRPr="00DC6443">
              <w:rPr>
                <w:rFonts w:cs="Arial"/>
                <w:b/>
              </w:rPr>
              <w:t>Cargo / Rol</w:t>
            </w:r>
          </w:p>
        </w:tc>
        <w:tc>
          <w:tcPr>
            <w:tcW w:w="4961" w:type="dxa"/>
            <w:shd w:val="clear" w:color="auto" w:fill="CCCCCC"/>
            <w:vAlign w:val="center"/>
          </w:tcPr>
          <w:p w14:paraId="6EAFD408"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Funciones</w:t>
            </w:r>
          </w:p>
        </w:tc>
        <w:tc>
          <w:tcPr>
            <w:tcW w:w="1560" w:type="dxa"/>
            <w:shd w:val="clear" w:color="auto" w:fill="CCCCCC"/>
            <w:vAlign w:val="center"/>
          </w:tcPr>
          <w:p w14:paraId="6A6630F6" w14:textId="77777777" w:rsidR="00D72805" w:rsidRPr="00DC6443" w:rsidRDefault="00D72805" w:rsidP="006255BB">
            <w:pPr>
              <w:pStyle w:val="Textoindependiente"/>
              <w:spacing w:beforeLines="20" w:before="48" w:afterLines="20" w:after="48"/>
              <w:ind w:left="180"/>
              <w:jc w:val="center"/>
              <w:rPr>
                <w:rFonts w:cs="Arial"/>
                <w:b/>
              </w:rPr>
            </w:pPr>
            <w:r w:rsidRPr="00DC6443">
              <w:rPr>
                <w:rFonts w:cs="Arial"/>
                <w:b/>
              </w:rPr>
              <w:t>Nombre</w:t>
            </w:r>
          </w:p>
        </w:tc>
      </w:tr>
      <w:tr w:rsidR="00D72805" w:rsidRPr="00DC6443" w14:paraId="298B1852" w14:textId="77777777" w:rsidTr="006255BB">
        <w:trPr>
          <w:trHeight w:val="2318"/>
        </w:trPr>
        <w:tc>
          <w:tcPr>
            <w:tcW w:w="1276" w:type="dxa"/>
            <w:vAlign w:val="center"/>
          </w:tcPr>
          <w:p w14:paraId="2E1E72B2" w14:textId="77777777" w:rsidR="00D72805" w:rsidRPr="004B5CC9" w:rsidRDefault="00D72805" w:rsidP="006255BB">
            <w:pPr>
              <w:spacing w:before="60" w:after="60"/>
              <w:jc w:val="center"/>
            </w:pPr>
            <w:r w:rsidRPr="004B5CC9">
              <w:t>Coordinador de Proyectos</w:t>
            </w:r>
          </w:p>
        </w:tc>
        <w:tc>
          <w:tcPr>
            <w:tcW w:w="4961" w:type="dxa"/>
            <w:vAlign w:val="center"/>
          </w:tcPr>
          <w:p w14:paraId="6122E869" w14:textId="77777777" w:rsidR="00D72805" w:rsidRPr="004B5CC9" w:rsidRDefault="00D72805" w:rsidP="00D72805">
            <w:pPr>
              <w:pStyle w:val="Prrafodelista"/>
              <w:numPr>
                <w:ilvl w:val="0"/>
                <w:numId w:val="12"/>
              </w:numPr>
              <w:spacing w:before="60" w:after="60"/>
              <w:ind w:left="355" w:hanging="218"/>
              <w:contextualSpacing/>
            </w:pPr>
            <w:r w:rsidRPr="004B5CC9">
              <w:t>Aprobar el Plan de proyecto</w:t>
            </w:r>
          </w:p>
          <w:p w14:paraId="133AE481" w14:textId="77777777" w:rsidR="00D72805" w:rsidRPr="004B5CC9" w:rsidRDefault="00D72805" w:rsidP="00D72805">
            <w:pPr>
              <w:pStyle w:val="Prrafodelista"/>
              <w:numPr>
                <w:ilvl w:val="0"/>
                <w:numId w:val="12"/>
              </w:numPr>
              <w:spacing w:before="60" w:after="60"/>
              <w:ind w:left="355" w:hanging="218"/>
              <w:contextualSpacing/>
            </w:pPr>
            <w:r w:rsidRPr="004B5CC9">
              <w:t>Gestionar requerimientos.</w:t>
            </w:r>
          </w:p>
          <w:p w14:paraId="555CF2F7" w14:textId="77777777" w:rsidR="00D72805" w:rsidRPr="004B5CC9" w:rsidRDefault="00D72805" w:rsidP="00D72805">
            <w:pPr>
              <w:pStyle w:val="Prrafodelista"/>
              <w:numPr>
                <w:ilvl w:val="0"/>
                <w:numId w:val="12"/>
              </w:numPr>
              <w:spacing w:before="60" w:after="60"/>
              <w:ind w:left="355" w:hanging="218"/>
              <w:contextualSpacing/>
            </w:pPr>
            <w:r w:rsidRPr="004B5CC9">
              <w:t>Revisar el avance de proyecto.</w:t>
            </w:r>
          </w:p>
          <w:p w14:paraId="69E1E038" w14:textId="77777777" w:rsidR="00D72805" w:rsidRPr="004B5CC9" w:rsidRDefault="00D72805" w:rsidP="00D72805">
            <w:pPr>
              <w:pStyle w:val="Prrafodelista"/>
              <w:numPr>
                <w:ilvl w:val="0"/>
                <w:numId w:val="12"/>
              </w:numPr>
              <w:spacing w:before="60" w:after="60"/>
              <w:ind w:left="355" w:hanging="218"/>
              <w:contextualSpacing/>
            </w:pPr>
            <w:r w:rsidRPr="004B5CC9">
              <w:t>Revisar documentación presentada por EJR SOFT</w:t>
            </w:r>
          </w:p>
          <w:p w14:paraId="1963B32A" w14:textId="77777777" w:rsidR="00D72805" w:rsidRPr="004B5CC9" w:rsidRDefault="00D72805" w:rsidP="00D72805">
            <w:pPr>
              <w:pStyle w:val="Prrafodelista"/>
              <w:numPr>
                <w:ilvl w:val="0"/>
                <w:numId w:val="12"/>
              </w:numPr>
              <w:spacing w:before="60" w:after="60"/>
              <w:ind w:left="355" w:hanging="218"/>
              <w:contextualSpacing/>
            </w:pPr>
            <w:r w:rsidRPr="004B5CC9">
              <w:t>Revisar y Aprobar los entregables del Proyecto.</w:t>
            </w:r>
          </w:p>
          <w:p w14:paraId="20DD1E89" w14:textId="77777777" w:rsidR="00D72805" w:rsidRPr="004B5CC9" w:rsidRDefault="00D72805" w:rsidP="00D72805">
            <w:pPr>
              <w:pStyle w:val="Prrafodelista"/>
              <w:numPr>
                <w:ilvl w:val="0"/>
                <w:numId w:val="12"/>
              </w:numPr>
              <w:spacing w:before="60" w:after="60"/>
              <w:ind w:left="355" w:hanging="218"/>
              <w:contextualSpacing/>
            </w:pPr>
            <w:r w:rsidRPr="004B5CC9">
              <w:t>Aceptación Previa y Final de la Aplicación</w:t>
            </w:r>
          </w:p>
          <w:p w14:paraId="5DE94429" w14:textId="77777777" w:rsidR="00D72805" w:rsidRPr="004B5CC9" w:rsidRDefault="00D72805" w:rsidP="00D72805">
            <w:pPr>
              <w:pStyle w:val="Prrafodelista"/>
              <w:numPr>
                <w:ilvl w:val="0"/>
                <w:numId w:val="12"/>
              </w:numPr>
              <w:spacing w:before="60" w:after="60"/>
              <w:ind w:left="355" w:hanging="218"/>
              <w:contextualSpacing/>
            </w:pPr>
            <w:r w:rsidRPr="004B5CC9">
              <w:t>Brindar Requerimientos</w:t>
            </w:r>
          </w:p>
          <w:p w14:paraId="58E8C34B" w14:textId="77777777" w:rsidR="00D72805" w:rsidRPr="004B5CC9" w:rsidRDefault="00D72805" w:rsidP="00D72805">
            <w:pPr>
              <w:pStyle w:val="Prrafodelista"/>
              <w:numPr>
                <w:ilvl w:val="0"/>
                <w:numId w:val="12"/>
              </w:numPr>
              <w:spacing w:before="60" w:after="60"/>
              <w:ind w:left="355" w:hanging="218"/>
              <w:contextualSpacing/>
            </w:pPr>
            <w:r w:rsidRPr="004B5CC9">
              <w:t>Pruebas de Aplicación Previa y Final</w:t>
            </w:r>
          </w:p>
        </w:tc>
        <w:tc>
          <w:tcPr>
            <w:tcW w:w="1560" w:type="dxa"/>
            <w:vAlign w:val="center"/>
          </w:tcPr>
          <w:p w14:paraId="7498EB63" w14:textId="77777777" w:rsidR="00D72805" w:rsidRPr="004B5CC9" w:rsidRDefault="00D72805" w:rsidP="006255BB">
            <w:pPr>
              <w:spacing w:before="60" w:after="60"/>
              <w:jc w:val="center"/>
            </w:pPr>
            <w:r w:rsidRPr="004B5CC9">
              <w:t>Manuel Sáenz</w:t>
            </w:r>
            <w:r>
              <w:t xml:space="preserve"> (MST E.I.R.L)</w:t>
            </w:r>
          </w:p>
        </w:tc>
      </w:tr>
    </w:tbl>
    <w:p w14:paraId="5830D63B" w14:textId="77777777" w:rsidR="00D72805" w:rsidRPr="00C260B7" w:rsidRDefault="00D72805" w:rsidP="00D72805"/>
    <w:p w14:paraId="64978A78" w14:textId="77777777" w:rsidR="00D72805" w:rsidRPr="00807F4A" w:rsidRDefault="00D72805" w:rsidP="00D72805">
      <w:pPr>
        <w:pStyle w:val="Ttulo2"/>
        <w:keepNext/>
        <w:numPr>
          <w:ilvl w:val="1"/>
          <w:numId w:val="4"/>
        </w:numPr>
        <w:spacing w:before="120" w:after="120" w:line="240" w:lineRule="auto"/>
        <w:jc w:val="both"/>
      </w:pPr>
      <w:bookmarkStart w:id="153" w:name="_Toc187465832"/>
      <w:bookmarkStart w:id="154" w:name="_Toc430548027"/>
      <w:r w:rsidRPr="00807F4A">
        <w:t xml:space="preserve">RESPONSABILIDAD DE </w:t>
      </w:r>
      <w:bookmarkEnd w:id="153"/>
      <w:r w:rsidRPr="00807F4A">
        <w:t>EJR SOFT</w:t>
      </w:r>
      <w:bookmarkEnd w:id="154"/>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1"/>
        <w:gridCol w:w="6946"/>
      </w:tblGrid>
      <w:tr w:rsidR="00D72805" w:rsidRPr="004B5CC9" w14:paraId="47F8D192" w14:textId="77777777" w:rsidTr="006255BB">
        <w:tc>
          <w:tcPr>
            <w:tcW w:w="851" w:type="dxa"/>
            <w:tcBorders>
              <w:bottom w:val="single" w:sz="4" w:space="0" w:color="auto"/>
            </w:tcBorders>
            <w:shd w:val="clear" w:color="auto" w:fill="C0C0C0"/>
          </w:tcPr>
          <w:p w14:paraId="24A81329"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Ítem</w:t>
            </w:r>
          </w:p>
        </w:tc>
        <w:tc>
          <w:tcPr>
            <w:tcW w:w="6946" w:type="dxa"/>
            <w:tcBorders>
              <w:bottom w:val="single" w:sz="4" w:space="0" w:color="auto"/>
            </w:tcBorders>
            <w:shd w:val="clear" w:color="auto" w:fill="C0C0C0"/>
            <w:vAlign w:val="center"/>
          </w:tcPr>
          <w:p w14:paraId="5EF3BF25" w14:textId="77777777" w:rsidR="00D72805" w:rsidRPr="004B5CC9" w:rsidRDefault="00D72805" w:rsidP="006255BB">
            <w:pPr>
              <w:pStyle w:val="Textoindependiente"/>
              <w:spacing w:beforeLines="20" w:before="48" w:afterLines="20" w:after="48"/>
              <w:ind w:left="0"/>
              <w:jc w:val="center"/>
              <w:rPr>
                <w:rFonts w:cs="Arial"/>
                <w:b/>
              </w:rPr>
            </w:pPr>
            <w:r w:rsidRPr="004B5CC9">
              <w:rPr>
                <w:rFonts w:cs="Arial"/>
                <w:b/>
              </w:rPr>
              <w:t>Responsabilidad</w:t>
            </w:r>
          </w:p>
        </w:tc>
      </w:tr>
      <w:tr w:rsidR="00D72805" w14:paraId="26D03E27" w14:textId="77777777" w:rsidTr="006255BB">
        <w:tc>
          <w:tcPr>
            <w:tcW w:w="851" w:type="dxa"/>
            <w:shd w:val="clear" w:color="auto" w:fill="FFFFFF"/>
            <w:vAlign w:val="center"/>
          </w:tcPr>
          <w:p w14:paraId="2F8CB3CB" w14:textId="77777777" w:rsidR="00D72805" w:rsidRPr="00DC6443" w:rsidRDefault="00D72805" w:rsidP="006255BB">
            <w:pPr>
              <w:spacing w:before="60" w:after="60"/>
              <w:jc w:val="center"/>
            </w:pPr>
            <w:r w:rsidRPr="00DC6443">
              <w:t>1</w:t>
            </w:r>
          </w:p>
        </w:tc>
        <w:tc>
          <w:tcPr>
            <w:tcW w:w="6946" w:type="dxa"/>
            <w:shd w:val="clear" w:color="auto" w:fill="FFFFFF"/>
            <w:vAlign w:val="center"/>
          </w:tcPr>
          <w:p w14:paraId="43DA3FD9" w14:textId="77777777" w:rsidR="00D72805" w:rsidRPr="00DC6443" w:rsidRDefault="00D72805" w:rsidP="006255BB">
            <w:pPr>
              <w:spacing w:before="60" w:after="60"/>
            </w:pPr>
            <w:r w:rsidRPr="00DC6443">
              <w:t>Cumplir con los Entregables en las Fechas Acordadas</w:t>
            </w:r>
          </w:p>
        </w:tc>
      </w:tr>
      <w:tr w:rsidR="00D72805" w14:paraId="614E2A6E" w14:textId="77777777" w:rsidTr="006255BB">
        <w:tc>
          <w:tcPr>
            <w:tcW w:w="851" w:type="dxa"/>
            <w:vAlign w:val="center"/>
          </w:tcPr>
          <w:p w14:paraId="1DED1B3D" w14:textId="77777777" w:rsidR="00D72805" w:rsidRPr="00DC6443" w:rsidRDefault="00D72805" w:rsidP="006255BB">
            <w:pPr>
              <w:spacing w:before="60" w:after="60"/>
              <w:jc w:val="center"/>
            </w:pPr>
            <w:r w:rsidRPr="00DC6443">
              <w:t>2</w:t>
            </w:r>
          </w:p>
        </w:tc>
        <w:tc>
          <w:tcPr>
            <w:tcW w:w="6946" w:type="dxa"/>
            <w:vAlign w:val="center"/>
          </w:tcPr>
          <w:p w14:paraId="2C3AA810" w14:textId="77777777" w:rsidR="00D72805" w:rsidRPr="00DC6443" w:rsidRDefault="00D72805" w:rsidP="006255BB">
            <w:pPr>
              <w:spacing w:before="60" w:after="60"/>
            </w:pPr>
            <w:r w:rsidRPr="00DC6443">
              <w:t>Ejecución del ciclo de vida de desarrollo del producto.</w:t>
            </w:r>
          </w:p>
        </w:tc>
      </w:tr>
      <w:tr w:rsidR="00D72805" w14:paraId="4111EAC9" w14:textId="77777777" w:rsidTr="006255BB">
        <w:tc>
          <w:tcPr>
            <w:tcW w:w="851" w:type="dxa"/>
            <w:vAlign w:val="center"/>
          </w:tcPr>
          <w:p w14:paraId="0EBE95C8" w14:textId="77777777" w:rsidR="00D72805" w:rsidRPr="00DC6443" w:rsidRDefault="00D72805" w:rsidP="006255BB">
            <w:pPr>
              <w:spacing w:before="60" w:after="60"/>
              <w:jc w:val="center"/>
            </w:pPr>
            <w:r w:rsidRPr="00DC6443">
              <w:t>3</w:t>
            </w:r>
          </w:p>
        </w:tc>
        <w:tc>
          <w:tcPr>
            <w:tcW w:w="6946" w:type="dxa"/>
            <w:vAlign w:val="center"/>
          </w:tcPr>
          <w:p w14:paraId="4084C8A3" w14:textId="77777777" w:rsidR="00D72805" w:rsidRPr="00DC6443" w:rsidRDefault="00D72805" w:rsidP="006255BB">
            <w:pPr>
              <w:spacing w:before="60" w:after="60"/>
            </w:pPr>
            <w:r w:rsidRPr="00DC6443">
              <w:t>Tomar las medidas preventivas y correctivas necesarias, para corregir los riesgos, retrasos y problemas que hubiese en el Proyecto.</w:t>
            </w:r>
          </w:p>
        </w:tc>
      </w:tr>
      <w:tr w:rsidR="00D72805" w14:paraId="12D5FB52" w14:textId="77777777" w:rsidTr="006255BB">
        <w:tc>
          <w:tcPr>
            <w:tcW w:w="851" w:type="dxa"/>
          </w:tcPr>
          <w:p w14:paraId="6768E521" w14:textId="77777777" w:rsidR="00D72805" w:rsidRPr="00DC6443" w:rsidRDefault="00D72805" w:rsidP="006255BB">
            <w:pPr>
              <w:spacing w:before="60" w:after="60"/>
              <w:jc w:val="center"/>
            </w:pPr>
            <w:r w:rsidRPr="00DC6443">
              <w:t>4</w:t>
            </w:r>
          </w:p>
        </w:tc>
        <w:tc>
          <w:tcPr>
            <w:tcW w:w="6946" w:type="dxa"/>
            <w:vAlign w:val="center"/>
          </w:tcPr>
          <w:p w14:paraId="3E2B0119" w14:textId="77777777" w:rsidR="00D72805" w:rsidRPr="00DC6443" w:rsidRDefault="00D72805" w:rsidP="006255BB">
            <w:pPr>
              <w:spacing w:before="60" w:after="60"/>
            </w:pPr>
            <w:r w:rsidRPr="00DC6443">
              <w:t>Brindar, con el Producto final, la solución al problema propuesto</w:t>
            </w:r>
          </w:p>
        </w:tc>
      </w:tr>
      <w:tr w:rsidR="00D72805" w14:paraId="0B75F7D0" w14:textId="77777777" w:rsidTr="006255BB">
        <w:tc>
          <w:tcPr>
            <w:tcW w:w="851" w:type="dxa"/>
          </w:tcPr>
          <w:p w14:paraId="36172718" w14:textId="77777777" w:rsidR="00D72805" w:rsidRPr="00DC6443" w:rsidRDefault="00D72805" w:rsidP="006255BB">
            <w:pPr>
              <w:spacing w:before="60" w:after="60"/>
              <w:jc w:val="center"/>
            </w:pPr>
            <w:r w:rsidRPr="00DC6443">
              <w:t>5</w:t>
            </w:r>
          </w:p>
        </w:tc>
        <w:tc>
          <w:tcPr>
            <w:tcW w:w="6946" w:type="dxa"/>
            <w:vAlign w:val="center"/>
          </w:tcPr>
          <w:p w14:paraId="3143A74D" w14:textId="77777777" w:rsidR="00D72805" w:rsidRPr="00DC6443" w:rsidRDefault="00D72805" w:rsidP="006255BB">
            <w:pPr>
              <w:spacing w:before="60" w:after="60"/>
            </w:pPr>
            <w:r w:rsidRPr="00DC6443">
              <w:t>Discernir las discrepancias y dudas que surjan durante el desarrollo del proyecto e informar su decisión al equipo de trabajo.</w:t>
            </w:r>
          </w:p>
        </w:tc>
      </w:tr>
    </w:tbl>
    <w:p w14:paraId="47B09AF0" w14:textId="77777777" w:rsidR="00D72805" w:rsidRPr="00C260B7" w:rsidRDefault="00D72805" w:rsidP="00D72805"/>
    <w:p w14:paraId="5D34C1C0" w14:textId="77777777" w:rsidR="00D72805" w:rsidRPr="00807F4A" w:rsidRDefault="00D72805" w:rsidP="00D72805">
      <w:pPr>
        <w:pStyle w:val="Ttulo2"/>
        <w:keepNext/>
        <w:numPr>
          <w:ilvl w:val="1"/>
          <w:numId w:val="4"/>
        </w:numPr>
        <w:spacing w:before="120" w:after="120" w:line="240" w:lineRule="auto"/>
        <w:jc w:val="both"/>
      </w:pPr>
      <w:bookmarkStart w:id="155" w:name="_Toc187465833"/>
      <w:bookmarkStart w:id="156" w:name="_Toc430548028"/>
      <w:r w:rsidRPr="00807F4A">
        <w:t xml:space="preserve">ROLES Y FUNCIONES DE </w:t>
      </w:r>
      <w:bookmarkEnd w:id="155"/>
      <w:r w:rsidRPr="00807F4A">
        <w:t>EJR SOFT</w:t>
      </w:r>
      <w:bookmarkEnd w:id="156"/>
    </w:p>
    <w:tbl>
      <w:tblPr>
        <w:tblW w:w="7797"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560"/>
        <w:gridCol w:w="4110"/>
        <w:gridCol w:w="1276"/>
        <w:gridCol w:w="851"/>
      </w:tblGrid>
      <w:tr w:rsidR="00D72805" w:rsidRPr="006A3AB9" w14:paraId="6D653513" w14:textId="77777777" w:rsidTr="006255BB">
        <w:trPr>
          <w:tblHeader/>
        </w:trPr>
        <w:tc>
          <w:tcPr>
            <w:tcW w:w="1560" w:type="dxa"/>
            <w:shd w:val="clear" w:color="auto" w:fill="CCCCCC"/>
            <w:vAlign w:val="center"/>
          </w:tcPr>
          <w:p w14:paraId="4BF9D76A" w14:textId="77777777" w:rsidR="00D72805" w:rsidRPr="006A3AB9" w:rsidRDefault="00D72805" w:rsidP="006255BB">
            <w:pPr>
              <w:pStyle w:val="Textoindependiente"/>
              <w:spacing w:beforeLines="20" w:before="48" w:afterLines="20" w:after="48"/>
              <w:ind w:left="0"/>
              <w:jc w:val="center"/>
              <w:rPr>
                <w:rFonts w:cs="Arial"/>
                <w:b/>
              </w:rPr>
            </w:pPr>
            <w:r w:rsidRPr="006A3AB9">
              <w:rPr>
                <w:rFonts w:cs="Arial"/>
                <w:b/>
              </w:rPr>
              <w:t>Cargo / Rol</w:t>
            </w:r>
          </w:p>
        </w:tc>
        <w:tc>
          <w:tcPr>
            <w:tcW w:w="4110" w:type="dxa"/>
            <w:shd w:val="clear" w:color="auto" w:fill="CCCCCC"/>
            <w:vAlign w:val="center"/>
          </w:tcPr>
          <w:p w14:paraId="4AC9D03A" w14:textId="77777777" w:rsidR="00D72805" w:rsidRPr="006A3AB9" w:rsidRDefault="00D72805" w:rsidP="006255BB">
            <w:pPr>
              <w:pStyle w:val="Textoindependiente"/>
              <w:spacing w:beforeLines="20" w:before="48" w:afterLines="20" w:after="48" w:line="276" w:lineRule="auto"/>
              <w:ind w:left="180"/>
              <w:jc w:val="center"/>
              <w:rPr>
                <w:rFonts w:cs="Arial"/>
                <w:b/>
              </w:rPr>
            </w:pPr>
            <w:r w:rsidRPr="006A3AB9">
              <w:rPr>
                <w:rFonts w:cs="Arial"/>
                <w:b/>
              </w:rPr>
              <w:t xml:space="preserve">Funciones </w:t>
            </w:r>
          </w:p>
        </w:tc>
        <w:tc>
          <w:tcPr>
            <w:tcW w:w="1276" w:type="dxa"/>
            <w:shd w:val="clear" w:color="auto" w:fill="CCCCCC"/>
            <w:vAlign w:val="center"/>
          </w:tcPr>
          <w:p w14:paraId="3B462F4A" w14:textId="77777777" w:rsidR="00D72805" w:rsidRPr="006A3AB9" w:rsidRDefault="00D72805" w:rsidP="006255BB">
            <w:pPr>
              <w:pStyle w:val="Textoindependiente"/>
              <w:spacing w:beforeLines="20" w:before="48" w:afterLines="20" w:after="48"/>
              <w:ind w:left="180"/>
              <w:jc w:val="center"/>
              <w:rPr>
                <w:rFonts w:cs="Arial"/>
                <w:b/>
              </w:rPr>
            </w:pPr>
            <w:r w:rsidRPr="006A3AB9">
              <w:rPr>
                <w:rFonts w:cs="Arial"/>
                <w:b/>
              </w:rPr>
              <w:t>Nombre</w:t>
            </w:r>
          </w:p>
        </w:tc>
        <w:tc>
          <w:tcPr>
            <w:tcW w:w="851" w:type="dxa"/>
            <w:shd w:val="clear" w:color="auto" w:fill="CCCCCC"/>
            <w:vAlign w:val="center"/>
          </w:tcPr>
          <w:p w14:paraId="0E910B25" w14:textId="77777777" w:rsidR="00D72805" w:rsidRPr="006A3AB9" w:rsidRDefault="00D72805" w:rsidP="006255BB">
            <w:pPr>
              <w:pStyle w:val="Textoindependiente"/>
              <w:spacing w:beforeLines="20" w:before="48" w:afterLines="20" w:after="48"/>
              <w:ind w:left="0"/>
              <w:jc w:val="center"/>
              <w:rPr>
                <w:rFonts w:cs="Arial"/>
                <w:b/>
              </w:rPr>
            </w:pPr>
            <w:r>
              <w:rPr>
                <w:rFonts w:cs="Arial"/>
                <w:b/>
              </w:rPr>
              <w:t>% Part.</w:t>
            </w:r>
          </w:p>
        </w:tc>
      </w:tr>
      <w:tr w:rsidR="00D72805" w:rsidRPr="006A3AB9" w14:paraId="2B265E23" w14:textId="77777777" w:rsidTr="006255BB">
        <w:trPr>
          <w:trHeight w:val="2108"/>
        </w:trPr>
        <w:tc>
          <w:tcPr>
            <w:tcW w:w="1560" w:type="dxa"/>
            <w:vAlign w:val="center"/>
          </w:tcPr>
          <w:p w14:paraId="5EB2014D" w14:textId="77777777" w:rsidR="00D72805" w:rsidRPr="000570D7" w:rsidRDefault="00D72805" w:rsidP="006255BB">
            <w:pPr>
              <w:spacing w:before="60" w:after="60"/>
              <w:jc w:val="center"/>
              <w:rPr>
                <w:b/>
              </w:rPr>
            </w:pPr>
            <w:r w:rsidRPr="000570D7">
              <w:rPr>
                <w:b/>
              </w:rPr>
              <w:t>Jefe de Proyecto</w:t>
            </w:r>
          </w:p>
        </w:tc>
        <w:tc>
          <w:tcPr>
            <w:tcW w:w="4110" w:type="dxa"/>
            <w:vAlign w:val="center"/>
          </w:tcPr>
          <w:p w14:paraId="6DE8DA49" w14:textId="77777777" w:rsidR="00D72805" w:rsidRPr="004B5CC9" w:rsidRDefault="00D72805" w:rsidP="00D72805">
            <w:pPr>
              <w:pStyle w:val="Prrafodelista"/>
              <w:numPr>
                <w:ilvl w:val="0"/>
                <w:numId w:val="12"/>
              </w:numPr>
              <w:spacing w:before="60" w:after="60"/>
              <w:ind w:left="355" w:hanging="218"/>
              <w:contextualSpacing/>
            </w:pPr>
            <w:r w:rsidRPr="004B5CC9">
              <w:t>Supervisar en forma directa la ejecución de Plan detallado del Proyecto.</w:t>
            </w:r>
          </w:p>
          <w:p w14:paraId="190B1144" w14:textId="77777777" w:rsidR="00D72805" w:rsidRPr="004B5CC9" w:rsidRDefault="00D72805" w:rsidP="00D72805">
            <w:pPr>
              <w:pStyle w:val="Prrafodelista"/>
              <w:numPr>
                <w:ilvl w:val="0"/>
                <w:numId w:val="12"/>
              </w:numPr>
              <w:spacing w:before="60" w:after="60"/>
              <w:ind w:left="355" w:hanging="218"/>
              <w:contextualSpacing/>
            </w:pPr>
            <w:r w:rsidRPr="004B5CC9">
              <w:t>Asignar los recursos al Proyecto.</w:t>
            </w:r>
          </w:p>
          <w:p w14:paraId="58A22329" w14:textId="77777777" w:rsidR="00D72805" w:rsidRPr="004B5CC9" w:rsidRDefault="00D72805" w:rsidP="00D72805">
            <w:pPr>
              <w:pStyle w:val="Prrafodelista"/>
              <w:numPr>
                <w:ilvl w:val="0"/>
                <w:numId w:val="12"/>
              </w:numPr>
              <w:spacing w:before="60" w:after="60"/>
              <w:ind w:left="355" w:hanging="218"/>
              <w:contextualSpacing/>
            </w:pPr>
            <w:r w:rsidRPr="004B5CC9">
              <w:t>Controlar que el Proyecto se lleve a cabo en los plazos previstos y con la calidad adecuada (que cumpla todas las revisiones internas y externas de calidad).</w:t>
            </w:r>
          </w:p>
          <w:p w14:paraId="5F2BC458" w14:textId="77777777" w:rsidR="00D72805" w:rsidRPr="004B5CC9" w:rsidRDefault="00D72805" w:rsidP="00D72805">
            <w:pPr>
              <w:pStyle w:val="Prrafodelista"/>
              <w:numPr>
                <w:ilvl w:val="0"/>
                <w:numId w:val="12"/>
              </w:numPr>
              <w:spacing w:before="60" w:after="60"/>
              <w:ind w:left="355" w:hanging="218"/>
              <w:contextualSpacing/>
            </w:pPr>
            <w:r w:rsidRPr="004B5CC9">
              <w:t>Revisar y aprobar el Plan de Proyecto.</w:t>
            </w:r>
          </w:p>
          <w:p w14:paraId="2D1845C0" w14:textId="77777777" w:rsidR="00D72805" w:rsidRPr="004B5CC9" w:rsidRDefault="00D72805" w:rsidP="00D72805">
            <w:pPr>
              <w:pStyle w:val="Prrafodelista"/>
              <w:numPr>
                <w:ilvl w:val="0"/>
                <w:numId w:val="12"/>
              </w:numPr>
              <w:spacing w:before="60" w:after="60"/>
              <w:ind w:left="355" w:hanging="218"/>
              <w:contextualSpacing/>
            </w:pPr>
            <w:r w:rsidRPr="004B5CC9">
              <w:t xml:space="preserve"> Identificar problemas, riesgos y tomar acciones de forma preventiva.</w:t>
            </w:r>
          </w:p>
        </w:tc>
        <w:tc>
          <w:tcPr>
            <w:tcW w:w="1276" w:type="dxa"/>
            <w:vAlign w:val="center"/>
          </w:tcPr>
          <w:p w14:paraId="1738B22A" w14:textId="77777777" w:rsidR="00D72805" w:rsidRPr="004B5CC9" w:rsidRDefault="00D72805" w:rsidP="006255BB">
            <w:pPr>
              <w:spacing w:before="60" w:after="60"/>
              <w:jc w:val="center"/>
            </w:pPr>
            <w:r w:rsidRPr="004B5CC9">
              <w:t>Roger Apaéstegui</w:t>
            </w:r>
          </w:p>
        </w:tc>
        <w:tc>
          <w:tcPr>
            <w:tcW w:w="851" w:type="dxa"/>
            <w:vAlign w:val="center"/>
          </w:tcPr>
          <w:p w14:paraId="7517BFCF" w14:textId="77777777" w:rsidR="00D72805" w:rsidRPr="004B5CC9" w:rsidRDefault="00D72805" w:rsidP="006255BB">
            <w:pPr>
              <w:spacing w:before="60" w:after="60"/>
              <w:jc w:val="center"/>
            </w:pPr>
            <w:r>
              <w:t>5</w:t>
            </w:r>
            <w:r w:rsidRPr="004B5CC9">
              <w:t>0%</w:t>
            </w:r>
          </w:p>
        </w:tc>
      </w:tr>
      <w:tr w:rsidR="00D72805" w:rsidRPr="006A3AB9" w14:paraId="61EE11ED" w14:textId="77777777" w:rsidTr="006255BB">
        <w:tc>
          <w:tcPr>
            <w:tcW w:w="1560" w:type="dxa"/>
            <w:vAlign w:val="center"/>
          </w:tcPr>
          <w:p w14:paraId="79F63AF4" w14:textId="77777777" w:rsidR="00D72805" w:rsidRPr="000570D7" w:rsidRDefault="00D72805" w:rsidP="006255BB">
            <w:pPr>
              <w:spacing w:before="60" w:after="60"/>
              <w:jc w:val="center"/>
              <w:rPr>
                <w:b/>
              </w:rPr>
            </w:pPr>
            <w:r w:rsidRPr="000570D7">
              <w:rPr>
                <w:b/>
              </w:rPr>
              <w:t>Analista de Calidad</w:t>
            </w:r>
          </w:p>
        </w:tc>
        <w:tc>
          <w:tcPr>
            <w:tcW w:w="4110" w:type="dxa"/>
            <w:vAlign w:val="center"/>
          </w:tcPr>
          <w:p w14:paraId="7640A576" w14:textId="77777777" w:rsidR="00D72805" w:rsidRPr="004B5CC9" w:rsidRDefault="00D72805" w:rsidP="00D72805">
            <w:pPr>
              <w:pStyle w:val="Prrafodelista"/>
              <w:numPr>
                <w:ilvl w:val="0"/>
                <w:numId w:val="12"/>
              </w:numPr>
              <w:spacing w:before="60" w:after="60"/>
              <w:ind w:left="355" w:hanging="218"/>
              <w:contextualSpacing/>
            </w:pPr>
            <w:r w:rsidRPr="004B5CC9">
              <w:t>Analizar el control de calidad del desarrollo de la aplicación</w:t>
            </w:r>
          </w:p>
          <w:p w14:paraId="2918A5C4" w14:textId="77777777" w:rsidR="00D72805" w:rsidRPr="004B5CC9" w:rsidRDefault="00D72805" w:rsidP="00D72805">
            <w:pPr>
              <w:pStyle w:val="Prrafodelista"/>
              <w:numPr>
                <w:ilvl w:val="0"/>
                <w:numId w:val="12"/>
              </w:numPr>
              <w:spacing w:before="60" w:after="60"/>
              <w:ind w:left="355" w:hanging="218"/>
              <w:contextualSpacing/>
            </w:pPr>
            <w:r w:rsidRPr="004B5CC9">
              <w:t>Proponer y optimizar puntos de control en el desarrollo de la Aplicación</w:t>
            </w:r>
          </w:p>
          <w:p w14:paraId="319C1A75" w14:textId="77777777" w:rsidR="00D72805" w:rsidRPr="004B5CC9" w:rsidRDefault="00D72805" w:rsidP="00D72805">
            <w:pPr>
              <w:pStyle w:val="Prrafodelista"/>
              <w:numPr>
                <w:ilvl w:val="0"/>
                <w:numId w:val="12"/>
              </w:numPr>
              <w:spacing w:before="60" w:after="60"/>
              <w:ind w:left="355" w:hanging="218"/>
              <w:contextualSpacing/>
            </w:pPr>
            <w:r w:rsidRPr="004B5CC9">
              <w:t xml:space="preserve">Garantizar el cumplimiento de las normas y estándares de calidad pertinentes con </w:t>
            </w:r>
            <w:r w:rsidRPr="004B5CC9">
              <w:lastRenderedPageBreak/>
              <w:t>el fin de garantizar la eficacia del desarrollo de la aplicación.</w:t>
            </w:r>
          </w:p>
          <w:p w14:paraId="4CAFD491" w14:textId="77777777" w:rsidR="00D72805" w:rsidRPr="004B5CC9" w:rsidRDefault="00D72805" w:rsidP="00D72805">
            <w:pPr>
              <w:pStyle w:val="Prrafodelista"/>
              <w:numPr>
                <w:ilvl w:val="0"/>
                <w:numId w:val="12"/>
              </w:numPr>
              <w:spacing w:before="60" w:after="60"/>
              <w:ind w:left="355" w:hanging="218"/>
              <w:contextualSpacing/>
            </w:pPr>
            <w:r w:rsidRPr="004B5CC9">
              <w:t>Realizar auditorías de calidad durante el desarrollo de la aplicación.</w:t>
            </w:r>
          </w:p>
        </w:tc>
        <w:tc>
          <w:tcPr>
            <w:tcW w:w="1276" w:type="dxa"/>
            <w:vAlign w:val="center"/>
          </w:tcPr>
          <w:p w14:paraId="107AA541" w14:textId="77777777" w:rsidR="00D72805" w:rsidRPr="004B5CC9" w:rsidRDefault="00D72805" w:rsidP="006255BB">
            <w:pPr>
              <w:spacing w:before="60" w:after="60"/>
              <w:jc w:val="center"/>
            </w:pPr>
            <w:r w:rsidRPr="004B5CC9">
              <w:lastRenderedPageBreak/>
              <w:t>Julio Leonardo</w:t>
            </w:r>
          </w:p>
        </w:tc>
        <w:tc>
          <w:tcPr>
            <w:tcW w:w="851" w:type="dxa"/>
            <w:vAlign w:val="center"/>
          </w:tcPr>
          <w:p w14:paraId="4C227BA4" w14:textId="77777777" w:rsidR="00D72805" w:rsidRPr="004B5CC9" w:rsidRDefault="00D72805" w:rsidP="006255BB">
            <w:pPr>
              <w:spacing w:before="60" w:after="60"/>
              <w:jc w:val="center"/>
            </w:pPr>
            <w:r w:rsidRPr="004B5CC9">
              <w:t>20%</w:t>
            </w:r>
          </w:p>
        </w:tc>
      </w:tr>
      <w:tr w:rsidR="00D72805" w:rsidRPr="006A3AB9" w14:paraId="68C62F1E" w14:textId="77777777" w:rsidTr="006255BB">
        <w:tc>
          <w:tcPr>
            <w:tcW w:w="1560" w:type="dxa"/>
            <w:vAlign w:val="center"/>
          </w:tcPr>
          <w:p w14:paraId="053298A7" w14:textId="77777777" w:rsidR="00D72805" w:rsidRPr="000570D7" w:rsidRDefault="00D72805" w:rsidP="006255BB">
            <w:pPr>
              <w:spacing w:before="60" w:after="60"/>
              <w:jc w:val="center"/>
              <w:rPr>
                <w:b/>
              </w:rPr>
            </w:pPr>
            <w:r w:rsidRPr="000570D7">
              <w:rPr>
                <w:b/>
              </w:rPr>
              <w:t>Analista Funcional</w:t>
            </w:r>
          </w:p>
        </w:tc>
        <w:tc>
          <w:tcPr>
            <w:tcW w:w="4110" w:type="dxa"/>
            <w:vAlign w:val="center"/>
          </w:tcPr>
          <w:p w14:paraId="0116F332" w14:textId="77777777" w:rsidR="00D72805" w:rsidRPr="004B5CC9" w:rsidRDefault="00D72805" w:rsidP="00D72805">
            <w:pPr>
              <w:pStyle w:val="Prrafodelista"/>
              <w:numPr>
                <w:ilvl w:val="0"/>
                <w:numId w:val="12"/>
              </w:numPr>
              <w:spacing w:before="60" w:after="60"/>
              <w:ind w:left="355" w:hanging="218"/>
              <w:contextualSpacing/>
            </w:pPr>
            <w:r w:rsidRPr="004B5CC9">
              <w:t>Tomar requerimientos de cliente y poder bajar a un mayor nivel de detalle a efectos de elaborar la aplicación a la medida.</w:t>
            </w:r>
          </w:p>
          <w:p w14:paraId="687C854D" w14:textId="77777777" w:rsidR="00D72805" w:rsidRPr="004B5CC9" w:rsidRDefault="00D72805" w:rsidP="00D72805">
            <w:pPr>
              <w:pStyle w:val="Prrafodelista"/>
              <w:numPr>
                <w:ilvl w:val="0"/>
                <w:numId w:val="12"/>
              </w:numPr>
              <w:spacing w:before="60" w:after="60"/>
              <w:ind w:left="355" w:hanging="218"/>
              <w:contextualSpacing/>
            </w:pPr>
            <w:r w:rsidRPr="004B5CC9">
              <w:t>Saber detectar, en la medida de lo posible, eventuales omisiones en los requerimientos del cliente.</w:t>
            </w:r>
          </w:p>
          <w:p w14:paraId="0C12C766" w14:textId="77777777" w:rsidR="00D72805" w:rsidRPr="004B5CC9" w:rsidRDefault="00D72805" w:rsidP="00D72805">
            <w:pPr>
              <w:pStyle w:val="Prrafodelista"/>
              <w:numPr>
                <w:ilvl w:val="0"/>
                <w:numId w:val="12"/>
              </w:numPr>
              <w:spacing w:before="60" w:after="60"/>
              <w:ind w:left="355" w:hanging="218"/>
              <w:contextualSpacing/>
            </w:pPr>
            <w:r w:rsidRPr="004B5CC9">
              <w:t>Validar/Obtener la aprobación de las definiciones del usuario.</w:t>
            </w:r>
          </w:p>
          <w:p w14:paraId="47784CA0" w14:textId="77777777" w:rsidR="00D72805" w:rsidRPr="004B5CC9" w:rsidRDefault="00D72805" w:rsidP="00D72805">
            <w:pPr>
              <w:pStyle w:val="Prrafodelista"/>
              <w:numPr>
                <w:ilvl w:val="0"/>
                <w:numId w:val="12"/>
              </w:numPr>
              <w:spacing w:before="60" w:after="60"/>
              <w:ind w:left="355" w:hanging="218"/>
              <w:contextualSpacing/>
            </w:pPr>
            <w:r w:rsidRPr="004B5CC9">
              <w:t xml:space="preserve"> Verificar el cumplimiento de los requerimientos desde el punto de vista del usuario.</w:t>
            </w:r>
          </w:p>
        </w:tc>
        <w:tc>
          <w:tcPr>
            <w:tcW w:w="1276" w:type="dxa"/>
            <w:vAlign w:val="center"/>
          </w:tcPr>
          <w:p w14:paraId="6D207548" w14:textId="77777777" w:rsidR="00D72805" w:rsidRPr="004B5CC9" w:rsidRDefault="00D72805" w:rsidP="006255BB">
            <w:pPr>
              <w:spacing w:before="60" w:after="60"/>
              <w:jc w:val="center"/>
            </w:pPr>
            <w:r w:rsidRPr="004B5CC9">
              <w:t>Julio Leonardo</w:t>
            </w:r>
          </w:p>
        </w:tc>
        <w:tc>
          <w:tcPr>
            <w:tcW w:w="851" w:type="dxa"/>
            <w:vAlign w:val="center"/>
          </w:tcPr>
          <w:p w14:paraId="11403F39" w14:textId="77777777" w:rsidR="00D72805" w:rsidRPr="004B5CC9" w:rsidRDefault="00D72805" w:rsidP="006255BB">
            <w:pPr>
              <w:spacing w:before="60" w:after="60"/>
              <w:jc w:val="center"/>
            </w:pPr>
            <w:r w:rsidRPr="004B5CC9">
              <w:t>30%</w:t>
            </w:r>
          </w:p>
        </w:tc>
      </w:tr>
      <w:tr w:rsidR="00D72805" w:rsidRPr="006A3AB9" w14:paraId="3DCE7668" w14:textId="77777777" w:rsidTr="006255BB">
        <w:tc>
          <w:tcPr>
            <w:tcW w:w="1560" w:type="dxa"/>
            <w:vAlign w:val="center"/>
          </w:tcPr>
          <w:p w14:paraId="160A81B2" w14:textId="77777777" w:rsidR="00D72805" w:rsidRPr="000570D7" w:rsidRDefault="00D72805" w:rsidP="006255BB">
            <w:pPr>
              <w:spacing w:before="60" w:after="60"/>
              <w:jc w:val="center"/>
              <w:rPr>
                <w:b/>
              </w:rPr>
            </w:pPr>
            <w:r w:rsidRPr="000570D7">
              <w:rPr>
                <w:b/>
              </w:rPr>
              <w:t>Analista Programador</w:t>
            </w:r>
            <w:r w:rsidRPr="000570D7" w:rsidDel="00D6794B">
              <w:rPr>
                <w:b/>
              </w:rPr>
              <w:t xml:space="preserve"> </w:t>
            </w:r>
          </w:p>
        </w:tc>
        <w:tc>
          <w:tcPr>
            <w:tcW w:w="4110" w:type="dxa"/>
            <w:vAlign w:val="center"/>
          </w:tcPr>
          <w:p w14:paraId="2C1E3D71" w14:textId="77777777" w:rsidR="00D72805" w:rsidRPr="004B5CC9" w:rsidRDefault="00D72805" w:rsidP="00D72805">
            <w:pPr>
              <w:pStyle w:val="Prrafodelista"/>
              <w:numPr>
                <w:ilvl w:val="0"/>
                <w:numId w:val="12"/>
              </w:numPr>
              <w:spacing w:before="60" w:after="60"/>
              <w:ind w:left="355" w:hanging="218"/>
              <w:contextualSpacing/>
            </w:pPr>
            <w:r w:rsidRPr="004B5CC9">
              <w:t>Participar en el diseño técnico del sistema.</w:t>
            </w:r>
          </w:p>
          <w:p w14:paraId="1F27DF3C" w14:textId="77777777" w:rsidR="00D72805" w:rsidRPr="004B5CC9" w:rsidRDefault="00D72805" w:rsidP="00D72805">
            <w:pPr>
              <w:pStyle w:val="Prrafodelista"/>
              <w:numPr>
                <w:ilvl w:val="0"/>
                <w:numId w:val="12"/>
              </w:numPr>
              <w:spacing w:before="60" w:after="60"/>
              <w:ind w:left="355" w:hanging="218"/>
              <w:contextualSpacing/>
            </w:pPr>
            <w:r w:rsidRPr="004B5CC9">
              <w:t xml:space="preserve">Efectuar la programación cumpliendo con los </w:t>
            </w:r>
            <w:r w:rsidRPr="004B5CC9">
              <w:lastRenderedPageBreak/>
              <w:t>estándares.</w:t>
            </w:r>
          </w:p>
          <w:p w14:paraId="57ABC9B3" w14:textId="77777777" w:rsidR="00D72805" w:rsidRPr="004B5CC9" w:rsidRDefault="00D72805" w:rsidP="00D72805">
            <w:pPr>
              <w:pStyle w:val="Prrafodelista"/>
              <w:numPr>
                <w:ilvl w:val="0"/>
                <w:numId w:val="12"/>
              </w:numPr>
              <w:spacing w:before="60" w:after="60"/>
              <w:ind w:left="355" w:hanging="218"/>
              <w:contextualSpacing/>
            </w:pPr>
            <w:r w:rsidRPr="004B5CC9">
              <w:t>Elaborar la documentación técnica del sistema.</w:t>
            </w:r>
          </w:p>
          <w:p w14:paraId="7465CE1D" w14:textId="77777777" w:rsidR="00D72805" w:rsidRPr="004B5CC9" w:rsidRDefault="00D72805" w:rsidP="00D72805">
            <w:pPr>
              <w:pStyle w:val="Prrafodelista"/>
              <w:numPr>
                <w:ilvl w:val="0"/>
                <w:numId w:val="12"/>
              </w:numPr>
              <w:spacing w:before="60" w:after="60"/>
              <w:ind w:left="355" w:hanging="218"/>
              <w:contextualSpacing/>
            </w:pPr>
            <w:r w:rsidRPr="004B5CC9">
              <w:t>Participar en la definición del Documento Prototipo del sistema.</w:t>
            </w:r>
          </w:p>
          <w:p w14:paraId="00A11292" w14:textId="77777777" w:rsidR="00D72805" w:rsidRPr="000F5628" w:rsidRDefault="00D72805" w:rsidP="00D72805">
            <w:pPr>
              <w:pStyle w:val="Prrafodelista"/>
              <w:numPr>
                <w:ilvl w:val="0"/>
                <w:numId w:val="12"/>
              </w:numPr>
              <w:spacing w:before="60" w:after="60"/>
              <w:ind w:left="355" w:hanging="218"/>
              <w:contextualSpacing/>
            </w:pPr>
            <w:r w:rsidRPr="000F5628">
              <w:t>Otras actividades que el jefe de proyecto le asigne.</w:t>
            </w:r>
          </w:p>
        </w:tc>
        <w:tc>
          <w:tcPr>
            <w:tcW w:w="1276" w:type="dxa"/>
            <w:vAlign w:val="center"/>
          </w:tcPr>
          <w:p w14:paraId="3E520B09" w14:textId="77777777" w:rsidR="00D72805" w:rsidRPr="004B5CC9" w:rsidRDefault="00D72805" w:rsidP="006255BB">
            <w:pPr>
              <w:spacing w:before="60" w:after="60"/>
              <w:jc w:val="center"/>
            </w:pPr>
            <w:r>
              <w:lastRenderedPageBreak/>
              <w:t>Roger Apaéstegui</w:t>
            </w:r>
          </w:p>
        </w:tc>
        <w:tc>
          <w:tcPr>
            <w:tcW w:w="851" w:type="dxa"/>
            <w:vAlign w:val="center"/>
          </w:tcPr>
          <w:p w14:paraId="6C7E2140" w14:textId="77777777" w:rsidR="00D72805" w:rsidRPr="004B5CC9" w:rsidRDefault="00D72805" w:rsidP="006255BB">
            <w:pPr>
              <w:spacing w:before="60" w:after="60"/>
              <w:jc w:val="center"/>
            </w:pPr>
            <w:r>
              <w:t>5</w:t>
            </w:r>
            <w:r w:rsidRPr="004B5CC9">
              <w:t>0%</w:t>
            </w:r>
          </w:p>
        </w:tc>
      </w:tr>
      <w:tr w:rsidR="00D72805" w:rsidRPr="006A3AB9" w14:paraId="632D4F73" w14:textId="77777777" w:rsidTr="006255BB">
        <w:trPr>
          <w:trHeight w:val="746"/>
        </w:trPr>
        <w:tc>
          <w:tcPr>
            <w:tcW w:w="1560" w:type="dxa"/>
            <w:vMerge w:val="restart"/>
            <w:vAlign w:val="center"/>
          </w:tcPr>
          <w:p w14:paraId="34A14BD3" w14:textId="77777777" w:rsidR="00D72805" w:rsidRPr="000570D7" w:rsidRDefault="00D72805" w:rsidP="006255BB">
            <w:pPr>
              <w:spacing w:before="60" w:after="60"/>
              <w:jc w:val="center"/>
              <w:rPr>
                <w:b/>
              </w:rPr>
            </w:pPr>
            <w:r w:rsidRPr="000570D7">
              <w:rPr>
                <w:b/>
              </w:rPr>
              <w:t>Programador</w:t>
            </w:r>
          </w:p>
        </w:tc>
        <w:tc>
          <w:tcPr>
            <w:tcW w:w="4110" w:type="dxa"/>
            <w:vMerge w:val="restart"/>
            <w:vAlign w:val="center"/>
          </w:tcPr>
          <w:p w14:paraId="2AE6A18A" w14:textId="77777777" w:rsidR="00D72805" w:rsidRPr="000F5628" w:rsidRDefault="00D72805" w:rsidP="00D72805">
            <w:pPr>
              <w:pStyle w:val="Prrafodelista"/>
              <w:numPr>
                <w:ilvl w:val="0"/>
                <w:numId w:val="12"/>
              </w:numPr>
              <w:spacing w:before="60" w:after="60"/>
              <w:ind w:left="355" w:hanging="218"/>
              <w:contextualSpacing/>
            </w:pPr>
            <w:r w:rsidRPr="000F5628">
              <w:t>Codificar los algoritmos recibidos del Analista Programador, con comentarios y según metodologías propuestas.</w:t>
            </w:r>
          </w:p>
          <w:p w14:paraId="6CCFF456" w14:textId="77777777" w:rsidR="00D72805" w:rsidRPr="000F5628" w:rsidRDefault="00D72805" w:rsidP="00D72805">
            <w:pPr>
              <w:pStyle w:val="Prrafodelista"/>
              <w:numPr>
                <w:ilvl w:val="0"/>
                <w:numId w:val="12"/>
              </w:numPr>
              <w:spacing w:before="60" w:after="60"/>
              <w:ind w:left="355" w:hanging="218"/>
              <w:contextualSpacing/>
            </w:pPr>
            <w:r w:rsidRPr="000F5628">
              <w:t>Informar de cualquier inconveniente en el proceso de construcción que pueda surgir.</w:t>
            </w:r>
          </w:p>
        </w:tc>
        <w:tc>
          <w:tcPr>
            <w:tcW w:w="1276" w:type="dxa"/>
            <w:vAlign w:val="center"/>
          </w:tcPr>
          <w:p w14:paraId="00DD72D8" w14:textId="77777777" w:rsidR="00D72805" w:rsidRPr="004B5CC9" w:rsidRDefault="00D72805" w:rsidP="006255BB">
            <w:pPr>
              <w:spacing w:before="60" w:after="60"/>
              <w:jc w:val="center"/>
            </w:pPr>
            <w:r>
              <w:t>Julio Leonardo</w:t>
            </w:r>
          </w:p>
        </w:tc>
        <w:tc>
          <w:tcPr>
            <w:tcW w:w="851" w:type="dxa"/>
            <w:vAlign w:val="center"/>
          </w:tcPr>
          <w:p w14:paraId="4A8B75A6" w14:textId="77777777" w:rsidR="00D72805" w:rsidRPr="004B5CC9" w:rsidRDefault="00D72805" w:rsidP="006255BB">
            <w:pPr>
              <w:spacing w:before="60" w:after="60"/>
              <w:jc w:val="center"/>
            </w:pPr>
            <w:r w:rsidRPr="004B5CC9">
              <w:t>50%</w:t>
            </w:r>
          </w:p>
        </w:tc>
      </w:tr>
      <w:tr w:rsidR="00D72805" w:rsidRPr="006A3AB9" w14:paraId="18326D70" w14:textId="77777777" w:rsidTr="006255BB">
        <w:trPr>
          <w:trHeight w:val="765"/>
        </w:trPr>
        <w:tc>
          <w:tcPr>
            <w:tcW w:w="1560" w:type="dxa"/>
            <w:vMerge/>
            <w:vAlign w:val="center"/>
          </w:tcPr>
          <w:p w14:paraId="5C4DD487" w14:textId="77777777" w:rsidR="00D72805" w:rsidRPr="000570D7" w:rsidRDefault="00D72805" w:rsidP="006255BB">
            <w:pPr>
              <w:spacing w:before="60" w:after="60"/>
              <w:jc w:val="center"/>
              <w:rPr>
                <w:b/>
              </w:rPr>
            </w:pPr>
          </w:p>
        </w:tc>
        <w:tc>
          <w:tcPr>
            <w:tcW w:w="4110" w:type="dxa"/>
            <w:vMerge/>
            <w:vAlign w:val="center"/>
          </w:tcPr>
          <w:p w14:paraId="30DF3282" w14:textId="77777777" w:rsidR="00D72805" w:rsidRPr="000F5628" w:rsidRDefault="00D72805" w:rsidP="00D72805">
            <w:pPr>
              <w:pStyle w:val="Prrafodelista"/>
              <w:numPr>
                <w:ilvl w:val="0"/>
                <w:numId w:val="12"/>
              </w:numPr>
              <w:spacing w:before="60" w:after="60"/>
              <w:ind w:left="355" w:hanging="218"/>
              <w:contextualSpacing/>
            </w:pPr>
          </w:p>
        </w:tc>
        <w:tc>
          <w:tcPr>
            <w:tcW w:w="1276" w:type="dxa"/>
            <w:vAlign w:val="center"/>
          </w:tcPr>
          <w:p w14:paraId="7DA17B8A" w14:textId="77777777" w:rsidR="00D72805" w:rsidRDefault="00D72805" w:rsidP="006255BB">
            <w:pPr>
              <w:spacing w:before="60" w:after="60"/>
              <w:jc w:val="center"/>
            </w:pPr>
            <w:r>
              <w:t>Edwar Gaspar</w:t>
            </w:r>
          </w:p>
        </w:tc>
        <w:tc>
          <w:tcPr>
            <w:tcW w:w="851" w:type="dxa"/>
            <w:vAlign w:val="center"/>
          </w:tcPr>
          <w:p w14:paraId="370D66ED" w14:textId="77777777" w:rsidR="00D72805" w:rsidRPr="004B5CC9" w:rsidRDefault="00D72805" w:rsidP="006255BB">
            <w:pPr>
              <w:spacing w:before="60" w:after="60"/>
              <w:jc w:val="center"/>
            </w:pPr>
            <w:r>
              <w:t>20%</w:t>
            </w:r>
          </w:p>
        </w:tc>
      </w:tr>
      <w:tr w:rsidR="00D72805" w:rsidRPr="006A3AB9" w14:paraId="2A9B9A8F" w14:textId="77777777" w:rsidTr="006255BB">
        <w:tc>
          <w:tcPr>
            <w:tcW w:w="1560" w:type="dxa"/>
            <w:vAlign w:val="center"/>
          </w:tcPr>
          <w:p w14:paraId="619D2545" w14:textId="77777777" w:rsidR="00D72805" w:rsidRPr="000570D7" w:rsidRDefault="00D72805" w:rsidP="006255BB">
            <w:pPr>
              <w:spacing w:before="60" w:after="60"/>
              <w:jc w:val="center"/>
              <w:rPr>
                <w:b/>
              </w:rPr>
            </w:pPr>
            <w:r w:rsidRPr="000570D7">
              <w:rPr>
                <w:b/>
              </w:rPr>
              <w:t>Documentador</w:t>
            </w:r>
          </w:p>
        </w:tc>
        <w:tc>
          <w:tcPr>
            <w:tcW w:w="4110" w:type="dxa"/>
            <w:vAlign w:val="center"/>
          </w:tcPr>
          <w:p w14:paraId="64ABC21F" w14:textId="77777777" w:rsidR="00D72805" w:rsidRPr="004B5CC9" w:rsidRDefault="00D72805" w:rsidP="00D72805">
            <w:pPr>
              <w:pStyle w:val="Prrafodelista"/>
              <w:numPr>
                <w:ilvl w:val="0"/>
                <w:numId w:val="12"/>
              </w:numPr>
              <w:spacing w:before="60" w:after="60"/>
              <w:ind w:left="355" w:hanging="218"/>
              <w:contextualSpacing/>
            </w:pPr>
            <w:r w:rsidRPr="004B5CC9">
              <w:t>Elaborar y/o actualizar los manuales y otros documentos relacionados con la aplicación teniendo en cuenta lo</w:t>
            </w:r>
            <w:r>
              <w:t>s estándares establecidos por MST E.I.R.L</w:t>
            </w:r>
            <w:r w:rsidRPr="004B5CC9">
              <w:t>.</w:t>
            </w:r>
          </w:p>
          <w:p w14:paraId="2C431B58" w14:textId="77777777" w:rsidR="00D72805" w:rsidRPr="004B5CC9" w:rsidRDefault="00D72805" w:rsidP="00D72805">
            <w:pPr>
              <w:pStyle w:val="Prrafodelista"/>
              <w:numPr>
                <w:ilvl w:val="0"/>
                <w:numId w:val="12"/>
              </w:numPr>
              <w:spacing w:before="60" w:after="60"/>
              <w:ind w:left="355" w:hanging="218"/>
              <w:contextualSpacing/>
            </w:pPr>
            <w:r w:rsidRPr="004B5CC9">
              <w:t xml:space="preserve">Informar al Jefe de Proyecto sobre el </w:t>
            </w:r>
            <w:r w:rsidRPr="004B5CC9">
              <w:lastRenderedPageBreak/>
              <w:t>avance de las actividades de actualización de manuales y sobre problemas funcionales encontrados durante la actualización de la documentación del aplicativo.</w:t>
            </w:r>
          </w:p>
          <w:p w14:paraId="257CD104" w14:textId="77777777" w:rsidR="00D72805" w:rsidRPr="004B5CC9" w:rsidRDefault="00D72805" w:rsidP="00D72805">
            <w:pPr>
              <w:pStyle w:val="Prrafodelista"/>
              <w:numPr>
                <w:ilvl w:val="0"/>
                <w:numId w:val="12"/>
              </w:numPr>
              <w:spacing w:before="60" w:after="60"/>
              <w:ind w:left="355" w:hanging="218"/>
              <w:contextualSpacing/>
            </w:pPr>
            <w:r w:rsidRPr="004B5CC9">
              <w:t>Brindar soporte en las tareas de documentación que el Jefe de Proyectos le asigne.</w:t>
            </w:r>
          </w:p>
        </w:tc>
        <w:tc>
          <w:tcPr>
            <w:tcW w:w="1276" w:type="dxa"/>
            <w:vAlign w:val="center"/>
          </w:tcPr>
          <w:p w14:paraId="406B5C52" w14:textId="77777777" w:rsidR="00D72805" w:rsidRPr="004B5CC9" w:rsidRDefault="00D72805" w:rsidP="006255BB">
            <w:pPr>
              <w:spacing w:before="60" w:after="60"/>
              <w:jc w:val="center"/>
            </w:pPr>
            <w:r w:rsidRPr="004B5CC9">
              <w:lastRenderedPageBreak/>
              <w:t>Edwar Gaspar</w:t>
            </w:r>
          </w:p>
        </w:tc>
        <w:tc>
          <w:tcPr>
            <w:tcW w:w="851" w:type="dxa"/>
            <w:vAlign w:val="center"/>
          </w:tcPr>
          <w:p w14:paraId="71C195C5" w14:textId="77777777" w:rsidR="00D72805" w:rsidRPr="004B5CC9" w:rsidRDefault="00D72805" w:rsidP="006255BB">
            <w:pPr>
              <w:spacing w:before="60" w:after="60"/>
              <w:jc w:val="center"/>
            </w:pPr>
            <w:r w:rsidRPr="004B5CC9">
              <w:t>50%</w:t>
            </w:r>
          </w:p>
        </w:tc>
      </w:tr>
      <w:tr w:rsidR="00D72805" w:rsidRPr="006A3AB9" w14:paraId="0EA90850" w14:textId="77777777" w:rsidTr="006255BB">
        <w:tc>
          <w:tcPr>
            <w:tcW w:w="1560" w:type="dxa"/>
            <w:vAlign w:val="center"/>
          </w:tcPr>
          <w:p w14:paraId="2E851A52" w14:textId="77777777" w:rsidR="00D72805" w:rsidRPr="000570D7" w:rsidRDefault="00D72805" w:rsidP="006255BB">
            <w:pPr>
              <w:spacing w:before="60" w:after="60"/>
              <w:jc w:val="center"/>
              <w:rPr>
                <w:b/>
              </w:rPr>
            </w:pPr>
            <w:r w:rsidRPr="000570D7">
              <w:rPr>
                <w:b/>
              </w:rPr>
              <w:t>Gestor de la Configuración</w:t>
            </w:r>
          </w:p>
        </w:tc>
        <w:tc>
          <w:tcPr>
            <w:tcW w:w="4110" w:type="dxa"/>
            <w:vAlign w:val="center"/>
          </w:tcPr>
          <w:p w14:paraId="434F825F" w14:textId="77777777" w:rsidR="00D72805" w:rsidRDefault="00D72805" w:rsidP="00D72805">
            <w:pPr>
              <w:pStyle w:val="Prrafodelista"/>
              <w:numPr>
                <w:ilvl w:val="0"/>
                <w:numId w:val="12"/>
              </w:numPr>
              <w:spacing w:before="60" w:after="60"/>
              <w:ind w:left="355" w:hanging="218"/>
              <w:contextualSpacing/>
            </w:pPr>
            <w:r>
              <w:t xml:space="preserve">Realizar </w:t>
            </w:r>
            <w:r w:rsidRPr="00A327FA">
              <w:t>Seguimiento de las Fases de Desarrollo de Software</w:t>
            </w:r>
            <w:r>
              <w:t xml:space="preserve"> según la metodología de CASCADA.</w:t>
            </w:r>
          </w:p>
          <w:p w14:paraId="5C495465" w14:textId="77777777" w:rsidR="00D72805" w:rsidRPr="000F5628" w:rsidRDefault="00D72805" w:rsidP="00D72805">
            <w:pPr>
              <w:pStyle w:val="Prrafodelista"/>
              <w:numPr>
                <w:ilvl w:val="0"/>
                <w:numId w:val="12"/>
              </w:numPr>
              <w:spacing w:before="60" w:after="60"/>
              <w:ind w:left="355" w:hanging="218"/>
              <w:contextualSpacing/>
            </w:pPr>
            <w:r>
              <w:t>Elección de Entorno de Desarrollo y Verificación de la funcionalidad y rendimiento del Hardware Disponible.</w:t>
            </w:r>
          </w:p>
        </w:tc>
        <w:tc>
          <w:tcPr>
            <w:tcW w:w="1276" w:type="dxa"/>
            <w:vAlign w:val="center"/>
          </w:tcPr>
          <w:p w14:paraId="04379763" w14:textId="77777777" w:rsidR="00D72805" w:rsidRPr="004B5CC9" w:rsidRDefault="00D72805" w:rsidP="006255BB">
            <w:pPr>
              <w:spacing w:before="60" w:after="60"/>
              <w:jc w:val="center"/>
            </w:pPr>
            <w:r w:rsidRPr="004B5CC9">
              <w:t>Edwar Gaspar</w:t>
            </w:r>
          </w:p>
        </w:tc>
        <w:tc>
          <w:tcPr>
            <w:tcW w:w="851" w:type="dxa"/>
            <w:vAlign w:val="center"/>
          </w:tcPr>
          <w:p w14:paraId="63B76BA2" w14:textId="77777777" w:rsidR="00D72805" w:rsidRPr="004B5CC9" w:rsidRDefault="00D72805" w:rsidP="006255BB">
            <w:pPr>
              <w:spacing w:before="60" w:after="60"/>
              <w:jc w:val="center"/>
            </w:pPr>
            <w:r>
              <w:t>3</w:t>
            </w:r>
            <w:r w:rsidRPr="004B5CC9">
              <w:t>0%</w:t>
            </w:r>
          </w:p>
        </w:tc>
      </w:tr>
    </w:tbl>
    <w:p w14:paraId="05B08C1B" w14:textId="77777777" w:rsidR="00D72805" w:rsidRDefault="00D72805" w:rsidP="00D72805"/>
    <w:p w14:paraId="60FB8D45" w14:textId="77777777" w:rsidR="00D72805" w:rsidRDefault="00D72805" w:rsidP="00D72805"/>
    <w:p w14:paraId="2D678960" w14:textId="77777777" w:rsidR="00D72805" w:rsidRDefault="00D72805" w:rsidP="00D72805"/>
    <w:p w14:paraId="780E04A2" w14:textId="77777777" w:rsidR="00D72805" w:rsidRDefault="00D72805" w:rsidP="00D72805">
      <w:pPr>
        <w:pStyle w:val="Ttulo2"/>
        <w:keepNext/>
        <w:numPr>
          <w:ilvl w:val="1"/>
          <w:numId w:val="4"/>
        </w:numPr>
        <w:spacing w:before="120" w:after="120" w:line="240" w:lineRule="auto"/>
        <w:jc w:val="both"/>
      </w:pPr>
      <w:bookmarkStart w:id="157" w:name="_Toc164740284"/>
      <w:bookmarkStart w:id="158" w:name="_Toc187465834"/>
      <w:bookmarkStart w:id="159" w:name="_Toc430548029"/>
      <w:r>
        <w:t>ESTANDARES DEL ENTORNO DE TRABAJO</w:t>
      </w:r>
      <w:bookmarkEnd w:id="157"/>
      <w:bookmarkEnd w:id="158"/>
      <w:bookmarkEnd w:id="159"/>
    </w:p>
    <w:p w14:paraId="4CD4B61C" w14:textId="77777777" w:rsidR="00D72805" w:rsidRDefault="00D72805" w:rsidP="00D72805">
      <w:pPr>
        <w:spacing w:before="120" w:after="120" w:line="360" w:lineRule="auto"/>
        <w:ind w:left="567"/>
        <w:rPr>
          <w:rFonts w:cs="Arial"/>
          <w:color w:val="000000"/>
        </w:rPr>
      </w:pPr>
      <w:r w:rsidRPr="00422F86">
        <w:rPr>
          <w:rFonts w:cs="Arial"/>
          <w:color w:val="000000"/>
        </w:rPr>
        <w:t>Para el presente proyecto se utili</w:t>
      </w:r>
      <w:r>
        <w:rPr>
          <w:rFonts w:cs="Arial"/>
          <w:color w:val="000000"/>
        </w:rPr>
        <w:t xml:space="preserve">zarán los estándares del modelo CMMI v1.3 Nivel II, </w:t>
      </w:r>
      <w:r w:rsidRPr="00422F86">
        <w:rPr>
          <w:rFonts w:cs="Arial"/>
          <w:color w:val="000000"/>
        </w:rPr>
        <w:t>no siendo necesaria ninguna personalización al mismo.</w:t>
      </w:r>
    </w:p>
    <w:p w14:paraId="175B225F" w14:textId="77777777" w:rsidR="00D72805" w:rsidRDefault="00D72805" w:rsidP="00D72805"/>
    <w:p w14:paraId="1E4253F5" w14:textId="77777777" w:rsidR="00D72805" w:rsidRPr="00807F4A" w:rsidRDefault="00D72805" w:rsidP="00D72805">
      <w:pPr>
        <w:pStyle w:val="Ttulo1"/>
        <w:keepNext/>
        <w:numPr>
          <w:ilvl w:val="0"/>
          <w:numId w:val="4"/>
        </w:numPr>
        <w:spacing w:before="120" w:after="120" w:line="240" w:lineRule="auto"/>
        <w:jc w:val="both"/>
      </w:pPr>
      <w:bookmarkStart w:id="160" w:name="_Toc430548030"/>
      <w:bookmarkStart w:id="161" w:name="_Toc127716399"/>
      <w:bookmarkEnd w:id="149"/>
      <w:bookmarkEnd w:id="150"/>
      <w:r w:rsidRPr="00807F4A">
        <w:t>CRONOGRAMA DE ACTIVIDADES</w:t>
      </w:r>
      <w:bookmarkEnd w:id="160"/>
    </w:p>
    <w:p w14:paraId="719B8F61" w14:textId="77777777" w:rsidR="00D72805" w:rsidRPr="00807F4A" w:rsidRDefault="00D72805" w:rsidP="00D72805">
      <w:pPr>
        <w:spacing w:before="120" w:after="120" w:line="360" w:lineRule="auto"/>
        <w:ind w:left="426"/>
        <w:rPr>
          <w:rFonts w:cs="Arial"/>
          <w:color w:val="000000"/>
        </w:rPr>
      </w:pPr>
      <w:r w:rsidRPr="00807F4A">
        <w:rPr>
          <w:rFonts w:cs="Arial"/>
          <w:color w:val="000000"/>
        </w:rPr>
        <w:t>Para seguir cada una de las actividades planificadas para el desarrollo del proyecto, se ha elaborado un cronograma de actividades, y, para efectos del caso, se ha optado por subirlo al repositorio de trabajo en GitHub, que está disponible para su descarga en:</w:t>
      </w:r>
    </w:p>
    <w:p w14:paraId="77D870F9" w14:textId="77777777" w:rsidR="00D72805" w:rsidRDefault="00C23349" w:rsidP="00D72805">
      <w:pPr>
        <w:spacing w:before="120" w:after="120" w:line="360" w:lineRule="auto"/>
        <w:ind w:left="426"/>
        <w:jc w:val="center"/>
      </w:pPr>
      <w:hyperlink r:id="rId46" w:history="1">
        <w:r w:rsidR="00D72805" w:rsidRPr="00A00DAF">
          <w:rPr>
            <w:rStyle w:val="Hipervnculo"/>
          </w:rPr>
          <w:t>https://goo.gl/LYJOrG</w:t>
        </w:r>
      </w:hyperlink>
    </w:p>
    <w:p w14:paraId="457300A9" w14:textId="77777777" w:rsidR="00D72805" w:rsidRPr="00807F4A" w:rsidRDefault="00D72805" w:rsidP="00D72805"/>
    <w:p w14:paraId="67ED2524" w14:textId="77777777" w:rsidR="00D72805" w:rsidRPr="00807F4A" w:rsidRDefault="00D72805" w:rsidP="00D72805">
      <w:pPr>
        <w:pStyle w:val="Ttulo2"/>
        <w:keepNext/>
        <w:numPr>
          <w:ilvl w:val="1"/>
          <w:numId w:val="4"/>
        </w:numPr>
        <w:spacing w:before="120" w:after="120" w:line="240" w:lineRule="auto"/>
        <w:jc w:val="both"/>
      </w:pPr>
      <w:bookmarkStart w:id="162" w:name="_Toc127716396"/>
      <w:bookmarkStart w:id="163" w:name="_Toc132437840"/>
      <w:bookmarkStart w:id="164" w:name="_Toc187465837"/>
      <w:bookmarkStart w:id="165" w:name="_Toc430548031"/>
      <w:bookmarkStart w:id="166" w:name="_Toc127716401"/>
      <w:bookmarkStart w:id="167" w:name="_Toc132437842"/>
      <w:bookmarkStart w:id="168" w:name="_Toc127716407"/>
      <w:bookmarkStart w:id="169" w:name="_Toc135200702"/>
      <w:bookmarkEnd w:id="161"/>
      <w:r w:rsidRPr="00807F4A">
        <w:t>GESTION DE RIESGOS</w:t>
      </w:r>
      <w:bookmarkEnd w:id="162"/>
      <w:bookmarkEnd w:id="163"/>
      <w:bookmarkEnd w:id="164"/>
      <w:bookmarkEnd w:id="165"/>
    </w:p>
    <w:p w14:paraId="0FB6B670" w14:textId="77777777" w:rsidR="00D72805" w:rsidRPr="00807F4A" w:rsidRDefault="00D72805" w:rsidP="00D72805">
      <w:pPr>
        <w:spacing w:before="120" w:after="120" w:line="360" w:lineRule="auto"/>
        <w:ind w:left="567"/>
        <w:rPr>
          <w:rFonts w:cs="Arial"/>
          <w:color w:val="000000"/>
        </w:rPr>
      </w:pPr>
      <w:r w:rsidRPr="00807F4A">
        <w:rPr>
          <w:rFonts w:cs="Arial"/>
          <w:color w:val="000000"/>
        </w:rPr>
        <w:t>Al igual que el cronograma de actividades, la gestión de riesgos, contemplada en REGRI_v1.</w:t>
      </w:r>
      <w:r>
        <w:rPr>
          <w:rFonts w:cs="Arial"/>
          <w:color w:val="000000"/>
        </w:rPr>
        <w:t>1</w:t>
      </w:r>
      <w:r w:rsidRPr="00807F4A">
        <w:rPr>
          <w:rFonts w:cs="Arial"/>
          <w:color w:val="000000"/>
        </w:rPr>
        <w:t>_2015.xls está disponible para descarga en el repositorio de GitHub:</w:t>
      </w:r>
    </w:p>
    <w:p w14:paraId="6F81B0CA" w14:textId="77777777" w:rsidR="00D72805" w:rsidRDefault="00C23349" w:rsidP="00D72805">
      <w:pPr>
        <w:spacing w:before="120" w:after="120" w:line="360" w:lineRule="auto"/>
        <w:ind w:left="567"/>
        <w:jc w:val="center"/>
      </w:pPr>
      <w:hyperlink r:id="rId47" w:history="1">
        <w:r w:rsidR="00D72805" w:rsidRPr="00A00DAF">
          <w:rPr>
            <w:rStyle w:val="Hipervnculo"/>
          </w:rPr>
          <w:t>https://goo.gl/tua4XQ</w:t>
        </w:r>
      </w:hyperlink>
    </w:p>
    <w:p w14:paraId="5D6827DF" w14:textId="77777777" w:rsidR="00D72805" w:rsidRDefault="00D72805" w:rsidP="00D72805">
      <w:pPr>
        <w:ind w:left="576"/>
        <w:rPr>
          <w:color w:val="0000FF"/>
        </w:rPr>
      </w:pPr>
    </w:p>
    <w:p w14:paraId="7FCE84D4" w14:textId="77777777" w:rsidR="00D72805" w:rsidRDefault="00D72805" w:rsidP="00D72805">
      <w:pPr>
        <w:pStyle w:val="Ttulo2"/>
        <w:keepNext/>
        <w:numPr>
          <w:ilvl w:val="1"/>
          <w:numId w:val="4"/>
        </w:numPr>
        <w:spacing w:before="120" w:after="120" w:line="240" w:lineRule="auto"/>
        <w:jc w:val="both"/>
      </w:pPr>
      <w:bookmarkStart w:id="170" w:name="_Toc187465838"/>
      <w:bookmarkStart w:id="171" w:name="_Toc430548032"/>
      <w:r>
        <w:t>GESTION DE COMUNICACIONES</w:t>
      </w:r>
      <w:bookmarkEnd w:id="166"/>
      <w:bookmarkEnd w:id="167"/>
      <w:bookmarkEnd w:id="170"/>
      <w:bookmarkEnd w:id="171"/>
    </w:p>
    <w:p w14:paraId="30CAABA8" w14:textId="77777777" w:rsidR="00D72805" w:rsidRDefault="00D72805" w:rsidP="00D72805">
      <w:pPr>
        <w:spacing w:before="120" w:after="120" w:line="360" w:lineRule="auto"/>
        <w:ind w:left="567"/>
        <w:rPr>
          <w:rFonts w:cs="Arial"/>
          <w:color w:val="000000"/>
        </w:rPr>
      </w:pPr>
      <w:r w:rsidRPr="00807F4A">
        <w:rPr>
          <w:rFonts w:cs="Arial"/>
          <w:color w:val="000000"/>
        </w:rPr>
        <w:t xml:space="preserve">Se contará con reuniones presenciales quincenales después de cada reunión con </w:t>
      </w:r>
      <w:r>
        <w:rPr>
          <w:rFonts w:cs="Arial"/>
          <w:color w:val="000000"/>
        </w:rPr>
        <w:t xml:space="preserve">MST E.I.R.L </w:t>
      </w:r>
      <w:r w:rsidRPr="00807F4A">
        <w:rPr>
          <w:rFonts w:cs="Arial"/>
          <w:color w:val="000000"/>
        </w:rPr>
        <w:t>previamente acordado según el cronograma de reuniones. Adicionalmente, se podrá hacer uso de correos electrónicos para consultas menores y coordinaciones futuras.</w:t>
      </w:r>
    </w:p>
    <w:p w14:paraId="6A282292" w14:textId="77777777" w:rsidR="00D72805" w:rsidRDefault="00D72805" w:rsidP="00D72805"/>
    <w:p w14:paraId="20C3336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2" w:name="_Toc156366054"/>
      <w:bookmarkStart w:id="173" w:name="_Toc187465839"/>
      <w:bookmarkStart w:id="174" w:name="_Toc430548033"/>
      <w:r w:rsidRPr="00A6727D">
        <w:t>IDENTIFICACIÓN DE LOS GRUPOS DE INTERÉS</w:t>
      </w:r>
      <w:bookmarkEnd w:id="172"/>
      <w:bookmarkEnd w:id="173"/>
      <w:bookmarkEnd w:id="174"/>
    </w:p>
    <w:tbl>
      <w:tblPr>
        <w:tblStyle w:val="9"/>
        <w:tblW w:w="3754" w:type="dxa"/>
        <w:jc w:val="center"/>
        <w:tblLayout w:type="fixed"/>
        <w:tblLook w:val="0000" w:firstRow="0" w:lastRow="0" w:firstColumn="0" w:lastColumn="0" w:noHBand="0" w:noVBand="0"/>
      </w:tblPr>
      <w:tblGrid>
        <w:gridCol w:w="3754"/>
      </w:tblGrid>
      <w:tr w:rsidR="00D72805" w:rsidRPr="00FF65FE" w14:paraId="603B6808" w14:textId="77777777" w:rsidTr="006255BB">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B96B8C5" w14:textId="77777777" w:rsidR="00D72805" w:rsidRPr="00FF65FE" w:rsidRDefault="00D72805" w:rsidP="006255BB">
            <w:pPr>
              <w:pStyle w:val="Textoindependiente"/>
              <w:spacing w:beforeLines="20" w:before="48" w:afterLines="20" w:after="48"/>
              <w:ind w:left="0"/>
              <w:jc w:val="center"/>
              <w:rPr>
                <w:b/>
              </w:rPr>
            </w:pPr>
            <w:r w:rsidRPr="00FF65FE">
              <w:rPr>
                <w:b/>
              </w:rPr>
              <w:t>Grupo de interés</w:t>
            </w:r>
          </w:p>
        </w:tc>
      </w:tr>
      <w:tr w:rsidR="00D72805" w14:paraId="0B554893" w14:textId="77777777" w:rsidTr="006255BB">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14:paraId="6212EE85" w14:textId="77777777" w:rsidR="00D72805" w:rsidRDefault="00D72805" w:rsidP="006255BB">
            <w:pPr>
              <w:spacing w:before="60" w:after="60"/>
              <w:jc w:val="center"/>
            </w:pPr>
            <w:r>
              <w:t>MST E.I.R.L.</w:t>
            </w:r>
          </w:p>
        </w:tc>
      </w:tr>
      <w:tr w:rsidR="00D72805" w14:paraId="32B96115" w14:textId="77777777" w:rsidTr="006255BB">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14:paraId="61CDE43A" w14:textId="77777777" w:rsidR="00D72805" w:rsidRDefault="00D72805" w:rsidP="006255BB">
            <w:pPr>
              <w:spacing w:before="60" w:after="60"/>
              <w:jc w:val="center"/>
            </w:pPr>
          </w:p>
        </w:tc>
      </w:tr>
      <w:tr w:rsidR="00D72805" w14:paraId="5F4315A5" w14:textId="77777777" w:rsidTr="006255BB">
        <w:trPr>
          <w:trHeight w:val="350"/>
          <w:jc w:val="center"/>
        </w:trPr>
        <w:tc>
          <w:tcPr>
            <w:tcW w:w="3754" w:type="dxa"/>
            <w:vMerge w:val="restart"/>
            <w:tcBorders>
              <w:top w:val="single" w:sz="6" w:space="0" w:color="000000"/>
              <w:left w:val="single" w:sz="6" w:space="0" w:color="000000"/>
              <w:right w:val="single" w:sz="6" w:space="0" w:color="000000"/>
            </w:tcBorders>
            <w:vAlign w:val="center"/>
          </w:tcPr>
          <w:p w14:paraId="0CCE3E92" w14:textId="77777777" w:rsidR="00D72805" w:rsidRDefault="00D72805" w:rsidP="006255BB">
            <w:pPr>
              <w:spacing w:before="60" w:after="60"/>
              <w:jc w:val="center"/>
            </w:pPr>
            <w:r>
              <w:t xml:space="preserve">EJR SOFT </w:t>
            </w:r>
          </w:p>
        </w:tc>
      </w:tr>
      <w:tr w:rsidR="00D72805" w14:paraId="08B2EFA0" w14:textId="77777777" w:rsidTr="006255BB">
        <w:trPr>
          <w:trHeight w:val="390"/>
          <w:jc w:val="center"/>
        </w:trPr>
        <w:tc>
          <w:tcPr>
            <w:tcW w:w="3754" w:type="dxa"/>
            <w:vMerge/>
            <w:tcBorders>
              <w:top w:val="single" w:sz="6" w:space="0" w:color="000000"/>
              <w:left w:val="single" w:sz="6" w:space="0" w:color="000000"/>
              <w:right w:val="single" w:sz="6" w:space="0" w:color="000000"/>
            </w:tcBorders>
            <w:vAlign w:val="center"/>
          </w:tcPr>
          <w:p w14:paraId="2BA23408" w14:textId="77777777" w:rsidR="00D72805" w:rsidRDefault="00D72805" w:rsidP="006255BB">
            <w:pPr>
              <w:spacing w:before="60" w:after="60"/>
              <w:jc w:val="center"/>
            </w:pPr>
          </w:p>
        </w:tc>
      </w:tr>
      <w:tr w:rsidR="00D72805" w14:paraId="2971617B" w14:textId="77777777" w:rsidTr="006255BB">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14:paraId="539F82FF" w14:textId="77777777" w:rsidR="00D72805" w:rsidRDefault="00D72805" w:rsidP="006255BB">
            <w:pPr>
              <w:spacing w:before="60" w:after="60"/>
              <w:jc w:val="center"/>
            </w:pPr>
            <w:r>
              <w:t>El Auditorio y Personas Interesadas</w:t>
            </w:r>
          </w:p>
        </w:tc>
      </w:tr>
    </w:tbl>
    <w:p w14:paraId="7DB57449" w14:textId="77777777" w:rsidR="00D72805" w:rsidRDefault="00D72805" w:rsidP="00D72805"/>
    <w:p w14:paraId="353B1519" w14:textId="77777777" w:rsidR="00D72805" w:rsidRDefault="00D72805" w:rsidP="00D72805"/>
    <w:p w14:paraId="36A52E3C" w14:textId="77777777" w:rsidR="00D72805" w:rsidRDefault="00D72805" w:rsidP="00D72805"/>
    <w:p w14:paraId="79EB7894" w14:textId="77777777" w:rsidR="00D72805" w:rsidRDefault="00D72805" w:rsidP="00D72805"/>
    <w:p w14:paraId="597DBC3A" w14:textId="77777777" w:rsidR="00D72805" w:rsidRDefault="00D72805" w:rsidP="00D72805"/>
    <w:p w14:paraId="47AADDA7" w14:textId="77777777" w:rsidR="00D72805" w:rsidRDefault="00D72805" w:rsidP="00D72805"/>
    <w:p w14:paraId="01062EAE" w14:textId="77777777" w:rsidR="00D72805" w:rsidRDefault="00D72805" w:rsidP="00D72805"/>
    <w:p w14:paraId="653988F9" w14:textId="77777777" w:rsidR="00D72805" w:rsidRPr="00C7364A" w:rsidRDefault="00D72805" w:rsidP="00D72805"/>
    <w:p w14:paraId="6B48A866"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5" w:name="_Toc156366055"/>
      <w:bookmarkStart w:id="176" w:name="_Toc187465840"/>
      <w:bookmarkStart w:id="177" w:name="_Toc430548034"/>
      <w:r w:rsidRPr="00807F4A">
        <w:t>REUNIONES DE CONTROL, SEGUIMIENTO Y COORDINACION</w:t>
      </w:r>
      <w:bookmarkEnd w:id="175"/>
      <w:bookmarkEnd w:id="176"/>
      <w:bookmarkEnd w:id="177"/>
    </w:p>
    <w:tbl>
      <w:tblPr>
        <w:tblStyle w:val="8"/>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7"/>
        <w:gridCol w:w="2552"/>
        <w:gridCol w:w="1984"/>
        <w:gridCol w:w="993"/>
      </w:tblGrid>
      <w:tr w:rsidR="00D72805" w:rsidRPr="00FF65FE" w14:paraId="2133A6B4" w14:textId="77777777" w:rsidTr="006255BB">
        <w:tc>
          <w:tcPr>
            <w:tcW w:w="1417" w:type="dxa"/>
            <w:shd w:val="clear" w:color="auto" w:fill="C0C0C0"/>
          </w:tcPr>
          <w:p w14:paraId="5D714498" w14:textId="77777777" w:rsidR="00D72805" w:rsidRPr="00FF65FE" w:rsidRDefault="00D72805" w:rsidP="006255BB">
            <w:pPr>
              <w:pStyle w:val="Textoindependiente"/>
              <w:spacing w:beforeLines="20" w:before="48" w:afterLines="20" w:after="48"/>
              <w:ind w:left="0"/>
              <w:jc w:val="center"/>
              <w:rPr>
                <w:b/>
              </w:rPr>
            </w:pPr>
            <w:r w:rsidRPr="00FF65FE">
              <w:rPr>
                <w:b/>
              </w:rPr>
              <w:t>Reunión</w:t>
            </w:r>
          </w:p>
        </w:tc>
        <w:tc>
          <w:tcPr>
            <w:tcW w:w="2552" w:type="dxa"/>
            <w:shd w:val="clear" w:color="auto" w:fill="C0C0C0"/>
          </w:tcPr>
          <w:p w14:paraId="5D6158A7" w14:textId="77777777" w:rsidR="00D72805" w:rsidRPr="00FF65FE" w:rsidRDefault="00D72805" w:rsidP="006255BB">
            <w:pPr>
              <w:pStyle w:val="Textoindependiente"/>
              <w:spacing w:beforeLines="20" w:before="48" w:afterLines="20" w:after="48"/>
              <w:ind w:left="0"/>
              <w:jc w:val="center"/>
              <w:rPr>
                <w:b/>
              </w:rPr>
            </w:pPr>
            <w:r w:rsidRPr="00FF65FE">
              <w:rPr>
                <w:b/>
              </w:rPr>
              <w:t>Propósito</w:t>
            </w:r>
          </w:p>
        </w:tc>
        <w:tc>
          <w:tcPr>
            <w:tcW w:w="1984" w:type="dxa"/>
            <w:shd w:val="clear" w:color="auto" w:fill="C0C0C0"/>
          </w:tcPr>
          <w:p w14:paraId="7A92EBE9" w14:textId="77777777" w:rsidR="00D72805" w:rsidRPr="00FF65FE" w:rsidRDefault="00D72805" w:rsidP="006255BB">
            <w:pPr>
              <w:pStyle w:val="Textoindependiente"/>
              <w:spacing w:beforeLines="20" w:before="48" w:afterLines="20" w:after="48"/>
              <w:ind w:left="0"/>
              <w:jc w:val="center"/>
              <w:rPr>
                <w:b/>
              </w:rPr>
            </w:pPr>
            <w:r w:rsidRPr="00FF65FE">
              <w:rPr>
                <w:b/>
              </w:rPr>
              <w:t>Asistentes</w:t>
            </w:r>
          </w:p>
        </w:tc>
        <w:tc>
          <w:tcPr>
            <w:tcW w:w="993" w:type="dxa"/>
            <w:shd w:val="clear" w:color="auto" w:fill="C0C0C0"/>
          </w:tcPr>
          <w:p w14:paraId="71714366" w14:textId="77777777" w:rsidR="00D72805" w:rsidRPr="00FF65FE" w:rsidRDefault="00D72805" w:rsidP="006255BB">
            <w:pPr>
              <w:pStyle w:val="Textoindependiente"/>
              <w:spacing w:beforeLines="20" w:before="48" w:afterLines="20" w:after="48"/>
              <w:ind w:left="0"/>
              <w:jc w:val="center"/>
              <w:rPr>
                <w:b/>
              </w:rPr>
            </w:pPr>
            <w:r w:rsidRPr="00FF65FE">
              <w:rPr>
                <w:b/>
              </w:rPr>
              <w:t>Frecuencia</w:t>
            </w:r>
          </w:p>
        </w:tc>
      </w:tr>
      <w:tr w:rsidR="00D72805" w14:paraId="6A45D890" w14:textId="77777777" w:rsidTr="006255BB">
        <w:trPr>
          <w:trHeight w:val="986"/>
        </w:trPr>
        <w:tc>
          <w:tcPr>
            <w:tcW w:w="1417" w:type="dxa"/>
            <w:vAlign w:val="center"/>
          </w:tcPr>
          <w:p w14:paraId="558F0A9A" w14:textId="77777777" w:rsidR="00D72805" w:rsidRDefault="00D72805" w:rsidP="006255BB">
            <w:pPr>
              <w:spacing w:before="60" w:after="60"/>
              <w:jc w:val="center"/>
            </w:pPr>
            <w:r>
              <w:t>Reuniones Internas</w:t>
            </w:r>
          </w:p>
        </w:tc>
        <w:tc>
          <w:tcPr>
            <w:tcW w:w="2552" w:type="dxa"/>
            <w:vAlign w:val="center"/>
          </w:tcPr>
          <w:p w14:paraId="6B968D29" w14:textId="77777777" w:rsidR="00D72805" w:rsidRPr="00FF65FE" w:rsidRDefault="00D72805" w:rsidP="006255BB">
            <w:pPr>
              <w:spacing w:before="60" w:after="60" w:line="360" w:lineRule="auto"/>
              <w:jc w:val="center"/>
            </w:pPr>
            <w:r w:rsidRPr="00FF65FE">
              <w:t>Visualizar el avance de los entregables y revisar el status del proyecto</w:t>
            </w:r>
            <w:r>
              <w:t>.</w:t>
            </w:r>
          </w:p>
        </w:tc>
        <w:tc>
          <w:tcPr>
            <w:tcW w:w="1984" w:type="dxa"/>
            <w:vAlign w:val="center"/>
          </w:tcPr>
          <w:p w14:paraId="09B24839" w14:textId="77777777" w:rsidR="00D72805" w:rsidRDefault="00D72805" w:rsidP="006255BB">
            <w:pPr>
              <w:spacing w:before="60" w:after="60"/>
              <w:jc w:val="center"/>
            </w:pPr>
            <w:r>
              <w:t xml:space="preserve">Edwar Gaspar </w:t>
            </w:r>
          </w:p>
          <w:p w14:paraId="17895C98" w14:textId="77777777" w:rsidR="00D72805" w:rsidRDefault="00D72805" w:rsidP="006255BB">
            <w:pPr>
              <w:spacing w:before="60" w:after="60"/>
              <w:jc w:val="center"/>
            </w:pPr>
            <w:r>
              <w:t>Julio Leonardo</w:t>
            </w:r>
          </w:p>
          <w:p w14:paraId="0BB1FB4E" w14:textId="77777777" w:rsidR="00D72805" w:rsidRPr="00FF65FE" w:rsidRDefault="00D72805" w:rsidP="006255BB">
            <w:pPr>
              <w:spacing w:before="60" w:after="60"/>
              <w:jc w:val="center"/>
            </w:pPr>
            <w:r>
              <w:t>Roger Apaéstegui</w:t>
            </w:r>
          </w:p>
        </w:tc>
        <w:tc>
          <w:tcPr>
            <w:tcW w:w="993" w:type="dxa"/>
            <w:vAlign w:val="center"/>
          </w:tcPr>
          <w:p w14:paraId="460288C5" w14:textId="77777777" w:rsidR="00D72805" w:rsidRPr="009B44B6" w:rsidRDefault="00D72805" w:rsidP="006255BB">
            <w:pPr>
              <w:spacing w:before="60" w:after="60"/>
              <w:jc w:val="center"/>
              <w:rPr>
                <w:sz w:val="16"/>
                <w:szCs w:val="16"/>
              </w:rPr>
            </w:pPr>
            <w:r w:rsidRPr="009B44B6">
              <w:rPr>
                <w:sz w:val="16"/>
                <w:szCs w:val="16"/>
              </w:rPr>
              <w:t>Quincenal</w:t>
            </w:r>
          </w:p>
        </w:tc>
      </w:tr>
      <w:tr w:rsidR="00D72805" w14:paraId="5A6E7C88" w14:textId="77777777" w:rsidTr="006255BB">
        <w:tc>
          <w:tcPr>
            <w:tcW w:w="1417" w:type="dxa"/>
            <w:vAlign w:val="center"/>
          </w:tcPr>
          <w:p w14:paraId="1491F4D7" w14:textId="77777777" w:rsidR="00D72805" w:rsidRDefault="00D72805" w:rsidP="006255BB">
            <w:pPr>
              <w:spacing w:before="60" w:after="60"/>
              <w:jc w:val="center"/>
            </w:pPr>
            <w:r>
              <w:t>Reuniones Externas</w:t>
            </w:r>
          </w:p>
        </w:tc>
        <w:tc>
          <w:tcPr>
            <w:tcW w:w="2552" w:type="dxa"/>
            <w:vAlign w:val="center"/>
          </w:tcPr>
          <w:p w14:paraId="3E6A9E7E" w14:textId="77777777" w:rsidR="00D72805" w:rsidRPr="00FF65FE" w:rsidRDefault="00D72805" w:rsidP="006255BB">
            <w:pPr>
              <w:spacing w:before="60" w:after="60" w:line="360" w:lineRule="auto"/>
              <w:jc w:val="center"/>
            </w:pPr>
            <w:r w:rsidRPr="00FF65FE">
              <w:t>Evaluar la aceptación de los entregables</w:t>
            </w:r>
            <w:r>
              <w:t>.</w:t>
            </w:r>
          </w:p>
        </w:tc>
        <w:tc>
          <w:tcPr>
            <w:tcW w:w="1984" w:type="dxa"/>
          </w:tcPr>
          <w:p w14:paraId="1B4F1F11" w14:textId="77777777" w:rsidR="00D72805" w:rsidRDefault="00D72805" w:rsidP="006255BB">
            <w:pPr>
              <w:spacing w:before="60" w:after="60"/>
              <w:jc w:val="center"/>
            </w:pPr>
            <w:r>
              <w:t xml:space="preserve">Edwar Gaspar </w:t>
            </w:r>
          </w:p>
          <w:p w14:paraId="45679A1B" w14:textId="77777777" w:rsidR="00D72805" w:rsidRDefault="00D72805" w:rsidP="006255BB">
            <w:pPr>
              <w:spacing w:before="60" w:after="60"/>
              <w:jc w:val="center"/>
            </w:pPr>
            <w:r>
              <w:t>Julio Leonardo</w:t>
            </w:r>
          </w:p>
          <w:p w14:paraId="328FC9DD" w14:textId="77777777" w:rsidR="00D72805" w:rsidRDefault="00D72805" w:rsidP="006255BB">
            <w:pPr>
              <w:spacing w:before="60" w:after="60"/>
              <w:jc w:val="center"/>
            </w:pPr>
            <w:r>
              <w:t>Roger Apaéstegui</w:t>
            </w:r>
          </w:p>
          <w:p w14:paraId="513FE4C6" w14:textId="77777777" w:rsidR="00D72805" w:rsidRPr="00FF65FE" w:rsidRDefault="00D72805" w:rsidP="006255BB">
            <w:pPr>
              <w:spacing w:before="60" w:after="60"/>
              <w:jc w:val="center"/>
            </w:pPr>
            <w:r>
              <w:t>Manuel Sáenz</w:t>
            </w:r>
          </w:p>
        </w:tc>
        <w:tc>
          <w:tcPr>
            <w:tcW w:w="993" w:type="dxa"/>
            <w:vAlign w:val="center"/>
          </w:tcPr>
          <w:p w14:paraId="1B385055" w14:textId="77777777" w:rsidR="00D72805" w:rsidRPr="00F96864" w:rsidRDefault="00D72805" w:rsidP="006255BB">
            <w:pPr>
              <w:spacing w:before="60" w:after="60"/>
              <w:jc w:val="center"/>
            </w:pPr>
            <w:r w:rsidRPr="00F96864">
              <w:t>Mensual</w:t>
            </w:r>
          </w:p>
        </w:tc>
      </w:tr>
    </w:tbl>
    <w:p w14:paraId="5BAC5B53" w14:textId="77777777" w:rsidR="00D72805" w:rsidRPr="00BD72A4" w:rsidRDefault="00D72805" w:rsidP="00D72805"/>
    <w:p w14:paraId="7E386AE5" w14:textId="77777777" w:rsidR="00D72805" w:rsidRPr="00C7364A" w:rsidRDefault="00D72805" w:rsidP="00D72805">
      <w:pPr>
        <w:ind w:left="576"/>
        <w:rPr>
          <w:color w:val="0000FF"/>
        </w:rPr>
      </w:pPr>
    </w:p>
    <w:p w14:paraId="5569DB09"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78" w:name="_Toc187465841"/>
      <w:bookmarkStart w:id="179" w:name="_Toc430548035"/>
      <w:r w:rsidRPr="00807F4A">
        <w:t>DOCUMENTOS PARA COMUNICACIÓN Y CONTROL</w:t>
      </w:r>
      <w:bookmarkEnd w:id="178"/>
      <w:bookmarkEnd w:id="179"/>
    </w:p>
    <w:tbl>
      <w:tblPr>
        <w:tblStyle w:val="7"/>
        <w:tblW w:w="6946"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6"/>
        <w:gridCol w:w="1417"/>
        <w:gridCol w:w="1843"/>
        <w:gridCol w:w="1276"/>
        <w:gridCol w:w="1134"/>
      </w:tblGrid>
      <w:tr w:rsidR="00D72805" w:rsidRPr="00857C01" w14:paraId="210E8FC6" w14:textId="77777777" w:rsidTr="006255BB">
        <w:tc>
          <w:tcPr>
            <w:tcW w:w="1276" w:type="dxa"/>
            <w:shd w:val="clear" w:color="auto" w:fill="BFBFBF"/>
          </w:tcPr>
          <w:p w14:paraId="5904CE3F" w14:textId="77777777" w:rsidR="00D72805" w:rsidRPr="00863E2B" w:rsidRDefault="00D72805" w:rsidP="006255BB">
            <w:pPr>
              <w:pStyle w:val="Textoindependiente"/>
              <w:spacing w:beforeLines="20" w:before="48" w:afterLines="20" w:after="48"/>
              <w:ind w:left="0"/>
              <w:jc w:val="center"/>
              <w:rPr>
                <w:b/>
              </w:rPr>
            </w:pPr>
            <w:r w:rsidRPr="00863E2B">
              <w:rPr>
                <w:b/>
              </w:rPr>
              <w:t>Autor</w:t>
            </w:r>
          </w:p>
        </w:tc>
        <w:tc>
          <w:tcPr>
            <w:tcW w:w="1417" w:type="dxa"/>
            <w:shd w:val="clear" w:color="auto" w:fill="BFBFBF"/>
          </w:tcPr>
          <w:p w14:paraId="286928E5" w14:textId="77777777" w:rsidR="00D72805" w:rsidRPr="00863E2B" w:rsidRDefault="00D72805" w:rsidP="006255BB">
            <w:pPr>
              <w:pStyle w:val="Textoindependiente"/>
              <w:spacing w:beforeLines="20" w:before="48" w:afterLines="20" w:after="48"/>
              <w:ind w:left="0"/>
              <w:jc w:val="center"/>
              <w:rPr>
                <w:b/>
              </w:rPr>
            </w:pPr>
            <w:r w:rsidRPr="00863E2B">
              <w:rPr>
                <w:b/>
              </w:rPr>
              <w:t>Documento</w:t>
            </w:r>
          </w:p>
        </w:tc>
        <w:tc>
          <w:tcPr>
            <w:tcW w:w="1843" w:type="dxa"/>
            <w:shd w:val="clear" w:color="auto" w:fill="BFBFBF"/>
          </w:tcPr>
          <w:p w14:paraId="6552A325" w14:textId="77777777" w:rsidR="00D72805" w:rsidRPr="00863E2B" w:rsidRDefault="00D72805" w:rsidP="006255BB">
            <w:pPr>
              <w:pStyle w:val="Textoindependiente"/>
              <w:spacing w:beforeLines="20" w:before="48" w:afterLines="20" w:after="48"/>
              <w:ind w:left="0"/>
              <w:jc w:val="center"/>
              <w:rPr>
                <w:b/>
              </w:rPr>
            </w:pPr>
            <w:r w:rsidRPr="00863E2B">
              <w:rPr>
                <w:b/>
              </w:rPr>
              <w:t>Propósito</w:t>
            </w:r>
          </w:p>
        </w:tc>
        <w:tc>
          <w:tcPr>
            <w:tcW w:w="1276" w:type="dxa"/>
            <w:shd w:val="clear" w:color="auto" w:fill="BFBFBF"/>
          </w:tcPr>
          <w:p w14:paraId="2E49A6FF" w14:textId="77777777" w:rsidR="00D72805" w:rsidRPr="00863E2B" w:rsidRDefault="00D72805" w:rsidP="006255BB">
            <w:pPr>
              <w:pStyle w:val="Textoindependiente"/>
              <w:spacing w:beforeLines="20" w:before="48" w:afterLines="20" w:after="48"/>
              <w:ind w:left="0"/>
              <w:jc w:val="center"/>
              <w:rPr>
                <w:b/>
              </w:rPr>
            </w:pPr>
            <w:r w:rsidRPr="00863E2B">
              <w:rPr>
                <w:b/>
              </w:rPr>
              <w:t>Auditorio</w:t>
            </w:r>
          </w:p>
        </w:tc>
        <w:tc>
          <w:tcPr>
            <w:tcW w:w="1134" w:type="dxa"/>
            <w:shd w:val="clear" w:color="auto" w:fill="BFBFBF"/>
          </w:tcPr>
          <w:p w14:paraId="5A985555" w14:textId="77777777" w:rsidR="00D72805" w:rsidRPr="00863E2B" w:rsidRDefault="00D72805" w:rsidP="006255BB">
            <w:pPr>
              <w:pStyle w:val="Textoindependiente"/>
              <w:spacing w:beforeLines="20" w:before="48" w:afterLines="20" w:after="48"/>
              <w:ind w:left="0"/>
              <w:jc w:val="center"/>
              <w:rPr>
                <w:b/>
              </w:rPr>
            </w:pPr>
            <w:r w:rsidRPr="00863E2B">
              <w:rPr>
                <w:b/>
              </w:rPr>
              <w:t>Frecuencia</w:t>
            </w:r>
          </w:p>
        </w:tc>
      </w:tr>
      <w:tr w:rsidR="00D72805" w:rsidRPr="00857C01" w14:paraId="4F1F2ACB" w14:textId="77777777" w:rsidTr="006255BB">
        <w:tc>
          <w:tcPr>
            <w:tcW w:w="1276" w:type="dxa"/>
            <w:shd w:val="clear" w:color="auto" w:fill="auto"/>
            <w:vAlign w:val="center"/>
          </w:tcPr>
          <w:p w14:paraId="46AE5600" w14:textId="77777777" w:rsidR="00D72805" w:rsidRPr="00863E2B" w:rsidRDefault="00D72805" w:rsidP="006255BB">
            <w:pPr>
              <w:pStyle w:val="Textoindependiente"/>
              <w:spacing w:beforeLines="20" w:before="48" w:afterLines="20" w:after="48"/>
              <w:ind w:left="0"/>
              <w:jc w:val="center"/>
            </w:pPr>
            <w:r w:rsidRPr="00863E2B">
              <w:t>Roger Apaéstegui</w:t>
            </w:r>
          </w:p>
        </w:tc>
        <w:tc>
          <w:tcPr>
            <w:tcW w:w="1417" w:type="dxa"/>
            <w:shd w:val="clear" w:color="auto" w:fill="auto"/>
          </w:tcPr>
          <w:p w14:paraId="29262B3F" w14:textId="77777777" w:rsidR="00D72805" w:rsidRPr="00863E2B" w:rsidRDefault="00D72805" w:rsidP="006255BB">
            <w:pPr>
              <w:pStyle w:val="Textoindependiente"/>
              <w:spacing w:beforeLines="20" w:before="48" w:afterLines="20" w:after="48"/>
              <w:ind w:left="0"/>
              <w:jc w:val="center"/>
            </w:pPr>
            <w:r w:rsidRPr="00863E2B">
              <w:t>Plan de Proyecto</w:t>
            </w:r>
          </w:p>
        </w:tc>
        <w:tc>
          <w:tcPr>
            <w:tcW w:w="1843" w:type="dxa"/>
            <w:shd w:val="clear" w:color="auto" w:fill="auto"/>
          </w:tcPr>
          <w:p w14:paraId="3855E348" w14:textId="77777777" w:rsidR="00D72805" w:rsidRPr="00863E2B" w:rsidRDefault="00D72805" w:rsidP="006255BB">
            <w:pPr>
              <w:pStyle w:val="Textoindependiente"/>
              <w:spacing w:beforeLines="20" w:before="48" w:afterLines="20" w:after="48"/>
              <w:ind w:left="0"/>
            </w:pPr>
            <w:r w:rsidRPr="00863E2B">
              <w:t>Tomar decisiones de costo y tiempo respecto al proyecto</w:t>
            </w:r>
          </w:p>
        </w:tc>
        <w:tc>
          <w:tcPr>
            <w:tcW w:w="1276" w:type="dxa"/>
            <w:shd w:val="clear" w:color="auto" w:fill="auto"/>
          </w:tcPr>
          <w:p w14:paraId="51FD215D" w14:textId="77777777" w:rsidR="00D72805" w:rsidRPr="00863E2B" w:rsidRDefault="00D72805" w:rsidP="006255BB">
            <w:pPr>
              <w:pStyle w:val="Textoindependiente"/>
              <w:spacing w:beforeLines="20" w:before="48" w:afterLines="20" w:after="48"/>
              <w:ind w:left="0"/>
              <w:jc w:val="center"/>
            </w:pPr>
            <w:r w:rsidRPr="00863E2B">
              <w:t>Ambiente de Trabajo del Equipo</w:t>
            </w:r>
          </w:p>
        </w:tc>
        <w:tc>
          <w:tcPr>
            <w:tcW w:w="1134" w:type="dxa"/>
            <w:shd w:val="clear" w:color="auto" w:fill="auto"/>
          </w:tcPr>
          <w:p w14:paraId="76F5CF50" w14:textId="77777777" w:rsidR="00D72805" w:rsidRPr="00863E2B" w:rsidRDefault="00D72805" w:rsidP="006255BB">
            <w:pPr>
              <w:pStyle w:val="Textoindependiente"/>
              <w:spacing w:beforeLines="20" w:before="48" w:afterLines="20" w:after="48"/>
              <w:ind w:left="0"/>
              <w:jc w:val="center"/>
            </w:pPr>
            <w:r w:rsidRPr="00863E2B">
              <w:t>Único</w:t>
            </w:r>
          </w:p>
        </w:tc>
      </w:tr>
      <w:tr w:rsidR="00D72805" w:rsidRPr="00857C01" w14:paraId="7EE459E7" w14:textId="77777777" w:rsidTr="006255BB">
        <w:tc>
          <w:tcPr>
            <w:tcW w:w="1276" w:type="dxa"/>
            <w:shd w:val="clear" w:color="auto" w:fill="auto"/>
            <w:vAlign w:val="center"/>
          </w:tcPr>
          <w:p w14:paraId="79B99BF6" w14:textId="77777777" w:rsidR="00D72805" w:rsidRPr="00863E2B" w:rsidRDefault="00D72805" w:rsidP="006255BB">
            <w:pPr>
              <w:pStyle w:val="Textoindependiente"/>
              <w:spacing w:beforeLines="20" w:before="48" w:afterLines="20" w:after="48"/>
              <w:ind w:left="0"/>
              <w:jc w:val="center"/>
            </w:pPr>
            <w:r w:rsidRPr="00863E2B">
              <w:t>Roger Apaéstegui</w:t>
            </w:r>
          </w:p>
        </w:tc>
        <w:tc>
          <w:tcPr>
            <w:tcW w:w="1417" w:type="dxa"/>
            <w:shd w:val="clear" w:color="auto" w:fill="auto"/>
          </w:tcPr>
          <w:p w14:paraId="60A133FC" w14:textId="77777777" w:rsidR="00D72805" w:rsidRPr="00863E2B" w:rsidRDefault="00D72805" w:rsidP="006255BB">
            <w:pPr>
              <w:pStyle w:val="Textoindependiente"/>
              <w:spacing w:beforeLines="20" w:before="48" w:afterLines="20" w:after="48"/>
              <w:ind w:left="0"/>
              <w:jc w:val="center"/>
            </w:pPr>
            <w:r w:rsidRPr="00863E2B">
              <w:t>Cronograma de Proyecto</w:t>
            </w:r>
          </w:p>
        </w:tc>
        <w:tc>
          <w:tcPr>
            <w:tcW w:w="1843" w:type="dxa"/>
            <w:shd w:val="clear" w:color="auto" w:fill="auto"/>
            <w:vAlign w:val="center"/>
          </w:tcPr>
          <w:p w14:paraId="2354420F" w14:textId="77777777" w:rsidR="00D72805" w:rsidRPr="00863E2B" w:rsidRDefault="00D72805" w:rsidP="006255BB">
            <w:pPr>
              <w:pStyle w:val="Textoindependiente"/>
              <w:spacing w:beforeLines="20" w:before="48" w:afterLines="20" w:after="48"/>
              <w:ind w:left="0"/>
            </w:pPr>
            <w:r w:rsidRPr="00863E2B">
              <w:t>Establecer los tiempos de procesos para su correcta ejecución</w:t>
            </w:r>
          </w:p>
        </w:tc>
        <w:tc>
          <w:tcPr>
            <w:tcW w:w="1276" w:type="dxa"/>
            <w:shd w:val="clear" w:color="auto" w:fill="auto"/>
          </w:tcPr>
          <w:p w14:paraId="7277086C" w14:textId="77777777" w:rsidR="00D72805" w:rsidRPr="00863E2B" w:rsidRDefault="00D72805" w:rsidP="006255BB">
            <w:pPr>
              <w:pStyle w:val="Textoindependiente"/>
              <w:spacing w:beforeLines="20" w:before="48" w:afterLines="20" w:after="48"/>
              <w:ind w:left="0"/>
              <w:jc w:val="center"/>
            </w:pPr>
            <w:r w:rsidRPr="00863E2B">
              <w:t>Ambiente de Trabajo del Equipo</w:t>
            </w:r>
          </w:p>
        </w:tc>
        <w:tc>
          <w:tcPr>
            <w:tcW w:w="1134" w:type="dxa"/>
            <w:shd w:val="clear" w:color="auto" w:fill="auto"/>
          </w:tcPr>
          <w:p w14:paraId="5B8B024E" w14:textId="77777777" w:rsidR="00D72805" w:rsidRPr="00863E2B" w:rsidRDefault="00D72805" w:rsidP="006255BB">
            <w:pPr>
              <w:pStyle w:val="Textoindependiente"/>
              <w:spacing w:beforeLines="20" w:before="48" w:afterLines="20" w:after="48"/>
              <w:ind w:left="0"/>
              <w:jc w:val="center"/>
            </w:pPr>
            <w:r w:rsidRPr="00863E2B">
              <w:t>Único</w:t>
            </w:r>
          </w:p>
        </w:tc>
      </w:tr>
      <w:tr w:rsidR="00D72805" w14:paraId="1500EE19" w14:textId="77777777" w:rsidTr="006255BB">
        <w:tc>
          <w:tcPr>
            <w:tcW w:w="1276" w:type="dxa"/>
            <w:vAlign w:val="center"/>
          </w:tcPr>
          <w:p w14:paraId="1959DE85" w14:textId="77777777" w:rsidR="00D72805" w:rsidRPr="00863E2B" w:rsidRDefault="00D72805" w:rsidP="006255BB">
            <w:pPr>
              <w:spacing w:line="360" w:lineRule="auto"/>
              <w:jc w:val="center"/>
            </w:pPr>
          </w:p>
          <w:p w14:paraId="27BA4180" w14:textId="77777777" w:rsidR="00D72805" w:rsidRPr="00863E2B" w:rsidRDefault="00D72805" w:rsidP="006255BB">
            <w:pPr>
              <w:spacing w:line="360" w:lineRule="auto"/>
              <w:jc w:val="center"/>
            </w:pPr>
            <w:r w:rsidRPr="00863E2B">
              <w:rPr>
                <w:sz w:val="18"/>
              </w:rPr>
              <w:lastRenderedPageBreak/>
              <w:t>Edwar Gaspar</w:t>
            </w:r>
          </w:p>
        </w:tc>
        <w:tc>
          <w:tcPr>
            <w:tcW w:w="1417" w:type="dxa"/>
            <w:vAlign w:val="center"/>
          </w:tcPr>
          <w:p w14:paraId="2F6F9348" w14:textId="77777777" w:rsidR="00D72805" w:rsidRPr="00863E2B" w:rsidRDefault="00D72805" w:rsidP="006255BB">
            <w:pPr>
              <w:spacing w:line="360" w:lineRule="auto"/>
              <w:jc w:val="center"/>
            </w:pPr>
            <w:r w:rsidRPr="00863E2B">
              <w:lastRenderedPageBreak/>
              <w:t xml:space="preserve">Acta de </w:t>
            </w:r>
            <w:r w:rsidRPr="00863E2B">
              <w:lastRenderedPageBreak/>
              <w:t>Reunión Interna</w:t>
            </w:r>
          </w:p>
        </w:tc>
        <w:tc>
          <w:tcPr>
            <w:tcW w:w="1843" w:type="dxa"/>
            <w:vAlign w:val="center"/>
          </w:tcPr>
          <w:p w14:paraId="66720B71" w14:textId="77777777" w:rsidR="00D72805" w:rsidRPr="00863E2B" w:rsidRDefault="00D72805" w:rsidP="006255BB">
            <w:pPr>
              <w:spacing w:line="360" w:lineRule="auto"/>
            </w:pPr>
            <w:r w:rsidRPr="00863E2B">
              <w:lastRenderedPageBreak/>
              <w:t xml:space="preserve">Llevar el registro </w:t>
            </w:r>
            <w:r w:rsidRPr="00863E2B">
              <w:lastRenderedPageBreak/>
              <w:t>de las reuniones entre el equipo de trabajo</w:t>
            </w:r>
          </w:p>
        </w:tc>
        <w:tc>
          <w:tcPr>
            <w:tcW w:w="1276" w:type="dxa"/>
            <w:vAlign w:val="center"/>
          </w:tcPr>
          <w:p w14:paraId="402DE988" w14:textId="77777777" w:rsidR="00D72805" w:rsidRPr="00863E2B" w:rsidRDefault="00D72805" w:rsidP="006255BB">
            <w:pPr>
              <w:spacing w:line="360" w:lineRule="auto"/>
              <w:jc w:val="center"/>
            </w:pPr>
            <w:r w:rsidRPr="00863E2B">
              <w:lastRenderedPageBreak/>
              <w:t xml:space="preserve">Ambiente </w:t>
            </w:r>
            <w:r w:rsidRPr="00863E2B">
              <w:lastRenderedPageBreak/>
              <w:t>de Trabajo del Equipo</w:t>
            </w:r>
          </w:p>
        </w:tc>
        <w:tc>
          <w:tcPr>
            <w:tcW w:w="1134" w:type="dxa"/>
            <w:vAlign w:val="center"/>
          </w:tcPr>
          <w:p w14:paraId="3C64ED6F" w14:textId="77777777" w:rsidR="00D72805" w:rsidRPr="00863E2B" w:rsidRDefault="00D72805" w:rsidP="006255BB">
            <w:pPr>
              <w:spacing w:line="360" w:lineRule="auto"/>
              <w:jc w:val="center"/>
            </w:pPr>
          </w:p>
          <w:p w14:paraId="06F58BCD" w14:textId="77777777" w:rsidR="00D72805" w:rsidRPr="00863E2B" w:rsidRDefault="00D72805" w:rsidP="006255BB">
            <w:pPr>
              <w:spacing w:line="360" w:lineRule="auto"/>
              <w:jc w:val="center"/>
            </w:pPr>
            <w:r w:rsidRPr="00863E2B">
              <w:lastRenderedPageBreak/>
              <w:t>Quincenal</w:t>
            </w:r>
          </w:p>
        </w:tc>
      </w:tr>
      <w:tr w:rsidR="00D72805" w14:paraId="5D75F076" w14:textId="77777777" w:rsidTr="006255BB">
        <w:tc>
          <w:tcPr>
            <w:tcW w:w="1276" w:type="dxa"/>
            <w:vAlign w:val="center"/>
          </w:tcPr>
          <w:p w14:paraId="5FBAF884" w14:textId="77777777" w:rsidR="00D72805" w:rsidRPr="00863E2B" w:rsidRDefault="00D72805" w:rsidP="006255BB">
            <w:pPr>
              <w:spacing w:line="360" w:lineRule="auto"/>
              <w:jc w:val="center"/>
            </w:pPr>
            <w:r w:rsidRPr="00863E2B">
              <w:rPr>
                <w:sz w:val="18"/>
              </w:rPr>
              <w:t>Edwar Gaspar</w:t>
            </w:r>
          </w:p>
        </w:tc>
        <w:tc>
          <w:tcPr>
            <w:tcW w:w="1417" w:type="dxa"/>
            <w:vAlign w:val="center"/>
          </w:tcPr>
          <w:p w14:paraId="22DCCC14" w14:textId="77777777" w:rsidR="00D72805" w:rsidRPr="00863E2B" w:rsidRDefault="00D72805" w:rsidP="006255BB">
            <w:pPr>
              <w:spacing w:line="360" w:lineRule="auto"/>
              <w:jc w:val="center"/>
            </w:pPr>
            <w:r w:rsidRPr="00863E2B">
              <w:t>Acta de Reunión Externa</w:t>
            </w:r>
          </w:p>
        </w:tc>
        <w:tc>
          <w:tcPr>
            <w:tcW w:w="1843" w:type="dxa"/>
            <w:vAlign w:val="center"/>
          </w:tcPr>
          <w:p w14:paraId="0B8DD2DE" w14:textId="77777777" w:rsidR="00D72805" w:rsidRPr="00863E2B" w:rsidRDefault="00D72805" w:rsidP="006255BB">
            <w:pPr>
              <w:spacing w:line="360" w:lineRule="auto"/>
            </w:pPr>
            <w:r w:rsidRPr="00863E2B">
              <w:t>Llevar el registro de las reuniones entre el equipo de trabajo y el cliente.</w:t>
            </w:r>
          </w:p>
        </w:tc>
        <w:tc>
          <w:tcPr>
            <w:tcW w:w="1276" w:type="dxa"/>
            <w:vAlign w:val="center"/>
          </w:tcPr>
          <w:p w14:paraId="5ADF3995" w14:textId="77777777" w:rsidR="00D72805" w:rsidRPr="00863E2B" w:rsidRDefault="00D72805" w:rsidP="006255BB">
            <w:pPr>
              <w:spacing w:line="360" w:lineRule="auto"/>
              <w:jc w:val="center"/>
            </w:pPr>
            <w:r w:rsidRPr="00863E2B">
              <w:t>Universidad</w:t>
            </w:r>
          </w:p>
        </w:tc>
        <w:tc>
          <w:tcPr>
            <w:tcW w:w="1134" w:type="dxa"/>
            <w:vAlign w:val="center"/>
          </w:tcPr>
          <w:p w14:paraId="40B0E60A" w14:textId="77777777" w:rsidR="00D72805" w:rsidRPr="00863E2B" w:rsidRDefault="00D72805" w:rsidP="006255BB">
            <w:pPr>
              <w:spacing w:line="360" w:lineRule="auto"/>
              <w:jc w:val="center"/>
            </w:pPr>
            <w:r w:rsidRPr="00863E2B">
              <w:t>Mensual</w:t>
            </w:r>
          </w:p>
        </w:tc>
      </w:tr>
      <w:tr w:rsidR="00D72805" w14:paraId="780005BE" w14:textId="77777777" w:rsidTr="006255BB">
        <w:tc>
          <w:tcPr>
            <w:tcW w:w="1276" w:type="dxa"/>
            <w:vAlign w:val="center"/>
          </w:tcPr>
          <w:p w14:paraId="1096CF1D"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049442C3" w14:textId="77777777" w:rsidR="00D72805" w:rsidRPr="00863E2B" w:rsidRDefault="00D72805" w:rsidP="006255BB">
            <w:pPr>
              <w:spacing w:line="360" w:lineRule="auto"/>
              <w:jc w:val="center"/>
            </w:pPr>
            <w:r w:rsidRPr="00863E2B">
              <w:t>Informe de Pruebas (Externa)</w:t>
            </w:r>
          </w:p>
        </w:tc>
        <w:tc>
          <w:tcPr>
            <w:tcW w:w="1843" w:type="dxa"/>
            <w:vAlign w:val="center"/>
          </w:tcPr>
          <w:p w14:paraId="46D1E14C" w14:textId="77777777" w:rsidR="00D72805" w:rsidRPr="00863E2B" w:rsidRDefault="00D72805" w:rsidP="006255BB">
            <w:pPr>
              <w:spacing w:line="360" w:lineRule="auto"/>
            </w:pPr>
            <w:r w:rsidRPr="00863E2B">
              <w:t>Registrar las pruebas de sistema que realiza el cliente</w:t>
            </w:r>
          </w:p>
        </w:tc>
        <w:tc>
          <w:tcPr>
            <w:tcW w:w="1276" w:type="dxa"/>
            <w:vAlign w:val="center"/>
          </w:tcPr>
          <w:p w14:paraId="7CBCEBC2" w14:textId="77777777" w:rsidR="00D72805" w:rsidRPr="00863E2B" w:rsidRDefault="00D72805" w:rsidP="006255BB">
            <w:pPr>
              <w:spacing w:line="360" w:lineRule="auto"/>
              <w:jc w:val="center"/>
            </w:pPr>
            <w:r w:rsidRPr="00863E2B">
              <w:t>Universidad</w:t>
            </w:r>
          </w:p>
        </w:tc>
        <w:tc>
          <w:tcPr>
            <w:tcW w:w="1134" w:type="dxa"/>
            <w:vAlign w:val="center"/>
          </w:tcPr>
          <w:p w14:paraId="76AD78CB" w14:textId="77777777" w:rsidR="00D72805" w:rsidRPr="00863E2B" w:rsidRDefault="00D72805" w:rsidP="006255BB">
            <w:pPr>
              <w:spacing w:line="360" w:lineRule="auto"/>
              <w:jc w:val="center"/>
            </w:pPr>
            <w:r w:rsidRPr="00863E2B">
              <w:t>Único (por Módulos)</w:t>
            </w:r>
          </w:p>
        </w:tc>
      </w:tr>
      <w:tr w:rsidR="00D72805" w14:paraId="7140F8F5" w14:textId="77777777" w:rsidTr="006255BB">
        <w:tc>
          <w:tcPr>
            <w:tcW w:w="1276" w:type="dxa"/>
            <w:vAlign w:val="center"/>
          </w:tcPr>
          <w:p w14:paraId="33E94FEC"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18ABDAFE" w14:textId="77777777" w:rsidR="00D72805" w:rsidRPr="00863E2B" w:rsidRDefault="00D72805" w:rsidP="006255BB">
            <w:pPr>
              <w:spacing w:line="360" w:lineRule="auto"/>
              <w:jc w:val="center"/>
            </w:pPr>
            <w:r w:rsidRPr="00863E2B">
              <w:t>Informe de Pruebas (Interna)</w:t>
            </w:r>
          </w:p>
        </w:tc>
        <w:tc>
          <w:tcPr>
            <w:tcW w:w="1843" w:type="dxa"/>
            <w:vAlign w:val="center"/>
          </w:tcPr>
          <w:p w14:paraId="13FCF5FA" w14:textId="77777777" w:rsidR="00D72805" w:rsidRPr="00863E2B" w:rsidRDefault="00D72805" w:rsidP="006255BB">
            <w:pPr>
              <w:spacing w:line="360" w:lineRule="auto"/>
            </w:pPr>
            <w:r w:rsidRPr="00863E2B">
              <w:t>Registrar las pruebas de sistema que realiza el equipo de trabajo</w:t>
            </w:r>
          </w:p>
        </w:tc>
        <w:tc>
          <w:tcPr>
            <w:tcW w:w="1276" w:type="dxa"/>
            <w:vAlign w:val="center"/>
          </w:tcPr>
          <w:p w14:paraId="6A753808" w14:textId="77777777" w:rsidR="00D72805" w:rsidRPr="00863E2B" w:rsidRDefault="00D72805" w:rsidP="006255BB">
            <w:pPr>
              <w:spacing w:line="360" w:lineRule="auto"/>
              <w:jc w:val="center"/>
            </w:pPr>
            <w:r w:rsidRPr="00863E2B">
              <w:t>Ambiente de Trabajo del Equipo</w:t>
            </w:r>
          </w:p>
        </w:tc>
        <w:tc>
          <w:tcPr>
            <w:tcW w:w="1134" w:type="dxa"/>
            <w:vAlign w:val="center"/>
          </w:tcPr>
          <w:p w14:paraId="2DF37E4C" w14:textId="77777777" w:rsidR="00D72805" w:rsidRPr="00863E2B" w:rsidRDefault="00D72805" w:rsidP="006255BB">
            <w:pPr>
              <w:spacing w:line="360" w:lineRule="auto"/>
              <w:jc w:val="center"/>
            </w:pPr>
            <w:r w:rsidRPr="00863E2B">
              <w:t>Único (por Módulos)</w:t>
            </w:r>
          </w:p>
        </w:tc>
      </w:tr>
      <w:tr w:rsidR="00D72805" w:rsidRPr="006A3FE4" w14:paraId="3AA16797" w14:textId="77777777" w:rsidTr="006255BB">
        <w:tc>
          <w:tcPr>
            <w:tcW w:w="1276" w:type="dxa"/>
            <w:vAlign w:val="center"/>
          </w:tcPr>
          <w:p w14:paraId="649BB68E" w14:textId="77777777" w:rsidR="00D72805" w:rsidRPr="00863E2B" w:rsidRDefault="00D72805" w:rsidP="006255BB">
            <w:pPr>
              <w:spacing w:line="360" w:lineRule="auto"/>
              <w:jc w:val="center"/>
              <w:rPr>
                <w:sz w:val="18"/>
              </w:rPr>
            </w:pPr>
            <w:r w:rsidRPr="00863E2B">
              <w:rPr>
                <w:sz w:val="18"/>
              </w:rPr>
              <w:t>Julio Leonardo</w:t>
            </w:r>
          </w:p>
        </w:tc>
        <w:tc>
          <w:tcPr>
            <w:tcW w:w="1417" w:type="dxa"/>
            <w:vAlign w:val="center"/>
          </w:tcPr>
          <w:p w14:paraId="44B740A0" w14:textId="77777777" w:rsidR="00D72805" w:rsidRPr="00863E2B" w:rsidRDefault="00D72805" w:rsidP="006255BB">
            <w:pPr>
              <w:spacing w:line="360" w:lineRule="auto"/>
              <w:jc w:val="center"/>
            </w:pPr>
            <w:r w:rsidRPr="00863E2B">
              <w:t>Informe de Revisión de QA</w:t>
            </w:r>
          </w:p>
        </w:tc>
        <w:tc>
          <w:tcPr>
            <w:tcW w:w="1843" w:type="dxa"/>
            <w:vAlign w:val="center"/>
          </w:tcPr>
          <w:p w14:paraId="45370833" w14:textId="77777777" w:rsidR="00D72805" w:rsidRPr="00863E2B" w:rsidRDefault="00D72805" w:rsidP="006255BB">
            <w:pPr>
              <w:spacing w:line="360" w:lineRule="auto"/>
            </w:pPr>
            <w:r w:rsidRPr="00863E2B">
              <w:t>Verificar la calidad del proceso o entregable</w:t>
            </w:r>
          </w:p>
        </w:tc>
        <w:tc>
          <w:tcPr>
            <w:tcW w:w="1276" w:type="dxa"/>
            <w:vAlign w:val="center"/>
          </w:tcPr>
          <w:p w14:paraId="6B4270B4" w14:textId="77777777" w:rsidR="00D72805" w:rsidRPr="00863E2B" w:rsidRDefault="00D72805" w:rsidP="006255BB">
            <w:pPr>
              <w:spacing w:line="360" w:lineRule="auto"/>
              <w:jc w:val="center"/>
            </w:pPr>
            <w:r w:rsidRPr="00863E2B">
              <w:t>Ambiente de Trabajo del Equipo</w:t>
            </w:r>
          </w:p>
        </w:tc>
        <w:tc>
          <w:tcPr>
            <w:tcW w:w="1134" w:type="dxa"/>
            <w:vAlign w:val="center"/>
          </w:tcPr>
          <w:p w14:paraId="6EEAA3F9" w14:textId="77777777" w:rsidR="00D72805" w:rsidRPr="00863E2B" w:rsidRDefault="00D72805" w:rsidP="006255BB">
            <w:pPr>
              <w:spacing w:line="360" w:lineRule="auto"/>
              <w:jc w:val="center"/>
            </w:pPr>
            <w:r w:rsidRPr="00863E2B">
              <w:t>En función del proceso revisado</w:t>
            </w:r>
          </w:p>
        </w:tc>
      </w:tr>
      <w:tr w:rsidR="00D72805" w14:paraId="646D1A55" w14:textId="77777777" w:rsidTr="006255BB">
        <w:tc>
          <w:tcPr>
            <w:tcW w:w="1276" w:type="dxa"/>
            <w:vAlign w:val="center"/>
          </w:tcPr>
          <w:p w14:paraId="5D0FE77E" w14:textId="77777777" w:rsidR="00D72805" w:rsidRPr="00863E2B" w:rsidRDefault="00D72805" w:rsidP="006255BB">
            <w:pPr>
              <w:spacing w:line="360" w:lineRule="auto"/>
              <w:jc w:val="center"/>
            </w:pPr>
          </w:p>
          <w:p w14:paraId="4630AC3B" w14:textId="77777777" w:rsidR="00D72805" w:rsidRPr="00863E2B" w:rsidRDefault="00D72805" w:rsidP="006255BB">
            <w:pPr>
              <w:spacing w:line="360" w:lineRule="auto"/>
              <w:jc w:val="center"/>
            </w:pPr>
            <w:r w:rsidRPr="00863E2B">
              <w:rPr>
                <w:sz w:val="18"/>
              </w:rPr>
              <w:t>Edwar Gaspar</w:t>
            </w:r>
          </w:p>
        </w:tc>
        <w:tc>
          <w:tcPr>
            <w:tcW w:w="1417" w:type="dxa"/>
            <w:vAlign w:val="center"/>
          </w:tcPr>
          <w:p w14:paraId="544C3D02" w14:textId="77777777" w:rsidR="00D72805" w:rsidRPr="00863E2B" w:rsidRDefault="00D72805" w:rsidP="006255BB">
            <w:pPr>
              <w:spacing w:line="360" w:lineRule="auto"/>
              <w:jc w:val="center"/>
            </w:pPr>
            <w:r w:rsidRPr="00863E2B">
              <w:t>Lista de Correos Electrónicos</w:t>
            </w:r>
          </w:p>
        </w:tc>
        <w:tc>
          <w:tcPr>
            <w:tcW w:w="1843" w:type="dxa"/>
            <w:vAlign w:val="center"/>
          </w:tcPr>
          <w:p w14:paraId="0BCD4CF2" w14:textId="77777777" w:rsidR="00D72805" w:rsidRPr="00863E2B" w:rsidRDefault="00D72805" w:rsidP="006255BB">
            <w:pPr>
              <w:spacing w:line="360" w:lineRule="auto"/>
            </w:pPr>
            <w:r w:rsidRPr="00863E2B">
              <w:t>Relación de correos electrónicos de representantes de empresa – cliente.</w:t>
            </w:r>
          </w:p>
        </w:tc>
        <w:tc>
          <w:tcPr>
            <w:tcW w:w="1276" w:type="dxa"/>
            <w:vAlign w:val="center"/>
          </w:tcPr>
          <w:p w14:paraId="5E0DA3DF" w14:textId="77777777" w:rsidR="00D72805" w:rsidRPr="00863E2B" w:rsidRDefault="00D72805" w:rsidP="006255BB">
            <w:pPr>
              <w:spacing w:line="360" w:lineRule="auto"/>
              <w:jc w:val="center"/>
            </w:pPr>
            <w:r w:rsidRPr="00863E2B">
              <w:t>Virtual (Email)</w:t>
            </w:r>
          </w:p>
        </w:tc>
        <w:tc>
          <w:tcPr>
            <w:tcW w:w="1134" w:type="dxa"/>
            <w:vAlign w:val="center"/>
          </w:tcPr>
          <w:p w14:paraId="4C54988C" w14:textId="77777777" w:rsidR="00D72805" w:rsidRPr="00863E2B" w:rsidRDefault="00D72805" w:rsidP="006255BB">
            <w:pPr>
              <w:spacing w:line="360" w:lineRule="auto"/>
              <w:jc w:val="center"/>
            </w:pPr>
            <w:r w:rsidRPr="00863E2B">
              <w:t>Único</w:t>
            </w:r>
          </w:p>
        </w:tc>
      </w:tr>
    </w:tbl>
    <w:p w14:paraId="48982929" w14:textId="77777777" w:rsidR="00D72805" w:rsidRPr="00BD72A4" w:rsidRDefault="00D72805" w:rsidP="00D72805"/>
    <w:p w14:paraId="106FF485" w14:textId="77777777" w:rsidR="00D72805" w:rsidRPr="007C2659" w:rsidRDefault="00D72805" w:rsidP="00D72805">
      <w:pPr>
        <w:ind w:left="576"/>
        <w:rPr>
          <w:color w:val="0000FF"/>
        </w:rPr>
      </w:pPr>
    </w:p>
    <w:p w14:paraId="32045800" w14:textId="77777777" w:rsidR="00D72805" w:rsidRDefault="00D72805" w:rsidP="00D72805">
      <w:pPr>
        <w:pStyle w:val="Ttulo3"/>
        <w:keepNext/>
        <w:numPr>
          <w:ilvl w:val="2"/>
          <w:numId w:val="4"/>
        </w:numPr>
        <w:tabs>
          <w:tab w:val="clear" w:pos="3556"/>
        </w:tabs>
        <w:spacing w:before="120" w:after="120" w:line="240" w:lineRule="auto"/>
        <w:ind w:left="1418" w:hanging="851"/>
        <w:jc w:val="both"/>
      </w:pPr>
      <w:bookmarkStart w:id="180" w:name="_Toc187465842"/>
      <w:bookmarkStart w:id="181" w:name="_Toc430548036"/>
      <w:r>
        <w:t>MATRIZ DE COMUNICACIONES</w:t>
      </w:r>
      <w:bookmarkEnd w:id="180"/>
      <w:bookmarkEnd w:id="181"/>
    </w:p>
    <w:p w14:paraId="6BB0CEFD" w14:textId="77777777" w:rsidR="00D72805" w:rsidRPr="00807374" w:rsidRDefault="00D72805" w:rsidP="00D72805"/>
    <w:p w14:paraId="7901BBB0" w14:textId="77777777" w:rsidR="00D72805" w:rsidRPr="00807F4A" w:rsidRDefault="00D72805" w:rsidP="00D72805">
      <w:pPr>
        <w:pStyle w:val="Ttulo4"/>
        <w:keepNext/>
        <w:numPr>
          <w:ilvl w:val="3"/>
          <w:numId w:val="4"/>
        </w:numPr>
        <w:tabs>
          <w:tab w:val="clear" w:pos="864"/>
          <w:tab w:val="num" w:pos="1560"/>
        </w:tabs>
        <w:spacing w:before="120" w:after="120" w:line="240" w:lineRule="auto"/>
        <w:ind w:hanging="155"/>
        <w:jc w:val="both"/>
        <w:rPr>
          <w:sz w:val="20"/>
          <w:szCs w:val="20"/>
        </w:rPr>
      </w:pPr>
      <w:bookmarkStart w:id="182" w:name="_Toc430548037"/>
      <w:r w:rsidRPr="00807F4A">
        <w:rPr>
          <w:sz w:val="20"/>
          <w:szCs w:val="20"/>
        </w:rPr>
        <w:lastRenderedPageBreak/>
        <w:t>MATRIZ DE COMUNICACIÓN DE GESTIÓN</w:t>
      </w:r>
      <w:bookmarkEnd w:id="182"/>
    </w:p>
    <w:tbl>
      <w:tblPr>
        <w:tblW w:w="4069" w:type="pct"/>
        <w:tblInd w:w="1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470"/>
        <w:gridCol w:w="713"/>
        <w:gridCol w:w="713"/>
        <w:gridCol w:w="713"/>
        <w:gridCol w:w="713"/>
        <w:gridCol w:w="713"/>
        <w:gridCol w:w="1204"/>
      </w:tblGrid>
      <w:tr w:rsidR="00D72805" w:rsidRPr="006A3AB9" w14:paraId="44273855" w14:textId="77777777" w:rsidTr="006255BB">
        <w:trPr>
          <w:cantSplit/>
          <w:trHeight w:val="1739"/>
        </w:trPr>
        <w:tc>
          <w:tcPr>
            <w:tcW w:w="1910" w:type="pct"/>
            <w:vAlign w:val="center"/>
          </w:tcPr>
          <w:p w14:paraId="528A51D6" w14:textId="77777777" w:rsidR="00D72805" w:rsidRPr="006A3AB9" w:rsidRDefault="00D72805" w:rsidP="006255BB">
            <w:pPr>
              <w:jc w:val="center"/>
              <w:rPr>
                <w:rFonts w:ascii="Arial Narrow" w:hAnsi="Arial Narrow" w:cs="Arial"/>
                <w:b/>
              </w:rPr>
            </w:pPr>
            <w:r w:rsidRPr="006A3AB9">
              <w:rPr>
                <w:rFonts w:ascii="Arial Narrow" w:hAnsi="Arial Narrow" w:cs="Arial"/>
                <w:b/>
                <w:bCs/>
              </w:rPr>
              <w:t>Parte Interesada / Flujos de información</w:t>
            </w:r>
          </w:p>
        </w:tc>
        <w:tc>
          <w:tcPr>
            <w:tcW w:w="425" w:type="pct"/>
            <w:textDirection w:val="btLr"/>
            <w:vAlign w:val="center"/>
          </w:tcPr>
          <w:p w14:paraId="1F72652C" w14:textId="77777777" w:rsidR="00D72805" w:rsidRPr="006A3AB9" w:rsidRDefault="00D72805" w:rsidP="006255BB">
            <w:pPr>
              <w:pStyle w:val="Normalver3"/>
              <w:ind w:left="0"/>
              <w:jc w:val="center"/>
              <w:rPr>
                <w:sz w:val="20"/>
                <w:szCs w:val="20"/>
              </w:rPr>
            </w:pPr>
            <w:r>
              <w:rPr>
                <w:rFonts w:ascii="Arial Narrow" w:hAnsi="Arial Narrow"/>
                <w:sz w:val="20"/>
                <w:szCs w:val="20"/>
                <w:lang w:val="es-PE" w:eastAsia="en-US"/>
              </w:rPr>
              <w:t>Cronograma de Proyecto</w:t>
            </w:r>
          </w:p>
          <w:p w14:paraId="02A00814" w14:textId="77777777" w:rsidR="00D72805" w:rsidRPr="006A3AB9" w:rsidRDefault="00D72805" w:rsidP="006255BB">
            <w:pPr>
              <w:ind w:left="113" w:right="113"/>
              <w:jc w:val="center"/>
              <w:rPr>
                <w:rFonts w:ascii="Arial Narrow" w:hAnsi="Arial Narrow" w:cs="Arial"/>
              </w:rPr>
            </w:pPr>
          </w:p>
        </w:tc>
        <w:tc>
          <w:tcPr>
            <w:tcW w:w="427" w:type="pct"/>
            <w:textDirection w:val="btLr"/>
            <w:vAlign w:val="center"/>
          </w:tcPr>
          <w:p w14:paraId="5062987E"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Plan de proyecto</w:t>
            </w:r>
          </w:p>
        </w:tc>
        <w:tc>
          <w:tcPr>
            <w:tcW w:w="427" w:type="pct"/>
            <w:textDirection w:val="btLr"/>
            <w:vAlign w:val="center"/>
          </w:tcPr>
          <w:p w14:paraId="71810093" w14:textId="77777777" w:rsidR="00D72805" w:rsidRDefault="00D72805" w:rsidP="006255BB">
            <w:pPr>
              <w:ind w:left="113" w:right="113"/>
              <w:jc w:val="center"/>
              <w:rPr>
                <w:rFonts w:ascii="Arial Narrow" w:hAnsi="Arial Narrow" w:cs="Arial"/>
              </w:rPr>
            </w:pPr>
            <w:r>
              <w:rPr>
                <w:rFonts w:ascii="Arial Narrow" w:hAnsi="Arial Narrow" w:cs="Arial"/>
              </w:rPr>
              <w:t>Informe de Revisión de QA</w:t>
            </w:r>
          </w:p>
        </w:tc>
        <w:tc>
          <w:tcPr>
            <w:tcW w:w="427" w:type="pct"/>
            <w:textDirection w:val="btLr"/>
            <w:vAlign w:val="center"/>
          </w:tcPr>
          <w:p w14:paraId="7D000055" w14:textId="77777777" w:rsidR="00D72805" w:rsidRPr="006A3AB9" w:rsidRDefault="00D72805" w:rsidP="006255BB">
            <w:pPr>
              <w:ind w:left="113" w:right="113"/>
              <w:jc w:val="center"/>
              <w:rPr>
                <w:rFonts w:ascii="Arial Narrow" w:hAnsi="Arial Narrow" w:cs="Arial"/>
              </w:rPr>
            </w:pPr>
            <w:r>
              <w:rPr>
                <w:rFonts w:ascii="Arial Narrow" w:hAnsi="Arial Narrow" w:cs="Arial"/>
              </w:rPr>
              <w:t>Acta de reunión quincenal (Interna)</w:t>
            </w:r>
          </w:p>
        </w:tc>
        <w:tc>
          <w:tcPr>
            <w:tcW w:w="430" w:type="pct"/>
            <w:textDirection w:val="btLr"/>
            <w:vAlign w:val="center"/>
          </w:tcPr>
          <w:p w14:paraId="0419C3AE" w14:textId="77777777" w:rsidR="00D72805" w:rsidRPr="006A3AB9" w:rsidRDefault="00D72805" w:rsidP="006255BB">
            <w:pPr>
              <w:ind w:left="113" w:right="113"/>
              <w:jc w:val="center"/>
              <w:rPr>
                <w:rFonts w:ascii="Arial Narrow" w:hAnsi="Arial Narrow" w:cs="Arial"/>
                <w:lang w:val="pt-BR"/>
              </w:rPr>
            </w:pPr>
            <w:r>
              <w:rPr>
                <w:rFonts w:ascii="Arial Narrow" w:hAnsi="Arial Narrow" w:cs="Arial"/>
              </w:rPr>
              <w:t>Acta de reunión Mensual (Externa)</w:t>
            </w:r>
          </w:p>
        </w:tc>
        <w:tc>
          <w:tcPr>
            <w:tcW w:w="451" w:type="pct"/>
            <w:textDirection w:val="btLr"/>
            <w:vAlign w:val="center"/>
          </w:tcPr>
          <w:p w14:paraId="6B7494FE" w14:textId="77777777" w:rsidR="00D72805" w:rsidRPr="006A3AB9" w:rsidRDefault="00D72805" w:rsidP="006255BB">
            <w:pPr>
              <w:ind w:left="113" w:right="113"/>
              <w:jc w:val="center"/>
              <w:rPr>
                <w:rFonts w:ascii="Arial Narrow" w:hAnsi="Arial Narrow" w:cs="Arial"/>
              </w:rPr>
            </w:pPr>
            <w:r>
              <w:rPr>
                <w:rFonts w:ascii="Arial Narrow" w:hAnsi="Arial Narrow" w:cs="Arial"/>
              </w:rPr>
              <w:t>Aceptación de Entregable</w:t>
            </w:r>
          </w:p>
        </w:tc>
        <w:tc>
          <w:tcPr>
            <w:tcW w:w="502" w:type="pct"/>
            <w:textDirection w:val="btLr"/>
            <w:vAlign w:val="center"/>
          </w:tcPr>
          <w:p w14:paraId="7284C99C" w14:textId="77777777" w:rsidR="00D72805" w:rsidRDefault="00D72805" w:rsidP="006255BB">
            <w:pPr>
              <w:ind w:left="113" w:right="113"/>
              <w:jc w:val="center"/>
              <w:rPr>
                <w:rFonts w:ascii="Arial Narrow" w:hAnsi="Arial Narrow" w:cs="Arial"/>
              </w:rPr>
            </w:pPr>
            <w:r w:rsidRPr="006A3AB9">
              <w:rPr>
                <w:rFonts w:ascii="Arial Narrow" w:hAnsi="Arial Narrow" w:cs="Arial"/>
              </w:rPr>
              <w:t>Acta de Cierre de</w:t>
            </w:r>
          </w:p>
          <w:p w14:paraId="6B3750E4" w14:textId="77777777" w:rsidR="00D72805" w:rsidRPr="006A3AB9" w:rsidRDefault="00D72805" w:rsidP="006255BB">
            <w:pPr>
              <w:ind w:left="113" w:right="113"/>
              <w:jc w:val="center"/>
              <w:rPr>
                <w:rFonts w:ascii="Arial Narrow" w:hAnsi="Arial Narrow" w:cs="Arial"/>
              </w:rPr>
            </w:pPr>
            <w:r w:rsidRPr="006A3AB9">
              <w:rPr>
                <w:rFonts w:ascii="Arial Narrow" w:hAnsi="Arial Narrow" w:cs="Arial"/>
              </w:rPr>
              <w:t>Proyecto</w:t>
            </w:r>
          </w:p>
        </w:tc>
      </w:tr>
      <w:tr w:rsidR="00D72805" w:rsidRPr="006A3AB9" w14:paraId="5DC0931C" w14:textId="77777777" w:rsidTr="006255BB">
        <w:tc>
          <w:tcPr>
            <w:tcW w:w="1910" w:type="pct"/>
            <w:vAlign w:val="center"/>
          </w:tcPr>
          <w:p w14:paraId="2FA8F84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Jefe de Proyecto</w:t>
            </w:r>
          </w:p>
        </w:tc>
        <w:tc>
          <w:tcPr>
            <w:tcW w:w="425" w:type="pct"/>
            <w:vAlign w:val="center"/>
          </w:tcPr>
          <w:p w14:paraId="004AC9F7" w14:textId="77777777" w:rsidR="00D72805" w:rsidRPr="00B31B78" w:rsidRDefault="00D72805" w:rsidP="006255BB">
            <w:pPr>
              <w:jc w:val="center"/>
              <w:rPr>
                <w:rFonts w:cs="Arial"/>
              </w:rPr>
            </w:pPr>
            <w:r>
              <w:rPr>
                <w:rFonts w:ascii="Arial Narrow" w:hAnsi="Arial Narrow" w:cs="Arial"/>
              </w:rPr>
              <w:t>@*</w:t>
            </w:r>
          </w:p>
        </w:tc>
        <w:tc>
          <w:tcPr>
            <w:tcW w:w="427" w:type="pct"/>
            <w:vAlign w:val="center"/>
          </w:tcPr>
          <w:p w14:paraId="5032C55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46C9BF26"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44B6F88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3A69708B"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7A0F56FD"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39892797"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08DE1FF7" w14:textId="77777777" w:rsidTr="006255BB">
        <w:tc>
          <w:tcPr>
            <w:tcW w:w="1910" w:type="pct"/>
            <w:vAlign w:val="center"/>
          </w:tcPr>
          <w:p w14:paraId="3FD88F69" w14:textId="77777777" w:rsidR="00D72805" w:rsidRPr="006A3AB9" w:rsidRDefault="00D72805" w:rsidP="006255B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5" w:type="pct"/>
            <w:vAlign w:val="center"/>
          </w:tcPr>
          <w:p w14:paraId="72027ABF"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642BD5C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00B58F83"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04F41FF"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0BA3B054"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21B0398B"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009C57BA"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4E14F756" w14:textId="77777777" w:rsidTr="006255BB">
        <w:tc>
          <w:tcPr>
            <w:tcW w:w="1910" w:type="pct"/>
            <w:vAlign w:val="center"/>
          </w:tcPr>
          <w:p w14:paraId="4C7CEC5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Funcional</w:t>
            </w:r>
          </w:p>
        </w:tc>
        <w:tc>
          <w:tcPr>
            <w:tcW w:w="425" w:type="pct"/>
            <w:vAlign w:val="center"/>
          </w:tcPr>
          <w:p w14:paraId="6F83D85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300FD7E7" w14:textId="77777777" w:rsidR="00D72805" w:rsidRPr="006A3AB9" w:rsidRDefault="00D72805" w:rsidP="006255BB">
            <w:pPr>
              <w:jc w:val="center"/>
              <w:rPr>
                <w:rFonts w:ascii="Arial Narrow" w:hAnsi="Arial Narrow" w:cs="Arial"/>
              </w:rPr>
            </w:pPr>
          </w:p>
        </w:tc>
        <w:tc>
          <w:tcPr>
            <w:tcW w:w="427" w:type="pct"/>
            <w:vAlign w:val="center"/>
          </w:tcPr>
          <w:p w14:paraId="6ADA7F46"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B518FC6"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630575C5"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6383F469"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584444E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40920A18" w14:textId="77777777" w:rsidTr="006255BB">
        <w:tc>
          <w:tcPr>
            <w:tcW w:w="1910" w:type="pct"/>
            <w:vAlign w:val="center"/>
          </w:tcPr>
          <w:p w14:paraId="156183C6"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de Calidad</w:t>
            </w:r>
          </w:p>
        </w:tc>
        <w:tc>
          <w:tcPr>
            <w:tcW w:w="425" w:type="pct"/>
            <w:vAlign w:val="center"/>
          </w:tcPr>
          <w:p w14:paraId="5908FB20"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4896DD4E"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5EB4DBA4"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5B5B08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4E5E51DA"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1376EA65"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540AE222"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47C035E" w14:textId="77777777" w:rsidTr="006255BB">
        <w:tc>
          <w:tcPr>
            <w:tcW w:w="1910" w:type="pct"/>
            <w:vAlign w:val="center"/>
          </w:tcPr>
          <w:p w14:paraId="3D9A0918"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Analista Programador</w:t>
            </w:r>
          </w:p>
        </w:tc>
        <w:tc>
          <w:tcPr>
            <w:tcW w:w="425" w:type="pct"/>
            <w:vAlign w:val="center"/>
          </w:tcPr>
          <w:p w14:paraId="595BB768"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2E97FAE2" w14:textId="77777777" w:rsidR="00D72805" w:rsidRPr="006A3AB9" w:rsidRDefault="00D72805" w:rsidP="006255BB">
            <w:pPr>
              <w:jc w:val="center"/>
              <w:rPr>
                <w:rFonts w:ascii="Arial Narrow" w:hAnsi="Arial Narrow" w:cs="Arial"/>
              </w:rPr>
            </w:pPr>
          </w:p>
        </w:tc>
        <w:tc>
          <w:tcPr>
            <w:tcW w:w="427" w:type="pct"/>
            <w:vAlign w:val="center"/>
          </w:tcPr>
          <w:p w14:paraId="17806B5F"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34A3E8F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0F2E04B6"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73776293"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460DA4E7"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01F9613F" w14:textId="77777777" w:rsidTr="006255BB">
        <w:tc>
          <w:tcPr>
            <w:tcW w:w="1910" w:type="pct"/>
            <w:vAlign w:val="center"/>
          </w:tcPr>
          <w:p w14:paraId="7499F1A1"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Programador</w:t>
            </w:r>
          </w:p>
        </w:tc>
        <w:tc>
          <w:tcPr>
            <w:tcW w:w="425" w:type="pct"/>
            <w:vAlign w:val="center"/>
          </w:tcPr>
          <w:p w14:paraId="50D7AE70"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7D4BEFC0" w14:textId="77777777" w:rsidR="00D72805" w:rsidRPr="006A3AB9" w:rsidRDefault="00D72805" w:rsidP="006255BB">
            <w:pPr>
              <w:jc w:val="center"/>
              <w:rPr>
                <w:rFonts w:ascii="Arial Narrow" w:hAnsi="Arial Narrow" w:cs="Arial"/>
              </w:rPr>
            </w:pPr>
          </w:p>
        </w:tc>
        <w:tc>
          <w:tcPr>
            <w:tcW w:w="427" w:type="pct"/>
            <w:vAlign w:val="center"/>
          </w:tcPr>
          <w:p w14:paraId="65399C9F" w14:textId="77777777" w:rsidR="00D72805" w:rsidRPr="006A3AB9" w:rsidRDefault="00D72805" w:rsidP="006255BB">
            <w:pPr>
              <w:jc w:val="center"/>
              <w:rPr>
                <w:rFonts w:ascii="Arial Narrow" w:hAnsi="Arial Narrow" w:cs="Arial"/>
              </w:rPr>
            </w:pPr>
          </w:p>
        </w:tc>
        <w:tc>
          <w:tcPr>
            <w:tcW w:w="427" w:type="pct"/>
            <w:vAlign w:val="center"/>
          </w:tcPr>
          <w:p w14:paraId="6E3A73F9" w14:textId="77777777" w:rsidR="00D72805" w:rsidRPr="006A3AB9" w:rsidRDefault="00D72805" w:rsidP="006255BB">
            <w:pPr>
              <w:jc w:val="center"/>
              <w:rPr>
                <w:rFonts w:ascii="Arial Narrow" w:hAnsi="Arial Narrow" w:cs="Arial"/>
              </w:rPr>
            </w:pPr>
          </w:p>
        </w:tc>
        <w:tc>
          <w:tcPr>
            <w:tcW w:w="430" w:type="pct"/>
            <w:vAlign w:val="center"/>
          </w:tcPr>
          <w:p w14:paraId="53800D18" w14:textId="77777777" w:rsidR="00D72805" w:rsidRPr="006A3AB9" w:rsidRDefault="00D72805" w:rsidP="006255BB">
            <w:pPr>
              <w:jc w:val="center"/>
              <w:rPr>
                <w:rFonts w:ascii="Arial Narrow" w:hAnsi="Arial Narrow" w:cs="Arial"/>
              </w:rPr>
            </w:pPr>
          </w:p>
        </w:tc>
        <w:tc>
          <w:tcPr>
            <w:tcW w:w="451" w:type="pct"/>
            <w:vAlign w:val="center"/>
          </w:tcPr>
          <w:p w14:paraId="72833273" w14:textId="77777777" w:rsidR="00D72805" w:rsidRDefault="00D72805" w:rsidP="006255BB">
            <w:pPr>
              <w:jc w:val="center"/>
              <w:rPr>
                <w:rFonts w:ascii="Arial Narrow" w:hAnsi="Arial Narrow" w:cs="Arial"/>
              </w:rPr>
            </w:pPr>
          </w:p>
        </w:tc>
        <w:tc>
          <w:tcPr>
            <w:tcW w:w="502" w:type="pct"/>
            <w:vAlign w:val="center"/>
          </w:tcPr>
          <w:p w14:paraId="2E3352B9" w14:textId="77777777" w:rsidR="00D72805" w:rsidRPr="006A3AB9" w:rsidRDefault="00D72805" w:rsidP="006255BB">
            <w:pPr>
              <w:jc w:val="center"/>
              <w:rPr>
                <w:rFonts w:ascii="Arial Narrow" w:hAnsi="Arial Narrow" w:cs="Arial"/>
              </w:rPr>
            </w:pPr>
            <w:r>
              <w:rPr>
                <w:rFonts w:ascii="Arial Narrow" w:hAnsi="Arial Narrow" w:cs="Arial"/>
              </w:rPr>
              <w:t>@</w:t>
            </w:r>
          </w:p>
        </w:tc>
      </w:tr>
      <w:tr w:rsidR="00D72805" w:rsidRPr="006A3AB9" w14:paraId="1A9B0D94" w14:textId="77777777" w:rsidTr="006255BB">
        <w:tc>
          <w:tcPr>
            <w:tcW w:w="1910" w:type="pct"/>
            <w:vAlign w:val="center"/>
          </w:tcPr>
          <w:p w14:paraId="57145FCA"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Documentador</w:t>
            </w:r>
          </w:p>
        </w:tc>
        <w:tc>
          <w:tcPr>
            <w:tcW w:w="425" w:type="pct"/>
            <w:vAlign w:val="center"/>
          </w:tcPr>
          <w:p w14:paraId="43ABA12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2A530F32" w14:textId="77777777" w:rsidR="00D72805" w:rsidRPr="006A3AB9" w:rsidRDefault="00D72805" w:rsidP="006255BB">
            <w:pPr>
              <w:jc w:val="center"/>
              <w:rPr>
                <w:rFonts w:ascii="Arial Narrow" w:hAnsi="Arial Narrow" w:cs="Arial"/>
              </w:rPr>
            </w:pPr>
          </w:p>
        </w:tc>
        <w:tc>
          <w:tcPr>
            <w:tcW w:w="427" w:type="pct"/>
            <w:vAlign w:val="center"/>
          </w:tcPr>
          <w:p w14:paraId="4F7AAE74" w14:textId="77777777" w:rsidR="00D72805" w:rsidRPr="006A3AB9" w:rsidRDefault="00D72805" w:rsidP="006255BB">
            <w:pPr>
              <w:jc w:val="center"/>
              <w:rPr>
                <w:rFonts w:ascii="Arial Narrow" w:hAnsi="Arial Narrow" w:cs="Arial"/>
              </w:rPr>
            </w:pPr>
          </w:p>
        </w:tc>
        <w:tc>
          <w:tcPr>
            <w:tcW w:w="427" w:type="pct"/>
            <w:vAlign w:val="center"/>
          </w:tcPr>
          <w:p w14:paraId="3083884F" w14:textId="77777777" w:rsidR="00D72805" w:rsidRPr="006A3AB9" w:rsidRDefault="00D72805" w:rsidP="006255BB">
            <w:pPr>
              <w:jc w:val="center"/>
              <w:rPr>
                <w:rFonts w:ascii="Arial Narrow" w:hAnsi="Arial Narrow" w:cs="Arial"/>
              </w:rPr>
            </w:pPr>
          </w:p>
        </w:tc>
        <w:tc>
          <w:tcPr>
            <w:tcW w:w="430" w:type="pct"/>
            <w:vAlign w:val="center"/>
          </w:tcPr>
          <w:p w14:paraId="41111551" w14:textId="77777777" w:rsidR="00D72805" w:rsidRPr="006A3AB9" w:rsidRDefault="00D72805" w:rsidP="006255BB">
            <w:pPr>
              <w:jc w:val="center"/>
              <w:rPr>
                <w:rFonts w:ascii="Arial Narrow" w:hAnsi="Arial Narrow" w:cs="Arial"/>
              </w:rPr>
            </w:pPr>
          </w:p>
        </w:tc>
        <w:tc>
          <w:tcPr>
            <w:tcW w:w="451" w:type="pct"/>
            <w:vAlign w:val="center"/>
          </w:tcPr>
          <w:p w14:paraId="476B9D5E" w14:textId="77777777" w:rsidR="00D72805" w:rsidRDefault="00D72805" w:rsidP="006255BB">
            <w:pPr>
              <w:jc w:val="center"/>
              <w:rPr>
                <w:rFonts w:ascii="Arial Narrow" w:hAnsi="Arial Narrow" w:cs="Arial"/>
              </w:rPr>
            </w:pPr>
          </w:p>
        </w:tc>
        <w:tc>
          <w:tcPr>
            <w:tcW w:w="502" w:type="pct"/>
            <w:vAlign w:val="center"/>
          </w:tcPr>
          <w:p w14:paraId="0680E9EE"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r w:rsidR="00D72805" w:rsidRPr="006A3AB9" w14:paraId="646986BD" w14:textId="77777777" w:rsidTr="006255BB">
        <w:tc>
          <w:tcPr>
            <w:tcW w:w="1910" w:type="pct"/>
            <w:vAlign w:val="center"/>
          </w:tcPr>
          <w:p w14:paraId="4964B07F" w14:textId="77777777" w:rsidR="00D72805" w:rsidRPr="006A3AB9" w:rsidRDefault="00D72805" w:rsidP="006255BB">
            <w:pPr>
              <w:autoSpaceDE w:val="0"/>
              <w:autoSpaceDN w:val="0"/>
              <w:adjustRightInd w:val="0"/>
              <w:spacing w:before="40" w:after="120"/>
              <w:jc w:val="center"/>
              <w:rPr>
                <w:rFonts w:ascii="Arial Narrow" w:hAnsi="Arial Narrow" w:cs="Arial"/>
              </w:rPr>
            </w:pPr>
            <w:r>
              <w:rPr>
                <w:rFonts w:ascii="Arial Narrow" w:hAnsi="Arial Narrow" w:cs="Arial"/>
              </w:rPr>
              <w:t>Gestor de la Configuración</w:t>
            </w:r>
          </w:p>
        </w:tc>
        <w:tc>
          <w:tcPr>
            <w:tcW w:w="425" w:type="pct"/>
            <w:vAlign w:val="center"/>
          </w:tcPr>
          <w:p w14:paraId="36D3C7C9"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75A44714" w14:textId="77777777" w:rsidR="00D72805" w:rsidRPr="006A3AB9" w:rsidRDefault="00D72805" w:rsidP="006255BB">
            <w:pPr>
              <w:jc w:val="center"/>
              <w:rPr>
                <w:rFonts w:ascii="Arial Narrow" w:hAnsi="Arial Narrow" w:cs="Arial"/>
              </w:rPr>
            </w:pPr>
            <w:r>
              <w:rPr>
                <w:rFonts w:ascii="Arial Narrow" w:hAnsi="Arial Narrow" w:cs="Arial"/>
              </w:rPr>
              <w:t>@</w:t>
            </w:r>
          </w:p>
        </w:tc>
        <w:tc>
          <w:tcPr>
            <w:tcW w:w="427" w:type="pct"/>
            <w:vAlign w:val="center"/>
          </w:tcPr>
          <w:p w14:paraId="3A47BB09" w14:textId="77777777" w:rsidR="00D72805" w:rsidRDefault="00D72805" w:rsidP="006255BB">
            <w:pPr>
              <w:jc w:val="center"/>
              <w:rPr>
                <w:rFonts w:ascii="Arial Narrow" w:hAnsi="Arial Narrow" w:cs="Arial"/>
              </w:rPr>
            </w:pPr>
            <w:r>
              <w:rPr>
                <w:rFonts w:ascii="Arial Narrow" w:hAnsi="Arial Narrow" w:cs="Arial"/>
              </w:rPr>
              <w:t>@</w:t>
            </w:r>
          </w:p>
        </w:tc>
        <w:tc>
          <w:tcPr>
            <w:tcW w:w="427" w:type="pct"/>
            <w:vAlign w:val="center"/>
          </w:tcPr>
          <w:p w14:paraId="6CDF09FB" w14:textId="77777777" w:rsidR="00D72805" w:rsidRPr="006A3AB9" w:rsidRDefault="00D72805" w:rsidP="006255BB">
            <w:pPr>
              <w:jc w:val="center"/>
              <w:rPr>
                <w:rFonts w:ascii="Arial Narrow" w:hAnsi="Arial Narrow" w:cs="Arial"/>
              </w:rPr>
            </w:pPr>
            <w:r>
              <w:rPr>
                <w:rFonts w:ascii="Arial Narrow" w:hAnsi="Arial Narrow" w:cs="Arial"/>
              </w:rPr>
              <w:t>@</w:t>
            </w:r>
          </w:p>
        </w:tc>
        <w:tc>
          <w:tcPr>
            <w:tcW w:w="430" w:type="pct"/>
            <w:vAlign w:val="center"/>
          </w:tcPr>
          <w:p w14:paraId="438EC77D" w14:textId="77777777" w:rsidR="00D72805" w:rsidRPr="006A3AB9" w:rsidRDefault="00D72805" w:rsidP="006255BB">
            <w:pPr>
              <w:jc w:val="center"/>
              <w:rPr>
                <w:rFonts w:ascii="Arial Narrow" w:hAnsi="Arial Narrow" w:cs="Arial"/>
              </w:rPr>
            </w:pPr>
            <w:r>
              <w:rPr>
                <w:rFonts w:ascii="Arial Narrow" w:hAnsi="Arial Narrow" w:cs="Arial"/>
              </w:rPr>
              <w:t>@</w:t>
            </w:r>
          </w:p>
        </w:tc>
        <w:tc>
          <w:tcPr>
            <w:tcW w:w="451" w:type="pct"/>
            <w:vAlign w:val="center"/>
          </w:tcPr>
          <w:p w14:paraId="5787D010" w14:textId="77777777" w:rsidR="00D72805" w:rsidRDefault="00D72805" w:rsidP="006255BB">
            <w:pPr>
              <w:jc w:val="center"/>
              <w:rPr>
                <w:rFonts w:ascii="Arial Narrow" w:hAnsi="Arial Narrow" w:cs="Arial"/>
              </w:rPr>
            </w:pPr>
            <w:r>
              <w:rPr>
                <w:rFonts w:ascii="Arial Narrow" w:hAnsi="Arial Narrow" w:cs="Arial"/>
              </w:rPr>
              <w:t>@</w:t>
            </w:r>
          </w:p>
        </w:tc>
        <w:tc>
          <w:tcPr>
            <w:tcW w:w="502" w:type="pct"/>
            <w:vAlign w:val="center"/>
          </w:tcPr>
          <w:p w14:paraId="1045E4DC" w14:textId="77777777" w:rsidR="00D72805" w:rsidRPr="006A3AB9" w:rsidRDefault="00D72805" w:rsidP="006255BB">
            <w:pPr>
              <w:jc w:val="center"/>
              <w:rPr>
                <w:rFonts w:ascii="MS Outlook" w:hAnsi="MS Outlook" w:cs="MS Outlook"/>
                <w:lang w:bidi="he-IL"/>
              </w:rPr>
            </w:pPr>
            <w:r>
              <w:rPr>
                <w:rFonts w:ascii="Arial Narrow" w:hAnsi="Arial Narrow" w:cs="Arial"/>
              </w:rPr>
              <w:t>@*</w:t>
            </w:r>
          </w:p>
        </w:tc>
      </w:tr>
    </w:tbl>
    <w:p w14:paraId="3F62F10E" w14:textId="77777777" w:rsidR="00D72805" w:rsidRDefault="00D72805" w:rsidP="00D72805"/>
    <w:p w14:paraId="51C66B3E" w14:textId="77777777" w:rsidR="00D72805" w:rsidRPr="00DB3659" w:rsidRDefault="00D72805" w:rsidP="00D72805">
      <w:pPr>
        <w:spacing w:before="120" w:after="120" w:line="360" w:lineRule="auto"/>
        <w:ind w:left="1560"/>
        <w:rPr>
          <w:rFonts w:cs="Arial"/>
          <w:color w:val="000000"/>
        </w:rPr>
      </w:pPr>
      <w:r w:rsidRPr="00DB3659">
        <w:rPr>
          <w:rFonts w:cs="Arial"/>
          <w:color w:val="000000"/>
        </w:rPr>
        <w:t>Las versiones preliminares de estos documentos podrán presentarse por correo electrónico, los cuales serán impresos para ser formalizados.</w:t>
      </w:r>
    </w:p>
    <w:p w14:paraId="440D1C77" w14:textId="77777777" w:rsidR="00D72805" w:rsidRPr="00DB3659" w:rsidRDefault="00D72805" w:rsidP="00D72805">
      <w:pPr>
        <w:spacing w:before="120" w:after="120" w:line="360" w:lineRule="auto"/>
        <w:ind w:left="1560"/>
        <w:rPr>
          <w:rFonts w:cs="Arial"/>
          <w:color w:val="000000"/>
        </w:rPr>
      </w:pPr>
      <w:r w:rsidRPr="00DB3659">
        <w:rPr>
          <w:rFonts w:cs="Arial"/>
          <w:color w:val="000000"/>
        </w:rPr>
        <w:t>Leyenda:</w:t>
      </w:r>
    </w:p>
    <w:p w14:paraId="4609CD22"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sidRPr="00DB3659">
        <w:rPr>
          <w:rFonts w:cs="Arial"/>
          <w:color w:val="000000"/>
        </w:rPr>
        <w:t>@ Correo Electrónico</w:t>
      </w:r>
    </w:p>
    <w:p w14:paraId="010F6B45"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Pr>
          <w:rFonts w:cs="Arial"/>
          <w:color w:val="000000"/>
        </w:rPr>
        <w:t>*</w:t>
      </w:r>
      <w:r w:rsidRPr="00DB3659">
        <w:rPr>
          <w:rFonts w:cs="Arial"/>
          <w:color w:val="000000"/>
        </w:rPr>
        <w:t xml:space="preserve">  Documento Impreso</w:t>
      </w:r>
    </w:p>
    <w:p w14:paraId="4792E858" w14:textId="77777777" w:rsidR="00D72805" w:rsidRPr="00DB3659" w:rsidRDefault="00D72805" w:rsidP="00D72805">
      <w:pPr>
        <w:pStyle w:val="Prrafodelista"/>
        <w:numPr>
          <w:ilvl w:val="0"/>
          <w:numId w:val="13"/>
        </w:numPr>
        <w:spacing w:before="120" w:after="120" w:line="360" w:lineRule="auto"/>
        <w:contextualSpacing/>
        <w:jc w:val="both"/>
        <w:rPr>
          <w:rFonts w:cs="Arial"/>
          <w:color w:val="000000"/>
        </w:rPr>
      </w:pPr>
      <w:r w:rsidRPr="00DB3659">
        <w:rPr>
          <w:rFonts w:cs="Arial"/>
          <w:color w:val="000000"/>
        </w:rPr>
        <w:t>Quien crea el Correo / Documento.</w:t>
      </w:r>
    </w:p>
    <w:p w14:paraId="69E84D3C" w14:textId="77777777" w:rsidR="00D72805" w:rsidRDefault="00D72805" w:rsidP="00D72805">
      <w:pPr>
        <w:autoSpaceDE w:val="0"/>
        <w:autoSpaceDN w:val="0"/>
        <w:adjustRightInd w:val="0"/>
        <w:spacing w:before="40" w:after="120"/>
        <w:rPr>
          <w:rFonts w:cs="Arial"/>
          <w:lang w:bidi="he-IL"/>
        </w:rPr>
      </w:pPr>
    </w:p>
    <w:p w14:paraId="0FE7F73A" w14:textId="77777777" w:rsidR="00D72805" w:rsidRPr="002A0FB3" w:rsidRDefault="00D72805" w:rsidP="00D72805">
      <w:pPr>
        <w:pStyle w:val="Ttulo4"/>
        <w:keepNext/>
        <w:numPr>
          <w:ilvl w:val="3"/>
          <w:numId w:val="4"/>
        </w:numPr>
        <w:tabs>
          <w:tab w:val="clear" w:pos="864"/>
          <w:tab w:val="num" w:pos="1560"/>
        </w:tabs>
        <w:spacing w:before="120" w:after="120" w:line="240" w:lineRule="auto"/>
        <w:ind w:hanging="155"/>
        <w:jc w:val="both"/>
      </w:pPr>
      <w:bookmarkStart w:id="183" w:name="_Toc430548038"/>
      <w:r w:rsidRPr="00807F4A">
        <w:lastRenderedPageBreak/>
        <w:t>MATRIZ DE COMUNICACIÓN DE INGENIERÍA</w:t>
      </w:r>
      <w:bookmarkEnd w:id="183"/>
    </w:p>
    <w:tbl>
      <w:tblPr>
        <w:tblpPr w:leftFromText="141" w:rightFromText="141" w:vertAnchor="text" w:horzAnchor="margin" w:tblpX="1555" w:tblpY="1"/>
        <w:tblW w:w="406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470"/>
        <w:gridCol w:w="713"/>
        <w:gridCol w:w="713"/>
        <w:gridCol w:w="713"/>
        <w:gridCol w:w="713"/>
        <w:gridCol w:w="713"/>
        <w:gridCol w:w="1204"/>
      </w:tblGrid>
      <w:tr w:rsidR="00D72805" w:rsidRPr="00653B82" w14:paraId="403B74B5" w14:textId="77777777" w:rsidTr="006255BB">
        <w:trPr>
          <w:cantSplit/>
          <w:trHeight w:val="1739"/>
        </w:trPr>
        <w:tc>
          <w:tcPr>
            <w:tcW w:w="1923" w:type="pct"/>
            <w:vAlign w:val="center"/>
          </w:tcPr>
          <w:p w14:paraId="51042C48" w14:textId="77777777" w:rsidR="00D72805" w:rsidRPr="00653B82" w:rsidRDefault="00D72805" w:rsidP="006255BB">
            <w:pPr>
              <w:jc w:val="center"/>
              <w:rPr>
                <w:rFonts w:ascii="Arial Narrow" w:hAnsi="Arial Narrow" w:cs="Arial"/>
                <w:b/>
              </w:rPr>
            </w:pPr>
            <w:r w:rsidRPr="00653B82">
              <w:rPr>
                <w:rFonts w:ascii="Arial Narrow" w:hAnsi="Arial Narrow" w:cs="Arial"/>
                <w:b/>
                <w:bCs/>
              </w:rPr>
              <w:t>Parte Interesada / Flujos de información</w:t>
            </w:r>
          </w:p>
        </w:tc>
        <w:tc>
          <w:tcPr>
            <w:tcW w:w="429" w:type="pct"/>
            <w:textDirection w:val="btLr"/>
            <w:vAlign w:val="center"/>
          </w:tcPr>
          <w:p w14:paraId="2823B98C" w14:textId="77777777" w:rsidR="00D72805" w:rsidRPr="00653B82" w:rsidRDefault="00D72805" w:rsidP="006255BB">
            <w:pPr>
              <w:pStyle w:val="Normalver3"/>
              <w:ind w:left="0"/>
              <w:jc w:val="center"/>
              <w:rPr>
                <w:sz w:val="20"/>
                <w:szCs w:val="20"/>
                <w:lang w:val="es-PE"/>
              </w:rPr>
            </w:pPr>
            <w:r w:rsidRPr="00653B82">
              <w:rPr>
                <w:rFonts w:ascii="Arial Narrow" w:hAnsi="Arial Narrow"/>
                <w:sz w:val="20"/>
                <w:szCs w:val="20"/>
                <w:lang w:val="es-PE" w:eastAsia="en-US"/>
              </w:rPr>
              <w:t>Cronograma de Proyecto</w:t>
            </w:r>
          </w:p>
          <w:p w14:paraId="7D91FF34" w14:textId="77777777" w:rsidR="00D72805" w:rsidRPr="00653B82" w:rsidRDefault="00D72805" w:rsidP="006255BB">
            <w:pPr>
              <w:ind w:left="113" w:right="113"/>
              <w:jc w:val="center"/>
              <w:rPr>
                <w:rFonts w:ascii="Arial Narrow" w:hAnsi="Arial Narrow" w:cs="Arial"/>
              </w:rPr>
            </w:pPr>
          </w:p>
        </w:tc>
        <w:tc>
          <w:tcPr>
            <w:tcW w:w="430" w:type="pct"/>
            <w:textDirection w:val="btLr"/>
            <w:vAlign w:val="center"/>
          </w:tcPr>
          <w:p w14:paraId="64F87BC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Plan de proyecto</w:t>
            </w:r>
          </w:p>
        </w:tc>
        <w:tc>
          <w:tcPr>
            <w:tcW w:w="428" w:type="pct"/>
            <w:textDirection w:val="btLr"/>
          </w:tcPr>
          <w:p w14:paraId="2BB268E0"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Revisión de QA</w:t>
            </w:r>
          </w:p>
        </w:tc>
        <w:tc>
          <w:tcPr>
            <w:tcW w:w="428" w:type="pct"/>
            <w:textDirection w:val="btLr"/>
            <w:vAlign w:val="center"/>
          </w:tcPr>
          <w:p w14:paraId="766E2773"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(Interna)</w:t>
            </w:r>
          </w:p>
        </w:tc>
        <w:tc>
          <w:tcPr>
            <w:tcW w:w="430" w:type="pct"/>
            <w:textDirection w:val="btLr"/>
            <w:vAlign w:val="center"/>
          </w:tcPr>
          <w:p w14:paraId="7AEC4AF4" w14:textId="77777777" w:rsidR="00D72805" w:rsidRPr="00653B82" w:rsidRDefault="00D72805" w:rsidP="006255BB">
            <w:pPr>
              <w:ind w:left="113" w:right="113"/>
              <w:jc w:val="center"/>
              <w:rPr>
                <w:rFonts w:ascii="Arial Narrow" w:hAnsi="Arial Narrow" w:cs="Arial"/>
              </w:rPr>
            </w:pPr>
            <w:r>
              <w:rPr>
                <w:rFonts w:ascii="Arial Narrow" w:hAnsi="Arial Narrow" w:cs="Arial"/>
              </w:rPr>
              <w:t>Aceptación de Entregable</w:t>
            </w:r>
          </w:p>
        </w:tc>
        <w:tc>
          <w:tcPr>
            <w:tcW w:w="430" w:type="pct"/>
            <w:textDirection w:val="btLr"/>
            <w:vAlign w:val="center"/>
          </w:tcPr>
          <w:p w14:paraId="56046D4C"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Informe de Pruebas (Externa)</w:t>
            </w:r>
          </w:p>
        </w:tc>
        <w:tc>
          <w:tcPr>
            <w:tcW w:w="502" w:type="pct"/>
            <w:textDirection w:val="btLr"/>
            <w:vAlign w:val="center"/>
          </w:tcPr>
          <w:p w14:paraId="02E1E3CA"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Acta de Cierre de</w:t>
            </w:r>
          </w:p>
          <w:p w14:paraId="2EEC746E" w14:textId="77777777" w:rsidR="00D72805" w:rsidRPr="00653B82" w:rsidRDefault="00D72805" w:rsidP="006255BB">
            <w:pPr>
              <w:ind w:left="113" w:right="113"/>
              <w:jc w:val="center"/>
              <w:rPr>
                <w:rFonts w:ascii="Arial Narrow" w:hAnsi="Arial Narrow" w:cs="Arial"/>
              </w:rPr>
            </w:pPr>
            <w:r w:rsidRPr="00653B82">
              <w:rPr>
                <w:rFonts w:ascii="Arial Narrow" w:hAnsi="Arial Narrow" w:cs="Arial"/>
              </w:rPr>
              <w:t>Proyecto</w:t>
            </w:r>
          </w:p>
        </w:tc>
      </w:tr>
      <w:tr w:rsidR="00D72805" w:rsidRPr="00653B82" w14:paraId="5450781E" w14:textId="77777777" w:rsidTr="006255BB">
        <w:tc>
          <w:tcPr>
            <w:tcW w:w="1923" w:type="pct"/>
            <w:vAlign w:val="center"/>
          </w:tcPr>
          <w:p w14:paraId="43F91EF1"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Jefe de Proyecto</w:t>
            </w:r>
          </w:p>
        </w:tc>
        <w:tc>
          <w:tcPr>
            <w:tcW w:w="429" w:type="pct"/>
            <w:vAlign w:val="center"/>
          </w:tcPr>
          <w:p w14:paraId="4724DF9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CA1733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08CF3339"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0FECC49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093E6EC9"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3B2CC2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F344BE5"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50B9DB54" w14:textId="77777777" w:rsidTr="006255BB">
        <w:tc>
          <w:tcPr>
            <w:tcW w:w="1923" w:type="pct"/>
            <w:vAlign w:val="center"/>
          </w:tcPr>
          <w:p w14:paraId="2E1CEE44"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A3AB9">
              <w:rPr>
                <w:rFonts w:ascii="Arial Narrow" w:hAnsi="Arial Narrow" w:cs="Arial"/>
              </w:rPr>
              <w:t>Coordinador de Proyectos (</w:t>
            </w:r>
            <w:r>
              <w:rPr>
                <w:rFonts w:ascii="Arial Narrow" w:hAnsi="Arial Narrow" w:cs="Arial"/>
              </w:rPr>
              <w:t>MST E.I.R.L / Docente</w:t>
            </w:r>
            <w:r w:rsidRPr="006A3AB9">
              <w:rPr>
                <w:rFonts w:ascii="Arial Narrow" w:hAnsi="Arial Narrow" w:cs="Arial"/>
              </w:rPr>
              <w:t>)</w:t>
            </w:r>
          </w:p>
        </w:tc>
        <w:tc>
          <w:tcPr>
            <w:tcW w:w="429" w:type="pct"/>
            <w:vAlign w:val="center"/>
          </w:tcPr>
          <w:p w14:paraId="26ED789A"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7F3873D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33C2409A"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3E3520E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73BDFF0"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F0ABF7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0A6145A7"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E40046D" w14:textId="77777777" w:rsidTr="006255BB">
        <w:tc>
          <w:tcPr>
            <w:tcW w:w="1923" w:type="pct"/>
            <w:vAlign w:val="center"/>
          </w:tcPr>
          <w:p w14:paraId="0520002F"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Funcional</w:t>
            </w:r>
          </w:p>
        </w:tc>
        <w:tc>
          <w:tcPr>
            <w:tcW w:w="429" w:type="pct"/>
            <w:vAlign w:val="center"/>
          </w:tcPr>
          <w:p w14:paraId="37B3B64F"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465C720" w14:textId="77777777" w:rsidR="00D72805" w:rsidRPr="00B57D6B" w:rsidRDefault="00D72805" w:rsidP="006255BB">
            <w:pPr>
              <w:jc w:val="center"/>
              <w:rPr>
                <w:rFonts w:ascii="Arial Narrow" w:hAnsi="Arial Narrow" w:cs="Arial"/>
              </w:rPr>
            </w:pPr>
          </w:p>
        </w:tc>
        <w:tc>
          <w:tcPr>
            <w:tcW w:w="428" w:type="pct"/>
          </w:tcPr>
          <w:p w14:paraId="4F94C2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vAlign w:val="center"/>
          </w:tcPr>
          <w:p w14:paraId="18FAA60D"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62C11038"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239829D5"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1F89A307"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015D2414" w14:textId="77777777" w:rsidTr="006255BB">
        <w:tc>
          <w:tcPr>
            <w:tcW w:w="1923" w:type="pct"/>
            <w:vAlign w:val="center"/>
          </w:tcPr>
          <w:p w14:paraId="78F6D556"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de Calidad</w:t>
            </w:r>
          </w:p>
        </w:tc>
        <w:tc>
          <w:tcPr>
            <w:tcW w:w="429" w:type="pct"/>
            <w:vAlign w:val="center"/>
          </w:tcPr>
          <w:p w14:paraId="30633B4E"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69E6EAF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ACFDD97" w14:textId="77777777" w:rsidR="00D72805" w:rsidRPr="00B57D6B" w:rsidRDefault="00D72805" w:rsidP="006255BB">
            <w:pPr>
              <w:jc w:val="center"/>
              <w:rPr>
                <w:rFonts w:ascii="Arial Narrow" w:hAnsi="Arial Narrow" w:cs="MS Outlook"/>
                <w:lang w:bidi="he-IL"/>
              </w:rPr>
            </w:pPr>
            <w:r w:rsidRPr="00B57D6B">
              <w:rPr>
                <w:rFonts w:ascii="Arial Narrow" w:hAnsi="Arial Narrow" w:cs="Arial"/>
              </w:rPr>
              <w:t>@*</w:t>
            </w:r>
          </w:p>
        </w:tc>
        <w:tc>
          <w:tcPr>
            <w:tcW w:w="428" w:type="pct"/>
            <w:vAlign w:val="center"/>
          </w:tcPr>
          <w:p w14:paraId="7374D2FA"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63CEBAF4"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0CE6FF7B"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14E3C7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71EE11AA" w14:textId="77777777" w:rsidTr="006255BB">
        <w:tc>
          <w:tcPr>
            <w:tcW w:w="1923" w:type="pct"/>
            <w:vAlign w:val="center"/>
          </w:tcPr>
          <w:p w14:paraId="6D3DCA1C"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Analista Programador</w:t>
            </w:r>
          </w:p>
        </w:tc>
        <w:tc>
          <w:tcPr>
            <w:tcW w:w="429" w:type="pct"/>
            <w:vAlign w:val="center"/>
          </w:tcPr>
          <w:p w14:paraId="767F92E0"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73286C0" w14:textId="77777777" w:rsidR="00D72805" w:rsidRPr="00B57D6B" w:rsidRDefault="00D72805" w:rsidP="006255BB">
            <w:pPr>
              <w:jc w:val="center"/>
              <w:rPr>
                <w:rFonts w:ascii="Arial Narrow" w:hAnsi="Arial Narrow" w:cs="Arial"/>
              </w:rPr>
            </w:pPr>
          </w:p>
        </w:tc>
        <w:tc>
          <w:tcPr>
            <w:tcW w:w="428" w:type="pct"/>
          </w:tcPr>
          <w:p w14:paraId="08683278" w14:textId="77777777" w:rsidR="00D72805" w:rsidRPr="00B57D6B" w:rsidRDefault="00D72805" w:rsidP="006255BB">
            <w:pPr>
              <w:jc w:val="center"/>
              <w:rPr>
                <w:rFonts w:ascii="Arial Narrow" w:hAnsi="Arial Narrow" w:cs="MS Outlook"/>
                <w:lang w:bidi="he-IL"/>
              </w:rPr>
            </w:pPr>
          </w:p>
        </w:tc>
        <w:tc>
          <w:tcPr>
            <w:tcW w:w="428" w:type="pct"/>
            <w:vAlign w:val="center"/>
          </w:tcPr>
          <w:p w14:paraId="2064DA58"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58193703"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5A604E2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3BA2DC66"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6E9ECD01" w14:textId="77777777" w:rsidTr="006255BB">
        <w:tc>
          <w:tcPr>
            <w:tcW w:w="1923" w:type="pct"/>
            <w:vAlign w:val="center"/>
          </w:tcPr>
          <w:p w14:paraId="55289414"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Programador</w:t>
            </w:r>
          </w:p>
        </w:tc>
        <w:tc>
          <w:tcPr>
            <w:tcW w:w="429" w:type="pct"/>
            <w:vAlign w:val="center"/>
          </w:tcPr>
          <w:p w14:paraId="10C59DB5"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083FE573" w14:textId="77777777" w:rsidR="00D72805" w:rsidRPr="00B57D6B" w:rsidRDefault="00D72805" w:rsidP="006255BB">
            <w:pPr>
              <w:jc w:val="center"/>
              <w:rPr>
                <w:rFonts w:ascii="Arial Narrow" w:hAnsi="Arial Narrow" w:cs="Arial"/>
              </w:rPr>
            </w:pPr>
          </w:p>
        </w:tc>
        <w:tc>
          <w:tcPr>
            <w:tcW w:w="428" w:type="pct"/>
          </w:tcPr>
          <w:p w14:paraId="16522534" w14:textId="77777777" w:rsidR="00D72805" w:rsidRPr="00B57D6B" w:rsidRDefault="00D72805" w:rsidP="006255BB">
            <w:pPr>
              <w:jc w:val="center"/>
              <w:rPr>
                <w:rFonts w:ascii="Arial Narrow" w:hAnsi="Arial Narrow" w:cs="MS Outlook"/>
                <w:lang w:bidi="he-IL"/>
              </w:rPr>
            </w:pPr>
          </w:p>
        </w:tc>
        <w:tc>
          <w:tcPr>
            <w:tcW w:w="428" w:type="pct"/>
            <w:vAlign w:val="center"/>
          </w:tcPr>
          <w:p w14:paraId="6869E6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41C629B1"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6A3A5240"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5A72511E"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r w:rsidR="00D72805" w:rsidRPr="00653B82" w14:paraId="3A4A00BE" w14:textId="77777777" w:rsidTr="006255BB">
        <w:tc>
          <w:tcPr>
            <w:tcW w:w="1923" w:type="pct"/>
            <w:vAlign w:val="center"/>
          </w:tcPr>
          <w:p w14:paraId="5D2B88C9"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Documentador</w:t>
            </w:r>
          </w:p>
        </w:tc>
        <w:tc>
          <w:tcPr>
            <w:tcW w:w="429" w:type="pct"/>
            <w:vAlign w:val="center"/>
          </w:tcPr>
          <w:p w14:paraId="6A2B76BC"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207703D5" w14:textId="77777777" w:rsidR="00D72805" w:rsidRPr="00B57D6B" w:rsidRDefault="00D72805" w:rsidP="006255BB">
            <w:pPr>
              <w:jc w:val="center"/>
              <w:rPr>
                <w:rFonts w:ascii="Arial Narrow" w:hAnsi="Arial Narrow" w:cs="Arial"/>
              </w:rPr>
            </w:pPr>
          </w:p>
        </w:tc>
        <w:tc>
          <w:tcPr>
            <w:tcW w:w="428" w:type="pct"/>
          </w:tcPr>
          <w:p w14:paraId="10DACDAF" w14:textId="77777777" w:rsidR="00D72805" w:rsidRPr="00B57D6B" w:rsidRDefault="00D72805" w:rsidP="006255BB">
            <w:pPr>
              <w:jc w:val="center"/>
              <w:rPr>
                <w:rFonts w:ascii="Arial Narrow" w:hAnsi="Arial Narrow" w:cs="Arial"/>
              </w:rPr>
            </w:pPr>
          </w:p>
        </w:tc>
        <w:tc>
          <w:tcPr>
            <w:tcW w:w="428" w:type="pct"/>
            <w:vAlign w:val="center"/>
          </w:tcPr>
          <w:p w14:paraId="35117B1B" w14:textId="77777777" w:rsidR="00D72805" w:rsidRPr="00B57D6B" w:rsidRDefault="00D72805" w:rsidP="006255BB">
            <w:pPr>
              <w:jc w:val="center"/>
              <w:rPr>
                <w:rFonts w:ascii="Arial Narrow" w:hAnsi="Arial Narrow" w:cs="Arial"/>
              </w:rPr>
            </w:pPr>
            <w:r>
              <w:rPr>
                <w:rFonts w:ascii="Arial Narrow" w:hAnsi="Arial Narrow" w:cs="Arial"/>
              </w:rPr>
              <w:t>@</w:t>
            </w:r>
          </w:p>
        </w:tc>
        <w:tc>
          <w:tcPr>
            <w:tcW w:w="430" w:type="pct"/>
            <w:vAlign w:val="center"/>
          </w:tcPr>
          <w:p w14:paraId="7AAC8E0D" w14:textId="77777777" w:rsidR="00D72805" w:rsidRDefault="00D72805" w:rsidP="006255BB">
            <w:pPr>
              <w:jc w:val="center"/>
              <w:rPr>
                <w:rFonts w:ascii="Arial Narrow" w:hAnsi="Arial Narrow" w:cs="Arial"/>
              </w:rPr>
            </w:pPr>
            <w:r>
              <w:rPr>
                <w:rFonts w:ascii="Arial Narrow" w:hAnsi="Arial Narrow" w:cs="Arial"/>
              </w:rPr>
              <w:t>@</w:t>
            </w:r>
          </w:p>
        </w:tc>
        <w:tc>
          <w:tcPr>
            <w:tcW w:w="430" w:type="pct"/>
            <w:vAlign w:val="center"/>
          </w:tcPr>
          <w:p w14:paraId="48D2815B" w14:textId="77777777" w:rsidR="00D72805" w:rsidRPr="00B57D6B" w:rsidRDefault="00D72805" w:rsidP="006255BB">
            <w:pPr>
              <w:jc w:val="center"/>
              <w:rPr>
                <w:rFonts w:ascii="Arial Narrow" w:hAnsi="Arial Narrow" w:cs="Arial"/>
              </w:rPr>
            </w:pPr>
            <w:r>
              <w:rPr>
                <w:rFonts w:ascii="Arial Narrow" w:hAnsi="Arial Narrow" w:cs="Arial"/>
              </w:rPr>
              <w:t>@</w:t>
            </w:r>
          </w:p>
        </w:tc>
        <w:tc>
          <w:tcPr>
            <w:tcW w:w="502" w:type="pct"/>
            <w:vAlign w:val="center"/>
          </w:tcPr>
          <w:p w14:paraId="4EB96AFB" w14:textId="77777777" w:rsidR="00D72805" w:rsidRPr="00B57D6B" w:rsidRDefault="00D72805" w:rsidP="006255BB">
            <w:pPr>
              <w:jc w:val="center"/>
              <w:rPr>
                <w:rFonts w:ascii="Arial Narrow" w:hAnsi="Arial Narrow" w:cs="Arial"/>
              </w:rPr>
            </w:pPr>
            <w:r>
              <w:rPr>
                <w:rFonts w:ascii="Arial Narrow" w:hAnsi="Arial Narrow" w:cs="Arial"/>
              </w:rPr>
              <w:t>@</w:t>
            </w:r>
          </w:p>
        </w:tc>
      </w:tr>
      <w:tr w:rsidR="00D72805" w:rsidRPr="00653B82" w14:paraId="13B0047B" w14:textId="77777777" w:rsidTr="006255BB">
        <w:tc>
          <w:tcPr>
            <w:tcW w:w="1923" w:type="pct"/>
            <w:vAlign w:val="center"/>
          </w:tcPr>
          <w:p w14:paraId="440B3F88" w14:textId="77777777" w:rsidR="00D72805" w:rsidRPr="00653B82" w:rsidRDefault="00D72805" w:rsidP="006255BB">
            <w:pPr>
              <w:autoSpaceDE w:val="0"/>
              <w:autoSpaceDN w:val="0"/>
              <w:adjustRightInd w:val="0"/>
              <w:spacing w:before="40" w:after="120"/>
              <w:jc w:val="center"/>
              <w:rPr>
                <w:rFonts w:ascii="Arial Narrow" w:hAnsi="Arial Narrow" w:cs="Arial"/>
              </w:rPr>
            </w:pPr>
            <w:r w:rsidRPr="00653B82">
              <w:rPr>
                <w:rFonts w:ascii="Arial Narrow" w:hAnsi="Arial Narrow" w:cs="Arial"/>
              </w:rPr>
              <w:t>Gestor de la Configuración</w:t>
            </w:r>
          </w:p>
        </w:tc>
        <w:tc>
          <w:tcPr>
            <w:tcW w:w="429" w:type="pct"/>
            <w:vAlign w:val="center"/>
          </w:tcPr>
          <w:p w14:paraId="7E911B52"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30" w:type="pct"/>
            <w:vAlign w:val="center"/>
          </w:tcPr>
          <w:p w14:paraId="1FD20D9B" w14:textId="77777777" w:rsidR="00D72805" w:rsidRPr="00B57D6B" w:rsidRDefault="00D72805" w:rsidP="006255BB">
            <w:pPr>
              <w:jc w:val="center"/>
              <w:rPr>
                <w:rFonts w:ascii="Arial Narrow" w:hAnsi="Arial Narrow" w:cs="Arial"/>
              </w:rPr>
            </w:pPr>
            <w:r w:rsidRPr="00B57D6B">
              <w:rPr>
                <w:rFonts w:ascii="Arial Narrow" w:hAnsi="Arial Narrow" w:cs="Arial"/>
              </w:rPr>
              <w:t>@</w:t>
            </w:r>
          </w:p>
        </w:tc>
        <w:tc>
          <w:tcPr>
            <w:tcW w:w="428" w:type="pct"/>
          </w:tcPr>
          <w:p w14:paraId="5860ADAD" w14:textId="77777777" w:rsidR="00D72805" w:rsidRPr="00B57D6B" w:rsidRDefault="00D72805" w:rsidP="006255BB">
            <w:pPr>
              <w:jc w:val="center"/>
              <w:rPr>
                <w:rFonts w:ascii="Arial Narrow" w:hAnsi="Arial Narrow" w:cs="MS Outlook"/>
                <w:lang w:bidi="he-IL"/>
              </w:rPr>
            </w:pPr>
            <w:r>
              <w:rPr>
                <w:rFonts w:ascii="Arial Narrow" w:hAnsi="Arial Narrow" w:cs="MS Outlook"/>
                <w:lang w:bidi="he-IL"/>
              </w:rPr>
              <w:t>@</w:t>
            </w:r>
          </w:p>
        </w:tc>
        <w:tc>
          <w:tcPr>
            <w:tcW w:w="428" w:type="pct"/>
            <w:vAlign w:val="center"/>
          </w:tcPr>
          <w:p w14:paraId="0FF3B2CC"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430" w:type="pct"/>
            <w:vAlign w:val="center"/>
          </w:tcPr>
          <w:p w14:paraId="131EF3A2" w14:textId="77777777" w:rsidR="00D72805" w:rsidRDefault="00D72805" w:rsidP="006255BB">
            <w:pPr>
              <w:jc w:val="center"/>
              <w:rPr>
                <w:rFonts w:ascii="Arial Narrow" w:hAnsi="Arial Narrow" w:cs="MS Outlook"/>
                <w:lang w:bidi="he-IL"/>
              </w:rPr>
            </w:pPr>
            <w:r>
              <w:rPr>
                <w:rFonts w:ascii="Arial Narrow" w:hAnsi="Arial Narrow" w:cs="Arial"/>
              </w:rPr>
              <w:t>@</w:t>
            </w:r>
          </w:p>
        </w:tc>
        <w:tc>
          <w:tcPr>
            <w:tcW w:w="430" w:type="pct"/>
            <w:vAlign w:val="center"/>
          </w:tcPr>
          <w:p w14:paraId="2575582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c>
          <w:tcPr>
            <w:tcW w:w="502" w:type="pct"/>
            <w:vAlign w:val="center"/>
          </w:tcPr>
          <w:p w14:paraId="21C4BDBF" w14:textId="77777777" w:rsidR="00D72805" w:rsidRPr="00B57D6B" w:rsidRDefault="00D72805" w:rsidP="006255BB">
            <w:pPr>
              <w:jc w:val="center"/>
              <w:rPr>
                <w:rFonts w:ascii="Arial Narrow" w:hAnsi="Arial Narrow" w:cs="Arial"/>
              </w:rPr>
            </w:pPr>
            <w:r>
              <w:rPr>
                <w:rFonts w:ascii="Arial Narrow" w:hAnsi="Arial Narrow" w:cs="MS Outlook"/>
                <w:lang w:bidi="he-IL"/>
              </w:rPr>
              <w:t>@*</w:t>
            </w:r>
          </w:p>
        </w:tc>
      </w:tr>
    </w:tbl>
    <w:p w14:paraId="62A8B015" w14:textId="77777777" w:rsidR="00D72805" w:rsidRDefault="00D72805" w:rsidP="00D72805">
      <w:pPr>
        <w:rPr>
          <w:sz w:val="24"/>
          <w:szCs w:val="24"/>
        </w:rPr>
      </w:pPr>
    </w:p>
    <w:p w14:paraId="7C7807D1" w14:textId="77777777" w:rsidR="00D72805" w:rsidRDefault="00D72805" w:rsidP="00D72805"/>
    <w:p w14:paraId="23D0D63D" w14:textId="77777777" w:rsidR="00D72805" w:rsidRPr="00A93133" w:rsidRDefault="00D72805" w:rsidP="00D72805">
      <w:pPr>
        <w:spacing w:before="120" w:after="120" w:line="360" w:lineRule="auto"/>
        <w:ind w:left="1560"/>
        <w:rPr>
          <w:rFonts w:cs="Arial"/>
          <w:color w:val="000000"/>
        </w:rPr>
      </w:pPr>
      <w:r w:rsidRPr="00A93133">
        <w:rPr>
          <w:rFonts w:cs="Arial"/>
          <w:color w:val="000000"/>
        </w:rPr>
        <w:t>Las versiones preliminares de estos documentos podrán presentarse por correo electrónico, los cuales serán impresos para ser formalizados.</w:t>
      </w:r>
    </w:p>
    <w:p w14:paraId="1DB798A3" w14:textId="77777777" w:rsidR="00D72805" w:rsidRPr="00A93133" w:rsidRDefault="00D72805" w:rsidP="00D72805">
      <w:pPr>
        <w:spacing w:before="120" w:after="120" w:line="360" w:lineRule="auto"/>
        <w:ind w:left="1560"/>
        <w:rPr>
          <w:rFonts w:cs="Arial"/>
          <w:color w:val="000000"/>
        </w:rPr>
      </w:pPr>
      <w:r w:rsidRPr="00A93133">
        <w:rPr>
          <w:rFonts w:cs="Arial"/>
          <w:color w:val="000000"/>
        </w:rPr>
        <w:t>Leyenda:</w:t>
      </w:r>
    </w:p>
    <w:p w14:paraId="27675AB7" w14:textId="77777777" w:rsidR="00D72805" w:rsidRPr="00A93133" w:rsidRDefault="00D72805" w:rsidP="00D72805">
      <w:pPr>
        <w:pStyle w:val="Prrafodelista"/>
        <w:numPr>
          <w:ilvl w:val="0"/>
          <w:numId w:val="14"/>
        </w:numPr>
        <w:spacing w:before="120" w:after="120" w:line="360" w:lineRule="auto"/>
        <w:contextualSpacing/>
        <w:jc w:val="both"/>
        <w:rPr>
          <w:rFonts w:cs="Arial"/>
          <w:color w:val="000000"/>
        </w:rPr>
      </w:pPr>
      <w:r w:rsidRPr="00A93133">
        <w:rPr>
          <w:rFonts w:cs="Arial"/>
          <w:color w:val="000000"/>
        </w:rPr>
        <w:t>@ Correo Electrónico</w:t>
      </w:r>
    </w:p>
    <w:p w14:paraId="430FEC7B" w14:textId="77777777" w:rsidR="00D72805" w:rsidRPr="00A93133" w:rsidRDefault="00D72805" w:rsidP="00D72805">
      <w:pPr>
        <w:pStyle w:val="Prrafodelista"/>
        <w:numPr>
          <w:ilvl w:val="0"/>
          <w:numId w:val="14"/>
        </w:numPr>
        <w:spacing w:before="120" w:after="120" w:line="360" w:lineRule="auto"/>
        <w:contextualSpacing/>
        <w:jc w:val="both"/>
        <w:rPr>
          <w:rFonts w:cs="Arial"/>
          <w:color w:val="000000"/>
        </w:rPr>
      </w:pPr>
      <w:r>
        <w:rPr>
          <w:rFonts w:cs="Arial"/>
          <w:color w:val="000000"/>
        </w:rPr>
        <w:t>*</w:t>
      </w:r>
      <w:r w:rsidRPr="00A93133">
        <w:rPr>
          <w:rFonts w:cs="Arial"/>
          <w:color w:val="000000"/>
        </w:rPr>
        <w:t xml:space="preserve">  Documento Impreso</w:t>
      </w:r>
    </w:p>
    <w:p w14:paraId="54F007E5" w14:textId="77777777" w:rsidR="00D72805" w:rsidRDefault="00D72805" w:rsidP="00D72805">
      <w:pPr>
        <w:pStyle w:val="Prrafodelista"/>
        <w:numPr>
          <w:ilvl w:val="0"/>
          <w:numId w:val="14"/>
        </w:numPr>
        <w:spacing w:before="120" w:after="120" w:line="360" w:lineRule="auto"/>
        <w:contextualSpacing/>
        <w:jc w:val="both"/>
        <w:rPr>
          <w:rFonts w:cs="Arial"/>
          <w:color w:val="000000"/>
        </w:rPr>
      </w:pPr>
      <w:r w:rsidRPr="00A93133">
        <w:rPr>
          <w:rFonts w:cs="Arial"/>
          <w:color w:val="000000"/>
        </w:rPr>
        <w:t>Quien crea el Correo / Documento.</w:t>
      </w:r>
      <w:bookmarkStart w:id="184" w:name="_Toc187465846"/>
      <w:bookmarkStart w:id="185" w:name="_Toc430548039"/>
      <w:bookmarkStart w:id="186" w:name="_Toc135200704"/>
      <w:bookmarkEnd w:id="168"/>
      <w:bookmarkEnd w:id="169"/>
    </w:p>
    <w:p w14:paraId="176BB489" w14:textId="77777777" w:rsidR="00D72805" w:rsidRPr="00CA650A" w:rsidRDefault="00D72805" w:rsidP="00D72805"/>
    <w:p w14:paraId="19F9A52B" w14:textId="77777777" w:rsidR="00D72805" w:rsidRDefault="00D72805" w:rsidP="00D72805">
      <w:pPr>
        <w:pStyle w:val="Ttulo2"/>
        <w:keepNext/>
        <w:numPr>
          <w:ilvl w:val="1"/>
          <w:numId w:val="4"/>
        </w:numPr>
        <w:spacing w:before="120" w:after="120" w:line="240" w:lineRule="auto"/>
        <w:jc w:val="both"/>
      </w:pPr>
      <w:r>
        <w:t>GESTION DE DATOS</w:t>
      </w:r>
      <w:bookmarkEnd w:id="184"/>
      <w:bookmarkEnd w:id="185"/>
    </w:p>
    <w:p w14:paraId="19421B58" w14:textId="77777777" w:rsidR="00D72805" w:rsidRDefault="00D72805" w:rsidP="00D72805">
      <w:pPr>
        <w:spacing w:before="120" w:after="120" w:line="360" w:lineRule="auto"/>
        <w:ind w:left="567"/>
        <w:rPr>
          <w:rFonts w:cs="Arial"/>
          <w:color w:val="000000"/>
        </w:rPr>
      </w:pPr>
      <w:r w:rsidRPr="00882FE5">
        <w:rPr>
          <w:rFonts w:cs="Arial"/>
          <w:color w:val="000000"/>
        </w:rPr>
        <w:t>ERJ SOFT almacenará toda la documentación y código fuente que se genere como parte del proyecto en su repositorio interno de trabajo creada en GitHub.</w:t>
      </w:r>
    </w:p>
    <w:p w14:paraId="181FC5B4" w14:textId="77777777" w:rsidR="00D72805" w:rsidRDefault="00D72805" w:rsidP="00D72805">
      <w:pPr>
        <w:spacing w:before="120" w:after="120" w:line="360" w:lineRule="auto"/>
        <w:ind w:left="567"/>
        <w:rPr>
          <w:rFonts w:cs="Arial"/>
          <w:color w:val="000000"/>
        </w:rPr>
      </w:pPr>
      <w:r>
        <w:rPr>
          <w:rFonts w:cs="Arial"/>
          <w:color w:val="000000"/>
        </w:rPr>
        <w:lastRenderedPageBreak/>
        <w:t xml:space="preserve">De esta manera, </w:t>
      </w:r>
      <w:r w:rsidRPr="009B44B6">
        <w:rPr>
          <w:rFonts w:cs="Arial"/>
        </w:rPr>
        <w:t>MST E.I.R.L</w:t>
      </w:r>
      <w:r>
        <w:rPr>
          <w:rFonts w:cs="Arial"/>
          <w:color w:val="000000"/>
        </w:rPr>
        <w:t xml:space="preserve"> dispondrá de un servidor web donde visualizará la documentación correspondiente al proyecto, la cual, a su vez, estará compartida para todos los integrantes del proyecto.</w:t>
      </w:r>
    </w:p>
    <w:p w14:paraId="15F04FDA" w14:textId="77777777" w:rsidR="00D72805" w:rsidRDefault="00D72805" w:rsidP="00D72805">
      <w:pPr>
        <w:spacing w:before="120" w:after="120" w:line="360" w:lineRule="auto"/>
        <w:ind w:left="567"/>
        <w:rPr>
          <w:rFonts w:cs="Arial"/>
          <w:color w:val="000000"/>
        </w:rPr>
      </w:pPr>
      <w:r>
        <w:rPr>
          <w:rFonts w:cs="Arial"/>
          <w:color w:val="000000"/>
        </w:rPr>
        <w:t>Previo al pase a producción, toda la documentación y código fuente del producto será cargado en el repositorio antes mencionado.</w:t>
      </w:r>
    </w:p>
    <w:p w14:paraId="3F342048" w14:textId="77777777" w:rsidR="00D72805" w:rsidRDefault="00D72805" w:rsidP="00D72805"/>
    <w:p w14:paraId="4DC74BF0" w14:textId="77777777" w:rsidR="00D72805" w:rsidRDefault="00D72805" w:rsidP="00D72805"/>
    <w:p w14:paraId="71B91199" w14:textId="77777777" w:rsidR="00D72805" w:rsidRDefault="00D72805" w:rsidP="00D72805"/>
    <w:p w14:paraId="63E50B7F" w14:textId="77777777" w:rsidR="00D72805" w:rsidRDefault="00D72805" w:rsidP="00D72805"/>
    <w:p w14:paraId="64F6FD26" w14:textId="77777777" w:rsidR="00D72805" w:rsidRDefault="00D72805" w:rsidP="00D72805"/>
    <w:p w14:paraId="725A77DD" w14:textId="77777777" w:rsidR="00D72805" w:rsidRPr="002E00DA" w:rsidRDefault="00D72805" w:rsidP="00D72805"/>
    <w:p w14:paraId="13B54A0E" w14:textId="77777777" w:rsidR="00D72805" w:rsidRDefault="00D72805" w:rsidP="00D72805">
      <w:pPr>
        <w:pStyle w:val="Ttulo2"/>
        <w:keepNext/>
        <w:numPr>
          <w:ilvl w:val="1"/>
          <w:numId w:val="4"/>
        </w:numPr>
        <w:spacing w:before="120" w:after="120" w:line="240" w:lineRule="auto"/>
        <w:jc w:val="both"/>
      </w:pPr>
      <w:bookmarkStart w:id="187" w:name="_Toc187465847"/>
      <w:bookmarkStart w:id="188" w:name="_Toc430548040"/>
      <w:r>
        <w:t>GESTION DE LA CONFIGURACION</w:t>
      </w:r>
      <w:bookmarkEnd w:id="187"/>
      <w:bookmarkEnd w:id="188"/>
    </w:p>
    <w:p w14:paraId="2CE6BCCD" w14:textId="77777777" w:rsidR="00D72805" w:rsidRDefault="00D72805" w:rsidP="00D72805">
      <w:pPr>
        <w:spacing w:before="120" w:after="120" w:line="360" w:lineRule="auto"/>
        <w:ind w:left="567"/>
        <w:rPr>
          <w:rFonts w:cs="Arial"/>
          <w:color w:val="000000"/>
        </w:rPr>
      </w:pPr>
      <w:r w:rsidRPr="00D61DBF">
        <w:rPr>
          <w:rFonts w:cs="Arial"/>
          <w:color w:val="000000"/>
        </w:rPr>
        <w:t>La Gestión de la Configuración establece las actividades y documentación base a utilizarse durante la ejecución del proyecto, detallando los formatos, nomenclatura, versionamiento, ubicación de los entregables a generarse en el proyecto</w:t>
      </w:r>
    </w:p>
    <w:p w14:paraId="2AE5C36A" w14:textId="77777777" w:rsidR="00D72805" w:rsidRDefault="00D72805" w:rsidP="00D72805"/>
    <w:p w14:paraId="4B868329" w14:textId="77777777" w:rsidR="00D72805" w:rsidRPr="002E00DA"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189" w:name="_Toc155499204"/>
      <w:bookmarkStart w:id="190" w:name="_Toc155501420"/>
      <w:bookmarkStart w:id="191" w:name="_Toc155516603"/>
      <w:bookmarkStart w:id="192" w:name="_Toc155523756"/>
      <w:bookmarkStart w:id="193" w:name="_Toc155523829"/>
      <w:bookmarkStart w:id="194" w:name="_Toc156366063"/>
      <w:bookmarkStart w:id="195" w:name="_Toc187465848"/>
      <w:bookmarkStart w:id="196" w:name="_Toc430548041"/>
      <w:bookmarkEnd w:id="189"/>
      <w:bookmarkEnd w:id="190"/>
      <w:bookmarkEnd w:id="191"/>
      <w:bookmarkEnd w:id="192"/>
      <w:bookmarkEnd w:id="193"/>
      <w:r w:rsidRPr="002E00DA">
        <w:rPr>
          <w:lang w:eastAsia="es-ES"/>
        </w:rPr>
        <w:t>NOMENCLATURA</w:t>
      </w:r>
      <w:bookmarkEnd w:id="194"/>
      <w:bookmarkEnd w:id="195"/>
      <w:bookmarkEnd w:id="196"/>
    </w:p>
    <w:p w14:paraId="0262AAF1" w14:textId="77777777" w:rsidR="00D72805" w:rsidRDefault="00D72805" w:rsidP="00D72805"/>
    <w:tbl>
      <w:tblPr>
        <w:tblStyle w:val="4"/>
        <w:tblW w:w="7229" w:type="dxa"/>
        <w:tblInd w:w="1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35"/>
        <w:gridCol w:w="1559"/>
        <w:gridCol w:w="2835"/>
      </w:tblGrid>
      <w:tr w:rsidR="00D72805" w:rsidRPr="00ED0B5E" w14:paraId="49CFBEE8" w14:textId="77777777" w:rsidTr="006255BB">
        <w:tc>
          <w:tcPr>
            <w:tcW w:w="2835" w:type="dxa"/>
            <w:shd w:val="clear" w:color="auto" w:fill="BFBFBF"/>
          </w:tcPr>
          <w:p w14:paraId="1E449A5F" w14:textId="77777777" w:rsidR="00D72805" w:rsidRPr="00ED0B5E" w:rsidRDefault="00D72805" w:rsidP="006255BB">
            <w:pPr>
              <w:pStyle w:val="Textoindependiente"/>
              <w:spacing w:beforeLines="20" w:before="48" w:afterLines="20" w:after="48"/>
              <w:ind w:left="0"/>
              <w:jc w:val="center"/>
              <w:rPr>
                <w:b/>
              </w:rPr>
            </w:pPr>
            <w:r w:rsidRPr="00ED0B5E">
              <w:rPr>
                <w:b/>
              </w:rPr>
              <w:t>Documento</w:t>
            </w:r>
          </w:p>
        </w:tc>
        <w:tc>
          <w:tcPr>
            <w:tcW w:w="1559" w:type="dxa"/>
            <w:shd w:val="clear" w:color="auto" w:fill="BFBFBF"/>
          </w:tcPr>
          <w:p w14:paraId="48E2F88B" w14:textId="77777777" w:rsidR="00D72805" w:rsidRPr="00ED0B5E" w:rsidRDefault="00D72805" w:rsidP="006255BB">
            <w:pPr>
              <w:pStyle w:val="Textoindependiente"/>
              <w:spacing w:beforeLines="20" w:before="48" w:afterLines="20" w:after="48"/>
              <w:ind w:left="0"/>
              <w:jc w:val="center"/>
              <w:rPr>
                <w:b/>
              </w:rPr>
            </w:pPr>
            <w:r w:rsidRPr="00ED0B5E">
              <w:rPr>
                <w:b/>
              </w:rPr>
              <w:t>Nomenclatura</w:t>
            </w:r>
          </w:p>
        </w:tc>
        <w:tc>
          <w:tcPr>
            <w:tcW w:w="2835" w:type="dxa"/>
            <w:shd w:val="clear" w:color="auto" w:fill="BFBFBF"/>
          </w:tcPr>
          <w:p w14:paraId="4665C8A8" w14:textId="77777777" w:rsidR="00D72805" w:rsidRPr="00ED0B5E" w:rsidRDefault="00D72805" w:rsidP="006255BB">
            <w:pPr>
              <w:pStyle w:val="Textoindependiente"/>
              <w:spacing w:beforeLines="20" w:before="48" w:afterLines="20" w:after="48"/>
              <w:ind w:left="0"/>
              <w:jc w:val="center"/>
              <w:rPr>
                <w:b/>
              </w:rPr>
            </w:pPr>
            <w:r w:rsidRPr="00ED0B5E">
              <w:rPr>
                <w:b/>
              </w:rPr>
              <w:t>Ejemplo</w:t>
            </w:r>
          </w:p>
        </w:tc>
      </w:tr>
      <w:tr w:rsidR="00D72805" w:rsidRPr="0038523B" w14:paraId="3011D4B9" w14:textId="77777777" w:rsidTr="006255BB">
        <w:tc>
          <w:tcPr>
            <w:tcW w:w="2835" w:type="dxa"/>
            <w:vAlign w:val="center"/>
          </w:tcPr>
          <w:p w14:paraId="41DB9702" w14:textId="77777777" w:rsidR="00D72805" w:rsidRPr="0038523B" w:rsidRDefault="00D72805" w:rsidP="006255BB">
            <w:pPr>
              <w:spacing w:line="360" w:lineRule="auto"/>
              <w:jc w:val="left"/>
              <w:rPr>
                <w:highlight w:val="cyan"/>
              </w:rPr>
            </w:pPr>
            <w:r w:rsidRPr="0038523B">
              <w:rPr>
                <w:highlight w:val="cyan"/>
              </w:rPr>
              <w:t>Plan de Proyecto</w:t>
            </w:r>
          </w:p>
        </w:tc>
        <w:tc>
          <w:tcPr>
            <w:tcW w:w="1559" w:type="dxa"/>
            <w:vAlign w:val="center"/>
          </w:tcPr>
          <w:p w14:paraId="203D0191" w14:textId="77777777" w:rsidR="00D72805" w:rsidRPr="0038523B" w:rsidRDefault="00D72805" w:rsidP="006255BB">
            <w:pPr>
              <w:spacing w:line="360" w:lineRule="auto"/>
              <w:jc w:val="center"/>
              <w:rPr>
                <w:highlight w:val="cyan"/>
              </w:rPr>
            </w:pPr>
            <w:r w:rsidRPr="0038523B">
              <w:rPr>
                <w:highlight w:val="cyan"/>
              </w:rPr>
              <w:t>PPROY</w:t>
            </w:r>
          </w:p>
        </w:tc>
        <w:tc>
          <w:tcPr>
            <w:tcW w:w="2835" w:type="dxa"/>
            <w:vAlign w:val="center"/>
          </w:tcPr>
          <w:p w14:paraId="5F71E959" w14:textId="77777777" w:rsidR="00D72805" w:rsidRPr="0038523B" w:rsidRDefault="00D72805" w:rsidP="006255BB">
            <w:pPr>
              <w:spacing w:line="360" w:lineRule="auto"/>
              <w:jc w:val="center"/>
              <w:rPr>
                <w:highlight w:val="cyan"/>
              </w:rPr>
            </w:pPr>
            <w:r w:rsidRPr="0038523B">
              <w:rPr>
                <w:highlight w:val="cyan"/>
              </w:rPr>
              <w:t>PPROY_V#.#_2015</w:t>
            </w:r>
          </w:p>
        </w:tc>
      </w:tr>
      <w:tr w:rsidR="00D72805" w:rsidRPr="0038523B" w14:paraId="3F62FF68" w14:textId="77777777" w:rsidTr="006255BB">
        <w:tc>
          <w:tcPr>
            <w:tcW w:w="2835" w:type="dxa"/>
            <w:vAlign w:val="center"/>
          </w:tcPr>
          <w:p w14:paraId="371A8B6F" w14:textId="77777777" w:rsidR="00D72805" w:rsidRPr="0038523B" w:rsidRDefault="00D72805" w:rsidP="006255BB">
            <w:pPr>
              <w:spacing w:line="360" w:lineRule="auto"/>
              <w:jc w:val="left"/>
              <w:rPr>
                <w:highlight w:val="cyan"/>
              </w:rPr>
            </w:pPr>
            <w:r w:rsidRPr="0038523B">
              <w:rPr>
                <w:highlight w:val="cyan"/>
              </w:rPr>
              <w:t>Cronograma de Proyecto</w:t>
            </w:r>
          </w:p>
        </w:tc>
        <w:tc>
          <w:tcPr>
            <w:tcW w:w="1559" w:type="dxa"/>
            <w:vAlign w:val="center"/>
          </w:tcPr>
          <w:p w14:paraId="1063ED14" w14:textId="77777777" w:rsidR="00D72805" w:rsidRPr="0038523B" w:rsidRDefault="00D72805" w:rsidP="006255BB">
            <w:pPr>
              <w:spacing w:line="360" w:lineRule="auto"/>
              <w:jc w:val="center"/>
              <w:rPr>
                <w:highlight w:val="cyan"/>
              </w:rPr>
            </w:pPr>
            <w:r w:rsidRPr="0038523B">
              <w:rPr>
                <w:highlight w:val="cyan"/>
              </w:rPr>
              <w:t>CPROY</w:t>
            </w:r>
          </w:p>
        </w:tc>
        <w:tc>
          <w:tcPr>
            <w:tcW w:w="2835" w:type="dxa"/>
            <w:vAlign w:val="center"/>
          </w:tcPr>
          <w:p w14:paraId="648AE43E" w14:textId="77777777" w:rsidR="00D72805" w:rsidRPr="0038523B" w:rsidRDefault="00D72805" w:rsidP="006255BB">
            <w:pPr>
              <w:spacing w:line="360" w:lineRule="auto"/>
              <w:jc w:val="center"/>
              <w:rPr>
                <w:highlight w:val="cyan"/>
              </w:rPr>
            </w:pPr>
            <w:r w:rsidRPr="0038523B">
              <w:rPr>
                <w:highlight w:val="cyan"/>
              </w:rPr>
              <w:t>CPROY_V#.#_2015</w:t>
            </w:r>
          </w:p>
        </w:tc>
      </w:tr>
      <w:tr w:rsidR="00D72805" w:rsidRPr="0038523B" w14:paraId="133D9250" w14:textId="77777777" w:rsidTr="006255BB">
        <w:tc>
          <w:tcPr>
            <w:tcW w:w="2835" w:type="dxa"/>
            <w:vAlign w:val="center"/>
          </w:tcPr>
          <w:p w14:paraId="53ED0D4D" w14:textId="77777777" w:rsidR="00D72805" w:rsidRPr="0038523B" w:rsidRDefault="00D72805" w:rsidP="006255BB">
            <w:pPr>
              <w:spacing w:line="360" w:lineRule="auto"/>
              <w:jc w:val="left"/>
              <w:rPr>
                <w:highlight w:val="cyan"/>
              </w:rPr>
            </w:pPr>
            <w:r w:rsidRPr="0038523B">
              <w:rPr>
                <w:highlight w:val="cyan"/>
              </w:rPr>
              <w:t>Proceso Gestión de Proyectos</w:t>
            </w:r>
          </w:p>
        </w:tc>
        <w:tc>
          <w:tcPr>
            <w:tcW w:w="1559" w:type="dxa"/>
            <w:vAlign w:val="center"/>
          </w:tcPr>
          <w:p w14:paraId="4824189E" w14:textId="77777777" w:rsidR="00D72805" w:rsidRPr="0038523B" w:rsidRDefault="00D72805" w:rsidP="006255BB">
            <w:pPr>
              <w:spacing w:line="360" w:lineRule="auto"/>
              <w:jc w:val="center"/>
              <w:rPr>
                <w:highlight w:val="cyan"/>
              </w:rPr>
            </w:pPr>
            <w:r w:rsidRPr="0038523B">
              <w:rPr>
                <w:highlight w:val="cyan"/>
              </w:rPr>
              <w:t>PGPROY</w:t>
            </w:r>
          </w:p>
        </w:tc>
        <w:tc>
          <w:tcPr>
            <w:tcW w:w="2835" w:type="dxa"/>
            <w:vAlign w:val="center"/>
          </w:tcPr>
          <w:p w14:paraId="2BD1307A" w14:textId="77777777" w:rsidR="00D72805" w:rsidRPr="0038523B" w:rsidRDefault="00D72805" w:rsidP="006255BB">
            <w:pPr>
              <w:spacing w:line="360" w:lineRule="auto"/>
              <w:jc w:val="center"/>
              <w:rPr>
                <w:highlight w:val="cyan"/>
              </w:rPr>
            </w:pPr>
            <w:r w:rsidRPr="0038523B">
              <w:rPr>
                <w:highlight w:val="cyan"/>
              </w:rPr>
              <w:t>PGPROY_V#.#_2015</w:t>
            </w:r>
          </w:p>
        </w:tc>
      </w:tr>
      <w:tr w:rsidR="00D72805" w:rsidRPr="0038523B" w14:paraId="5A48CFE8" w14:textId="77777777" w:rsidTr="006255BB">
        <w:tc>
          <w:tcPr>
            <w:tcW w:w="2835" w:type="dxa"/>
            <w:vAlign w:val="center"/>
          </w:tcPr>
          <w:p w14:paraId="3C22C04F" w14:textId="77777777" w:rsidR="00D72805" w:rsidRPr="00D72805" w:rsidRDefault="00D72805" w:rsidP="006255BB">
            <w:pPr>
              <w:spacing w:line="360" w:lineRule="auto"/>
              <w:jc w:val="left"/>
              <w:rPr>
                <w:highlight w:val="lightGray"/>
              </w:rPr>
            </w:pPr>
            <w:r w:rsidRPr="00D72805">
              <w:rPr>
                <w:highlight w:val="lightGray"/>
              </w:rPr>
              <w:t>Acta de Reunión Interna</w:t>
            </w:r>
          </w:p>
        </w:tc>
        <w:tc>
          <w:tcPr>
            <w:tcW w:w="1559" w:type="dxa"/>
            <w:vAlign w:val="center"/>
          </w:tcPr>
          <w:p w14:paraId="1C3867D9" w14:textId="77777777" w:rsidR="00D72805" w:rsidRPr="00D72805" w:rsidRDefault="00D72805" w:rsidP="006255BB">
            <w:pPr>
              <w:spacing w:line="360" w:lineRule="auto"/>
              <w:jc w:val="center"/>
              <w:rPr>
                <w:highlight w:val="lightGray"/>
              </w:rPr>
            </w:pPr>
            <w:r w:rsidRPr="00D72805">
              <w:rPr>
                <w:highlight w:val="lightGray"/>
              </w:rPr>
              <w:t>ARINT</w:t>
            </w:r>
          </w:p>
        </w:tc>
        <w:tc>
          <w:tcPr>
            <w:tcW w:w="2835" w:type="dxa"/>
            <w:vAlign w:val="center"/>
          </w:tcPr>
          <w:p w14:paraId="3AF4BECF" w14:textId="77777777" w:rsidR="00D72805" w:rsidRPr="00D72805" w:rsidRDefault="00D72805" w:rsidP="006255BB">
            <w:pPr>
              <w:spacing w:line="360" w:lineRule="auto"/>
              <w:jc w:val="center"/>
              <w:rPr>
                <w:highlight w:val="lightGray"/>
              </w:rPr>
            </w:pPr>
            <w:r w:rsidRPr="00D72805">
              <w:rPr>
                <w:highlight w:val="lightGray"/>
              </w:rPr>
              <w:t>ARINT_DD_MM_2015</w:t>
            </w:r>
          </w:p>
        </w:tc>
      </w:tr>
      <w:tr w:rsidR="00D72805" w:rsidRPr="0038523B" w14:paraId="731113CD" w14:textId="77777777" w:rsidTr="006255BB">
        <w:tc>
          <w:tcPr>
            <w:tcW w:w="2835" w:type="dxa"/>
            <w:vAlign w:val="center"/>
          </w:tcPr>
          <w:p w14:paraId="365CE6C7" w14:textId="77777777" w:rsidR="00D72805" w:rsidRPr="00D72805" w:rsidRDefault="00D72805" w:rsidP="006255BB">
            <w:pPr>
              <w:spacing w:line="360" w:lineRule="auto"/>
              <w:jc w:val="left"/>
              <w:rPr>
                <w:highlight w:val="lightGray"/>
              </w:rPr>
            </w:pPr>
            <w:r w:rsidRPr="00D72805">
              <w:rPr>
                <w:highlight w:val="lightGray"/>
              </w:rPr>
              <w:t>Acta de Reunión Externa</w:t>
            </w:r>
          </w:p>
        </w:tc>
        <w:tc>
          <w:tcPr>
            <w:tcW w:w="1559" w:type="dxa"/>
            <w:vAlign w:val="center"/>
          </w:tcPr>
          <w:p w14:paraId="250E1E8F" w14:textId="77777777" w:rsidR="00D72805" w:rsidRPr="00D72805" w:rsidRDefault="00D72805" w:rsidP="006255BB">
            <w:pPr>
              <w:spacing w:line="360" w:lineRule="auto"/>
              <w:jc w:val="center"/>
              <w:rPr>
                <w:highlight w:val="lightGray"/>
              </w:rPr>
            </w:pPr>
            <w:r w:rsidRPr="00D72805">
              <w:rPr>
                <w:highlight w:val="lightGray"/>
              </w:rPr>
              <w:t>AREXT</w:t>
            </w:r>
          </w:p>
        </w:tc>
        <w:tc>
          <w:tcPr>
            <w:tcW w:w="2835" w:type="dxa"/>
            <w:vAlign w:val="center"/>
          </w:tcPr>
          <w:p w14:paraId="29B72B9E" w14:textId="77777777" w:rsidR="00D72805" w:rsidRPr="00D72805" w:rsidRDefault="00D72805" w:rsidP="006255BB">
            <w:pPr>
              <w:spacing w:line="360" w:lineRule="auto"/>
              <w:jc w:val="center"/>
              <w:rPr>
                <w:highlight w:val="lightGray"/>
              </w:rPr>
            </w:pPr>
            <w:r w:rsidRPr="00D72805">
              <w:rPr>
                <w:highlight w:val="lightGray"/>
              </w:rPr>
              <w:t>AREXT_ DD_MM_2015</w:t>
            </w:r>
          </w:p>
        </w:tc>
      </w:tr>
      <w:tr w:rsidR="00D72805" w:rsidRPr="0038523B" w14:paraId="374AFC99" w14:textId="77777777" w:rsidTr="006255BB">
        <w:tc>
          <w:tcPr>
            <w:tcW w:w="2835" w:type="dxa"/>
            <w:vAlign w:val="center"/>
          </w:tcPr>
          <w:p w14:paraId="7131A3A5" w14:textId="77777777" w:rsidR="00D72805" w:rsidRPr="0038523B" w:rsidRDefault="00D72805" w:rsidP="006255BB">
            <w:pPr>
              <w:spacing w:line="360" w:lineRule="auto"/>
              <w:jc w:val="left"/>
              <w:rPr>
                <w:highlight w:val="cyan"/>
              </w:rPr>
            </w:pPr>
            <w:r w:rsidRPr="0038523B">
              <w:rPr>
                <w:highlight w:val="cyan"/>
              </w:rPr>
              <w:t>Acta de Revisión de Plan de Proyecto</w:t>
            </w:r>
          </w:p>
        </w:tc>
        <w:tc>
          <w:tcPr>
            <w:tcW w:w="1559" w:type="dxa"/>
            <w:vAlign w:val="center"/>
          </w:tcPr>
          <w:p w14:paraId="185FDAAB" w14:textId="77777777" w:rsidR="00D72805" w:rsidRPr="0038523B" w:rsidRDefault="00D72805" w:rsidP="006255BB">
            <w:pPr>
              <w:spacing w:line="360" w:lineRule="auto"/>
              <w:jc w:val="center"/>
              <w:rPr>
                <w:highlight w:val="cyan"/>
              </w:rPr>
            </w:pPr>
            <w:r w:rsidRPr="00BA49C4">
              <w:rPr>
                <w:highlight w:val="cyan"/>
              </w:rPr>
              <w:t>AREVPRO</w:t>
            </w:r>
          </w:p>
        </w:tc>
        <w:tc>
          <w:tcPr>
            <w:tcW w:w="2835" w:type="dxa"/>
            <w:vAlign w:val="center"/>
          </w:tcPr>
          <w:p w14:paraId="305490FD" w14:textId="77777777" w:rsidR="00D72805" w:rsidRPr="0038523B" w:rsidRDefault="00D72805" w:rsidP="006255BB">
            <w:pPr>
              <w:spacing w:line="360" w:lineRule="auto"/>
              <w:jc w:val="center"/>
              <w:rPr>
                <w:highlight w:val="cyan"/>
              </w:rPr>
            </w:pPr>
            <w:r w:rsidRPr="0008661D">
              <w:rPr>
                <w:highlight w:val="cyan"/>
              </w:rPr>
              <w:t>AREVPRO</w:t>
            </w:r>
            <w:r w:rsidRPr="0038523B">
              <w:rPr>
                <w:highlight w:val="cyan"/>
              </w:rPr>
              <w:t>_DD_MM_2015</w:t>
            </w:r>
          </w:p>
        </w:tc>
      </w:tr>
      <w:tr w:rsidR="00D72805" w:rsidRPr="0038523B" w14:paraId="516DB96D" w14:textId="77777777" w:rsidTr="006255BB">
        <w:tc>
          <w:tcPr>
            <w:tcW w:w="2835" w:type="dxa"/>
            <w:vAlign w:val="center"/>
          </w:tcPr>
          <w:p w14:paraId="52C94662" w14:textId="77777777" w:rsidR="00D72805" w:rsidRPr="0038523B" w:rsidRDefault="00D72805" w:rsidP="006255BB">
            <w:pPr>
              <w:spacing w:line="360" w:lineRule="auto"/>
              <w:jc w:val="left"/>
              <w:rPr>
                <w:highlight w:val="cyan"/>
              </w:rPr>
            </w:pPr>
            <w:r w:rsidRPr="0038523B">
              <w:rPr>
                <w:highlight w:val="cyan"/>
              </w:rPr>
              <w:t>Acta de Cierre de Proyecto</w:t>
            </w:r>
          </w:p>
        </w:tc>
        <w:tc>
          <w:tcPr>
            <w:tcW w:w="1559" w:type="dxa"/>
            <w:vAlign w:val="center"/>
          </w:tcPr>
          <w:p w14:paraId="0E9DFE6A" w14:textId="77777777" w:rsidR="00D72805" w:rsidRPr="0038523B" w:rsidRDefault="00D72805" w:rsidP="006255BB">
            <w:pPr>
              <w:spacing w:line="360" w:lineRule="auto"/>
              <w:jc w:val="center"/>
              <w:rPr>
                <w:highlight w:val="cyan"/>
              </w:rPr>
            </w:pPr>
            <w:r w:rsidRPr="0038523B">
              <w:rPr>
                <w:highlight w:val="cyan"/>
              </w:rPr>
              <w:t>ACCPRO</w:t>
            </w:r>
          </w:p>
        </w:tc>
        <w:tc>
          <w:tcPr>
            <w:tcW w:w="2835" w:type="dxa"/>
            <w:vAlign w:val="center"/>
          </w:tcPr>
          <w:p w14:paraId="5E35CFB2" w14:textId="77777777" w:rsidR="00D72805" w:rsidRPr="0038523B" w:rsidRDefault="00D72805" w:rsidP="006255BB">
            <w:pPr>
              <w:spacing w:line="360" w:lineRule="auto"/>
              <w:jc w:val="center"/>
              <w:rPr>
                <w:highlight w:val="cyan"/>
              </w:rPr>
            </w:pPr>
            <w:r w:rsidRPr="0038523B">
              <w:rPr>
                <w:highlight w:val="cyan"/>
              </w:rPr>
              <w:t>ACCPRO_DD_MM_2015</w:t>
            </w:r>
          </w:p>
        </w:tc>
      </w:tr>
      <w:tr w:rsidR="00D72805" w:rsidRPr="0038523B" w14:paraId="428AD0A5" w14:textId="77777777" w:rsidTr="006255BB">
        <w:tc>
          <w:tcPr>
            <w:tcW w:w="2835" w:type="dxa"/>
            <w:vAlign w:val="center"/>
          </w:tcPr>
          <w:p w14:paraId="796F7BA9" w14:textId="77777777" w:rsidR="00D72805" w:rsidRPr="0038523B" w:rsidRDefault="00D72805" w:rsidP="006255BB">
            <w:pPr>
              <w:spacing w:line="360" w:lineRule="auto"/>
              <w:jc w:val="left"/>
              <w:rPr>
                <w:highlight w:val="cyan"/>
              </w:rPr>
            </w:pPr>
            <w:r w:rsidRPr="0038523B">
              <w:rPr>
                <w:highlight w:val="cyan"/>
              </w:rPr>
              <w:t xml:space="preserve">Acta de Relatorio de </w:t>
            </w:r>
            <w:r w:rsidRPr="0038523B">
              <w:rPr>
                <w:highlight w:val="cyan"/>
              </w:rPr>
              <w:lastRenderedPageBreak/>
              <w:t>Proyecto</w:t>
            </w:r>
          </w:p>
        </w:tc>
        <w:tc>
          <w:tcPr>
            <w:tcW w:w="1559" w:type="dxa"/>
            <w:vAlign w:val="center"/>
          </w:tcPr>
          <w:p w14:paraId="44E80645" w14:textId="77777777" w:rsidR="00D72805" w:rsidRPr="0038523B" w:rsidRDefault="00D72805" w:rsidP="006255BB">
            <w:pPr>
              <w:spacing w:line="360" w:lineRule="auto"/>
              <w:jc w:val="center"/>
              <w:rPr>
                <w:highlight w:val="cyan"/>
              </w:rPr>
            </w:pPr>
            <w:r w:rsidRPr="0038523B">
              <w:rPr>
                <w:highlight w:val="cyan"/>
              </w:rPr>
              <w:lastRenderedPageBreak/>
              <w:t>ACREPRO</w:t>
            </w:r>
          </w:p>
        </w:tc>
        <w:tc>
          <w:tcPr>
            <w:tcW w:w="2835" w:type="dxa"/>
            <w:vAlign w:val="center"/>
          </w:tcPr>
          <w:p w14:paraId="144552EB" w14:textId="77777777" w:rsidR="00D72805" w:rsidRPr="0038523B" w:rsidRDefault="00D72805" w:rsidP="006255BB">
            <w:pPr>
              <w:spacing w:line="360" w:lineRule="auto"/>
              <w:jc w:val="center"/>
              <w:rPr>
                <w:highlight w:val="cyan"/>
              </w:rPr>
            </w:pPr>
            <w:r w:rsidRPr="0038523B">
              <w:rPr>
                <w:highlight w:val="cyan"/>
              </w:rPr>
              <w:t>ACREPRO_DD_MM_2015</w:t>
            </w:r>
          </w:p>
        </w:tc>
      </w:tr>
      <w:tr w:rsidR="00D72805" w:rsidRPr="0038523B" w14:paraId="3D0D60D5" w14:textId="77777777" w:rsidTr="006255BB">
        <w:tc>
          <w:tcPr>
            <w:tcW w:w="2835" w:type="dxa"/>
          </w:tcPr>
          <w:p w14:paraId="62732A86" w14:textId="77777777" w:rsidR="00D72805" w:rsidRPr="00D72805" w:rsidRDefault="00D72805" w:rsidP="006255BB">
            <w:pPr>
              <w:spacing w:line="360" w:lineRule="auto"/>
              <w:jc w:val="left"/>
              <w:rPr>
                <w:highlight w:val="lightGray"/>
              </w:rPr>
            </w:pPr>
            <w:r w:rsidRPr="00D72805">
              <w:rPr>
                <w:highlight w:val="lightGray"/>
              </w:rPr>
              <w:t>Informe Avance Quincenal</w:t>
            </w:r>
          </w:p>
        </w:tc>
        <w:tc>
          <w:tcPr>
            <w:tcW w:w="1559" w:type="dxa"/>
          </w:tcPr>
          <w:p w14:paraId="773335B0" w14:textId="77777777" w:rsidR="00D72805" w:rsidRPr="00D72805" w:rsidRDefault="00D72805" w:rsidP="006255BB">
            <w:pPr>
              <w:spacing w:line="360" w:lineRule="auto"/>
              <w:jc w:val="center"/>
              <w:rPr>
                <w:highlight w:val="lightGray"/>
              </w:rPr>
            </w:pPr>
            <w:r w:rsidRPr="00D72805">
              <w:rPr>
                <w:highlight w:val="lightGray"/>
              </w:rPr>
              <w:t>IAVQUI</w:t>
            </w:r>
          </w:p>
        </w:tc>
        <w:tc>
          <w:tcPr>
            <w:tcW w:w="2835" w:type="dxa"/>
          </w:tcPr>
          <w:p w14:paraId="029F8712" w14:textId="77777777" w:rsidR="00D72805" w:rsidRPr="00D72805" w:rsidRDefault="00D72805" w:rsidP="006255BB">
            <w:pPr>
              <w:spacing w:line="360" w:lineRule="auto"/>
              <w:jc w:val="center"/>
              <w:rPr>
                <w:highlight w:val="lightGray"/>
              </w:rPr>
            </w:pPr>
            <w:r w:rsidRPr="00D72805">
              <w:rPr>
                <w:highlight w:val="lightGray"/>
              </w:rPr>
              <w:t>IAVQUI_DD_MM_2015</w:t>
            </w:r>
          </w:p>
        </w:tc>
      </w:tr>
      <w:tr w:rsidR="00D72805" w:rsidRPr="0038523B" w14:paraId="0A0173B3" w14:textId="77777777" w:rsidTr="006255BB">
        <w:tc>
          <w:tcPr>
            <w:tcW w:w="2835" w:type="dxa"/>
            <w:vAlign w:val="center"/>
          </w:tcPr>
          <w:p w14:paraId="45489410" w14:textId="77777777" w:rsidR="00D72805" w:rsidRPr="00D72805" w:rsidRDefault="00D72805" w:rsidP="006255BB">
            <w:pPr>
              <w:spacing w:line="360" w:lineRule="auto"/>
              <w:jc w:val="left"/>
              <w:rPr>
                <w:highlight w:val="lightGray"/>
              </w:rPr>
            </w:pPr>
            <w:r w:rsidRPr="00D72805">
              <w:rPr>
                <w:highlight w:val="lightGray"/>
              </w:rPr>
              <w:t>Aceptación de Entregables</w:t>
            </w:r>
          </w:p>
        </w:tc>
        <w:tc>
          <w:tcPr>
            <w:tcW w:w="1559" w:type="dxa"/>
            <w:vAlign w:val="center"/>
          </w:tcPr>
          <w:p w14:paraId="0C64FBA3" w14:textId="77777777" w:rsidR="00D72805" w:rsidRPr="00D72805" w:rsidRDefault="00D72805" w:rsidP="006255BB">
            <w:pPr>
              <w:spacing w:line="360" w:lineRule="auto"/>
              <w:jc w:val="center"/>
              <w:rPr>
                <w:highlight w:val="lightGray"/>
              </w:rPr>
            </w:pPr>
            <w:r w:rsidRPr="00D72805">
              <w:rPr>
                <w:highlight w:val="lightGray"/>
              </w:rPr>
              <w:t>ACENTRE</w:t>
            </w:r>
          </w:p>
        </w:tc>
        <w:tc>
          <w:tcPr>
            <w:tcW w:w="2835" w:type="dxa"/>
            <w:vAlign w:val="center"/>
          </w:tcPr>
          <w:p w14:paraId="19165D2E" w14:textId="77777777" w:rsidR="00D72805" w:rsidRPr="00D72805" w:rsidRDefault="00D72805" w:rsidP="006255BB">
            <w:pPr>
              <w:spacing w:line="360" w:lineRule="auto"/>
              <w:jc w:val="center"/>
              <w:rPr>
                <w:highlight w:val="lightGray"/>
              </w:rPr>
            </w:pPr>
            <w:r w:rsidRPr="00D72805">
              <w:rPr>
                <w:highlight w:val="lightGray"/>
              </w:rPr>
              <w:t>ACENTRE_DD_MM_2015</w:t>
            </w:r>
          </w:p>
        </w:tc>
      </w:tr>
      <w:tr w:rsidR="00D72805" w:rsidRPr="0038523B" w14:paraId="7CBEC306" w14:textId="77777777" w:rsidTr="006255BB">
        <w:tc>
          <w:tcPr>
            <w:tcW w:w="2835" w:type="dxa"/>
            <w:vAlign w:val="center"/>
          </w:tcPr>
          <w:p w14:paraId="74C0402A" w14:textId="77777777" w:rsidR="00D72805" w:rsidRPr="0038523B" w:rsidRDefault="00D72805" w:rsidP="006255BB">
            <w:pPr>
              <w:spacing w:line="360" w:lineRule="auto"/>
              <w:jc w:val="left"/>
              <w:rPr>
                <w:highlight w:val="cyan"/>
              </w:rPr>
            </w:pPr>
            <w:r w:rsidRPr="0038523B">
              <w:rPr>
                <w:highlight w:val="cyan"/>
              </w:rPr>
              <w:t>Registro de Riesgos</w:t>
            </w:r>
          </w:p>
        </w:tc>
        <w:tc>
          <w:tcPr>
            <w:tcW w:w="1559" w:type="dxa"/>
            <w:vAlign w:val="center"/>
          </w:tcPr>
          <w:p w14:paraId="0E6A768F" w14:textId="77777777" w:rsidR="00D72805" w:rsidRPr="0038523B" w:rsidRDefault="00D72805" w:rsidP="006255BB">
            <w:pPr>
              <w:spacing w:line="360" w:lineRule="auto"/>
              <w:jc w:val="center"/>
              <w:rPr>
                <w:highlight w:val="cyan"/>
              </w:rPr>
            </w:pPr>
            <w:r w:rsidRPr="0038523B">
              <w:rPr>
                <w:highlight w:val="cyan"/>
              </w:rPr>
              <w:t>REGRI</w:t>
            </w:r>
          </w:p>
        </w:tc>
        <w:tc>
          <w:tcPr>
            <w:tcW w:w="2835" w:type="dxa"/>
            <w:vAlign w:val="center"/>
          </w:tcPr>
          <w:p w14:paraId="2553039F" w14:textId="77777777" w:rsidR="00D72805" w:rsidRPr="0038523B" w:rsidRDefault="00D72805" w:rsidP="006255BB">
            <w:pPr>
              <w:spacing w:line="360" w:lineRule="auto"/>
              <w:jc w:val="center"/>
              <w:rPr>
                <w:highlight w:val="cyan"/>
              </w:rPr>
            </w:pPr>
            <w:r w:rsidRPr="0038523B">
              <w:rPr>
                <w:highlight w:val="cyan"/>
              </w:rPr>
              <w:t>REGRI_V#.#_2015</w:t>
            </w:r>
          </w:p>
        </w:tc>
      </w:tr>
      <w:tr w:rsidR="00D72805" w14:paraId="6C818590" w14:textId="77777777" w:rsidTr="006255BB">
        <w:tc>
          <w:tcPr>
            <w:tcW w:w="2835" w:type="dxa"/>
            <w:vAlign w:val="center"/>
          </w:tcPr>
          <w:p w14:paraId="3D4CBC55" w14:textId="77777777" w:rsidR="00D72805" w:rsidRPr="0038523B" w:rsidRDefault="00D72805" w:rsidP="006255BB">
            <w:pPr>
              <w:spacing w:line="360" w:lineRule="auto"/>
              <w:jc w:val="left"/>
              <w:rPr>
                <w:highlight w:val="magenta"/>
              </w:rPr>
            </w:pPr>
            <w:r w:rsidRPr="0038523B">
              <w:rPr>
                <w:highlight w:val="magenta"/>
              </w:rPr>
              <w:t>Lista Maestra de Requerimientos</w:t>
            </w:r>
          </w:p>
        </w:tc>
        <w:tc>
          <w:tcPr>
            <w:tcW w:w="1559" w:type="dxa"/>
            <w:vAlign w:val="center"/>
          </w:tcPr>
          <w:p w14:paraId="43E1EC29" w14:textId="77777777" w:rsidR="00D72805" w:rsidRPr="0038523B" w:rsidRDefault="00D72805" w:rsidP="006255BB">
            <w:pPr>
              <w:spacing w:line="360" w:lineRule="auto"/>
              <w:jc w:val="center"/>
              <w:rPr>
                <w:highlight w:val="magenta"/>
              </w:rPr>
            </w:pPr>
            <w:r w:rsidRPr="0038523B">
              <w:rPr>
                <w:highlight w:val="magenta"/>
              </w:rPr>
              <w:t>LMREQM</w:t>
            </w:r>
          </w:p>
        </w:tc>
        <w:tc>
          <w:tcPr>
            <w:tcW w:w="2835" w:type="dxa"/>
            <w:vAlign w:val="center"/>
          </w:tcPr>
          <w:p w14:paraId="4D2DAE38" w14:textId="77777777" w:rsidR="00D72805" w:rsidRDefault="00D72805" w:rsidP="006255BB">
            <w:pPr>
              <w:spacing w:line="360" w:lineRule="auto"/>
              <w:jc w:val="center"/>
            </w:pPr>
            <w:r w:rsidRPr="0038523B">
              <w:rPr>
                <w:highlight w:val="magenta"/>
              </w:rPr>
              <w:t>LMREQM_#.#_2015</w:t>
            </w:r>
          </w:p>
        </w:tc>
      </w:tr>
      <w:tr w:rsidR="00D72805" w14:paraId="2F731375" w14:textId="77777777" w:rsidTr="006255BB">
        <w:tc>
          <w:tcPr>
            <w:tcW w:w="2835" w:type="dxa"/>
            <w:vAlign w:val="center"/>
          </w:tcPr>
          <w:p w14:paraId="3FEDE2BE" w14:textId="77777777" w:rsidR="00D72805" w:rsidRPr="0038523B" w:rsidRDefault="00D72805" w:rsidP="006255BB">
            <w:pPr>
              <w:spacing w:line="360" w:lineRule="auto"/>
              <w:jc w:val="left"/>
              <w:rPr>
                <w:highlight w:val="magenta"/>
              </w:rPr>
            </w:pPr>
            <w:r>
              <w:rPr>
                <w:highlight w:val="magenta"/>
              </w:rPr>
              <w:t>Matriz de Trazabilidad de Requerimientos</w:t>
            </w:r>
          </w:p>
        </w:tc>
        <w:tc>
          <w:tcPr>
            <w:tcW w:w="1559" w:type="dxa"/>
            <w:vAlign w:val="center"/>
          </w:tcPr>
          <w:p w14:paraId="24206F90" w14:textId="77777777" w:rsidR="00D72805" w:rsidRPr="0038523B" w:rsidRDefault="00D72805" w:rsidP="006255BB">
            <w:pPr>
              <w:spacing w:line="360" w:lineRule="auto"/>
              <w:jc w:val="center"/>
              <w:rPr>
                <w:highlight w:val="magenta"/>
              </w:rPr>
            </w:pPr>
            <w:r>
              <w:rPr>
                <w:highlight w:val="magenta"/>
              </w:rPr>
              <w:t>MTREQM</w:t>
            </w:r>
          </w:p>
        </w:tc>
        <w:tc>
          <w:tcPr>
            <w:tcW w:w="2835" w:type="dxa"/>
            <w:vAlign w:val="center"/>
          </w:tcPr>
          <w:p w14:paraId="0B64A74E" w14:textId="77777777" w:rsidR="00D72805" w:rsidRPr="0038523B" w:rsidRDefault="00D72805" w:rsidP="006255BB">
            <w:pPr>
              <w:spacing w:line="360" w:lineRule="auto"/>
              <w:jc w:val="center"/>
              <w:rPr>
                <w:highlight w:val="magenta"/>
              </w:rPr>
            </w:pPr>
            <w:r>
              <w:rPr>
                <w:highlight w:val="magenta"/>
              </w:rPr>
              <w:t>MTREQM_V#.#_2015</w:t>
            </w:r>
          </w:p>
        </w:tc>
      </w:tr>
      <w:tr w:rsidR="00D72805" w14:paraId="05301F43" w14:textId="77777777" w:rsidTr="006255BB">
        <w:tc>
          <w:tcPr>
            <w:tcW w:w="2835" w:type="dxa"/>
            <w:vAlign w:val="center"/>
          </w:tcPr>
          <w:p w14:paraId="6CBE4B37" w14:textId="77777777" w:rsidR="00D72805" w:rsidRPr="0038523B" w:rsidRDefault="00D72805" w:rsidP="006255BB">
            <w:pPr>
              <w:spacing w:line="360" w:lineRule="auto"/>
              <w:jc w:val="left"/>
              <w:rPr>
                <w:highlight w:val="magenta"/>
              </w:rPr>
            </w:pPr>
            <w:r w:rsidRPr="0038523B">
              <w:rPr>
                <w:highlight w:val="magenta"/>
              </w:rPr>
              <w:t>Proceso Gestión Requerimientos</w:t>
            </w:r>
          </w:p>
        </w:tc>
        <w:tc>
          <w:tcPr>
            <w:tcW w:w="1559" w:type="dxa"/>
            <w:vAlign w:val="center"/>
          </w:tcPr>
          <w:p w14:paraId="5B586368" w14:textId="77777777" w:rsidR="00D72805" w:rsidRPr="0038523B" w:rsidRDefault="00D72805" w:rsidP="006255BB">
            <w:pPr>
              <w:spacing w:line="360" w:lineRule="auto"/>
              <w:jc w:val="center"/>
              <w:rPr>
                <w:highlight w:val="magenta"/>
              </w:rPr>
            </w:pPr>
            <w:r w:rsidRPr="0038523B">
              <w:rPr>
                <w:highlight w:val="magenta"/>
              </w:rPr>
              <w:t>PGREQM</w:t>
            </w:r>
          </w:p>
        </w:tc>
        <w:tc>
          <w:tcPr>
            <w:tcW w:w="2835" w:type="dxa"/>
            <w:vAlign w:val="center"/>
          </w:tcPr>
          <w:p w14:paraId="68EA724F" w14:textId="77777777" w:rsidR="00D72805" w:rsidRDefault="00D72805" w:rsidP="006255BB">
            <w:pPr>
              <w:spacing w:line="360" w:lineRule="auto"/>
              <w:jc w:val="center"/>
            </w:pPr>
            <w:r w:rsidRPr="0038523B">
              <w:rPr>
                <w:highlight w:val="magenta"/>
              </w:rPr>
              <w:t>PGREQM_#.#_2015</w:t>
            </w:r>
          </w:p>
        </w:tc>
      </w:tr>
      <w:tr w:rsidR="00D72805" w14:paraId="5F1C7F9B" w14:textId="77777777" w:rsidTr="006255BB">
        <w:tc>
          <w:tcPr>
            <w:tcW w:w="2835" w:type="dxa"/>
            <w:vAlign w:val="center"/>
          </w:tcPr>
          <w:p w14:paraId="222C09A9" w14:textId="77777777" w:rsidR="00D72805" w:rsidRPr="0038523B" w:rsidRDefault="00D72805" w:rsidP="006255BB">
            <w:pPr>
              <w:spacing w:line="360" w:lineRule="auto"/>
              <w:jc w:val="left"/>
              <w:rPr>
                <w:highlight w:val="magenta"/>
              </w:rPr>
            </w:pPr>
            <w:r>
              <w:rPr>
                <w:highlight w:val="magenta"/>
              </w:rPr>
              <w:t>Acta de Solicitud de Cambios a Requerimientos</w:t>
            </w:r>
          </w:p>
        </w:tc>
        <w:tc>
          <w:tcPr>
            <w:tcW w:w="1559" w:type="dxa"/>
            <w:vAlign w:val="center"/>
          </w:tcPr>
          <w:p w14:paraId="0E7B5457" w14:textId="77777777" w:rsidR="00D72805" w:rsidRPr="0038523B" w:rsidRDefault="00D72805" w:rsidP="006255BB">
            <w:pPr>
              <w:spacing w:line="360" w:lineRule="auto"/>
              <w:jc w:val="center"/>
              <w:rPr>
                <w:highlight w:val="magenta"/>
              </w:rPr>
            </w:pPr>
            <w:r>
              <w:rPr>
                <w:highlight w:val="magenta"/>
              </w:rPr>
              <w:t>ASCR</w:t>
            </w:r>
          </w:p>
        </w:tc>
        <w:tc>
          <w:tcPr>
            <w:tcW w:w="2835" w:type="dxa"/>
            <w:vAlign w:val="center"/>
          </w:tcPr>
          <w:p w14:paraId="2C5F4D12" w14:textId="77777777" w:rsidR="00D72805" w:rsidRPr="0038523B" w:rsidRDefault="00D72805" w:rsidP="006255BB">
            <w:pPr>
              <w:spacing w:line="360" w:lineRule="auto"/>
              <w:jc w:val="center"/>
              <w:rPr>
                <w:highlight w:val="magenta"/>
              </w:rPr>
            </w:pPr>
            <w:r>
              <w:rPr>
                <w:highlight w:val="magenta"/>
              </w:rPr>
              <w:t>ASCR_DD_MM_2015</w:t>
            </w:r>
          </w:p>
        </w:tc>
      </w:tr>
      <w:tr w:rsidR="00D72805" w14:paraId="3686727A" w14:textId="77777777" w:rsidTr="006255BB">
        <w:trPr>
          <w:trHeight w:val="260"/>
        </w:trPr>
        <w:tc>
          <w:tcPr>
            <w:tcW w:w="2835" w:type="dxa"/>
            <w:vAlign w:val="center"/>
          </w:tcPr>
          <w:p w14:paraId="635855DE" w14:textId="77777777" w:rsidR="00D72805" w:rsidRPr="0038523B" w:rsidRDefault="00D72805" w:rsidP="006255BB">
            <w:pPr>
              <w:jc w:val="left"/>
              <w:rPr>
                <w:highlight w:val="magenta"/>
              </w:rPr>
            </w:pPr>
            <w:r w:rsidRPr="0038523B">
              <w:rPr>
                <w:highlight w:val="magenta"/>
              </w:rPr>
              <w:t>Registro de Cambios a Requerimientos</w:t>
            </w:r>
          </w:p>
        </w:tc>
        <w:tc>
          <w:tcPr>
            <w:tcW w:w="1559" w:type="dxa"/>
            <w:vAlign w:val="center"/>
          </w:tcPr>
          <w:p w14:paraId="4EE30974" w14:textId="77777777" w:rsidR="00D72805" w:rsidRPr="0038523B" w:rsidRDefault="00D72805" w:rsidP="006255BB">
            <w:pPr>
              <w:jc w:val="center"/>
              <w:rPr>
                <w:highlight w:val="magenta"/>
              </w:rPr>
            </w:pPr>
            <w:r w:rsidRPr="0038523B">
              <w:rPr>
                <w:highlight w:val="magenta"/>
              </w:rPr>
              <w:t>RCREQM</w:t>
            </w:r>
          </w:p>
        </w:tc>
        <w:tc>
          <w:tcPr>
            <w:tcW w:w="2835" w:type="dxa"/>
            <w:vAlign w:val="center"/>
          </w:tcPr>
          <w:p w14:paraId="76EE7EE1" w14:textId="77777777" w:rsidR="00D72805" w:rsidRDefault="00D72805" w:rsidP="006255BB">
            <w:pPr>
              <w:jc w:val="center"/>
            </w:pPr>
            <w:r w:rsidRPr="0038523B">
              <w:rPr>
                <w:highlight w:val="magenta"/>
              </w:rPr>
              <w:t>RCREQM_#.#_2015</w:t>
            </w:r>
          </w:p>
        </w:tc>
      </w:tr>
      <w:tr w:rsidR="00D72805" w14:paraId="1FE50067" w14:textId="77777777" w:rsidTr="006255BB">
        <w:trPr>
          <w:trHeight w:val="260"/>
        </w:trPr>
        <w:tc>
          <w:tcPr>
            <w:tcW w:w="2835" w:type="dxa"/>
            <w:vAlign w:val="center"/>
          </w:tcPr>
          <w:p w14:paraId="5EE28C28" w14:textId="77777777" w:rsidR="00D72805" w:rsidRPr="003B090F" w:rsidRDefault="00D72805" w:rsidP="006255BB">
            <w:pPr>
              <w:jc w:val="left"/>
              <w:rPr>
                <w:highlight w:val="magenta"/>
              </w:rPr>
            </w:pPr>
            <w:r w:rsidRPr="003B090F">
              <w:rPr>
                <w:highlight w:val="magenta"/>
              </w:rPr>
              <w:t>Solicitud de Cambios a Requerimientos</w:t>
            </w:r>
          </w:p>
        </w:tc>
        <w:tc>
          <w:tcPr>
            <w:tcW w:w="1559" w:type="dxa"/>
            <w:vAlign w:val="center"/>
          </w:tcPr>
          <w:p w14:paraId="3427D291" w14:textId="77777777" w:rsidR="00D72805" w:rsidRPr="003B090F" w:rsidRDefault="00D72805" w:rsidP="006255BB">
            <w:pPr>
              <w:jc w:val="center"/>
              <w:rPr>
                <w:highlight w:val="magenta"/>
              </w:rPr>
            </w:pPr>
            <w:r w:rsidRPr="003B090F">
              <w:rPr>
                <w:highlight w:val="magenta"/>
              </w:rPr>
              <w:t>SOLCREQ</w:t>
            </w:r>
          </w:p>
        </w:tc>
        <w:tc>
          <w:tcPr>
            <w:tcW w:w="2835" w:type="dxa"/>
            <w:vAlign w:val="center"/>
          </w:tcPr>
          <w:p w14:paraId="76C5DE10" w14:textId="77777777" w:rsidR="00D72805" w:rsidRPr="003B090F" w:rsidRDefault="00D72805" w:rsidP="006255BB">
            <w:pPr>
              <w:jc w:val="center"/>
            </w:pPr>
            <w:r w:rsidRPr="003B090F">
              <w:rPr>
                <w:highlight w:val="magenta"/>
              </w:rPr>
              <w:t>SOLCREQ_#.#_2015</w:t>
            </w:r>
          </w:p>
        </w:tc>
      </w:tr>
      <w:tr w:rsidR="00D72805" w14:paraId="314653C5" w14:textId="77777777" w:rsidTr="006255BB">
        <w:trPr>
          <w:trHeight w:val="215"/>
        </w:trPr>
        <w:tc>
          <w:tcPr>
            <w:tcW w:w="2835" w:type="dxa"/>
            <w:vAlign w:val="center"/>
          </w:tcPr>
          <w:p w14:paraId="2F4D3B2C" w14:textId="77777777" w:rsidR="00D72805" w:rsidRPr="003B090F" w:rsidRDefault="00D72805" w:rsidP="006255BB">
            <w:pPr>
              <w:spacing w:line="360" w:lineRule="auto"/>
              <w:jc w:val="left"/>
              <w:rPr>
                <w:highlight w:val="yellow"/>
              </w:rPr>
            </w:pPr>
            <w:r w:rsidRPr="003B090F">
              <w:rPr>
                <w:highlight w:val="yellow"/>
              </w:rPr>
              <w:t>Documento de Análisis</w:t>
            </w:r>
          </w:p>
        </w:tc>
        <w:tc>
          <w:tcPr>
            <w:tcW w:w="1559" w:type="dxa"/>
            <w:vAlign w:val="center"/>
          </w:tcPr>
          <w:p w14:paraId="40E3D2F6" w14:textId="77777777" w:rsidR="00D72805" w:rsidRPr="003B090F" w:rsidRDefault="00D72805" w:rsidP="006255BB">
            <w:pPr>
              <w:spacing w:line="360" w:lineRule="auto"/>
              <w:jc w:val="center"/>
              <w:rPr>
                <w:highlight w:val="yellow"/>
              </w:rPr>
            </w:pPr>
            <w:r w:rsidRPr="003B090F">
              <w:rPr>
                <w:highlight w:val="yellow"/>
              </w:rPr>
              <w:t>DANA</w:t>
            </w:r>
          </w:p>
        </w:tc>
        <w:tc>
          <w:tcPr>
            <w:tcW w:w="2835" w:type="dxa"/>
            <w:vAlign w:val="center"/>
          </w:tcPr>
          <w:p w14:paraId="7F21083F" w14:textId="77777777" w:rsidR="00D72805" w:rsidRPr="003B090F" w:rsidRDefault="00D72805" w:rsidP="006255BB">
            <w:pPr>
              <w:spacing w:line="360" w:lineRule="auto"/>
              <w:jc w:val="center"/>
            </w:pPr>
            <w:r w:rsidRPr="003B090F">
              <w:rPr>
                <w:rFonts w:ascii="Helvetica" w:hAnsi="Helvetica" w:cs="Helvetica"/>
                <w:color w:val="373E4D"/>
                <w:highlight w:val="yellow"/>
                <w:shd w:val="clear" w:color="auto" w:fill="F6F7F8"/>
              </w:rPr>
              <w:t>DANA_V#.#_2015</w:t>
            </w:r>
          </w:p>
        </w:tc>
      </w:tr>
      <w:tr w:rsidR="00D72805" w14:paraId="28655005" w14:textId="77777777" w:rsidTr="006255BB">
        <w:trPr>
          <w:trHeight w:val="260"/>
        </w:trPr>
        <w:tc>
          <w:tcPr>
            <w:tcW w:w="2835" w:type="dxa"/>
            <w:vAlign w:val="center"/>
          </w:tcPr>
          <w:p w14:paraId="72088235" w14:textId="77777777" w:rsidR="00D72805" w:rsidRPr="0038523B" w:rsidRDefault="00D72805" w:rsidP="006255BB">
            <w:pPr>
              <w:jc w:val="left"/>
              <w:rPr>
                <w:highlight w:val="yellow"/>
              </w:rPr>
            </w:pPr>
            <w:r>
              <w:rPr>
                <w:highlight w:val="yellow"/>
              </w:rPr>
              <w:t>Documento de Diseño</w:t>
            </w:r>
          </w:p>
        </w:tc>
        <w:tc>
          <w:tcPr>
            <w:tcW w:w="1559" w:type="dxa"/>
            <w:vAlign w:val="center"/>
          </w:tcPr>
          <w:p w14:paraId="4B781CB2" w14:textId="77777777" w:rsidR="00D72805" w:rsidRPr="0038523B" w:rsidRDefault="00D72805" w:rsidP="006255BB">
            <w:pPr>
              <w:jc w:val="center"/>
              <w:rPr>
                <w:highlight w:val="yellow"/>
              </w:rPr>
            </w:pPr>
            <w:r>
              <w:rPr>
                <w:highlight w:val="yellow"/>
              </w:rPr>
              <w:t>DDIS</w:t>
            </w:r>
          </w:p>
        </w:tc>
        <w:tc>
          <w:tcPr>
            <w:tcW w:w="2835" w:type="dxa"/>
            <w:vAlign w:val="center"/>
          </w:tcPr>
          <w:p w14:paraId="59F1B2CD" w14:textId="77777777" w:rsidR="00D72805" w:rsidRPr="00BD1EE3" w:rsidRDefault="00D72805" w:rsidP="006255BB">
            <w:pPr>
              <w:jc w:val="center"/>
            </w:pPr>
            <w:r>
              <w:rPr>
                <w:highlight w:val="yellow"/>
              </w:rPr>
              <w:t>DDIS</w:t>
            </w:r>
            <w:r w:rsidRPr="0038523B">
              <w:rPr>
                <w:highlight w:val="yellow"/>
              </w:rPr>
              <w:t>_V#.#_2015</w:t>
            </w:r>
          </w:p>
        </w:tc>
      </w:tr>
      <w:tr w:rsidR="00D72805" w:rsidRPr="0038523B" w14:paraId="577BFE0E" w14:textId="77777777" w:rsidTr="006255BB">
        <w:trPr>
          <w:trHeight w:val="285"/>
        </w:trPr>
        <w:tc>
          <w:tcPr>
            <w:tcW w:w="2835" w:type="dxa"/>
            <w:vAlign w:val="center"/>
          </w:tcPr>
          <w:p w14:paraId="51BB98B9" w14:textId="77777777" w:rsidR="00D72805" w:rsidRPr="0038523B" w:rsidRDefault="00D72805" w:rsidP="006255BB">
            <w:pPr>
              <w:jc w:val="left"/>
              <w:rPr>
                <w:highlight w:val="yellow"/>
              </w:rPr>
            </w:pPr>
            <w:r w:rsidRPr="0038523B">
              <w:rPr>
                <w:highlight w:val="yellow"/>
              </w:rPr>
              <w:t>Informe de Pruebas Externas</w:t>
            </w:r>
          </w:p>
        </w:tc>
        <w:tc>
          <w:tcPr>
            <w:tcW w:w="1559" w:type="dxa"/>
            <w:vAlign w:val="center"/>
          </w:tcPr>
          <w:p w14:paraId="24DEC0EF" w14:textId="77777777" w:rsidR="00D72805" w:rsidRPr="0038523B" w:rsidRDefault="00D72805" w:rsidP="006255BB">
            <w:pPr>
              <w:tabs>
                <w:tab w:val="left" w:pos="615"/>
                <w:tab w:val="center" w:pos="792"/>
              </w:tabs>
              <w:spacing w:line="360" w:lineRule="auto"/>
              <w:jc w:val="center"/>
              <w:rPr>
                <w:highlight w:val="yellow"/>
              </w:rPr>
            </w:pPr>
            <w:r w:rsidRPr="0038523B">
              <w:rPr>
                <w:highlight w:val="yellow"/>
              </w:rPr>
              <w:t>INPRUEX</w:t>
            </w:r>
          </w:p>
        </w:tc>
        <w:tc>
          <w:tcPr>
            <w:tcW w:w="2835" w:type="dxa"/>
            <w:vAlign w:val="center"/>
          </w:tcPr>
          <w:p w14:paraId="109C4E7E" w14:textId="77777777" w:rsidR="00D72805" w:rsidRPr="0038523B" w:rsidRDefault="00D72805" w:rsidP="006255BB">
            <w:pPr>
              <w:spacing w:line="360" w:lineRule="auto"/>
              <w:jc w:val="center"/>
              <w:rPr>
                <w:highlight w:val="yellow"/>
              </w:rPr>
            </w:pPr>
            <w:r w:rsidRPr="0038523B">
              <w:rPr>
                <w:highlight w:val="yellow"/>
              </w:rPr>
              <w:t>INPRUEX_</w:t>
            </w:r>
            <w:r>
              <w:rPr>
                <w:highlight w:val="yellow"/>
              </w:rPr>
              <w:t>DD_MM</w:t>
            </w:r>
            <w:r w:rsidRPr="0038523B">
              <w:rPr>
                <w:highlight w:val="yellow"/>
              </w:rPr>
              <w:t xml:space="preserve"> _</w:t>
            </w:r>
            <w:r>
              <w:rPr>
                <w:highlight w:val="yellow"/>
              </w:rPr>
              <w:t>2015</w:t>
            </w:r>
          </w:p>
        </w:tc>
      </w:tr>
      <w:tr w:rsidR="00D72805" w14:paraId="6FD94790" w14:textId="77777777" w:rsidTr="006255BB">
        <w:trPr>
          <w:trHeight w:val="285"/>
        </w:trPr>
        <w:tc>
          <w:tcPr>
            <w:tcW w:w="2835" w:type="dxa"/>
            <w:vAlign w:val="center"/>
          </w:tcPr>
          <w:p w14:paraId="4ACE4776" w14:textId="77777777" w:rsidR="00D72805" w:rsidRPr="0038523B" w:rsidRDefault="00D72805" w:rsidP="006255BB">
            <w:pPr>
              <w:jc w:val="left"/>
              <w:rPr>
                <w:highlight w:val="yellow"/>
              </w:rPr>
            </w:pPr>
            <w:r w:rsidRPr="0038523B">
              <w:rPr>
                <w:highlight w:val="yellow"/>
              </w:rPr>
              <w:t>Informe de Pruebas Internas</w:t>
            </w:r>
          </w:p>
        </w:tc>
        <w:tc>
          <w:tcPr>
            <w:tcW w:w="1559" w:type="dxa"/>
            <w:vAlign w:val="center"/>
          </w:tcPr>
          <w:p w14:paraId="669854AE" w14:textId="77777777" w:rsidR="00D72805" w:rsidRPr="0038523B" w:rsidRDefault="00D72805" w:rsidP="006255BB">
            <w:pPr>
              <w:tabs>
                <w:tab w:val="left" w:pos="615"/>
                <w:tab w:val="center" w:pos="792"/>
              </w:tabs>
              <w:spacing w:line="360" w:lineRule="auto"/>
              <w:jc w:val="center"/>
              <w:rPr>
                <w:highlight w:val="yellow"/>
              </w:rPr>
            </w:pPr>
            <w:r w:rsidRPr="0038523B">
              <w:rPr>
                <w:highlight w:val="yellow"/>
              </w:rPr>
              <w:t>INPRUIN</w:t>
            </w:r>
          </w:p>
        </w:tc>
        <w:tc>
          <w:tcPr>
            <w:tcW w:w="2835" w:type="dxa"/>
            <w:vAlign w:val="center"/>
          </w:tcPr>
          <w:p w14:paraId="7CF576BE" w14:textId="77777777" w:rsidR="00D72805" w:rsidRDefault="00D72805" w:rsidP="006255BB">
            <w:pPr>
              <w:spacing w:line="360" w:lineRule="auto"/>
              <w:jc w:val="center"/>
            </w:pPr>
            <w:r w:rsidRPr="0038523B">
              <w:rPr>
                <w:highlight w:val="yellow"/>
              </w:rPr>
              <w:t>INPRUIN_</w:t>
            </w:r>
            <w:r>
              <w:rPr>
                <w:highlight w:val="yellow"/>
              </w:rPr>
              <w:t>DD_MM</w:t>
            </w:r>
            <w:r w:rsidRPr="00C11B77">
              <w:rPr>
                <w:highlight w:val="yellow"/>
              </w:rPr>
              <w:t>_2015</w:t>
            </w:r>
          </w:p>
        </w:tc>
      </w:tr>
      <w:tr w:rsidR="00D72805" w14:paraId="62AEF118" w14:textId="77777777" w:rsidTr="006255BB">
        <w:trPr>
          <w:trHeight w:val="260"/>
        </w:trPr>
        <w:tc>
          <w:tcPr>
            <w:tcW w:w="2835" w:type="dxa"/>
            <w:vAlign w:val="center"/>
          </w:tcPr>
          <w:p w14:paraId="7D9B58EB" w14:textId="77777777" w:rsidR="00D72805" w:rsidRPr="0038523B" w:rsidRDefault="00D72805" w:rsidP="006255BB">
            <w:pPr>
              <w:jc w:val="left"/>
              <w:rPr>
                <w:highlight w:val="yellow"/>
              </w:rPr>
            </w:pPr>
            <w:r>
              <w:rPr>
                <w:highlight w:val="yellow"/>
              </w:rPr>
              <w:t>Manual de Usuario</w:t>
            </w:r>
          </w:p>
        </w:tc>
        <w:tc>
          <w:tcPr>
            <w:tcW w:w="1559" w:type="dxa"/>
            <w:vAlign w:val="center"/>
          </w:tcPr>
          <w:p w14:paraId="4BAF2815" w14:textId="77777777" w:rsidR="00D72805" w:rsidRPr="0038523B" w:rsidRDefault="00D72805" w:rsidP="006255BB">
            <w:pPr>
              <w:jc w:val="center"/>
              <w:rPr>
                <w:highlight w:val="yellow"/>
              </w:rPr>
            </w:pPr>
            <w:r w:rsidRPr="0038523B">
              <w:rPr>
                <w:highlight w:val="yellow"/>
              </w:rPr>
              <w:t>MANUSER</w:t>
            </w:r>
          </w:p>
        </w:tc>
        <w:tc>
          <w:tcPr>
            <w:tcW w:w="2835" w:type="dxa"/>
            <w:vAlign w:val="center"/>
          </w:tcPr>
          <w:p w14:paraId="19A17916" w14:textId="77777777" w:rsidR="00D72805" w:rsidRPr="00BD1EE3" w:rsidRDefault="00D72805" w:rsidP="006255BB">
            <w:pPr>
              <w:jc w:val="center"/>
            </w:pPr>
            <w:r w:rsidRPr="0038523B">
              <w:rPr>
                <w:highlight w:val="yellow"/>
              </w:rPr>
              <w:t>MANUSER_V#.#_2015</w:t>
            </w:r>
          </w:p>
        </w:tc>
      </w:tr>
      <w:tr w:rsidR="00D72805" w14:paraId="7640510F" w14:textId="77777777" w:rsidTr="006255BB">
        <w:trPr>
          <w:trHeight w:val="260"/>
        </w:trPr>
        <w:tc>
          <w:tcPr>
            <w:tcW w:w="2835" w:type="dxa"/>
            <w:vAlign w:val="center"/>
          </w:tcPr>
          <w:p w14:paraId="6C641715" w14:textId="77777777" w:rsidR="00D72805" w:rsidRPr="0038523B" w:rsidRDefault="00D72805" w:rsidP="006255BB">
            <w:pPr>
              <w:jc w:val="left"/>
              <w:rPr>
                <w:highlight w:val="yellow"/>
              </w:rPr>
            </w:pPr>
            <w:r w:rsidRPr="0038523B">
              <w:rPr>
                <w:highlight w:val="yellow"/>
              </w:rPr>
              <w:t>Guia de Instalación</w:t>
            </w:r>
          </w:p>
        </w:tc>
        <w:tc>
          <w:tcPr>
            <w:tcW w:w="1559" w:type="dxa"/>
            <w:vAlign w:val="center"/>
          </w:tcPr>
          <w:p w14:paraId="56D67A03" w14:textId="77777777" w:rsidR="00D72805" w:rsidRPr="0038523B" w:rsidRDefault="00D72805" w:rsidP="006255BB">
            <w:pPr>
              <w:jc w:val="center"/>
              <w:rPr>
                <w:highlight w:val="yellow"/>
              </w:rPr>
            </w:pPr>
            <w:r w:rsidRPr="0038523B">
              <w:rPr>
                <w:highlight w:val="yellow"/>
              </w:rPr>
              <w:t>GUINSTALL</w:t>
            </w:r>
          </w:p>
        </w:tc>
        <w:tc>
          <w:tcPr>
            <w:tcW w:w="2835" w:type="dxa"/>
            <w:vAlign w:val="center"/>
          </w:tcPr>
          <w:p w14:paraId="7D13A8D1" w14:textId="77777777" w:rsidR="00D72805" w:rsidRPr="005B28F2" w:rsidRDefault="00D72805" w:rsidP="006255BB">
            <w:pPr>
              <w:jc w:val="center"/>
            </w:pPr>
            <w:r w:rsidRPr="0038523B">
              <w:rPr>
                <w:highlight w:val="yellow"/>
              </w:rPr>
              <w:t>GUINSTALL_V#.#_2015</w:t>
            </w:r>
          </w:p>
        </w:tc>
      </w:tr>
      <w:tr w:rsidR="00D72805" w14:paraId="4E9A6970" w14:textId="77777777" w:rsidTr="006255BB">
        <w:trPr>
          <w:trHeight w:val="260"/>
        </w:trPr>
        <w:tc>
          <w:tcPr>
            <w:tcW w:w="2835" w:type="dxa"/>
            <w:vAlign w:val="center"/>
          </w:tcPr>
          <w:p w14:paraId="1C72A576" w14:textId="77777777" w:rsidR="00D72805" w:rsidRPr="0038523B" w:rsidRDefault="00D72805" w:rsidP="006255BB">
            <w:pPr>
              <w:jc w:val="left"/>
              <w:rPr>
                <w:highlight w:val="yellow"/>
              </w:rPr>
            </w:pPr>
            <w:r>
              <w:rPr>
                <w:highlight w:val="yellow"/>
              </w:rPr>
              <w:t>App UTP-GPS ALARM</w:t>
            </w:r>
          </w:p>
        </w:tc>
        <w:tc>
          <w:tcPr>
            <w:tcW w:w="1559" w:type="dxa"/>
            <w:vAlign w:val="center"/>
          </w:tcPr>
          <w:p w14:paraId="754260D4" w14:textId="77777777" w:rsidR="00D72805" w:rsidRPr="0038523B" w:rsidRDefault="00D72805" w:rsidP="006255BB">
            <w:pPr>
              <w:jc w:val="center"/>
              <w:rPr>
                <w:highlight w:val="yellow"/>
              </w:rPr>
            </w:pPr>
            <w:r>
              <w:rPr>
                <w:highlight w:val="yellow"/>
              </w:rPr>
              <w:t>UTP-GPS-ALARM</w:t>
            </w:r>
          </w:p>
        </w:tc>
        <w:tc>
          <w:tcPr>
            <w:tcW w:w="2835" w:type="dxa"/>
            <w:vAlign w:val="center"/>
          </w:tcPr>
          <w:p w14:paraId="0E89915E" w14:textId="77777777" w:rsidR="00D72805" w:rsidRPr="0038523B" w:rsidRDefault="00D72805" w:rsidP="006255BB">
            <w:pPr>
              <w:jc w:val="center"/>
              <w:rPr>
                <w:highlight w:val="yellow"/>
              </w:rPr>
            </w:pPr>
            <w:r>
              <w:rPr>
                <w:highlight w:val="yellow"/>
              </w:rPr>
              <w:t>UTP-GPS-ALARM</w:t>
            </w:r>
            <w:r w:rsidRPr="0038523B">
              <w:rPr>
                <w:highlight w:val="yellow"/>
              </w:rPr>
              <w:t>_</w:t>
            </w:r>
            <w:r>
              <w:rPr>
                <w:highlight w:val="yellow"/>
              </w:rPr>
              <w:t>[###]</w:t>
            </w:r>
          </w:p>
        </w:tc>
      </w:tr>
      <w:tr w:rsidR="00D72805" w14:paraId="07957662" w14:textId="77777777" w:rsidTr="006255BB">
        <w:trPr>
          <w:trHeight w:val="280"/>
        </w:trPr>
        <w:tc>
          <w:tcPr>
            <w:tcW w:w="2835" w:type="dxa"/>
            <w:vAlign w:val="center"/>
          </w:tcPr>
          <w:p w14:paraId="14CBC090" w14:textId="77777777" w:rsidR="00D72805" w:rsidRPr="00D72805" w:rsidRDefault="00D72805" w:rsidP="006255BB">
            <w:pPr>
              <w:spacing w:line="360" w:lineRule="auto"/>
              <w:jc w:val="left"/>
              <w:rPr>
                <w:highlight w:val="darkCyan"/>
              </w:rPr>
            </w:pPr>
            <w:r w:rsidRPr="00D72805">
              <w:rPr>
                <w:highlight w:val="darkCyan"/>
              </w:rPr>
              <w:t>CheckList de Aseguramiento de Calidad</w:t>
            </w:r>
          </w:p>
        </w:tc>
        <w:tc>
          <w:tcPr>
            <w:tcW w:w="1559" w:type="dxa"/>
            <w:vAlign w:val="center"/>
          </w:tcPr>
          <w:p w14:paraId="67A703BD" w14:textId="77777777" w:rsidR="00D72805" w:rsidRPr="00D72805" w:rsidRDefault="00D72805" w:rsidP="006255BB">
            <w:pPr>
              <w:tabs>
                <w:tab w:val="center" w:pos="792"/>
                <w:tab w:val="left" w:pos="1500"/>
              </w:tabs>
              <w:spacing w:line="360" w:lineRule="auto"/>
              <w:jc w:val="center"/>
              <w:rPr>
                <w:highlight w:val="darkCyan"/>
              </w:rPr>
            </w:pPr>
            <w:r w:rsidRPr="00D72805">
              <w:rPr>
                <w:highlight w:val="darkCyan"/>
              </w:rPr>
              <w:t>CHKQA</w:t>
            </w:r>
          </w:p>
        </w:tc>
        <w:tc>
          <w:tcPr>
            <w:tcW w:w="2835" w:type="dxa"/>
            <w:vAlign w:val="center"/>
          </w:tcPr>
          <w:p w14:paraId="0D47690B" w14:textId="77777777" w:rsidR="00D72805" w:rsidRDefault="00D72805" w:rsidP="006255BB">
            <w:pPr>
              <w:spacing w:line="360" w:lineRule="auto"/>
              <w:jc w:val="center"/>
            </w:pPr>
            <w:r w:rsidRPr="00D72805">
              <w:rPr>
                <w:highlight w:val="darkCyan"/>
              </w:rPr>
              <w:t>CHKQA _V#.#_2015</w:t>
            </w:r>
          </w:p>
        </w:tc>
      </w:tr>
      <w:tr w:rsidR="00D72805" w14:paraId="0F0862A2" w14:textId="77777777" w:rsidTr="006255BB">
        <w:trPr>
          <w:trHeight w:val="340"/>
        </w:trPr>
        <w:tc>
          <w:tcPr>
            <w:tcW w:w="2835" w:type="dxa"/>
            <w:vAlign w:val="center"/>
          </w:tcPr>
          <w:p w14:paraId="0BEB4799" w14:textId="77777777" w:rsidR="00D72805" w:rsidRPr="00D72805" w:rsidRDefault="00D72805" w:rsidP="006255BB">
            <w:pPr>
              <w:jc w:val="left"/>
              <w:rPr>
                <w:highlight w:val="darkCyan"/>
              </w:rPr>
            </w:pPr>
            <w:r w:rsidRPr="00D72805">
              <w:rPr>
                <w:highlight w:val="darkCyan"/>
              </w:rPr>
              <w:t>Herramienta Gestión de Aseguramiento de Calidad</w:t>
            </w:r>
          </w:p>
        </w:tc>
        <w:tc>
          <w:tcPr>
            <w:tcW w:w="1559" w:type="dxa"/>
            <w:vAlign w:val="center"/>
          </w:tcPr>
          <w:p w14:paraId="5C2682AF" w14:textId="77777777" w:rsidR="00D72805" w:rsidRPr="00D72805" w:rsidRDefault="00D72805" w:rsidP="006255BB">
            <w:pPr>
              <w:jc w:val="center"/>
              <w:rPr>
                <w:highlight w:val="darkCyan"/>
              </w:rPr>
            </w:pPr>
            <w:r w:rsidRPr="00D72805">
              <w:rPr>
                <w:highlight w:val="darkCyan"/>
              </w:rPr>
              <w:t>HGQA</w:t>
            </w:r>
          </w:p>
        </w:tc>
        <w:tc>
          <w:tcPr>
            <w:tcW w:w="2835" w:type="dxa"/>
            <w:vAlign w:val="center"/>
          </w:tcPr>
          <w:p w14:paraId="4C706610" w14:textId="77777777" w:rsidR="00D72805" w:rsidRDefault="00D72805" w:rsidP="006255BB">
            <w:pPr>
              <w:jc w:val="center"/>
            </w:pPr>
            <w:r w:rsidRPr="00D72805">
              <w:rPr>
                <w:highlight w:val="darkCyan"/>
              </w:rPr>
              <w:t>HGQA_V#.#_2015</w:t>
            </w:r>
          </w:p>
        </w:tc>
      </w:tr>
      <w:tr w:rsidR="00D72805" w14:paraId="2DA5745C" w14:textId="77777777" w:rsidTr="006255BB">
        <w:trPr>
          <w:trHeight w:val="340"/>
        </w:trPr>
        <w:tc>
          <w:tcPr>
            <w:tcW w:w="2835" w:type="dxa"/>
            <w:vAlign w:val="center"/>
          </w:tcPr>
          <w:p w14:paraId="4FBCAD21" w14:textId="77777777" w:rsidR="00D72805" w:rsidRPr="00D72805" w:rsidRDefault="00D72805" w:rsidP="006255BB">
            <w:pPr>
              <w:jc w:val="left"/>
              <w:rPr>
                <w:highlight w:val="darkCyan"/>
              </w:rPr>
            </w:pPr>
            <w:r w:rsidRPr="00D72805">
              <w:rPr>
                <w:highlight w:val="darkCyan"/>
              </w:rPr>
              <w:t>Matriz de Seguimiento del Proyecto</w:t>
            </w:r>
          </w:p>
        </w:tc>
        <w:tc>
          <w:tcPr>
            <w:tcW w:w="1559" w:type="dxa"/>
            <w:vAlign w:val="center"/>
          </w:tcPr>
          <w:p w14:paraId="144AA162" w14:textId="77777777" w:rsidR="00D72805" w:rsidRPr="00D72805" w:rsidRDefault="00D72805" w:rsidP="006255BB">
            <w:pPr>
              <w:jc w:val="center"/>
              <w:rPr>
                <w:highlight w:val="darkCyan"/>
              </w:rPr>
            </w:pPr>
            <w:r w:rsidRPr="00D72805">
              <w:rPr>
                <w:highlight w:val="darkCyan"/>
              </w:rPr>
              <w:t>MSPQA</w:t>
            </w:r>
          </w:p>
        </w:tc>
        <w:tc>
          <w:tcPr>
            <w:tcW w:w="2835" w:type="dxa"/>
            <w:vAlign w:val="center"/>
          </w:tcPr>
          <w:p w14:paraId="0E1DF0A4" w14:textId="77777777" w:rsidR="00D72805" w:rsidRPr="00D72805" w:rsidRDefault="00D72805" w:rsidP="006255BB">
            <w:pPr>
              <w:jc w:val="center"/>
              <w:rPr>
                <w:highlight w:val="darkCyan"/>
              </w:rPr>
            </w:pPr>
            <w:r w:rsidRPr="00D72805">
              <w:rPr>
                <w:highlight w:val="darkCyan"/>
              </w:rPr>
              <w:t>MSPQA_V#.#_2015</w:t>
            </w:r>
          </w:p>
        </w:tc>
      </w:tr>
      <w:tr w:rsidR="00D72805" w14:paraId="4172D9D8" w14:textId="77777777" w:rsidTr="006255BB">
        <w:trPr>
          <w:trHeight w:val="340"/>
        </w:trPr>
        <w:tc>
          <w:tcPr>
            <w:tcW w:w="2835" w:type="dxa"/>
            <w:vAlign w:val="center"/>
          </w:tcPr>
          <w:p w14:paraId="3F6DAA6A" w14:textId="77777777" w:rsidR="00D72805" w:rsidRPr="00D72805" w:rsidRDefault="00D72805" w:rsidP="006255BB">
            <w:pPr>
              <w:jc w:val="left"/>
              <w:rPr>
                <w:highlight w:val="darkCyan"/>
              </w:rPr>
            </w:pPr>
            <w:r w:rsidRPr="00D72805">
              <w:rPr>
                <w:highlight w:val="darkCyan"/>
              </w:rPr>
              <w:t>Informe de Revisión General de Aseguramiento de Calidad</w:t>
            </w:r>
          </w:p>
        </w:tc>
        <w:tc>
          <w:tcPr>
            <w:tcW w:w="1559" w:type="dxa"/>
            <w:vAlign w:val="center"/>
          </w:tcPr>
          <w:p w14:paraId="6D2F78CD" w14:textId="77777777" w:rsidR="00D72805" w:rsidRPr="00D72805" w:rsidRDefault="00D72805" w:rsidP="006255BB">
            <w:pPr>
              <w:jc w:val="center"/>
              <w:rPr>
                <w:highlight w:val="darkCyan"/>
              </w:rPr>
            </w:pPr>
            <w:r w:rsidRPr="00D72805">
              <w:rPr>
                <w:highlight w:val="darkCyan"/>
              </w:rPr>
              <w:t>INREQA</w:t>
            </w:r>
          </w:p>
        </w:tc>
        <w:tc>
          <w:tcPr>
            <w:tcW w:w="2835" w:type="dxa"/>
            <w:vAlign w:val="center"/>
          </w:tcPr>
          <w:p w14:paraId="513A3793" w14:textId="77777777" w:rsidR="00D72805" w:rsidRDefault="00D72805" w:rsidP="006255BB">
            <w:pPr>
              <w:jc w:val="center"/>
            </w:pPr>
            <w:r w:rsidRPr="00D72805">
              <w:rPr>
                <w:highlight w:val="darkCyan"/>
              </w:rPr>
              <w:t>INREQA_DD_MM_2015</w:t>
            </w:r>
          </w:p>
        </w:tc>
      </w:tr>
      <w:tr w:rsidR="00D72805" w14:paraId="685F0360" w14:textId="77777777" w:rsidTr="006255BB">
        <w:trPr>
          <w:trHeight w:val="260"/>
        </w:trPr>
        <w:tc>
          <w:tcPr>
            <w:tcW w:w="2835" w:type="dxa"/>
            <w:vAlign w:val="center"/>
          </w:tcPr>
          <w:p w14:paraId="6E1C0C55" w14:textId="77777777" w:rsidR="00D72805" w:rsidRPr="00D72805" w:rsidRDefault="00D72805" w:rsidP="006255BB">
            <w:pPr>
              <w:jc w:val="left"/>
              <w:rPr>
                <w:highlight w:val="darkCyan"/>
              </w:rPr>
            </w:pPr>
            <w:r w:rsidRPr="00D72805">
              <w:rPr>
                <w:highlight w:val="darkCyan"/>
              </w:rPr>
              <w:t>Proceso Aseguramiento Calidad</w:t>
            </w:r>
          </w:p>
        </w:tc>
        <w:tc>
          <w:tcPr>
            <w:tcW w:w="1559" w:type="dxa"/>
            <w:vAlign w:val="center"/>
          </w:tcPr>
          <w:p w14:paraId="4512030D" w14:textId="77777777" w:rsidR="00D72805" w:rsidRPr="00D72805" w:rsidRDefault="00D72805" w:rsidP="006255BB">
            <w:pPr>
              <w:jc w:val="center"/>
              <w:rPr>
                <w:highlight w:val="darkCyan"/>
              </w:rPr>
            </w:pPr>
            <w:r w:rsidRPr="00D72805">
              <w:rPr>
                <w:highlight w:val="darkCyan"/>
              </w:rPr>
              <w:t>PQA</w:t>
            </w:r>
          </w:p>
        </w:tc>
        <w:tc>
          <w:tcPr>
            <w:tcW w:w="2835" w:type="dxa"/>
            <w:vAlign w:val="center"/>
          </w:tcPr>
          <w:p w14:paraId="5F0BF265" w14:textId="77777777" w:rsidR="00D72805" w:rsidRDefault="00D72805" w:rsidP="006255BB">
            <w:pPr>
              <w:jc w:val="center"/>
            </w:pPr>
            <w:r w:rsidRPr="00D72805">
              <w:rPr>
                <w:highlight w:val="darkCyan"/>
              </w:rPr>
              <w:t>PQA_V#.#_2015</w:t>
            </w:r>
          </w:p>
        </w:tc>
      </w:tr>
      <w:tr w:rsidR="00D72805" w14:paraId="517320CB" w14:textId="77777777" w:rsidTr="006255BB">
        <w:trPr>
          <w:trHeight w:val="260"/>
        </w:trPr>
        <w:tc>
          <w:tcPr>
            <w:tcW w:w="2835" w:type="dxa"/>
            <w:vAlign w:val="center"/>
          </w:tcPr>
          <w:p w14:paraId="20116F4A" w14:textId="77777777" w:rsidR="00D72805" w:rsidRPr="00D72805" w:rsidRDefault="00D72805" w:rsidP="006255BB">
            <w:pPr>
              <w:jc w:val="left"/>
              <w:rPr>
                <w:highlight w:val="darkCyan"/>
              </w:rPr>
            </w:pPr>
            <w:r w:rsidRPr="00D72805">
              <w:rPr>
                <w:highlight w:val="darkCyan"/>
              </w:rPr>
              <w:t>Solicitud de Aseguramiento de Calidad</w:t>
            </w:r>
          </w:p>
        </w:tc>
        <w:tc>
          <w:tcPr>
            <w:tcW w:w="1559" w:type="dxa"/>
            <w:vAlign w:val="center"/>
          </w:tcPr>
          <w:p w14:paraId="57E7358F" w14:textId="77777777" w:rsidR="00D72805" w:rsidRPr="00D72805" w:rsidRDefault="00D72805" w:rsidP="006255BB">
            <w:pPr>
              <w:jc w:val="center"/>
              <w:rPr>
                <w:highlight w:val="darkCyan"/>
              </w:rPr>
            </w:pPr>
            <w:r w:rsidRPr="00D72805">
              <w:rPr>
                <w:highlight w:val="darkCyan"/>
              </w:rPr>
              <w:t>SOLQA</w:t>
            </w:r>
          </w:p>
        </w:tc>
        <w:tc>
          <w:tcPr>
            <w:tcW w:w="2835" w:type="dxa"/>
            <w:vAlign w:val="center"/>
          </w:tcPr>
          <w:p w14:paraId="5BFE9A52" w14:textId="77777777" w:rsidR="00D72805" w:rsidRPr="00D72805" w:rsidRDefault="00D72805" w:rsidP="006255BB">
            <w:pPr>
              <w:jc w:val="center"/>
              <w:rPr>
                <w:highlight w:val="darkCyan"/>
              </w:rPr>
            </w:pPr>
            <w:r w:rsidRPr="00D72805">
              <w:rPr>
                <w:highlight w:val="darkCyan"/>
              </w:rPr>
              <w:t>SOLQA_DD_MM_2015</w:t>
            </w:r>
          </w:p>
        </w:tc>
      </w:tr>
      <w:tr w:rsidR="00D72805" w14:paraId="653A181E" w14:textId="77777777" w:rsidTr="006255BB">
        <w:trPr>
          <w:trHeight w:val="260"/>
        </w:trPr>
        <w:tc>
          <w:tcPr>
            <w:tcW w:w="2835" w:type="dxa"/>
            <w:vAlign w:val="center"/>
          </w:tcPr>
          <w:p w14:paraId="48BDDFE4" w14:textId="77777777" w:rsidR="00D72805" w:rsidRPr="000104A4" w:rsidRDefault="00D72805" w:rsidP="006255BB">
            <w:pPr>
              <w:jc w:val="left"/>
              <w:rPr>
                <w:highlight w:val="red"/>
              </w:rPr>
            </w:pPr>
            <w:r w:rsidRPr="000104A4">
              <w:rPr>
                <w:highlight w:val="red"/>
              </w:rPr>
              <w:t>Proceso de Gestión de la Configuración</w:t>
            </w:r>
          </w:p>
        </w:tc>
        <w:tc>
          <w:tcPr>
            <w:tcW w:w="1559" w:type="dxa"/>
            <w:vAlign w:val="center"/>
          </w:tcPr>
          <w:p w14:paraId="374306FE" w14:textId="77777777" w:rsidR="00D72805" w:rsidRPr="000104A4" w:rsidRDefault="00D72805" w:rsidP="006255BB">
            <w:pPr>
              <w:jc w:val="center"/>
              <w:rPr>
                <w:highlight w:val="red"/>
              </w:rPr>
            </w:pPr>
            <w:r w:rsidRPr="000104A4">
              <w:rPr>
                <w:highlight w:val="red"/>
              </w:rPr>
              <w:t>PGC</w:t>
            </w:r>
          </w:p>
        </w:tc>
        <w:tc>
          <w:tcPr>
            <w:tcW w:w="2835" w:type="dxa"/>
            <w:vAlign w:val="center"/>
          </w:tcPr>
          <w:p w14:paraId="21701DF6" w14:textId="77777777" w:rsidR="00D72805" w:rsidRDefault="00D72805" w:rsidP="006255BB">
            <w:pPr>
              <w:jc w:val="center"/>
            </w:pPr>
            <w:r w:rsidRPr="000104A4">
              <w:rPr>
                <w:highlight w:val="red"/>
              </w:rPr>
              <w:t>PGC_V#.#_2015</w:t>
            </w:r>
          </w:p>
        </w:tc>
      </w:tr>
      <w:tr w:rsidR="00D72805" w14:paraId="73B60204" w14:textId="77777777" w:rsidTr="006255BB">
        <w:trPr>
          <w:trHeight w:val="260"/>
        </w:trPr>
        <w:tc>
          <w:tcPr>
            <w:tcW w:w="2835" w:type="dxa"/>
            <w:vAlign w:val="center"/>
          </w:tcPr>
          <w:p w14:paraId="00BC281F" w14:textId="77777777" w:rsidR="00D72805" w:rsidRPr="000104A4" w:rsidRDefault="00D72805" w:rsidP="006255BB">
            <w:pPr>
              <w:jc w:val="left"/>
              <w:rPr>
                <w:highlight w:val="red"/>
              </w:rPr>
            </w:pPr>
            <w:r w:rsidRPr="000104A4">
              <w:rPr>
                <w:highlight w:val="red"/>
              </w:rPr>
              <w:t>Registro de Ítems de Configuración</w:t>
            </w:r>
          </w:p>
        </w:tc>
        <w:tc>
          <w:tcPr>
            <w:tcW w:w="1559" w:type="dxa"/>
            <w:vAlign w:val="center"/>
          </w:tcPr>
          <w:p w14:paraId="4D5BCBFB" w14:textId="77777777" w:rsidR="00D72805" w:rsidRPr="000104A4" w:rsidRDefault="00D72805" w:rsidP="006255BB">
            <w:pPr>
              <w:jc w:val="center"/>
              <w:rPr>
                <w:highlight w:val="red"/>
              </w:rPr>
            </w:pPr>
            <w:r w:rsidRPr="000104A4">
              <w:rPr>
                <w:highlight w:val="red"/>
              </w:rPr>
              <w:t>REGITCON</w:t>
            </w:r>
          </w:p>
        </w:tc>
        <w:tc>
          <w:tcPr>
            <w:tcW w:w="2835" w:type="dxa"/>
            <w:vAlign w:val="center"/>
          </w:tcPr>
          <w:p w14:paraId="55AD4828" w14:textId="77777777" w:rsidR="00D72805" w:rsidRDefault="00D72805" w:rsidP="006255BB">
            <w:pPr>
              <w:jc w:val="center"/>
            </w:pPr>
            <w:r w:rsidRPr="000104A4">
              <w:rPr>
                <w:highlight w:val="red"/>
              </w:rPr>
              <w:t>REGITCON_V#.#_2015</w:t>
            </w:r>
          </w:p>
        </w:tc>
      </w:tr>
      <w:tr w:rsidR="00D72805" w14:paraId="07435761" w14:textId="77777777" w:rsidTr="006255BB">
        <w:trPr>
          <w:trHeight w:val="260"/>
        </w:trPr>
        <w:tc>
          <w:tcPr>
            <w:tcW w:w="2835" w:type="dxa"/>
            <w:vAlign w:val="center"/>
          </w:tcPr>
          <w:p w14:paraId="28784B57" w14:textId="77777777" w:rsidR="00D72805" w:rsidRPr="000104A4" w:rsidRDefault="00D72805" w:rsidP="006255BB">
            <w:pPr>
              <w:jc w:val="left"/>
              <w:rPr>
                <w:highlight w:val="red"/>
              </w:rPr>
            </w:pPr>
            <w:r w:rsidRPr="000104A4">
              <w:rPr>
                <w:highlight w:val="red"/>
              </w:rPr>
              <w:t>Solicitud de Acceso</w:t>
            </w:r>
          </w:p>
        </w:tc>
        <w:tc>
          <w:tcPr>
            <w:tcW w:w="1559" w:type="dxa"/>
            <w:vAlign w:val="center"/>
          </w:tcPr>
          <w:p w14:paraId="29EF140F" w14:textId="77777777" w:rsidR="00D72805" w:rsidRPr="000104A4" w:rsidRDefault="00D72805" w:rsidP="006255BB">
            <w:pPr>
              <w:jc w:val="center"/>
              <w:rPr>
                <w:highlight w:val="red"/>
              </w:rPr>
            </w:pPr>
            <w:r w:rsidRPr="000104A4">
              <w:rPr>
                <w:highlight w:val="red"/>
              </w:rPr>
              <w:t>SOLACC</w:t>
            </w:r>
          </w:p>
        </w:tc>
        <w:tc>
          <w:tcPr>
            <w:tcW w:w="2835" w:type="dxa"/>
            <w:vAlign w:val="center"/>
          </w:tcPr>
          <w:p w14:paraId="53E159EA" w14:textId="77777777" w:rsidR="00D72805" w:rsidRDefault="00D72805" w:rsidP="006255BB">
            <w:pPr>
              <w:jc w:val="center"/>
            </w:pPr>
            <w:r w:rsidRPr="000104A4">
              <w:rPr>
                <w:highlight w:val="red"/>
              </w:rPr>
              <w:t>SOLACC_V#.#_2015</w:t>
            </w:r>
          </w:p>
        </w:tc>
      </w:tr>
      <w:tr w:rsidR="00D72805" w14:paraId="7DD3E7B8" w14:textId="77777777" w:rsidTr="006255BB">
        <w:trPr>
          <w:trHeight w:val="260"/>
        </w:trPr>
        <w:tc>
          <w:tcPr>
            <w:tcW w:w="2835" w:type="dxa"/>
            <w:vAlign w:val="center"/>
          </w:tcPr>
          <w:p w14:paraId="3D7BD0E5" w14:textId="77777777" w:rsidR="00D72805" w:rsidRPr="000F6D78" w:rsidRDefault="00D72805" w:rsidP="006255BB">
            <w:pPr>
              <w:jc w:val="left"/>
              <w:rPr>
                <w:highlight w:val="green"/>
              </w:rPr>
            </w:pPr>
            <w:r w:rsidRPr="000F6D78">
              <w:rPr>
                <w:highlight w:val="green"/>
              </w:rPr>
              <w:t>Ficha de Métricas de  Numero de N conformidades QA del Producto</w:t>
            </w:r>
          </w:p>
        </w:tc>
        <w:tc>
          <w:tcPr>
            <w:tcW w:w="1559" w:type="dxa"/>
            <w:vAlign w:val="center"/>
          </w:tcPr>
          <w:p w14:paraId="5209C4EC" w14:textId="77777777" w:rsidR="00D72805" w:rsidRPr="000F6D78" w:rsidRDefault="00D72805" w:rsidP="006255BB">
            <w:pPr>
              <w:jc w:val="center"/>
              <w:rPr>
                <w:highlight w:val="green"/>
              </w:rPr>
            </w:pPr>
            <w:r w:rsidRPr="000F6D78">
              <w:rPr>
                <w:highlight w:val="green"/>
              </w:rPr>
              <w:t>FMNCON</w:t>
            </w:r>
            <w:r>
              <w:rPr>
                <w:highlight w:val="green"/>
              </w:rPr>
              <w:t>PRO</w:t>
            </w:r>
          </w:p>
        </w:tc>
        <w:tc>
          <w:tcPr>
            <w:tcW w:w="2835" w:type="dxa"/>
            <w:vAlign w:val="center"/>
          </w:tcPr>
          <w:p w14:paraId="5BD46281" w14:textId="77777777" w:rsidR="00D72805" w:rsidRDefault="00D72805" w:rsidP="006255BB">
            <w:pPr>
              <w:jc w:val="center"/>
            </w:pPr>
            <w:r w:rsidRPr="000F6D78">
              <w:rPr>
                <w:highlight w:val="green"/>
              </w:rPr>
              <w:t>FMNCON</w:t>
            </w:r>
            <w:r>
              <w:rPr>
                <w:highlight w:val="green"/>
              </w:rPr>
              <w:t>PRO</w:t>
            </w:r>
            <w:r w:rsidRPr="000F6D78">
              <w:rPr>
                <w:highlight w:val="green"/>
              </w:rPr>
              <w:t>_V#.#_2015</w:t>
            </w:r>
          </w:p>
        </w:tc>
      </w:tr>
      <w:tr w:rsidR="00D72805" w14:paraId="1897E06B" w14:textId="77777777" w:rsidTr="006255BB">
        <w:trPr>
          <w:trHeight w:val="260"/>
        </w:trPr>
        <w:tc>
          <w:tcPr>
            <w:tcW w:w="2835" w:type="dxa"/>
            <w:vAlign w:val="center"/>
          </w:tcPr>
          <w:p w14:paraId="456D7D86" w14:textId="77777777" w:rsidR="00D72805" w:rsidRPr="000F6D78" w:rsidRDefault="00D72805" w:rsidP="006255BB">
            <w:pPr>
              <w:jc w:val="left"/>
              <w:rPr>
                <w:highlight w:val="green"/>
              </w:rPr>
            </w:pPr>
            <w:r w:rsidRPr="000F6D78">
              <w:rPr>
                <w:highlight w:val="green"/>
              </w:rPr>
              <w:t xml:space="preserve">Ficha de Métricas de Índice </w:t>
            </w:r>
            <w:r w:rsidRPr="000F6D78">
              <w:rPr>
                <w:highlight w:val="green"/>
              </w:rPr>
              <w:lastRenderedPageBreak/>
              <w:t>de Cambios en Ítems de Configuración</w:t>
            </w:r>
          </w:p>
        </w:tc>
        <w:tc>
          <w:tcPr>
            <w:tcW w:w="1559" w:type="dxa"/>
            <w:vAlign w:val="center"/>
          </w:tcPr>
          <w:p w14:paraId="147544F1" w14:textId="77777777" w:rsidR="00D72805" w:rsidRPr="000F6D78" w:rsidRDefault="00D72805" w:rsidP="006255BB">
            <w:pPr>
              <w:jc w:val="center"/>
              <w:rPr>
                <w:highlight w:val="green"/>
              </w:rPr>
            </w:pPr>
            <w:r w:rsidRPr="000F6D78">
              <w:rPr>
                <w:highlight w:val="green"/>
              </w:rPr>
              <w:lastRenderedPageBreak/>
              <w:t>FMICIC</w:t>
            </w:r>
          </w:p>
        </w:tc>
        <w:tc>
          <w:tcPr>
            <w:tcW w:w="2835" w:type="dxa"/>
            <w:vAlign w:val="center"/>
          </w:tcPr>
          <w:p w14:paraId="71E27B0F" w14:textId="77777777" w:rsidR="00D72805" w:rsidRDefault="00D72805" w:rsidP="006255BB">
            <w:pPr>
              <w:jc w:val="center"/>
            </w:pPr>
            <w:r w:rsidRPr="000F6D78">
              <w:rPr>
                <w:highlight w:val="green"/>
              </w:rPr>
              <w:t>FMICIC_V#.#_2015</w:t>
            </w:r>
          </w:p>
        </w:tc>
      </w:tr>
      <w:tr w:rsidR="00D72805" w14:paraId="3DAFCE22" w14:textId="77777777" w:rsidTr="006255BB">
        <w:trPr>
          <w:trHeight w:val="260"/>
        </w:trPr>
        <w:tc>
          <w:tcPr>
            <w:tcW w:w="2835" w:type="dxa"/>
            <w:vAlign w:val="center"/>
          </w:tcPr>
          <w:p w14:paraId="158926FD" w14:textId="77777777" w:rsidR="00D72805" w:rsidRPr="000F6D78" w:rsidRDefault="00D72805" w:rsidP="006255BB">
            <w:pPr>
              <w:jc w:val="left"/>
              <w:rPr>
                <w:highlight w:val="green"/>
              </w:rPr>
            </w:pPr>
            <w:r w:rsidRPr="000F6D78">
              <w:rPr>
                <w:highlight w:val="green"/>
              </w:rPr>
              <w:t>Ficha de Métricas de Exposición al Riesgo</w:t>
            </w:r>
          </w:p>
        </w:tc>
        <w:tc>
          <w:tcPr>
            <w:tcW w:w="1559" w:type="dxa"/>
            <w:vAlign w:val="center"/>
          </w:tcPr>
          <w:p w14:paraId="49A981A4" w14:textId="77777777" w:rsidR="00D72805" w:rsidRPr="000F6D78" w:rsidRDefault="00D72805" w:rsidP="006255BB">
            <w:pPr>
              <w:jc w:val="center"/>
              <w:rPr>
                <w:highlight w:val="green"/>
              </w:rPr>
            </w:pPr>
            <w:r w:rsidRPr="000F6D78">
              <w:rPr>
                <w:highlight w:val="green"/>
              </w:rPr>
              <w:t>FMEXRI</w:t>
            </w:r>
          </w:p>
        </w:tc>
        <w:tc>
          <w:tcPr>
            <w:tcW w:w="2835" w:type="dxa"/>
            <w:vAlign w:val="center"/>
          </w:tcPr>
          <w:p w14:paraId="06DF403B" w14:textId="77777777" w:rsidR="00D72805" w:rsidRDefault="00D72805" w:rsidP="006255BB">
            <w:pPr>
              <w:jc w:val="center"/>
            </w:pPr>
            <w:r w:rsidRPr="000F6D78">
              <w:rPr>
                <w:highlight w:val="green"/>
              </w:rPr>
              <w:t>FMEXRI_V#.#_2015</w:t>
            </w:r>
          </w:p>
        </w:tc>
      </w:tr>
      <w:tr w:rsidR="00D72805" w14:paraId="7E20E2C9" w14:textId="77777777" w:rsidTr="006255BB">
        <w:trPr>
          <w:trHeight w:val="260"/>
        </w:trPr>
        <w:tc>
          <w:tcPr>
            <w:tcW w:w="2835" w:type="dxa"/>
            <w:vAlign w:val="center"/>
          </w:tcPr>
          <w:p w14:paraId="1C83B8C2" w14:textId="77777777" w:rsidR="00D72805" w:rsidRPr="000F6D78" w:rsidRDefault="00D72805" w:rsidP="006255BB">
            <w:pPr>
              <w:jc w:val="left"/>
              <w:rPr>
                <w:highlight w:val="green"/>
              </w:rPr>
            </w:pPr>
            <w:r w:rsidRPr="000F6D78">
              <w:rPr>
                <w:highlight w:val="green"/>
              </w:rPr>
              <w:t>Proceso de Medición de Métricas</w:t>
            </w:r>
          </w:p>
        </w:tc>
        <w:tc>
          <w:tcPr>
            <w:tcW w:w="1559" w:type="dxa"/>
            <w:vAlign w:val="center"/>
          </w:tcPr>
          <w:p w14:paraId="0453AC1E" w14:textId="77777777" w:rsidR="00D72805" w:rsidRPr="000F6D78" w:rsidRDefault="00D72805" w:rsidP="006255BB">
            <w:pPr>
              <w:jc w:val="center"/>
              <w:rPr>
                <w:highlight w:val="green"/>
              </w:rPr>
            </w:pPr>
            <w:r w:rsidRPr="000F6D78">
              <w:rPr>
                <w:highlight w:val="green"/>
              </w:rPr>
              <w:t>PROMM</w:t>
            </w:r>
          </w:p>
        </w:tc>
        <w:tc>
          <w:tcPr>
            <w:tcW w:w="2835" w:type="dxa"/>
            <w:vAlign w:val="center"/>
          </w:tcPr>
          <w:p w14:paraId="18FEB2DF" w14:textId="77777777" w:rsidR="00D72805" w:rsidRDefault="00D72805" w:rsidP="006255BB">
            <w:pPr>
              <w:jc w:val="center"/>
            </w:pPr>
            <w:r w:rsidRPr="000F6D78">
              <w:rPr>
                <w:highlight w:val="green"/>
              </w:rPr>
              <w:t>PROMM_V#.#_2015</w:t>
            </w:r>
          </w:p>
        </w:tc>
      </w:tr>
      <w:tr w:rsidR="00D72805" w14:paraId="54AFFC28" w14:textId="77777777" w:rsidTr="006255BB">
        <w:trPr>
          <w:trHeight w:val="260"/>
        </w:trPr>
        <w:tc>
          <w:tcPr>
            <w:tcW w:w="2835" w:type="dxa"/>
            <w:vAlign w:val="center"/>
          </w:tcPr>
          <w:p w14:paraId="4EA927B0" w14:textId="77777777" w:rsidR="00D72805" w:rsidRPr="000F6D78" w:rsidRDefault="00D72805" w:rsidP="006255BB">
            <w:pPr>
              <w:jc w:val="left"/>
              <w:rPr>
                <w:highlight w:val="green"/>
              </w:rPr>
            </w:pPr>
            <w:r w:rsidRPr="000F6D78">
              <w:rPr>
                <w:highlight w:val="green"/>
              </w:rPr>
              <w:t>Ficha de Métricas de Volatilidad de requerimientos</w:t>
            </w:r>
          </w:p>
        </w:tc>
        <w:tc>
          <w:tcPr>
            <w:tcW w:w="1559" w:type="dxa"/>
            <w:vAlign w:val="center"/>
          </w:tcPr>
          <w:p w14:paraId="4A646FB7" w14:textId="77777777" w:rsidR="00D72805" w:rsidRPr="000F6D78" w:rsidRDefault="00D72805" w:rsidP="006255BB">
            <w:pPr>
              <w:jc w:val="center"/>
              <w:rPr>
                <w:highlight w:val="green"/>
              </w:rPr>
            </w:pPr>
            <w:r w:rsidRPr="000F6D78">
              <w:rPr>
                <w:highlight w:val="green"/>
              </w:rPr>
              <w:t>FMVREQM</w:t>
            </w:r>
          </w:p>
        </w:tc>
        <w:tc>
          <w:tcPr>
            <w:tcW w:w="2835" w:type="dxa"/>
            <w:vAlign w:val="center"/>
          </w:tcPr>
          <w:p w14:paraId="0A1EA516" w14:textId="77777777" w:rsidR="00D72805" w:rsidRDefault="00D72805" w:rsidP="006255BB">
            <w:pPr>
              <w:jc w:val="center"/>
            </w:pPr>
            <w:r w:rsidRPr="000F6D78">
              <w:rPr>
                <w:highlight w:val="green"/>
              </w:rPr>
              <w:t>FMVREQM_V#.#_2015</w:t>
            </w:r>
          </w:p>
        </w:tc>
      </w:tr>
      <w:tr w:rsidR="00D72805" w14:paraId="22BE061A" w14:textId="77777777" w:rsidTr="006255BB">
        <w:trPr>
          <w:trHeight w:val="260"/>
        </w:trPr>
        <w:tc>
          <w:tcPr>
            <w:tcW w:w="2835" w:type="dxa"/>
            <w:vAlign w:val="center"/>
          </w:tcPr>
          <w:p w14:paraId="7E696916" w14:textId="77777777" w:rsidR="00D72805" w:rsidRPr="000F6D78" w:rsidRDefault="00D72805" w:rsidP="006255BB">
            <w:pPr>
              <w:jc w:val="left"/>
              <w:rPr>
                <w:highlight w:val="green"/>
              </w:rPr>
            </w:pPr>
            <w:r w:rsidRPr="000F6D78">
              <w:rPr>
                <w:highlight w:val="green"/>
              </w:rPr>
              <w:t>Tablero Métrica</w:t>
            </w:r>
            <w:r>
              <w:rPr>
                <w:highlight w:val="green"/>
              </w:rPr>
              <w:t>s</w:t>
            </w:r>
          </w:p>
        </w:tc>
        <w:tc>
          <w:tcPr>
            <w:tcW w:w="1559" w:type="dxa"/>
            <w:vAlign w:val="center"/>
          </w:tcPr>
          <w:p w14:paraId="2CF17A0A" w14:textId="77777777" w:rsidR="00D72805" w:rsidRPr="000F6D78" w:rsidRDefault="00D72805" w:rsidP="006255BB">
            <w:pPr>
              <w:jc w:val="center"/>
              <w:rPr>
                <w:highlight w:val="green"/>
              </w:rPr>
            </w:pPr>
            <w:r w:rsidRPr="000F6D78">
              <w:rPr>
                <w:highlight w:val="green"/>
              </w:rPr>
              <w:t>TMETR</w:t>
            </w:r>
          </w:p>
        </w:tc>
        <w:tc>
          <w:tcPr>
            <w:tcW w:w="2835" w:type="dxa"/>
            <w:vAlign w:val="center"/>
          </w:tcPr>
          <w:p w14:paraId="46E38DA6" w14:textId="77777777" w:rsidR="00D72805" w:rsidRPr="003E68B1" w:rsidRDefault="00D72805" w:rsidP="006255BB">
            <w:pPr>
              <w:jc w:val="center"/>
            </w:pPr>
            <w:r w:rsidRPr="000F6D78">
              <w:rPr>
                <w:highlight w:val="green"/>
              </w:rPr>
              <w:t>TMETR_V#.#_2015</w:t>
            </w:r>
          </w:p>
        </w:tc>
      </w:tr>
    </w:tbl>
    <w:p w14:paraId="6EFCE364" w14:textId="77777777" w:rsidR="00D72805" w:rsidRDefault="00D72805" w:rsidP="00D72805">
      <w:pPr>
        <w:rPr>
          <w:rFonts w:ascii="Times New Roman" w:hAnsi="Times New Roman"/>
          <w:lang w:eastAsia="es-PE"/>
        </w:rPr>
      </w:pPr>
      <w:r>
        <w:fldChar w:fldCharType="begin"/>
      </w:r>
      <w:r>
        <w:instrText xml:space="preserve"> LINK Excel.Sheet.12 "C:\\Users\\Perochena\\Documents\\GitHub\\UTP-GPS-ALARM\\Importante.xlsx" "Hoja1!F7C1:F19C4" \a \f 4 \h  \* MERGEFORMAT </w:instrText>
      </w:r>
      <w:r>
        <w:fldChar w:fldCharType="separate"/>
      </w:r>
    </w:p>
    <w:p w14:paraId="76AC6C42" w14:textId="77777777" w:rsidR="00D72805" w:rsidRDefault="00D72805" w:rsidP="00D72805">
      <w:r>
        <w:fldChar w:fldCharType="end"/>
      </w:r>
    </w:p>
    <w:p w14:paraId="4FC226C6" w14:textId="77777777"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r w:rsidRPr="00197662">
        <w:rPr>
          <w:lang w:eastAsia="es-ES"/>
        </w:rPr>
        <w:t xml:space="preserve"> </w:t>
      </w:r>
      <w:bookmarkStart w:id="197" w:name="_Toc156366064"/>
      <w:bookmarkStart w:id="198" w:name="_Toc187465849"/>
      <w:bookmarkStart w:id="199" w:name="_Toc430548042"/>
      <w:r w:rsidRPr="007C2659">
        <w:rPr>
          <w:lang w:eastAsia="es-ES"/>
        </w:rPr>
        <w:t>VERSIONAMIENTO</w:t>
      </w:r>
      <w:bookmarkEnd w:id="197"/>
      <w:bookmarkEnd w:id="198"/>
      <w:bookmarkEnd w:id="199"/>
    </w:p>
    <w:p w14:paraId="66564B13" w14:textId="77777777" w:rsidR="00D72805" w:rsidRDefault="00D72805" w:rsidP="00D72805">
      <w:pPr>
        <w:spacing w:before="120" w:after="120" w:line="360" w:lineRule="auto"/>
        <w:ind w:left="1418"/>
        <w:rPr>
          <w:rFonts w:cs="Arial"/>
          <w:color w:val="000000"/>
        </w:rPr>
      </w:pPr>
      <w:r w:rsidRPr="009A75C8">
        <w:rPr>
          <w:rFonts w:cs="Arial"/>
          <w:color w:val="000000"/>
        </w:rPr>
        <w:t>Los documentos cuentan con una nomenclatura de versionamiento el mismo que se encuentra internamente en el documento, en la sección de “Historial de Revisiones” tal como se muestra en el siguiente cuadro:</w:t>
      </w:r>
    </w:p>
    <w:tbl>
      <w:tblPr>
        <w:tblW w:w="6989" w:type="dxa"/>
        <w:tblInd w:w="1408" w:type="dxa"/>
        <w:tblCellMar>
          <w:left w:w="0" w:type="dxa"/>
          <w:right w:w="0" w:type="dxa"/>
        </w:tblCellMar>
        <w:tblLook w:val="0000" w:firstRow="0" w:lastRow="0" w:firstColumn="0" w:lastColumn="0" w:noHBand="0" w:noVBand="0"/>
      </w:tblPr>
      <w:tblGrid>
        <w:gridCol w:w="700"/>
        <w:gridCol w:w="998"/>
        <w:gridCol w:w="834"/>
        <w:gridCol w:w="772"/>
        <w:gridCol w:w="1454"/>
        <w:gridCol w:w="899"/>
        <w:gridCol w:w="1514"/>
      </w:tblGrid>
      <w:tr w:rsidR="00D72805" w:rsidRPr="00694080" w14:paraId="11688AC6" w14:textId="77777777" w:rsidTr="006255BB">
        <w:trPr>
          <w:tblHeader/>
        </w:trPr>
        <w:tc>
          <w:tcPr>
            <w:tcW w:w="709" w:type="dxa"/>
            <w:tcBorders>
              <w:top w:val="single" w:sz="8" w:space="0" w:color="auto"/>
              <w:left w:val="single" w:sz="8" w:space="0" w:color="auto"/>
              <w:bottom w:val="single" w:sz="8" w:space="0" w:color="auto"/>
              <w:right w:val="single" w:sz="8" w:space="0" w:color="auto"/>
            </w:tcBorders>
            <w:shd w:val="clear" w:color="auto" w:fill="CCCCCC"/>
            <w:tcMar>
              <w:top w:w="0" w:type="dxa"/>
              <w:left w:w="108" w:type="dxa"/>
              <w:bottom w:w="0" w:type="dxa"/>
              <w:right w:w="108" w:type="dxa"/>
            </w:tcMar>
            <w:vAlign w:val="center"/>
          </w:tcPr>
          <w:p w14:paraId="178B0D3E" w14:textId="77777777" w:rsidR="00D72805" w:rsidRPr="00694080" w:rsidRDefault="00D72805" w:rsidP="006255BB">
            <w:pPr>
              <w:spacing w:before="60" w:after="60"/>
              <w:jc w:val="center"/>
              <w:rPr>
                <w:rFonts w:cs="Arial"/>
                <w:b/>
                <w:lang w:eastAsia="es-ES"/>
              </w:rPr>
            </w:pPr>
            <w:r w:rsidRPr="00694080">
              <w:rPr>
                <w:rFonts w:cs="Arial"/>
                <w:b/>
                <w:lang w:eastAsia="es-ES"/>
              </w:rPr>
              <w:t>Ítem</w:t>
            </w:r>
          </w:p>
        </w:tc>
        <w:tc>
          <w:tcPr>
            <w:tcW w:w="992"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4C87C83B" w14:textId="77777777" w:rsidR="00D72805" w:rsidRPr="00694080" w:rsidRDefault="00D72805" w:rsidP="006255BB">
            <w:pPr>
              <w:spacing w:before="60" w:after="60"/>
              <w:jc w:val="center"/>
              <w:rPr>
                <w:rFonts w:cs="Arial"/>
                <w:b/>
                <w:lang w:eastAsia="es-ES"/>
              </w:rPr>
            </w:pPr>
            <w:r w:rsidRPr="00694080">
              <w:rPr>
                <w:rFonts w:cs="Arial"/>
                <w:b/>
                <w:lang w:eastAsia="es-ES"/>
              </w:rPr>
              <w:t>Versión</w:t>
            </w:r>
          </w:p>
        </w:tc>
        <w:tc>
          <w:tcPr>
            <w:tcW w:w="816"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10196EEE" w14:textId="77777777" w:rsidR="00D72805" w:rsidRPr="00694080" w:rsidRDefault="00D72805" w:rsidP="006255BB">
            <w:pPr>
              <w:spacing w:before="60" w:after="60"/>
              <w:jc w:val="center"/>
              <w:rPr>
                <w:rFonts w:cs="Arial"/>
                <w:b/>
                <w:lang w:eastAsia="es-ES"/>
              </w:rPr>
            </w:pPr>
            <w:r w:rsidRPr="00694080">
              <w:rPr>
                <w:rFonts w:cs="Arial"/>
                <w:b/>
                <w:lang w:eastAsia="es-ES"/>
              </w:rPr>
              <w:t>Fecha</w:t>
            </w:r>
          </w:p>
        </w:tc>
        <w:tc>
          <w:tcPr>
            <w:tcW w:w="750"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3AC15EBA" w14:textId="77777777" w:rsidR="00D72805" w:rsidRPr="00694080" w:rsidRDefault="00D72805" w:rsidP="006255BB">
            <w:pPr>
              <w:spacing w:before="60" w:after="60"/>
              <w:jc w:val="center"/>
              <w:rPr>
                <w:rFonts w:cs="Arial"/>
                <w:b/>
                <w:lang w:eastAsia="es-ES"/>
              </w:rPr>
            </w:pPr>
            <w:r w:rsidRPr="00694080">
              <w:rPr>
                <w:rFonts w:cs="Arial"/>
                <w:b/>
                <w:lang w:eastAsia="es-ES"/>
              </w:rPr>
              <w:t>Autor</w:t>
            </w:r>
          </w:p>
        </w:tc>
        <w:tc>
          <w:tcPr>
            <w:tcW w:w="1378"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275BDD3D" w14:textId="77777777" w:rsidR="00D72805" w:rsidRPr="00694080" w:rsidRDefault="00D72805" w:rsidP="006255BB">
            <w:pPr>
              <w:spacing w:before="60" w:after="60"/>
              <w:jc w:val="center"/>
              <w:rPr>
                <w:rFonts w:cs="Arial"/>
                <w:b/>
                <w:lang w:eastAsia="es-ES"/>
              </w:rPr>
            </w:pPr>
            <w:r w:rsidRPr="00694080">
              <w:rPr>
                <w:rFonts w:cs="Arial"/>
                <w:b/>
                <w:lang w:eastAsia="es-ES"/>
              </w:rPr>
              <w:t>Descripción</w:t>
            </w:r>
          </w:p>
        </w:tc>
        <w:tc>
          <w:tcPr>
            <w:tcW w:w="883"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vAlign w:val="center"/>
          </w:tcPr>
          <w:p w14:paraId="0A433492" w14:textId="77777777" w:rsidR="00D72805" w:rsidRPr="00694080" w:rsidRDefault="00D72805" w:rsidP="006255BB">
            <w:pPr>
              <w:spacing w:before="60" w:after="60"/>
              <w:jc w:val="center"/>
              <w:rPr>
                <w:rFonts w:cs="Arial"/>
                <w:b/>
                <w:lang w:eastAsia="es-ES"/>
              </w:rPr>
            </w:pPr>
            <w:r w:rsidRPr="00694080">
              <w:rPr>
                <w:rFonts w:cs="Arial"/>
                <w:b/>
                <w:lang w:eastAsia="es-ES"/>
              </w:rPr>
              <w:t>Estado</w:t>
            </w:r>
          </w:p>
        </w:tc>
        <w:tc>
          <w:tcPr>
            <w:tcW w:w="1461" w:type="dxa"/>
            <w:tcBorders>
              <w:top w:val="single" w:sz="8" w:space="0" w:color="auto"/>
              <w:left w:val="nil"/>
              <w:bottom w:val="single" w:sz="8" w:space="0" w:color="auto"/>
              <w:right w:val="single" w:sz="8" w:space="0" w:color="auto"/>
            </w:tcBorders>
            <w:shd w:val="clear" w:color="auto" w:fill="CCCCCC"/>
            <w:tcMar>
              <w:top w:w="0" w:type="dxa"/>
              <w:left w:w="108" w:type="dxa"/>
              <w:bottom w:w="0" w:type="dxa"/>
              <w:right w:w="108" w:type="dxa"/>
            </w:tcMar>
          </w:tcPr>
          <w:p w14:paraId="4F447C7C" w14:textId="77777777" w:rsidR="00D72805" w:rsidRPr="00694080" w:rsidRDefault="00D72805" w:rsidP="006255BB">
            <w:pPr>
              <w:spacing w:before="60" w:after="60"/>
              <w:jc w:val="center"/>
              <w:rPr>
                <w:rFonts w:cs="Arial"/>
                <w:b/>
                <w:lang w:eastAsia="es-ES"/>
              </w:rPr>
            </w:pPr>
            <w:r w:rsidRPr="00694080">
              <w:rPr>
                <w:rFonts w:cs="Arial"/>
                <w:b/>
                <w:lang w:eastAsia="es-ES"/>
              </w:rPr>
              <w:t>Responsable de Revisión y/o Aprobación</w:t>
            </w:r>
          </w:p>
        </w:tc>
      </w:tr>
      <w:tr w:rsidR="00D72805" w:rsidRPr="00422F86" w14:paraId="21F58F46" w14:textId="77777777" w:rsidTr="006255BB">
        <w:tc>
          <w:tcPr>
            <w:tcW w:w="709"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14:paraId="72A08CB8" w14:textId="77777777" w:rsidR="00D72805" w:rsidRPr="00422F86" w:rsidRDefault="00D72805" w:rsidP="006255BB">
            <w:pPr>
              <w:spacing w:before="60" w:after="60"/>
              <w:jc w:val="center"/>
              <w:rPr>
                <w:rFonts w:cs="Arial"/>
                <w:lang w:eastAsia="es-ES"/>
              </w:rPr>
            </w:pPr>
          </w:p>
        </w:tc>
        <w:tc>
          <w:tcPr>
            <w:tcW w:w="992" w:type="dxa"/>
            <w:tcBorders>
              <w:top w:val="nil"/>
              <w:left w:val="nil"/>
              <w:bottom w:val="single" w:sz="8" w:space="0" w:color="auto"/>
              <w:right w:val="single" w:sz="8" w:space="0" w:color="auto"/>
            </w:tcBorders>
            <w:tcMar>
              <w:top w:w="0" w:type="dxa"/>
              <w:left w:w="108" w:type="dxa"/>
              <w:bottom w:w="0" w:type="dxa"/>
              <w:right w:w="108" w:type="dxa"/>
            </w:tcMar>
            <w:vAlign w:val="center"/>
          </w:tcPr>
          <w:p w14:paraId="144350EE" w14:textId="77777777" w:rsidR="00D72805" w:rsidRPr="00422F86" w:rsidRDefault="00D72805" w:rsidP="006255BB">
            <w:pPr>
              <w:spacing w:before="60" w:after="60"/>
              <w:jc w:val="center"/>
              <w:rPr>
                <w:rFonts w:cs="Arial"/>
                <w:lang w:eastAsia="es-ES"/>
              </w:rPr>
            </w:pPr>
          </w:p>
        </w:tc>
        <w:tc>
          <w:tcPr>
            <w:tcW w:w="816" w:type="dxa"/>
            <w:tcBorders>
              <w:top w:val="nil"/>
              <w:left w:val="nil"/>
              <w:bottom w:val="single" w:sz="8" w:space="0" w:color="auto"/>
              <w:right w:val="single" w:sz="8" w:space="0" w:color="auto"/>
            </w:tcBorders>
            <w:tcMar>
              <w:top w:w="0" w:type="dxa"/>
              <w:left w:w="108" w:type="dxa"/>
              <w:bottom w:w="0" w:type="dxa"/>
              <w:right w:w="108" w:type="dxa"/>
            </w:tcMar>
            <w:vAlign w:val="center"/>
          </w:tcPr>
          <w:p w14:paraId="75846518" w14:textId="77777777" w:rsidR="00D72805" w:rsidRPr="00422F86" w:rsidRDefault="00D72805" w:rsidP="006255BB">
            <w:pPr>
              <w:spacing w:before="60" w:after="60"/>
              <w:jc w:val="center"/>
              <w:rPr>
                <w:rFonts w:cs="Arial"/>
                <w:lang w:eastAsia="es-ES"/>
              </w:rPr>
            </w:pPr>
          </w:p>
        </w:tc>
        <w:tc>
          <w:tcPr>
            <w:tcW w:w="750" w:type="dxa"/>
            <w:tcBorders>
              <w:top w:val="nil"/>
              <w:left w:val="nil"/>
              <w:bottom w:val="single" w:sz="8" w:space="0" w:color="auto"/>
              <w:right w:val="single" w:sz="8" w:space="0" w:color="auto"/>
            </w:tcBorders>
            <w:tcMar>
              <w:top w:w="0" w:type="dxa"/>
              <w:left w:w="108" w:type="dxa"/>
              <w:bottom w:w="0" w:type="dxa"/>
              <w:right w:w="108" w:type="dxa"/>
            </w:tcMar>
            <w:vAlign w:val="center"/>
          </w:tcPr>
          <w:p w14:paraId="7327311E" w14:textId="77777777" w:rsidR="00D72805" w:rsidRPr="00422F86" w:rsidRDefault="00D72805" w:rsidP="006255BB">
            <w:pPr>
              <w:spacing w:before="60" w:after="60"/>
              <w:jc w:val="center"/>
              <w:rPr>
                <w:rFonts w:cs="Arial"/>
                <w:lang w:eastAsia="es-ES"/>
              </w:rPr>
            </w:pPr>
          </w:p>
        </w:tc>
        <w:tc>
          <w:tcPr>
            <w:tcW w:w="1378" w:type="dxa"/>
            <w:tcBorders>
              <w:top w:val="nil"/>
              <w:left w:val="nil"/>
              <w:bottom w:val="single" w:sz="8" w:space="0" w:color="auto"/>
              <w:right w:val="single" w:sz="8" w:space="0" w:color="auto"/>
            </w:tcBorders>
            <w:tcMar>
              <w:top w:w="0" w:type="dxa"/>
              <w:left w:w="108" w:type="dxa"/>
              <w:bottom w:w="0" w:type="dxa"/>
              <w:right w:w="108" w:type="dxa"/>
            </w:tcMar>
            <w:vAlign w:val="center"/>
          </w:tcPr>
          <w:p w14:paraId="41943F37" w14:textId="77777777" w:rsidR="00D72805" w:rsidRPr="00422F86" w:rsidRDefault="00D72805" w:rsidP="006255BB">
            <w:pPr>
              <w:spacing w:before="60" w:after="60"/>
              <w:jc w:val="center"/>
              <w:rPr>
                <w:rFonts w:cs="Arial"/>
                <w:lang w:eastAsia="es-ES"/>
              </w:rPr>
            </w:pPr>
          </w:p>
        </w:tc>
        <w:tc>
          <w:tcPr>
            <w:tcW w:w="883" w:type="dxa"/>
            <w:tcBorders>
              <w:top w:val="nil"/>
              <w:left w:val="nil"/>
              <w:bottom w:val="single" w:sz="8" w:space="0" w:color="auto"/>
              <w:right w:val="single" w:sz="8" w:space="0" w:color="auto"/>
            </w:tcBorders>
            <w:tcMar>
              <w:top w:w="0" w:type="dxa"/>
              <w:left w:w="108" w:type="dxa"/>
              <w:bottom w:w="0" w:type="dxa"/>
              <w:right w:w="108" w:type="dxa"/>
            </w:tcMar>
            <w:vAlign w:val="center"/>
          </w:tcPr>
          <w:p w14:paraId="6F49E96F" w14:textId="77777777" w:rsidR="00D72805" w:rsidRPr="00422F86" w:rsidRDefault="00D72805" w:rsidP="006255BB">
            <w:pPr>
              <w:spacing w:before="60" w:after="60"/>
              <w:jc w:val="center"/>
              <w:rPr>
                <w:rFonts w:cs="Arial"/>
                <w:lang w:eastAsia="es-ES"/>
              </w:rPr>
            </w:pPr>
          </w:p>
        </w:tc>
        <w:tc>
          <w:tcPr>
            <w:tcW w:w="1461" w:type="dxa"/>
            <w:tcBorders>
              <w:top w:val="nil"/>
              <w:left w:val="nil"/>
              <w:bottom w:val="single" w:sz="8" w:space="0" w:color="auto"/>
              <w:right w:val="single" w:sz="8" w:space="0" w:color="auto"/>
            </w:tcBorders>
            <w:tcMar>
              <w:top w:w="0" w:type="dxa"/>
              <w:left w:w="108" w:type="dxa"/>
              <w:bottom w:w="0" w:type="dxa"/>
              <w:right w:w="108" w:type="dxa"/>
            </w:tcMar>
            <w:vAlign w:val="center"/>
          </w:tcPr>
          <w:p w14:paraId="018D39F8" w14:textId="77777777" w:rsidR="00D72805" w:rsidRPr="00422F86" w:rsidRDefault="00D72805" w:rsidP="006255BB">
            <w:pPr>
              <w:spacing w:before="60" w:after="60"/>
              <w:jc w:val="center"/>
              <w:rPr>
                <w:rFonts w:cs="Arial"/>
                <w:lang w:eastAsia="es-ES"/>
              </w:rPr>
            </w:pPr>
          </w:p>
        </w:tc>
      </w:tr>
    </w:tbl>
    <w:p w14:paraId="64864267" w14:textId="77777777" w:rsidR="00D72805" w:rsidRDefault="00D72805" w:rsidP="00D72805"/>
    <w:p w14:paraId="0DAE43D3" w14:textId="77777777" w:rsidR="00D72805" w:rsidRDefault="00D72805" w:rsidP="00D72805">
      <w:pPr>
        <w:spacing w:before="120" w:after="120" w:line="360" w:lineRule="auto"/>
        <w:ind w:left="1418"/>
        <w:rPr>
          <w:rFonts w:cs="Arial"/>
          <w:color w:val="000000"/>
        </w:rPr>
      </w:pPr>
      <w:r w:rsidRPr="009A75C8">
        <w:rPr>
          <w:rFonts w:cs="Arial"/>
          <w:color w:val="000000"/>
        </w:rPr>
        <w:t xml:space="preserve">La versión de inicio será </w:t>
      </w:r>
      <w:r>
        <w:rPr>
          <w:rFonts w:cs="Arial"/>
          <w:color w:val="000000"/>
        </w:rPr>
        <w:t>1.0</w:t>
      </w:r>
      <w:r w:rsidRPr="009A75C8">
        <w:rPr>
          <w:rFonts w:cs="Arial"/>
          <w:color w:val="000000"/>
        </w:rPr>
        <w:t xml:space="preserve">, las modificaciones o revisiones se versionarán como </w:t>
      </w:r>
      <w:r>
        <w:rPr>
          <w:rFonts w:cs="Arial"/>
          <w:color w:val="000000"/>
        </w:rPr>
        <w:t>1</w:t>
      </w:r>
      <w:r w:rsidRPr="009A75C8">
        <w:rPr>
          <w:rFonts w:cs="Arial"/>
          <w:color w:val="000000"/>
        </w:rPr>
        <w:t>.</w:t>
      </w:r>
      <w:r>
        <w:rPr>
          <w:rFonts w:cs="Arial"/>
          <w:color w:val="000000"/>
        </w:rPr>
        <w:t>1</w:t>
      </w:r>
      <w:r w:rsidRPr="009A75C8">
        <w:rPr>
          <w:rFonts w:cs="Arial"/>
          <w:color w:val="000000"/>
        </w:rPr>
        <w:t xml:space="preserve">, </w:t>
      </w:r>
      <w:r>
        <w:rPr>
          <w:rFonts w:cs="Arial"/>
          <w:color w:val="000000"/>
        </w:rPr>
        <w:t>1</w:t>
      </w:r>
      <w:r w:rsidRPr="009A75C8">
        <w:rPr>
          <w:rFonts w:cs="Arial"/>
          <w:color w:val="000000"/>
        </w:rPr>
        <w:t>.</w:t>
      </w:r>
      <w:r>
        <w:rPr>
          <w:rFonts w:cs="Arial"/>
          <w:color w:val="000000"/>
        </w:rPr>
        <w:t>2</w:t>
      </w:r>
      <w:r w:rsidRPr="009A75C8">
        <w:rPr>
          <w:rFonts w:cs="Arial"/>
          <w:color w:val="000000"/>
        </w:rPr>
        <w:t xml:space="preserve">, </w:t>
      </w:r>
      <w:r>
        <w:rPr>
          <w:rFonts w:cs="Arial"/>
          <w:color w:val="000000"/>
        </w:rPr>
        <w:t>1</w:t>
      </w:r>
      <w:r w:rsidRPr="009A75C8">
        <w:rPr>
          <w:rFonts w:cs="Arial"/>
          <w:color w:val="000000"/>
        </w:rPr>
        <w:t>.</w:t>
      </w:r>
      <w:r>
        <w:rPr>
          <w:rFonts w:cs="Arial"/>
          <w:color w:val="000000"/>
        </w:rPr>
        <w:t>3</w:t>
      </w:r>
      <w:r w:rsidRPr="009A75C8">
        <w:rPr>
          <w:rFonts w:cs="Arial"/>
          <w:color w:val="000000"/>
        </w:rPr>
        <w:t xml:space="preserve">, etc. y la versión aprobada con la cual se tiene una versión de publicación oficial se denotará como </w:t>
      </w:r>
      <w:r>
        <w:rPr>
          <w:rFonts w:cs="Arial"/>
          <w:color w:val="000000"/>
        </w:rPr>
        <w:t>2</w:t>
      </w:r>
      <w:r w:rsidRPr="009A75C8">
        <w:rPr>
          <w:rFonts w:cs="Arial"/>
          <w:color w:val="000000"/>
        </w:rPr>
        <w:t xml:space="preserve">.0 o el entero siguiente que corresponda, si luego se requieren hacer modificaciones las versiones se denotarán como </w:t>
      </w:r>
      <w:r>
        <w:rPr>
          <w:rFonts w:cs="Arial"/>
          <w:color w:val="000000"/>
        </w:rPr>
        <w:t>2</w:t>
      </w:r>
      <w:r w:rsidRPr="009A75C8">
        <w:rPr>
          <w:rFonts w:cs="Arial"/>
          <w:color w:val="000000"/>
        </w:rPr>
        <w:t xml:space="preserve">.1, </w:t>
      </w:r>
      <w:r>
        <w:rPr>
          <w:rFonts w:cs="Arial"/>
          <w:color w:val="000000"/>
        </w:rPr>
        <w:t>2</w:t>
      </w:r>
      <w:r w:rsidRPr="009A75C8">
        <w:rPr>
          <w:rFonts w:cs="Arial"/>
          <w:color w:val="000000"/>
        </w:rPr>
        <w:t xml:space="preserve">.2, hasta que se tenga nuevamente la versión aprobada y oficial para publicarse, la cual se denotará como </w:t>
      </w:r>
      <w:r>
        <w:rPr>
          <w:rFonts w:cs="Arial"/>
          <w:color w:val="000000"/>
        </w:rPr>
        <w:t>3</w:t>
      </w:r>
      <w:r w:rsidRPr="009A75C8">
        <w:rPr>
          <w:rFonts w:cs="Arial"/>
          <w:color w:val="000000"/>
        </w:rPr>
        <w:t>.0 o el número entero que corresponda.</w:t>
      </w:r>
    </w:p>
    <w:p w14:paraId="716C9BB7" w14:textId="77777777" w:rsidR="00D72805" w:rsidRPr="003D0BBE" w:rsidRDefault="00D72805" w:rsidP="00D72805"/>
    <w:p w14:paraId="6E9E9FCF" w14:textId="77777777" w:rsidR="00D72805" w:rsidRPr="007C2659" w:rsidRDefault="00D72805" w:rsidP="00D72805">
      <w:pPr>
        <w:pStyle w:val="Ttulo3"/>
        <w:keepNext/>
        <w:numPr>
          <w:ilvl w:val="2"/>
          <w:numId w:val="4"/>
        </w:numPr>
        <w:tabs>
          <w:tab w:val="clear" w:pos="3556"/>
        </w:tabs>
        <w:spacing w:before="120" w:after="120" w:line="240" w:lineRule="auto"/>
        <w:ind w:left="1418" w:hanging="851"/>
        <w:jc w:val="both"/>
        <w:rPr>
          <w:lang w:eastAsia="es-ES"/>
        </w:rPr>
      </w:pPr>
      <w:bookmarkStart w:id="200" w:name="_Toc156366066"/>
      <w:bookmarkStart w:id="201" w:name="_Toc187465851"/>
      <w:bookmarkStart w:id="202" w:name="_Toc430548043"/>
      <w:r w:rsidRPr="007C2659">
        <w:rPr>
          <w:lang w:eastAsia="es-ES"/>
        </w:rPr>
        <w:t>CARPETA COMPARTIDA DEL PROYECTO.</w:t>
      </w:r>
      <w:bookmarkEnd w:id="200"/>
      <w:bookmarkEnd w:id="201"/>
      <w:bookmarkEnd w:id="202"/>
    </w:p>
    <w:p w14:paraId="5665AA6E" w14:textId="77777777" w:rsidR="00D72805" w:rsidRDefault="00D72805" w:rsidP="00D72805">
      <w:pPr>
        <w:spacing w:before="120" w:after="120" w:line="360" w:lineRule="auto"/>
        <w:ind w:left="1418"/>
        <w:rPr>
          <w:rFonts w:cs="Arial"/>
          <w:color w:val="000000"/>
        </w:rPr>
      </w:pPr>
      <w:r w:rsidRPr="00CD153B">
        <w:rPr>
          <w:rFonts w:cs="Arial"/>
          <w:color w:val="000000"/>
        </w:rPr>
        <w:t>La carpeta compartida del proyecto, donde se colocará toda la documentación a generar, se encuentra en la siguiente ruta:</w:t>
      </w:r>
    </w:p>
    <w:p w14:paraId="15481CE6" w14:textId="77777777" w:rsidR="00D72805" w:rsidRDefault="00D72805" w:rsidP="00D72805">
      <w:pPr>
        <w:spacing w:before="120" w:after="120" w:line="360" w:lineRule="auto"/>
        <w:ind w:left="709"/>
        <w:jc w:val="center"/>
      </w:pPr>
      <w:r w:rsidRPr="00CD153B">
        <w:rPr>
          <w:rFonts w:cs="Arial"/>
          <w:b/>
          <w:color w:val="000000"/>
          <w:lang w:val="en-US"/>
        </w:rPr>
        <w:lastRenderedPageBreak/>
        <w:t>GitHub:</w:t>
      </w:r>
      <w:r w:rsidRPr="00830980">
        <w:rPr>
          <w:lang w:val="en-US"/>
        </w:rPr>
        <w:t xml:space="preserve"> </w:t>
      </w:r>
      <w:hyperlink r:id="rId48" w:history="1">
        <w:r w:rsidRPr="00FD6A82">
          <w:rPr>
            <w:rStyle w:val="Hipervnculo"/>
          </w:rPr>
          <w:t>https://goo.gl/0Vquie</w:t>
        </w:r>
      </w:hyperlink>
    </w:p>
    <w:p w14:paraId="0A895C5B" w14:textId="77777777" w:rsidR="00D72805" w:rsidRDefault="00D72805" w:rsidP="00D72805">
      <w:pPr>
        <w:spacing w:before="120" w:after="120" w:line="360" w:lineRule="auto"/>
        <w:ind w:left="709"/>
        <w:jc w:val="center"/>
        <w:rPr>
          <w:lang w:val="en-US"/>
        </w:rPr>
      </w:pPr>
    </w:p>
    <w:p w14:paraId="52A8B665" w14:textId="77777777" w:rsidR="00D72805" w:rsidRDefault="00D72805" w:rsidP="00D72805">
      <w:pPr>
        <w:pStyle w:val="Ttulo2"/>
        <w:keepNext/>
        <w:numPr>
          <w:ilvl w:val="1"/>
          <w:numId w:val="4"/>
        </w:numPr>
        <w:spacing w:before="120" w:after="120" w:line="240" w:lineRule="auto"/>
        <w:jc w:val="both"/>
      </w:pPr>
      <w:bookmarkStart w:id="203" w:name="_Toc187465852"/>
      <w:bookmarkStart w:id="204" w:name="_Toc430548044"/>
      <w:r>
        <w:t>GESTION DE CAMBIOS EN LOS REQUERIMIENTOS</w:t>
      </w:r>
      <w:bookmarkEnd w:id="203"/>
      <w:bookmarkEnd w:id="204"/>
    </w:p>
    <w:p w14:paraId="2D6A2865" w14:textId="77777777" w:rsidR="00D72805" w:rsidRDefault="00D72805" w:rsidP="00D72805">
      <w:pPr>
        <w:spacing w:before="120" w:after="120" w:line="360" w:lineRule="auto"/>
        <w:ind w:left="567"/>
        <w:rPr>
          <w:rFonts w:cs="Arial"/>
          <w:color w:val="000000"/>
        </w:rPr>
      </w:pPr>
      <w:r w:rsidRPr="00604DFB">
        <w:rPr>
          <w:rFonts w:cs="Arial"/>
          <w:color w:val="000000"/>
        </w:rPr>
        <w:t>El cliente tiene la responsabilidad de informar sobre cambios repentinos en los procesos de negocio de la empresa o cambios en los requerimientos (Agregar o quitar). Una vez validada la documentación correspondiente a los cambios, se procederá a incorporarlos al proyecto</w:t>
      </w:r>
      <w:r>
        <w:rPr>
          <w:rFonts w:cs="Arial"/>
          <w:color w:val="000000"/>
        </w:rPr>
        <w:t>.</w:t>
      </w:r>
    </w:p>
    <w:p w14:paraId="5C9C6D27" w14:textId="77777777" w:rsidR="00D72805" w:rsidRDefault="00D72805" w:rsidP="00D72805"/>
    <w:p w14:paraId="78144F6D" w14:textId="77777777" w:rsidR="00D72805" w:rsidRDefault="00D72805" w:rsidP="00D72805">
      <w:pPr>
        <w:pStyle w:val="Ttulo2"/>
        <w:keepNext/>
        <w:numPr>
          <w:ilvl w:val="1"/>
          <w:numId w:val="4"/>
        </w:numPr>
        <w:spacing w:before="120" w:after="120" w:line="240" w:lineRule="auto"/>
        <w:jc w:val="both"/>
      </w:pPr>
      <w:bookmarkStart w:id="205" w:name="_Toc187465853"/>
      <w:bookmarkStart w:id="206" w:name="_Toc430548045"/>
      <w:r>
        <w:t>GESTION DE LA CALIDAD DE PROCESO Y PRODUCTO</w:t>
      </w:r>
      <w:bookmarkEnd w:id="205"/>
      <w:bookmarkEnd w:id="206"/>
    </w:p>
    <w:p w14:paraId="3E37F5C5" w14:textId="77777777" w:rsidR="00D72805" w:rsidRDefault="00D72805" w:rsidP="00D72805">
      <w:pPr>
        <w:spacing w:before="120" w:after="120" w:line="360" w:lineRule="auto"/>
        <w:ind w:left="567"/>
        <w:rPr>
          <w:rFonts w:cs="Arial"/>
          <w:color w:val="000000"/>
        </w:rPr>
      </w:pPr>
      <w:r w:rsidRPr="00CD153B">
        <w:rPr>
          <w:rFonts w:cs="Arial"/>
          <w:color w:val="000000"/>
        </w:rPr>
        <w:t>Como parte del aseguramiento de la calidad en los entregables del presente proyecto se han establecido tareas de revisiones</w:t>
      </w:r>
      <w:r>
        <w:rPr>
          <w:rFonts w:cs="Arial"/>
          <w:color w:val="000000"/>
        </w:rPr>
        <w:t xml:space="preserve"> que estarán a cargo del Analista de Calidad.</w:t>
      </w:r>
    </w:p>
    <w:p w14:paraId="03DC5312" w14:textId="77777777" w:rsidR="00D72805" w:rsidRDefault="00D72805" w:rsidP="00D72805">
      <w:pPr>
        <w:spacing w:before="120" w:after="120" w:line="360" w:lineRule="auto"/>
        <w:ind w:left="567"/>
        <w:rPr>
          <w:rFonts w:cs="Arial"/>
          <w:color w:val="000000"/>
        </w:rPr>
      </w:pPr>
      <w:r>
        <w:rPr>
          <w:rFonts w:cs="Arial"/>
          <w:color w:val="000000"/>
        </w:rPr>
        <w:t>Estas actividades se realizarán a lo largo de todas las fases de desarrollo del producto y aplicarán para todos los entregables que se han definido como parte del proyecto.</w:t>
      </w:r>
    </w:p>
    <w:p w14:paraId="366B9E79" w14:textId="77777777" w:rsidR="00D72805" w:rsidRDefault="00D72805" w:rsidP="00D72805"/>
    <w:p w14:paraId="59AB65FE" w14:textId="77777777" w:rsidR="00D72805" w:rsidRDefault="00D72805" w:rsidP="00D72805">
      <w:pPr>
        <w:pStyle w:val="Ttulo2"/>
        <w:keepNext/>
        <w:numPr>
          <w:ilvl w:val="1"/>
          <w:numId w:val="4"/>
        </w:numPr>
        <w:spacing w:before="120" w:after="120" w:line="240" w:lineRule="auto"/>
        <w:jc w:val="both"/>
      </w:pPr>
      <w:bookmarkStart w:id="207" w:name="_Toc187465855"/>
      <w:bookmarkStart w:id="208" w:name="_Toc430548046"/>
      <w:r>
        <w:t>GESTION DEL CRONOGRAMA</w:t>
      </w:r>
      <w:bookmarkEnd w:id="207"/>
      <w:bookmarkEnd w:id="208"/>
    </w:p>
    <w:p w14:paraId="1F74998B" w14:textId="77777777" w:rsidR="00D72805" w:rsidRDefault="00D72805" w:rsidP="00D72805">
      <w:pPr>
        <w:spacing w:before="120" w:after="120" w:line="360" w:lineRule="auto"/>
        <w:ind w:left="567"/>
        <w:rPr>
          <w:rFonts w:cs="Arial"/>
          <w:color w:val="000000"/>
        </w:rPr>
      </w:pPr>
      <w:r w:rsidRPr="00AA203E">
        <w:rPr>
          <w:rFonts w:cs="Arial"/>
          <w:color w:val="000000"/>
        </w:rPr>
        <w:t>Como parte de la gestión de cronograma se ha establecido el uso d</w:t>
      </w:r>
      <w:r>
        <w:rPr>
          <w:rFonts w:cs="Arial"/>
          <w:color w:val="000000"/>
        </w:rPr>
        <w:t xml:space="preserve">e Microsoft Project para </w:t>
      </w:r>
      <w:r w:rsidRPr="00AA203E">
        <w:rPr>
          <w:rFonts w:cs="Arial"/>
          <w:color w:val="000000"/>
        </w:rPr>
        <w:t>conocer el momento en que cada actividad se debe llevar a cabo, las tareas que ya se han completado y la secuencia en que cada fase tienen que ser ejecutada.</w:t>
      </w:r>
    </w:p>
    <w:p w14:paraId="57331BEC" w14:textId="77777777" w:rsidR="00D72805" w:rsidRDefault="00D72805" w:rsidP="00D72805">
      <w:pPr>
        <w:spacing w:before="120" w:after="120" w:line="360" w:lineRule="auto"/>
        <w:ind w:left="567"/>
        <w:rPr>
          <w:rFonts w:cs="Arial"/>
          <w:color w:val="000000"/>
        </w:rPr>
      </w:pPr>
      <w:r w:rsidRPr="00AA203E">
        <w:rPr>
          <w:rFonts w:cs="Arial"/>
          <w:color w:val="000000"/>
        </w:rPr>
        <w:t>No obstante, hay que tener en cuenta que la precisión de esta herramienta de gestión de proyectos dependerá de la diligencia con que se lleven a cabo las actualizaciones. Debido a la incertidumbre que implica cualquier proyecto, el cronograma de actividades se ha de revisar periódicamente, de forma simultánea al transcurso de la ejecución</w:t>
      </w:r>
      <w:r>
        <w:rPr>
          <w:rFonts w:cs="Arial"/>
          <w:color w:val="000000"/>
        </w:rPr>
        <w:t>.</w:t>
      </w:r>
    </w:p>
    <w:p w14:paraId="5EC30FF0" w14:textId="77777777" w:rsidR="00D72805" w:rsidRPr="00A84765" w:rsidRDefault="00D72805" w:rsidP="00D72805">
      <w:pPr>
        <w:spacing w:before="120" w:after="120" w:line="360" w:lineRule="auto"/>
        <w:ind w:left="567"/>
        <w:rPr>
          <w:rFonts w:cs="Arial"/>
          <w:b/>
          <w:color w:val="000000"/>
        </w:rPr>
      </w:pPr>
      <w:r w:rsidRPr="00A84765">
        <w:rPr>
          <w:rFonts w:cs="Arial"/>
          <w:b/>
          <w:color w:val="000000"/>
        </w:rPr>
        <w:t>Ventajas:</w:t>
      </w:r>
    </w:p>
    <w:p w14:paraId="7C4756E8"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lastRenderedPageBreak/>
        <w:t>Proporciona una base para supervisar y controlar el desarrollo de todas y cada una de las actividades que componen el proyecto.</w:t>
      </w:r>
    </w:p>
    <w:p w14:paraId="57DDF1A0"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Ayuda a determinar la mejor manera de asignar los recursos, para que se pueda alcanzar la meta del proyecto de manera óptima.</w:t>
      </w:r>
    </w:p>
    <w:p w14:paraId="788B5DF7"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Facilita la evaluación de la manera en que cada retraso puede afectar a otras actividades y a los resultados finales.</w:t>
      </w:r>
    </w:p>
    <w:p w14:paraId="15A0BA94"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Permite averiguar dónde van a quedar recursos disponibles, de forma que se puede proceder a su reasignación a otras tareas o proyectos.</w:t>
      </w:r>
    </w:p>
    <w:p w14:paraId="52227E54"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AA203E">
        <w:rPr>
          <w:rFonts w:cs="Arial"/>
          <w:color w:val="000000"/>
        </w:rPr>
        <w:t>Sirve de base para realizar un seguimiento del progreso del proyecto.</w:t>
      </w:r>
    </w:p>
    <w:p w14:paraId="1055500F" w14:textId="77777777" w:rsidR="00D72805" w:rsidRDefault="00D72805" w:rsidP="00D72805">
      <w:pPr>
        <w:spacing w:before="120" w:after="120" w:line="360" w:lineRule="auto"/>
        <w:ind w:left="567"/>
        <w:rPr>
          <w:rFonts w:cs="Arial"/>
          <w:color w:val="000000"/>
        </w:rPr>
      </w:pPr>
      <w:r>
        <w:rPr>
          <w:rFonts w:cs="Arial"/>
          <w:color w:val="000000"/>
        </w:rPr>
        <w:t xml:space="preserve">El líder </w:t>
      </w:r>
      <w:r w:rsidRPr="00AA203E">
        <w:rPr>
          <w:rFonts w:cs="Arial"/>
          <w:color w:val="000000"/>
        </w:rPr>
        <w:t xml:space="preserve">de proyecto </w:t>
      </w:r>
      <w:r>
        <w:rPr>
          <w:rFonts w:cs="Arial"/>
          <w:color w:val="000000"/>
        </w:rPr>
        <w:t>en conjunto con su equipo de trabajo, actualizará de manera quincenal de acuerdo a los reportes de avances que se presentarán en las reuniones programadas.</w:t>
      </w:r>
    </w:p>
    <w:p w14:paraId="33ED065F" w14:textId="77777777" w:rsidR="00D72805" w:rsidRDefault="00D72805" w:rsidP="00D72805">
      <w:pPr>
        <w:spacing w:before="120" w:after="120" w:line="360" w:lineRule="auto"/>
        <w:ind w:left="567"/>
        <w:rPr>
          <w:rFonts w:cs="Arial"/>
          <w:color w:val="000000"/>
        </w:rPr>
      </w:pPr>
    </w:p>
    <w:p w14:paraId="271A49D3" w14:textId="77777777" w:rsidR="00D72805" w:rsidRDefault="00D72805" w:rsidP="00D72805"/>
    <w:p w14:paraId="368ED8ED" w14:textId="77777777" w:rsidR="00D72805" w:rsidRDefault="00D72805" w:rsidP="00D72805">
      <w:pPr>
        <w:pStyle w:val="Ttulo2"/>
        <w:keepNext/>
        <w:numPr>
          <w:ilvl w:val="1"/>
          <w:numId w:val="4"/>
        </w:numPr>
        <w:spacing w:before="120" w:after="120" w:line="240" w:lineRule="auto"/>
        <w:jc w:val="both"/>
      </w:pPr>
      <w:bookmarkStart w:id="209" w:name="_Toc187465856"/>
      <w:bookmarkStart w:id="210" w:name="_Toc430548047"/>
      <w:bookmarkEnd w:id="186"/>
      <w:r>
        <w:t>GESTION DE LA CAPACITACION DEL PERSONAL DEL PROYECTO</w:t>
      </w:r>
      <w:bookmarkEnd w:id="209"/>
      <w:bookmarkEnd w:id="210"/>
    </w:p>
    <w:p w14:paraId="2124DB8F" w14:textId="77777777" w:rsidR="00D72805" w:rsidRDefault="00D72805" w:rsidP="00D72805">
      <w:pPr>
        <w:spacing w:before="120" w:after="120" w:line="360" w:lineRule="auto"/>
        <w:ind w:left="567"/>
        <w:rPr>
          <w:rFonts w:cs="Arial"/>
          <w:color w:val="000000"/>
        </w:rPr>
      </w:pPr>
      <w:r w:rsidRPr="003056B4">
        <w:rPr>
          <w:rFonts w:cs="Arial"/>
          <w:color w:val="000000"/>
        </w:rPr>
        <w:t>Un aspecto fundamental para que el proceso de Capacitación sea fluido y eficiente, es el conocimiento y la aplicación de métodos, técnicas y herramientas por parte de todas las personas que participan en las distintas etapas del proceso</w:t>
      </w:r>
      <w:r>
        <w:rPr>
          <w:rFonts w:cs="Arial"/>
          <w:color w:val="000000"/>
        </w:rPr>
        <w:t>.</w:t>
      </w:r>
    </w:p>
    <w:p w14:paraId="1E07C02A"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lastRenderedPageBreak/>
        <w:t xml:space="preserve">Objetivo de la capacitación: </w:t>
      </w:r>
      <w:r w:rsidRPr="00AA203E">
        <w:rPr>
          <w:rFonts w:cs="Arial"/>
          <w:color w:val="000000"/>
        </w:rPr>
        <w:t>Complementar los conocimientos del desarrollador Android con el fin de continuar su progreso y aumentar su visión de las herramientas que existen para la construcción de aplicaciones móviles y mejorar las prácticas de programación.</w:t>
      </w:r>
    </w:p>
    <w:p w14:paraId="2A63BC1D" w14:textId="77777777" w:rsidR="00D72805"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t xml:space="preserve">A quién está dirigido: </w:t>
      </w:r>
      <w:r w:rsidRPr="00AA203E">
        <w:rPr>
          <w:rFonts w:cs="Arial"/>
          <w:color w:val="000000"/>
        </w:rPr>
        <w:t>Estará dirigida al personal encargado del desarrollo del producto que desconoce el manejo de la plataforma en la cual se va a trabajar la solución a presentar al cliente.</w:t>
      </w:r>
    </w:p>
    <w:p w14:paraId="4F34687F" w14:textId="77777777" w:rsidR="00D72805" w:rsidRPr="00AA203E" w:rsidRDefault="00D72805" w:rsidP="00D72805">
      <w:pPr>
        <w:pStyle w:val="Prrafodelista"/>
        <w:numPr>
          <w:ilvl w:val="0"/>
          <w:numId w:val="16"/>
        </w:numPr>
        <w:spacing w:before="120" w:after="120" w:line="360" w:lineRule="auto"/>
        <w:contextualSpacing/>
        <w:jc w:val="both"/>
        <w:rPr>
          <w:rFonts w:cs="Arial"/>
          <w:color w:val="000000"/>
        </w:rPr>
      </w:pPr>
      <w:r w:rsidRPr="005D592B">
        <w:rPr>
          <w:rFonts w:cs="Arial"/>
          <w:b/>
          <w:color w:val="000000"/>
        </w:rPr>
        <w:t>Duración:</w:t>
      </w:r>
      <w:r w:rsidRPr="00AA203E">
        <w:rPr>
          <w:rFonts w:cs="Arial"/>
          <w:color w:val="000000"/>
        </w:rPr>
        <w:t xml:space="preserve"> </w:t>
      </w:r>
      <w:r>
        <w:rPr>
          <w:rFonts w:cs="Arial"/>
          <w:color w:val="000000"/>
        </w:rPr>
        <w:t>29</w:t>
      </w:r>
      <w:r w:rsidRPr="00AA203E">
        <w:rPr>
          <w:rFonts w:cs="Arial"/>
          <w:color w:val="000000"/>
        </w:rPr>
        <w:t xml:space="preserve"> días.</w:t>
      </w:r>
    </w:p>
    <w:p w14:paraId="2899A050" w14:textId="77777777" w:rsidR="00D72805" w:rsidRPr="003056B4" w:rsidRDefault="00D72805" w:rsidP="00D72805">
      <w:pPr>
        <w:rPr>
          <w:rFonts w:cs="Arial"/>
          <w:color w:val="000000"/>
        </w:rPr>
      </w:pPr>
    </w:p>
    <w:p w14:paraId="28A7DE2D" w14:textId="77777777" w:rsidR="00D72805" w:rsidRDefault="00D72805" w:rsidP="00D72805">
      <w:pPr>
        <w:pStyle w:val="Ttulo2"/>
        <w:keepNext/>
        <w:numPr>
          <w:ilvl w:val="1"/>
          <w:numId w:val="4"/>
        </w:numPr>
        <w:spacing w:before="120" w:after="120" w:line="240" w:lineRule="auto"/>
        <w:jc w:val="both"/>
      </w:pPr>
      <w:bookmarkStart w:id="211" w:name="_Toc187465857"/>
      <w:bookmarkStart w:id="212" w:name="_Toc430548048"/>
      <w:r>
        <w:t>ACEPTACION DE PRODUCTO</w:t>
      </w:r>
      <w:bookmarkEnd w:id="211"/>
      <w:bookmarkEnd w:id="212"/>
    </w:p>
    <w:p w14:paraId="4B033844" w14:textId="77777777" w:rsidR="00D72805" w:rsidRPr="005B0BFE" w:rsidRDefault="00D72805" w:rsidP="00D72805"/>
    <w:p w14:paraId="55927353" w14:textId="77777777"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3" w:name="_Toc156366071"/>
      <w:bookmarkStart w:id="214" w:name="_Toc187465858"/>
      <w:bookmarkStart w:id="215" w:name="_Toc430548049"/>
      <w:r w:rsidRPr="00675F22">
        <w:t>CRITERIOS PARA LA ACEPTACIÓN DEL PRODUCTO (PLAN DE PRUEBAS)</w:t>
      </w:r>
      <w:bookmarkEnd w:id="213"/>
      <w:bookmarkEnd w:id="214"/>
      <w:bookmarkEnd w:id="215"/>
    </w:p>
    <w:p w14:paraId="6E5F2332" w14:textId="77777777" w:rsidR="00D72805" w:rsidRPr="00EB20D4" w:rsidRDefault="00D72805" w:rsidP="00D72805">
      <w:pPr>
        <w:spacing w:before="120" w:after="120" w:line="360" w:lineRule="auto"/>
        <w:ind w:left="1418"/>
        <w:rPr>
          <w:rFonts w:cs="Arial"/>
          <w:color w:val="000000"/>
        </w:rPr>
      </w:pPr>
      <w:r w:rsidRPr="00EB20D4">
        <w:rPr>
          <w:rFonts w:cs="Arial"/>
          <w:color w:val="000000"/>
        </w:rPr>
        <w:t>El producto, se encuentra definido en el proyecto por los Casos de Uso de Sistema que contiene y estándares que debe cumplir.</w:t>
      </w:r>
    </w:p>
    <w:p w14:paraId="52D63285" w14:textId="77777777" w:rsidR="00D72805" w:rsidRDefault="00D72805" w:rsidP="00D72805">
      <w:pPr>
        <w:spacing w:before="120" w:after="120" w:line="360" w:lineRule="auto"/>
        <w:ind w:left="1418"/>
        <w:rPr>
          <w:rFonts w:cs="Arial"/>
          <w:color w:val="000000"/>
        </w:rPr>
      </w:pPr>
      <w:r w:rsidRPr="00EB20D4">
        <w:rPr>
          <w:rFonts w:cs="Arial"/>
          <w:color w:val="000000"/>
        </w:rPr>
        <w:t>Dentro de las actividades del proyecto se encuentra la aceptación del producto por parte</w:t>
      </w:r>
      <w:r>
        <w:rPr>
          <w:rFonts w:cs="Arial"/>
          <w:color w:val="000000"/>
        </w:rPr>
        <w:t xml:space="preserve"> del cliente</w:t>
      </w:r>
      <w:r w:rsidRPr="00EB20D4">
        <w:rPr>
          <w:rFonts w:cs="Arial"/>
          <w:color w:val="000000"/>
        </w:rPr>
        <w:t>, con el objetivo de comprobar que el producto software pueda calificars</w:t>
      </w:r>
      <w:r>
        <w:rPr>
          <w:rFonts w:cs="Arial"/>
          <w:color w:val="000000"/>
        </w:rPr>
        <w:t xml:space="preserve">e como adecuado y aceptable para el cliente </w:t>
      </w:r>
      <w:r w:rsidRPr="00EB20D4">
        <w:rPr>
          <w:rFonts w:cs="Arial"/>
          <w:color w:val="000000"/>
        </w:rPr>
        <w:t>antes de su puesta en producción.</w:t>
      </w:r>
    </w:p>
    <w:p w14:paraId="7E5CEDCE" w14:textId="77777777" w:rsidR="00D72805" w:rsidRDefault="00D72805" w:rsidP="00D72805">
      <w:pPr>
        <w:spacing w:before="120" w:after="120" w:line="360" w:lineRule="auto"/>
        <w:ind w:left="1418"/>
        <w:rPr>
          <w:rFonts w:cs="Arial"/>
          <w:color w:val="000000"/>
        </w:rPr>
      </w:pPr>
      <w:r w:rsidRPr="00EB20D4">
        <w:rPr>
          <w:rFonts w:cs="Arial"/>
          <w:color w:val="000000"/>
        </w:rPr>
        <w:t>Se dará por aceptado el producto una vez que los usuarios hayan aprobado las pruebas funcionales, técnicas y demás que se definan como par</w:t>
      </w:r>
      <w:r>
        <w:rPr>
          <w:rFonts w:cs="Arial"/>
          <w:color w:val="000000"/>
        </w:rPr>
        <w:t>te de las pruebas de aceptación por parte del cliente</w:t>
      </w:r>
      <w:r w:rsidRPr="00EB20D4">
        <w:rPr>
          <w:rFonts w:cs="Arial"/>
          <w:color w:val="000000"/>
        </w:rPr>
        <w:t>.</w:t>
      </w:r>
    </w:p>
    <w:p w14:paraId="4E1C01B4" w14:textId="77777777" w:rsidR="00D72805" w:rsidRPr="00ED0B5E" w:rsidRDefault="00D72805" w:rsidP="00D72805"/>
    <w:p w14:paraId="237A38A0" w14:textId="77777777" w:rsidR="00D72805" w:rsidRPr="00675F22" w:rsidRDefault="00D72805" w:rsidP="00D72805">
      <w:pPr>
        <w:pStyle w:val="Ttulo3"/>
        <w:keepNext/>
        <w:numPr>
          <w:ilvl w:val="2"/>
          <w:numId w:val="4"/>
        </w:numPr>
        <w:tabs>
          <w:tab w:val="clear" w:pos="3556"/>
        </w:tabs>
        <w:spacing w:before="120" w:after="120" w:line="240" w:lineRule="auto"/>
        <w:ind w:left="1418" w:hanging="851"/>
        <w:jc w:val="both"/>
      </w:pPr>
      <w:bookmarkStart w:id="216" w:name="_Toc156366072"/>
      <w:bookmarkStart w:id="217" w:name="_Toc187465859"/>
      <w:bookmarkStart w:id="218" w:name="_Toc430548050"/>
      <w:r w:rsidRPr="00675F22">
        <w:t>ESTRATEGIA DE PRUEBAS</w:t>
      </w:r>
      <w:bookmarkEnd w:id="216"/>
      <w:bookmarkEnd w:id="217"/>
      <w:bookmarkEnd w:id="218"/>
    </w:p>
    <w:p w14:paraId="22DB0A9F" w14:textId="77777777" w:rsidR="00D72805" w:rsidRPr="004E26FC" w:rsidRDefault="00D72805" w:rsidP="00D72805">
      <w:pPr>
        <w:spacing w:before="120" w:after="120" w:line="360" w:lineRule="auto"/>
        <w:ind w:left="1418"/>
        <w:rPr>
          <w:rFonts w:cs="Arial"/>
          <w:color w:val="000000"/>
        </w:rPr>
      </w:pPr>
      <w:r w:rsidRPr="004E26FC">
        <w:rPr>
          <w:rFonts w:cs="Arial"/>
          <w:color w:val="000000"/>
        </w:rPr>
        <w:t>Durante las pruebas internas del Módulo se invitará al cliente a participar de tal forma que pueda validar en forma temprana la funcionalidad final de la solución, a raíz de lo cual se podrán realizar correcciones para cumplir con el alcance aprobado.</w:t>
      </w:r>
    </w:p>
    <w:p w14:paraId="48334DF4" w14:textId="77777777" w:rsidR="00D72805" w:rsidRPr="004E26FC" w:rsidRDefault="00D72805" w:rsidP="00D72805">
      <w:pPr>
        <w:spacing w:before="120" w:after="120" w:line="360" w:lineRule="auto"/>
        <w:ind w:left="1418"/>
        <w:rPr>
          <w:rFonts w:cs="Arial"/>
          <w:color w:val="000000"/>
        </w:rPr>
      </w:pPr>
      <w:r w:rsidRPr="004E26FC">
        <w:rPr>
          <w:rFonts w:cs="Arial"/>
          <w:color w:val="000000"/>
        </w:rPr>
        <w:t>Las pruebas de Aceptación a realizar en QA incluyen varios tipos de pruebas: Funcionales, Sistemas, Seguridad, Esfuerzo y Conectividad.</w:t>
      </w:r>
    </w:p>
    <w:p w14:paraId="73425B76" w14:textId="77777777" w:rsidR="00D72805" w:rsidRPr="004E26FC" w:rsidRDefault="00D72805" w:rsidP="00D72805">
      <w:pPr>
        <w:spacing w:before="120" w:after="120" w:line="360" w:lineRule="auto"/>
        <w:ind w:left="1418"/>
        <w:rPr>
          <w:rFonts w:cs="Arial"/>
          <w:color w:val="000000"/>
        </w:rPr>
      </w:pPr>
      <w:r w:rsidRPr="004E26FC">
        <w:rPr>
          <w:rFonts w:cs="Arial"/>
          <w:color w:val="000000"/>
        </w:rPr>
        <w:t>Una vez realizadas y aprobadas todas las pruebas se dará por aceptado el producto software, materializado a través de un acta de aceptación del producto.</w:t>
      </w:r>
    </w:p>
    <w:p w14:paraId="53BBA531" w14:textId="77777777" w:rsidR="00D72805" w:rsidRPr="00673450" w:rsidRDefault="00D72805" w:rsidP="00D72805"/>
    <w:p w14:paraId="60BD3538" w14:textId="77777777" w:rsidR="00D72805" w:rsidRDefault="00D72805" w:rsidP="00D72805">
      <w:pPr>
        <w:pStyle w:val="Ttulo1"/>
        <w:keepNext/>
        <w:numPr>
          <w:ilvl w:val="0"/>
          <w:numId w:val="4"/>
        </w:numPr>
        <w:spacing w:before="120" w:after="120" w:line="240" w:lineRule="auto"/>
        <w:jc w:val="both"/>
      </w:pPr>
      <w:bookmarkStart w:id="219" w:name="_Toc26335082"/>
      <w:bookmarkStart w:id="220" w:name="_Toc26335216"/>
      <w:bookmarkStart w:id="221" w:name="_Toc127716409"/>
      <w:bookmarkStart w:id="222" w:name="_Toc187465860"/>
      <w:bookmarkStart w:id="223" w:name="_Toc43054805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r>
        <w:t>A</w:t>
      </w:r>
      <w:bookmarkEnd w:id="219"/>
      <w:bookmarkEnd w:id="220"/>
      <w:r>
        <w:t>NEXOS</w:t>
      </w:r>
      <w:bookmarkEnd w:id="221"/>
      <w:bookmarkEnd w:id="222"/>
      <w:bookmarkEnd w:id="223"/>
    </w:p>
    <w:p w14:paraId="55AF9F2D" w14:textId="77777777" w:rsidR="00D72805" w:rsidRDefault="00D72805" w:rsidP="00D72805">
      <w:pPr>
        <w:spacing w:before="120" w:after="120" w:line="360" w:lineRule="auto"/>
        <w:ind w:left="426"/>
        <w:rPr>
          <w:rFonts w:cs="Arial"/>
          <w:color w:val="000000"/>
        </w:rPr>
      </w:pPr>
      <w:r w:rsidRPr="004E26FC">
        <w:rPr>
          <w:rFonts w:cs="Arial"/>
          <w:color w:val="000000"/>
        </w:rPr>
        <w:t>En esta sección se enuncian y enumerarán todos los documentos anexos, que serán adjuntados al presente Plan de Proyecto, como complemento de todo lo anteriormente descrito.</w:t>
      </w:r>
    </w:p>
    <w:p w14:paraId="4D7A6886" w14:textId="77777777" w:rsidR="00D72805" w:rsidRPr="004E26FC" w:rsidRDefault="00D72805" w:rsidP="00D72805"/>
    <w:p w14:paraId="6C08BB16" w14:textId="77777777" w:rsidR="00D72805" w:rsidRDefault="00D72805" w:rsidP="00D72805">
      <w:pPr>
        <w:pStyle w:val="Ttulo2"/>
        <w:keepNext/>
        <w:numPr>
          <w:ilvl w:val="1"/>
          <w:numId w:val="4"/>
        </w:numPr>
        <w:spacing w:before="120" w:after="120" w:line="240" w:lineRule="auto"/>
        <w:jc w:val="both"/>
      </w:pPr>
      <w:bookmarkStart w:id="224" w:name="_Toc187465861"/>
      <w:bookmarkStart w:id="225" w:name="_Toc430548052"/>
      <w:bookmarkStart w:id="226" w:name="_Toc127716410"/>
      <w:bookmarkStart w:id="227" w:name="_Toc135200707"/>
      <w:r>
        <w:t>ANEXO I: ARQUITECTURA Y PLATAFORMA</w:t>
      </w:r>
      <w:bookmarkEnd w:id="224"/>
      <w:bookmarkEnd w:id="225"/>
    </w:p>
    <w:p w14:paraId="25FE361A" w14:textId="77777777" w:rsidR="00D72805" w:rsidRDefault="00D72805" w:rsidP="00D72805">
      <w:pPr>
        <w:spacing w:before="120" w:after="120" w:line="360" w:lineRule="auto"/>
        <w:ind w:left="567"/>
        <w:rPr>
          <w:rFonts w:cs="Arial"/>
          <w:color w:val="000000"/>
        </w:rPr>
      </w:pPr>
      <w:r w:rsidRPr="00D9347F">
        <w:rPr>
          <w:rFonts w:cs="Arial"/>
          <w:color w:val="000000"/>
        </w:rPr>
        <w:t>La arquitectura técnica y plataforma sobre la cual se desarrollará el producto es la siguiente:</w:t>
      </w:r>
    </w:p>
    <w:p w14:paraId="246E47B5" w14:textId="77777777" w:rsidR="00D72805" w:rsidRDefault="00D72805" w:rsidP="00D72805"/>
    <w:p w14:paraId="35C1B070" w14:textId="77777777" w:rsidR="00D72805" w:rsidRDefault="00D72805" w:rsidP="00D72805">
      <w:pPr>
        <w:pStyle w:val="Prrafodelista"/>
        <w:numPr>
          <w:ilvl w:val="0"/>
          <w:numId w:val="15"/>
        </w:numPr>
        <w:spacing w:before="120" w:after="120" w:line="360" w:lineRule="auto"/>
        <w:contextualSpacing/>
        <w:jc w:val="both"/>
        <w:rPr>
          <w:rFonts w:cs="Arial"/>
          <w:color w:val="000000"/>
        </w:rPr>
      </w:pPr>
      <w:r>
        <w:rPr>
          <w:rFonts w:cs="Arial"/>
          <w:color w:val="000000"/>
        </w:rPr>
        <w:t>Plataforma de trabajo: Android, p</w:t>
      </w:r>
      <w:r w:rsidRPr="00D9347F">
        <w:rPr>
          <w:rFonts w:cs="Arial"/>
          <w:color w:val="000000"/>
        </w:rPr>
        <w:t xml:space="preserve">lataforma adaptable a pantallas de mayor resolución, VGA, biblioteca de gráficos 2D, biblioteca de gráficos 3D basada en las especificaciones de </w:t>
      </w:r>
      <w:r w:rsidRPr="00D9347F">
        <w:rPr>
          <w:rFonts w:cs="Arial"/>
          <w:color w:val="000000"/>
        </w:rPr>
        <w:lastRenderedPageBreak/>
        <w:t>la OpenGL ES 2.0 y diseño de teléfonos tradicionales.</w:t>
      </w:r>
      <w:r>
        <w:rPr>
          <w:rFonts w:cs="Arial"/>
          <w:color w:val="000000"/>
        </w:rPr>
        <w:t xml:space="preserve"> Soportando </w:t>
      </w:r>
      <w:r w:rsidRPr="00D9347F">
        <w:rPr>
          <w:rFonts w:cs="Arial"/>
          <w:color w:val="000000"/>
        </w:rPr>
        <w:t>tecnologías de conectividad</w:t>
      </w:r>
      <w:r>
        <w:rPr>
          <w:rFonts w:cs="Arial"/>
          <w:color w:val="000000"/>
        </w:rPr>
        <w:t xml:space="preserve"> como</w:t>
      </w:r>
      <w:r w:rsidRPr="00D9347F">
        <w:rPr>
          <w:rFonts w:cs="Arial"/>
          <w:color w:val="000000"/>
        </w:rPr>
        <w:t>: GSM/EDGE, IDEN, CDMA, EV-DO, UMTS, Bluetooth, Wi-Fi, LTE, HSDPA, HSPA+, NFC y WiMAX.</w:t>
      </w:r>
      <w:r>
        <w:rPr>
          <w:rFonts w:cs="Arial"/>
          <w:color w:val="000000"/>
        </w:rPr>
        <w:t xml:space="preserve"> </w:t>
      </w:r>
      <w:r w:rsidRPr="00D9347F">
        <w:rPr>
          <w:rFonts w:cs="Arial"/>
          <w:color w:val="000000"/>
        </w:rPr>
        <w:t>GPRS,</w:t>
      </w:r>
      <w:r>
        <w:rPr>
          <w:rFonts w:cs="Arial"/>
          <w:color w:val="000000"/>
        </w:rPr>
        <w:t xml:space="preserve"> </w:t>
      </w:r>
      <w:r w:rsidRPr="00D9347F">
        <w:rPr>
          <w:rFonts w:cs="Arial"/>
          <w:color w:val="000000"/>
        </w:rPr>
        <w:t>UMTS y HSDPA+.</w:t>
      </w:r>
    </w:p>
    <w:p w14:paraId="629A8FAD" w14:textId="77777777" w:rsidR="00D72805" w:rsidRDefault="00D72805" w:rsidP="00D72805">
      <w:pPr>
        <w:pStyle w:val="Prrafodelista"/>
        <w:spacing w:before="120" w:after="120" w:line="360" w:lineRule="auto"/>
        <w:ind w:left="1287"/>
        <w:jc w:val="center"/>
        <w:rPr>
          <w:rFonts w:cs="Arial"/>
          <w:color w:val="000000"/>
        </w:rPr>
      </w:pPr>
      <w:r>
        <w:rPr>
          <w:noProof/>
          <w:lang w:val="es-PE" w:eastAsia="es-PE"/>
        </w:rPr>
        <w:drawing>
          <wp:inline distT="0" distB="0" distL="0" distR="0" wp14:anchorId="5A0D4927" wp14:editId="4ABC5384">
            <wp:extent cx="4292600" cy="3219450"/>
            <wp:effectExtent l="0" t="0" r="0" b="0"/>
            <wp:docPr id="118" name="Imagen 118" descr="http://cdn2.ubergizmo.com/wp-content/uploads/2015/07/android-safe-mo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cdn2.ubergizmo.com/wp-content/uploads/2015/07/android-safe-mode1.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02440" cy="3226830"/>
                    </a:xfrm>
                    <a:prstGeom prst="rect">
                      <a:avLst/>
                    </a:prstGeom>
                    <a:noFill/>
                    <a:ln>
                      <a:noFill/>
                    </a:ln>
                  </pic:spPr>
                </pic:pic>
              </a:graphicData>
            </a:graphic>
          </wp:inline>
        </w:drawing>
      </w:r>
    </w:p>
    <w:p w14:paraId="5E86DBA1" w14:textId="77777777" w:rsidR="00D72805" w:rsidRPr="0072219F" w:rsidRDefault="00D72805" w:rsidP="00D72805">
      <w:pPr>
        <w:pStyle w:val="Prrafodelista"/>
        <w:spacing w:before="120" w:after="120" w:line="360" w:lineRule="auto"/>
        <w:ind w:left="1287"/>
        <w:rPr>
          <w:rFonts w:cs="Arial"/>
          <w:color w:val="000000"/>
        </w:rPr>
      </w:pPr>
    </w:p>
    <w:p w14:paraId="76A48C06" w14:textId="77777777" w:rsidR="00D72805" w:rsidRDefault="00D72805" w:rsidP="00D72805">
      <w:pPr>
        <w:pStyle w:val="Prrafodelista"/>
        <w:numPr>
          <w:ilvl w:val="0"/>
          <w:numId w:val="15"/>
        </w:numPr>
        <w:spacing w:before="120" w:after="120" w:line="360" w:lineRule="auto"/>
        <w:contextualSpacing/>
        <w:jc w:val="both"/>
        <w:rPr>
          <w:rFonts w:cs="Arial"/>
          <w:color w:val="000000"/>
        </w:rPr>
      </w:pPr>
      <w:r>
        <w:rPr>
          <w:rFonts w:cs="Arial"/>
          <w:color w:val="000000"/>
        </w:rPr>
        <w:t>Entorno de Desarrollo Integrado: Android Studio v</w:t>
      </w:r>
      <w:r w:rsidRPr="00D9347F">
        <w:rPr>
          <w:rFonts w:cs="Arial"/>
          <w:color w:val="000000"/>
        </w:rPr>
        <w:t>1.</w:t>
      </w:r>
      <w:r>
        <w:rPr>
          <w:rFonts w:cs="Arial"/>
          <w:color w:val="000000"/>
        </w:rPr>
        <w:t>4</w:t>
      </w:r>
      <w:r w:rsidRPr="00D9347F">
        <w:rPr>
          <w:rFonts w:cs="Arial"/>
          <w:color w:val="000000"/>
        </w:rPr>
        <w:t>.1</w:t>
      </w:r>
      <w:r>
        <w:rPr>
          <w:rFonts w:cs="Arial"/>
          <w:color w:val="000000"/>
        </w:rPr>
        <w:t xml:space="preserve">, </w:t>
      </w:r>
      <w:r w:rsidRPr="00D9347F">
        <w:rPr>
          <w:rFonts w:cs="Arial"/>
          <w:color w:val="000000"/>
        </w:rPr>
        <w:t>emulador de dispositivos, herramientas para depuración de memoria y análisis del rendimiento del software</w:t>
      </w:r>
      <w:r>
        <w:rPr>
          <w:rFonts w:cs="Arial"/>
          <w:color w:val="000000"/>
        </w:rPr>
        <w:t xml:space="preserve">. </w:t>
      </w:r>
    </w:p>
    <w:p w14:paraId="219CA889" w14:textId="77777777" w:rsidR="00D72805" w:rsidRDefault="00D72805" w:rsidP="00D72805">
      <w:pPr>
        <w:pStyle w:val="Prrafodelista"/>
        <w:spacing w:before="120" w:after="120" w:line="360" w:lineRule="auto"/>
        <w:ind w:left="1287"/>
        <w:jc w:val="center"/>
        <w:rPr>
          <w:rFonts w:cs="Arial"/>
          <w:color w:val="000000"/>
        </w:rPr>
      </w:pPr>
      <w:r>
        <w:rPr>
          <w:noProof/>
          <w:lang w:val="es-PE" w:eastAsia="es-PE"/>
        </w:rPr>
        <w:lastRenderedPageBreak/>
        <w:drawing>
          <wp:inline distT="0" distB="0" distL="0" distR="0" wp14:anchorId="35DCD827" wp14:editId="745D2AE7">
            <wp:extent cx="4497737" cy="1895475"/>
            <wp:effectExtent l="0" t="0" r="0" b="0"/>
            <wp:docPr id="117" name="Imagen 117" descr="https://cetatech.ceta-ciemat.es/wp-content/uploads/2015/02/android-studi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s://cetatech.ceta-ciemat.es/wp-content/uploads/2015/02/android-studio-log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11807" cy="1901405"/>
                    </a:xfrm>
                    <a:prstGeom prst="rect">
                      <a:avLst/>
                    </a:prstGeom>
                    <a:noFill/>
                    <a:ln>
                      <a:noFill/>
                    </a:ln>
                  </pic:spPr>
                </pic:pic>
              </a:graphicData>
            </a:graphic>
          </wp:inline>
        </w:drawing>
      </w:r>
    </w:p>
    <w:p w14:paraId="11FA480B" w14:textId="77777777" w:rsidR="00D72805" w:rsidRDefault="00D72805" w:rsidP="00D72805">
      <w:pPr>
        <w:pStyle w:val="Ttulo2"/>
        <w:keepNext/>
        <w:numPr>
          <w:ilvl w:val="1"/>
          <w:numId w:val="4"/>
        </w:numPr>
        <w:spacing w:before="120" w:after="120" w:line="240" w:lineRule="auto"/>
        <w:jc w:val="both"/>
      </w:pPr>
      <w:bookmarkStart w:id="228" w:name="_Toc187465862"/>
      <w:bookmarkStart w:id="229" w:name="_Toc430548053"/>
      <w:r>
        <w:t>ANEXO II: CRONOGRAMA DETALLADO DE TRABAJO</w:t>
      </w:r>
      <w:bookmarkEnd w:id="228"/>
      <w:bookmarkEnd w:id="229"/>
    </w:p>
    <w:p w14:paraId="49AA9148" w14:textId="77777777" w:rsidR="00D72805" w:rsidRDefault="00D72805" w:rsidP="00D72805">
      <w:pPr>
        <w:spacing w:before="120" w:after="120" w:line="360" w:lineRule="auto"/>
        <w:ind w:left="567"/>
        <w:rPr>
          <w:rFonts w:cs="Arial"/>
          <w:color w:val="000000"/>
        </w:rPr>
      </w:pPr>
      <w:r w:rsidRPr="007D5F08">
        <w:rPr>
          <w:rFonts w:cs="Arial"/>
          <w:color w:val="000000"/>
        </w:rPr>
        <w:t>El cronograma detallado de trabajo se encuentra en el siguiente documento, adjunto al presente plan de proyecto</w:t>
      </w:r>
      <w:bookmarkEnd w:id="226"/>
      <w:bookmarkEnd w:id="227"/>
      <w:r>
        <w:rPr>
          <w:rFonts w:cs="Arial"/>
          <w:color w:val="000000"/>
        </w:rPr>
        <w:t>.</w:t>
      </w:r>
    </w:p>
    <w:p w14:paraId="2F945558" w14:textId="77777777" w:rsidR="00D72805" w:rsidRDefault="00C23349" w:rsidP="00D72805">
      <w:pPr>
        <w:spacing w:before="120" w:after="120" w:line="360" w:lineRule="auto"/>
        <w:ind w:left="567"/>
        <w:jc w:val="center"/>
      </w:pPr>
      <w:hyperlink r:id="rId51" w:history="1">
        <w:r w:rsidR="00D72805" w:rsidRPr="00A00DAF">
          <w:rPr>
            <w:rStyle w:val="Hipervnculo"/>
          </w:rPr>
          <w:t>https://goo.gl/LYJOrG</w:t>
        </w:r>
      </w:hyperlink>
    </w:p>
    <w:p w14:paraId="689AD0CE" w14:textId="77777777" w:rsidR="00D72805" w:rsidRDefault="00D72805" w:rsidP="00D72805">
      <w:pPr>
        <w:spacing w:before="120" w:after="120" w:line="360" w:lineRule="auto"/>
        <w:ind w:left="567"/>
        <w:jc w:val="center"/>
        <w:rPr>
          <w:rFonts w:cs="Arial"/>
          <w:color w:val="000000"/>
        </w:rPr>
      </w:pPr>
    </w:p>
    <w:p w14:paraId="164965C0" w14:textId="77777777" w:rsidR="00D72805" w:rsidRPr="004E26FC" w:rsidRDefault="00D72805" w:rsidP="00D72805">
      <w:pPr>
        <w:spacing w:before="120" w:after="120" w:line="360" w:lineRule="auto"/>
        <w:ind w:left="567"/>
        <w:rPr>
          <w:rFonts w:cs="Arial"/>
          <w:color w:val="000000"/>
        </w:rPr>
      </w:pPr>
    </w:p>
    <w:p w14:paraId="18D13458" w14:textId="77777777" w:rsidR="00A864C8" w:rsidRDefault="00A864C8" w:rsidP="00D72805">
      <w:pPr>
        <w:rPr>
          <w:color w:val="77697A" w:themeColor="accent6" w:themeShade="BF"/>
        </w:rPr>
      </w:pPr>
    </w:p>
    <w:sectPr w:rsidR="00A864C8" w:rsidSect="006255BB">
      <w:headerReference w:type="default" r:id="rId52"/>
      <w:footerReference w:type="default" r:id="rId53"/>
      <w:pgSz w:w="11907" w:h="16840" w:code="9"/>
      <w:pgMar w:top="1418" w:right="1843" w:bottom="1702"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12C430" w14:textId="77777777" w:rsidR="00D23303" w:rsidRDefault="00D23303" w:rsidP="006255BB">
      <w:pPr>
        <w:spacing w:after="0" w:line="240" w:lineRule="auto"/>
      </w:pPr>
      <w:r>
        <w:separator/>
      </w:r>
    </w:p>
  </w:endnote>
  <w:endnote w:type="continuationSeparator" w:id="0">
    <w:p w14:paraId="4DAFBC38" w14:textId="77777777" w:rsidR="00D23303" w:rsidRDefault="00D23303" w:rsidP="006255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Outlook">
    <w:panose1 w:val="0501010001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5387"/>
      <w:gridCol w:w="1842"/>
    </w:tblGrid>
    <w:tr w:rsidR="00C23349" w:rsidRPr="00AF481E" w14:paraId="233E2401" w14:textId="77777777" w:rsidTr="006255BB">
      <w:trPr>
        <w:trHeight w:val="170"/>
      </w:trPr>
      <w:tc>
        <w:tcPr>
          <w:tcW w:w="1276" w:type="dxa"/>
        </w:tcPr>
        <w:p w14:paraId="712FE358" w14:textId="77777777" w:rsidR="00C23349" w:rsidRPr="00AF481E" w:rsidRDefault="00C23349" w:rsidP="006255BB">
          <w:pPr>
            <w:pStyle w:val="Encabezado"/>
            <w:tabs>
              <w:tab w:val="center" w:pos="1267"/>
            </w:tabs>
            <w:rPr>
              <w:sz w:val="18"/>
              <w:szCs w:val="18"/>
            </w:rPr>
          </w:pPr>
          <w:r w:rsidRPr="00AF481E">
            <w:rPr>
              <w:sz w:val="18"/>
              <w:szCs w:val="18"/>
            </w:rPr>
            <w:t>R</w:t>
          </w:r>
          <w:r>
            <w:rPr>
              <w:sz w:val="18"/>
              <w:szCs w:val="18"/>
            </w:rPr>
            <w:t>ev. 1.0</w:t>
          </w:r>
          <w:r w:rsidRPr="00AF481E">
            <w:rPr>
              <w:sz w:val="18"/>
              <w:szCs w:val="18"/>
            </w:rPr>
            <w:tab/>
          </w:r>
        </w:p>
      </w:tc>
      <w:tc>
        <w:tcPr>
          <w:tcW w:w="5387" w:type="dxa"/>
        </w:tcPr>
        <w:p w14:paraId="5531ACF1" w14:textId="77777777" w:rsidR="00C23349" w:rsidRPr="00AF481E" w:rsidRDefault="00C23349" w:rsidP="006255BB">
          <w:pPr>
            <w:pStyle w:val="Encabezado"/>
            <w:jc w:val="center"/>
            <w:rPr>
              <w:sz w:val="18"/>
              <w:szCs w:val="18"/>
            </w:rPr>
          </w:pPr>
          <w:r>
            <w:rPr>
              <w:sz w:val="18"/>
              <w:szCs w:val="18"/>
            </w:rPr>
            <w:t>Fecha Efectiva</w:t>
          </w:r>
          <w:r w:rsidRPr="00AF481E">
            <w:rPr>
              <w:sz w:val="18"/>
              <w:szCs w:val="18"/>
            </w:rPr>
            <w:t xml:space="preserve">:  </w:t>
          </w:r>
          <w:r>
            <w:rPr>
              <w:sz w:val="18"/>
              <w:szCs w:val="18"/>
            </w:rPr>
            <w:t>11/05</w:t>
          </w:r>
          <w:r w:rsidRPr="00AF481E">
            <w:rPr>
              <w:sz w:val="18"/>
              <w:szCs w:val="18"/>
            </w:rPr>
            <w:t>/201</w:t>
          </w:r>
          <w:r>
            <w:rPr>
              <w:sz w:val="18"/>
              <w:szCs w:val="18"/>
            </w:rPr>
            <w:t>6</w:t>
          </w:r>
        </w:p>
      </w:tc>
      <w:tc>
        <w:tcPr>
          <w:tcW w:w="1842" w:type="dxa"/>
        </w:tcPr>
        <w:p w14:paraId="6DC46AB2" w14:textId="580A77FC" w:rsidR="00C23349" w:rsidRPr="00AF481E" w:rsidRDefault="00C23349" w:rsidP="006255BB">
          <w:pPr>
            <w:pStyle w:val="Encabezado"/>
            <w:jc w:val="right"/>
            <w:rPr>
              <w:rFonts w:cs="Arial"/>
              <w:sz w:val="18"/>
              <w:szCs w:val="18"/>
            </w:rPr>
          </w:pPr>
          <w:r w:rsidRPr="00AF481E">
            <w:rPr>
              <w:rFonts w:cs="Arial"/>
              <w:sz w:val="18"/>
              <w:szCs w:val="18"/>
            </w:rPr>
            <w:t>Pág.</w:t>
          </w:r>
          <w:r w:rsidRPr="00AF481E">
            <w:rPr>
              <w:rFonts w:cs="Arial"/>
              <w:b/>
              <w:sz w:val="18"/>
              <w:szCs w:val="18"/>
            </w:rPr>
            <w:t xml:space="preserve"> </w:t>
          </w:r>
          <w:r w:rsidRPr="00AF481E">
            <w:rPr>
              <w:rStyle w:val="Nmerodepgina"/>
              <w:sz w:val="18"/>
              <w:szCs w:val="18"/>
            </w:rPr>
            <w:fldChar w:fldCharType="begin"/>
          </w:r>
          <w:r w:rsidRPr="00AF481E">
            <w:rPr>
              <w:rStyle w:val="Nmerodepgina"/>
              <w:sz w:val="18"/>
              <w:szCs w:val="18"/>
            </w:rPr>
            <w:instrText xml:space="preserve"> PAGE </w:instrText>
          </w:r>
          <w:r w:rsidRPr="00AF481E">
            <w:rPr>
              <w:rStyle w:val="Nmerodepgina"/>
              <w:sz w:val="18"/>
              <w:szCs w:val="18"/>
            </w:rPr>
            <w:fldChar w:fldCharType="separate"/>
          </w:r>
          <w:r w:rsidR="00050A6F">
            <w:rPr>
              <w:rStyle w:val="Nmerodepgina"/>
              <w:noProof/>
              <w:sz w:val="18"/>
              <w:szCs w:val="18"/>
            </w:rPr>
            <w:t>19</w:t>
          </w:r>
          <w:r w:rsidRPr="00AF481E">
            <w:rPr>
              <w:rStyle w:val="Nmerodepgina"/>
              <w:sz w:val="18"/>
              <w:szCs w:val="18"/>
            </w:rPr>
            <w:fldChar w:fldCharType="end"/>
          </w:r>
          <w:r w:rsidRPr="00AF481E">
            <w:rPr>
              <w:rStyle w:val="Nmerodepgina"/>
              <w:sz w:val="18"/>
              <w:szCs w:val="18"/>
            </w:rPr>
            <w:t xml:space="preserve"> </w:t>
          </w:r>
          <w:r w:rsidRPr="00AF481E">
            <w:rPr>
              <w:rFonts w:cs="Arial"/>
              <w:sz w:val="18"/>
              <w:szCs w:val="18"/>
            </w:rPr>
            <w:t>de</w:t>
          </w:r>
          <w:r w:rsidRPr="00AF481E">
            <w:rPr>
              <w:rStyle w:val="Nmerodepgina"/>
              <w:sz w:val="18"/>
              <w:szCs w:val="18"/>
            </w:rPr>
            <w:t xml:space="preserve"> </w:t>
          </w:r>
          <w:r w:rsidRPr="00AF481E">
            <w:rPr>
              <w:rStyle w:val="Nmerodepgina"/>
              <w:sz w:val="18"/>
              <w:szCs w:val="18"/>
            </w:rPr>
            <w:fldChar w:fldCharType="begin"/>
          </w:r>
          <w:r w:rsidRPr="00AF481E">
            <w:rPr>
              <w:rStyle w:val="Nmerodepgina"/>
              <w:sz w:val="18"/>
              <w:szCs w:val="18"/>
            </w:rPr>
            <w:instrText xml:space="preserve"> NUMPAGES </w:instrText>
          </w:r>
          <w:r w:rsidRPr="00AF481E">
            <w:rPr>
              <w:rStyle w:val="Nmerodepgina"/>
              <w:sz w:val="18"/>
              <w:szCs w:val="18"/>
            </w:rPr>
            <w:fldChar w:fldCharType="separate"/>
          </w:r>
          <w:r w:rsidR="00050A6F">
            <w:rPr>
              <w:rStyle w:val="Nmerodepgina"/>
              <w:noProof/>
              <w:sz w:val="18"/>
              <w:szCs w:val="18"/>
            </w:rPr>
            <w:t>52</w:t>
          </w:r>
          <w:r w:rsidRPr="00AF481E">
            <w:rPr>
              <w:rStyle w:val="Nmerodepgina"/>
              <w:sz w:val="18"/>
              <w:szCs w:val="18"/>
            </w:rPr>
            <w:fldChar w:fldCharType="end"/>
          </w:r>
        </w:p>
      </w:tc>
    </w:tr>
  </w:tbl>
  <w:p w14:paraId="21F7FF39" w14:textId="77777777" w:rsidR="00C23349" w:rsidRDefault="00C23349">
    <w:pPr>
      <w:pStyle w:val="Piedepgina"/>
    </w:pPr>
  </w:p>
  <w:p w14:paraId="420704C6" w14:textId="77777777" w:rsidR="00C23349" w:rsidRDefault="00C233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C23349" w14:paraId="48718E1F" w14:textId="77777777">
      <w:trPr>
        <w:trHeight w:val="170"/>
      </w:trPr>
      <w:tc>
        <w:tcPr>
          <w:tcW w:w="4309" w:type="dxa"/>
        </w:tcPr>
        <w:p w14:paraId="649F4C58" w14:textId="77777777" w:rsidR="00C23349" w:rsidRDefault="00C23349" w:rsidP="006255BB">
          <w:pPr>
            <w:pStyle w:val="Encabezado"/>
            <w:tabs>
              <w:tab w:val="center" w:pos="1267"/>
            </w:tabs>
          </w:pPr>
          <w:r>
            <w:rPr>
              <w:sz w:val="16"/>
            </w:rPr>
            <w:t>Rev. 1.2</w:t>
          </w:r>
          <w:r>
            <w:rPr>
              <w:sz w:val="16"/>
            </w:rPr>
            <w:tab/>
          </w:r>
        </w:p>
      </w:tc>
      <w:tc>
        <w:tcPr>
          <w:tcW w:w="5330" w:type="dxa"/>
        </w:tcPr>
        <w:p w14:paraId="4E40C8F3" w14:textId="77777777" w:rsidR="00C23349" w:rsidRDefault="00C23349" w:rsidP="006255BB">
          <w:pPr>
            <w:pStyle w:val="Encabezado"/>
            <w:jc w:val="center"/>
          </w:pPr>
          <w:r>
            <w:rPr>
              <w:sz w:val="16"/>
            </w:rPr>
            <w:t>Fecha Efectiva :  19/11/2015</w:t>
          </w:r>
        </w:p>
      </w:tc>
      <w:tc>
        <w:tcPr>
          <w:tcW w:w="4430" w:type="dxa"/>
        </w:tcPr>
        <w:p w14:paraId="2669EB38" w14:textId="6207424D" w:rsidR="00C23349" w:rsidRDefault="00C23349"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050A6F">
            <w:rPr>
              <w:rStyle w:val="Nmerodepgina"/>
              <w:noProof/>
              <w:sz w:val="16"/>
              <w:szCs w:val="16"/>
            </w:rPr>
            <w:t>21</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050A6F">
            <w:rPr>
              <w:rStyle w:val="Nmerodepgina"/>
              <w:noProof/>
              <w:sz w:val="16"/>
              <w:szCs w:val="16"/>
            </w:rPr>
            <w:t>52</w:t>
          </w:r>
          <w:r>
            <w:rPr>
              <w:rStyle w:val="Nmerodepgina"/>
              <w:sz w:val="16"/>
              <w:szCs w:val="16"/>
            </w:rPr>
            <w:fldChar w:fldCharType="end"/>
          </w:r>
        </w:p>
      </w:tc>
    </w:tr>
  </w:tbl>
  <w:p w14:paraId="47661FBE" w14:textId="77777777" w:rsidR="00C23349" w:rsidRDefault="00C23349">
    <w:pPr>
      <w:pStyle w:val="Piedepgina"/>
    </w:pPr>
  </w:p>
  <w:p w14:paraId="33DC85C1" w14:textId="77777777" w:rsidR="00C23349" w:rsidRDefault="00C2334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C23349" w:rsidRPr="003E0C9C" w14:paraId="70143AD1" w14:textId="77777777" w:rsidTr="006255BB">
      <w:trPr>
        <w:trHeight w:val="162"/>
      </w:trPr>
      <w:tc>
        <w:tcPr>
          <w:tcW w:w="1413" w:type="dxa"/>
        </w:tcPr>
        <w:p w14:paraId="4DA0F41C" w14:textId="77777777" w:rsidR="00C23349" w:rsidRPr="003E0C9C" w:rsidRDefault="00C23349"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32C1C42B" w14:textId="77777777" w:rsidR="00C23349" w:rsidRPr="003E0C9C" w:rsidRDefault="00C23349" w:rsidP="006255BB">
          <w:pPr>
            <w:pStyle w:val="Encabezado"/>
            <w:tabs>
              <w:tab w:val="center" w:pos="1267"/>
            </w:tabs>
            <w:jc w:val="center"/>
            <w:rPr>
              <w:sz w:val="18"/>
              <w:szCs w:val="18"/>
            </w:rPr>
          </w:pPr>
          <w:r w:rsidRPr="003E0C9C">
            <w:rPr>
              <w:sz w:val="18"/>
              <w:szCs w:val="18"/>
            </w:rPr>
            <w:t xml:space="preserve">Fecha Efectiva :  </w:t>
          </w:r>
          <w:r>
            <w:rPr>
              <w:sz w:val="18"/>
              <w:szCs w:val="18"/>
            </w:rPr>
            <w:t>19</w:t>
          </w:r>
          <w:r w:rsidRPr="003E0C9C">
            <w:rPr>
              <w:sz w:val="18"/>
              <w:szCs w:val="18"/>
            </w:rPr>
            <w:t>/</w:t>
          </w:r>
          <w:r>
            <w:rPr>
              <w:sz w:val="18"/>
              <w:szCs w:val="18"/>
            </w:rPr>
            <w:t>11</w:t>
          </w:r>
          <w:r w:rsidRPr="003E0C9C">
            <w:rPr>
              <w:sz w:val="18"/>
              <w:szCs w:val="18"/>
            </w:rPr>
            <w:t>/2015</w:t>
          </w:r>
        </w:p>
      </w:tc>
      <w:tc>
        <w:tcPr>
          <w:tcW w:w="1560" w:type="dxa"/>
        </w:tcPr>
        <w:p w14:paraId="4E8F71F9" w14:textId="42646ABF" w:rsidR="00C23349" w:rsidRPr="003E0C9C" w:rsidRDefault="00C23349"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50A6F">
            <w:rPr>
              <w:noProof/>
              <w:sz w:val="18"/>
              <w:szCs w:val="18"/>
            </w:rPr>
            <w:t>22</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50A6F">
            <w:rPr>
              <w:noProof/>
              <w:sz w:val="18"/>
              <w:szCs w:val="18"/>
            </w:rPr>
            <w:t>52</w:t>
          </w:r>
          <w:r w:rsidRPr="003E0C9C">
            <w:rPr>
              <w:sz w:val="18"/>
              <w:szCs w:val="18"/>
            </w:rPr>
            <w:fldChar w:fldCharType="end"/>
          </w:r>
        </w:p>
      </w:tc>
    </w:tr>
  </w:tbl>
  <w:p w14:paraId="53214A34" w14:textId="77777777" w:rsidR="00C23349" w:rsidRDefault="00C23349">
    <w:pPr>
      <w:pStyle w:val="Piedepgina"/>
    </w:pPr>
  </w:p>
  <w:p w14:paraId="3F28847B" w14:textId="77777777" w:rsidR="00C23349" w:rsidRDefault="00C2334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C23349" w14:paraId="61F30A6C" w14:textId="77777777" w:rsidTr="006255BB">
      <w:trPr>
        <w:trHeight w:val="170"/>
      </w:trPr>
      <w:tc>
        <w:tcPr>
          <w:tcW w:w="4309" w:type="dxa"/>
        </w:tcPr>
        <w:p w14:paraId="5029A05A" w14:textId="77777777" w:rsidR="00C23349" w:rsidRDefault="00C23349" w:rsidP="006255BB">
          <w:pPr>
            <w:pStyle w:val="Encabezado"/>
            <w:tabs>
              <w:tab w:val="center" w:pos="1267"/>
            </w:tabs>
          </w:pPr>
          <w:r>
            <w:rPr>
              <w:sz w:val="16"/>
            </w:rPr>
            <w:t>Rev. 1.2</w:t>
          </w:r>
        </w:p>
      </w:tc>
      <w:tc>
        <w:tcPr>
          <w:tcW w:w="5330" w:type="dxa"/>
        </w:tcPr>
        <w:p w14:paraId="67F975DC" w14:textId="77777777" w:rsidR="00C23349" w:rsidRDefault="00C23349" w:rsidP="006255BB">
          <w:pPr>
            <w:pStyle w:val="Encabezado"/>
            <w:jc w:val="center"/>
          </w:pPr>
          <w:r>
            <w:rPr>
              <w:sz w:val="16"/>
            </w:rPr>
            <w:t>Fecha Efectiva :  19/11/2015</w:t>
          </w:r>
        </w:p>
      </w:tc>
      <w:tc>
        <w:tcPr>
          <w:tcW w:w="4430" w:type="dxa"/>
        </w:tcPr>
        <w:p w14:paraId="682B589A" w14:textId="6F805D00" w:rsidR="00C23349" w:rsidRDefault="00C23349"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050A6F">
            <w:rPr>
              <w:rStyle w:val="Nmerodepgina"/>
              <w:noProof/>
              <w:sz w:val="16"/>
              <w:szCs w:val="16"/>
            </w:rPr>
            <w:t>23</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050A6F">
            <w:rPr>
              <w:rStyle w:val="Nmerodepgina"/>
              <w:noProof/>
              <w:sz w:val="16"/>
              <w:szCs w:val="16"/>
            </w:rPr>
            <w:t>52</w:t>
          </w:r>
          <w:r>
            <w:rPr>
              <w:rStyle w:val="Nmerodepgina"/>
              <w:sz w:val="16"/>
              <w:szCs w:val="16"/>
            </w:rPr>
            <w:fldChar w:fldCharType="end"/>
          </w:r>
        </w:p>
      </w:tc>
    </w:tr>
  </w:tbl>
  <w:p w14:paraId="43E3C273" w14:textId="77777777" w:rsidR="00C23349" w:rsidRDefault="00C23349">
    <w:pPr>
      <w:pStyle w:val="Piedepgina"/>
    </w:pPr>
  </w:p>
  <w:p w14:paraId="13A7A13A" w14:textId="77777777" w:rsidR="00C23349" w:rsidRDefault="00C23349">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413"/>
      <w:gridCol w:w="5386"/>
      <w:gridCol w:w="1560"/>
    </w:tblGrid>
    <w:tr w:rsidR="00C23349" w:rsidRPr="003E0C9C" w14:paraId="537F8C95" w14:textId="77777777" w:rsidTr="006255BB">
      <w:trPr>
        <w:trHeight w:val="162"/>
      </w:trPr>
      <w:tc>
        <w:tcPr>
          <w:tcW w:w="1413" w:type="dxa"/>
        </w:tcPr>
        <w:p w14:paraId="1C0A7F5E" w14:textId="77777777" w:rsidR="00C23349" w:rsidRPr="003E0C9C" w:rsidRDefault="00C23349"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5386" w:type="dxa"/>
        </w:tcPr>
        <w:p w14:paraId="59C4F4CA" w14:textId="77777777" w:rsidR="00C23349" w:rsidRPr="003E0C9C" w:rsidRDefault="00C23349" w:rsidP="006255BB">
          <w:pPr>
            <w:pStyle w:val="Encabezado"/>
            <w:tabs>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560" w:type="dxa"/>
        </w:tcPr>
        <w:p w14:paraId="73EFD9B3" w14:textId="0E3DC9B2" w:rsidR="00C23349" w:rsidRPr="003E0C9C" w:rsidRDefault="00C23349"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50A6F">
            <w:rPr>
              <w:noProof/>
              <w:sz w:val="18"/>
              <w:szCs w:val="18"/>
            </w:rPr>
            <w:t>26</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50A6F">
            <w:rPr>
              <w:noProof/>
              <w:sz w:val="18"/>
              <w:szCs w:val="18"/>
            </w:rPr>
            <w:t>52</w:t>
          </w:r>
          <w:r w:rsidRPr="003E0C9C">
            <w:rPr>
              <w:sz w:val="18"/>
              <w:szCs w:val="18"/>
            </w:rPr>
            <w:fldChar w:fldCharType="end"/>
          </w:r>
        </w:p>
      </w:tc>
    </w:tr>
  </w:tbl>
  <w:p w14:paraId="5F4100FA" w14:textId="77777777" w:rsidR="00C23349" w:rsidRDefault="00C23349">
    <w:pPr>
      <w:pStyle w:val="Piedepgina"/>
    </w:pPr>
  </w:p>
  <w:p w14:paraId="5BCF5049" w14:textId="77777777" w:rsidR="00C23349" w:rsidRDefault="00C23349">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309"/>
      <w:gridCol w:w="5330"/>
      <w:gridCol w:w="4430"/>
    </w:tblGrid>
    <w:tr w:rsidR="00C23349" w14:paraId="60355402" w14:textId="77777777" w:rsidTr="006255BB">
      <w:trPr>
        <w:trHeight w:val="170"/>
      </w:trPr>
      <w:tc>
        <w:tcPr>
          <w:tcW w:w="4309" w:type="dxa"/>
        </w:tcPr>
        <w:p w14:paraId="54F83457" w14:textId="77777777" w:rsidR="00C23349" w:rsidRDefault="00C23349" w:rsidP="006255BB">
          <w:pPr>
            <w:pStyle w:val="Encabezado"/>
            <w:tabs>
              <w:tab w:val="center" w:pos="1267"/>
            </w:tabs>
          </w:pPr>
          <w:r>
            <w:rPr>
              <w:sz w:val="16"/>
            </w:rPr>
            <w:t>Rev. 1.2</w:t>
          </w:r>
          <w:r>
            <w:rPr>
              <w:sz w:val="16"/>
            </w:rPr>
            <w:tab/>
          </w:r>
        </w:p>
      </w:tc>
      <w:tc>
        <w:tcPr>
          <w:tcW w:w="5330" w:type="dxa"/>
        </w:tcPr>
        <w:p w14:paraId="50FCCF3C" w14:textId="77777777" w:rsidR="00C23349" w:rsidRDefault="00C23349" w:rsidP="006255BB">
          <w:pPr>
            <w:pStyle w:val="Encabezado"/>
            <w:jc w:val="center"/>
          </w:pPr>
          <w:r>
            <w:rPr>
              <w:sz w:val="16"/>
            </w:rPr>
            <w:t>Fecha Efectiva :  19/11/2015</w:t>
          </w:r>
        </w:p>
      </w:tc>
      <w:tc>
        <w:tcPr>
          <w:tcW w:w="4430" w:type="dxa"/>
        </w:tcPr>
        <w:p w14:paraId="0DA724A4" w14:textId="77D491D9" w:rsidR="00C23349" w:rsidRDefault="00C23349" w:rsidP="006255BB">
          <w:pPr>
            <w:pStyle w:val="Encabezado"/>
            <w:jc w:val="right"/>
            <w:rPr>
              <w:rFonts w:cs="Arial"/>
              <w:sz w:val="16"/>
              <w:szCs w:val="16"/>
            </w:rPr>
          </w:pPr>
          <w:r>
            <w:rPr>
              <w:rFonts w:cs="Arial"/>
              <w:sz w:val="16"/>
              <w:szCs w:val="16"/>
            </w:rPr>
            <w:t>Pág.</w:t>
          </w:r>
          <w:r>
            <w:rPr>
              <w:rFonts w:cs="Arial"/>
              <w:b/>
              <w:sz w:val="16"/>
              <w:szCs w:val="16"/>
            </w:rPr>
            <w:t xml:space="preserve"> </w:t>
          </w:r>
          <w:r>
            <w:rPr>
              <w:rStyle w:val="Nmerodepgina"/>
              <w:sz w:val="16"/>
              <w:szCs w:val="16"/>
            </w:rPr>
            <w:fldChar w:fldCharType="begin"/>
          </w:r>
          <w:r>
            <w:rPr>
              <w:rStyle w:val="Nmerodepgina"/>
              <w:sz w:val="16"/>
              <w:szCs w:val="16"/>
            </w:rPr>
            <w:instrText xml:space="preserve"> PAGE </w:instrText>
          </w:r>
          <w:r>
            <w:rPr>
              <w:rStyle w:val="Nmerodepgina"/>
              <w:sz w:val="16"/>
              <w:szCs w:val="16"/>
            </w:rPr>
            <w:fldChar w:fldCharType="separate"/>
          </w:r>
          <w:r w:rsidR="00050A6F">
            <w:rPr>
              <w:rStyle w:val="Nmerodepgina"/>
              <w:noProof/>
              <w:sz w:val="16"/>
              <w:szCs w:val="16"/>
            </w:rPr>
            <w:t>27</w:t>
          </w:r>
          <w:r>
            <w:rPr>
              <w:rStyle w:val="Nmerodepgina"/>
              <w:sz w:val="16"/>
              <w:szCs w:val="16"/>
            </w:rPr>
            <w:fldChar w:fldCharType="end"/>
          </w:r>
          <w:r>
            <w:rPr>
              <w:rStyle w:val="Nmerodepgina"/>
              <w:sz w:val="16"/>
              <w:szCs w:val="16"/>
            </w:rPr>
            <w:t xml:space="preserve"> </w:t>
          </w:r>
          <w:r>
            <w:rPr>
              <w:rFonts w:cs="Arial"/>
              <w:sz w:val="16"/>
              <w:szCs w:val="16"/>
            </w:rPr>
            <w:t>de</w:t>
          </w:r>
          <w:r>
            <w:rPr>
              <w:rStyle w:val="Nmerodepgina"/>
              <w:sz w:val="16"/>
              <w:szCs w:val="16"/>
            </w:rPr>
            <w:t xml:space="preserve"> </w:t>
          </w:r>
          <w:r>
            <w:rPr>
              <w:rStyle w:val="Nmerodepgina"/>
              <w:sz w:val="16"/>
              <w:szCs w:val="16"/>
            </w:rPr>
            <w:fldChar w:fldCharType="begin"/>
          </w:r>
          <w:r>
            <w:rPr>
              <w:rStyle w:val="Nmerodepgina"/>
              <w:sz w:val="16"/>
              <w:szCs w:val="16"/>
            </w:rPr>
            <w:instrText xml:space="preserve"> NUMPAGES </w:instrText>
          </w:r>
          <w:r>
            <w:rPr>
              <w:rStyle w:val="Nmerodepgina"/>
              <w:sz w:val="16"/>
              <w:szCs w:val="16"/>
            </w:rPr>
            <w:fldChar w:fldCharType="separate"/>
          </w:r>
          <w:r w:rsidR="00050A6F">
            <w:rPr>
              <w:rStyle w:val="Nmerodepgina"/>
              <w:noProof/>
              <w:sz w:val="16"/>
              <w:szCs w:val="16"/>
            </w:rPr>
            <w:t>52</w:t>
          </w:r>
          <w:r>
            <w:rPr>
              <w:rStyle w:val="Nmerodepgina"/>
              <w:sz w:val="16"/>
              <w:szCs w:val="16"/>
            </w:rPr>
            <w:fldChar w:fldCharType="end"/>
          </w:r>
        </w:p>
      </w:tc>
    </w:tr>
  </w:tbl>
  <w:p w14:paraId="78E4C5E9" w14:textId="77777777" w:rsidR="00C23349" w:rsidRDefault="00C23349">
    <w:pPr>
      <w:pStyle w:val="Piedepgina"/>
    </w:pPr>
  </w:p>
  <w:p w14:paraId="7B897F24" w14:textId="77777777" w:rsidR="00C23349" w:rsidRDefault="00C23349">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16"/>
      <w:gridCol w:w="6030"/>
      <w:gridCol w:w="1418"/>
    </w:tblGrid>
    <w:tr w:rsidR="00C23349" w:rsidRPr="003E0C9C" w14:paraId="6609461B" w14:textId="77777777" w:rsidTr="006255BB">
      <w:trPr>
        <w:trHeight w:val="197"/>
      </w:trPr>
      <w:tc>
        <w:tcPr>
          <w:tcW w:w="916" w:type="dxa"/>
        </w:tcPr>
        <w:p w14:paraId="6796753D" w14:textId="77777777" w:rsidR="00C23349" w:rsidRPr="003E0C9C" w:rsidRDefault="00C23349" w:rsidP="006255BB">
          <w:pPr>
            <w:pStyle w:val="Encabezado"/>
            <w:tabs>
              <w:tab w:val="center" w:pos="1267"/>
            </w:tabs>
            <w:rPr>
              <w:sz w:val="18"/>
              <w:szCs w:val="18"/>
            </w:rPr>
          </w:pPr>
          <w:r w:rsidRPr="003E0C9C">
            <w:rPr>
              <w:sz w:val="18"/>
              <w:szCs w:val="18"/>
            </w:rPr>
            <w:t>R</w:t>
          </w:r>
          <w:r>
            <w:rPr>
              <w:sz w:val="18"/>
              <w:szCs w:val="18"/>
            </w:rPr>
            <w:t>ev. 1.2</w:t>
          </w:r>
          <w:r w:rsidRPr="003E0C9C">
            <w:rPr>
              <w:sz w:val="18"/>
              <w:szCs w:val="18"/>
            </w:rPr>
            <w:tab/>
          </w:r>
        </w:p>
      </w:tc>
      <w:tc>
        <w:tcPr>
          <w:tcW w:w="6030" w:type="dxa"/>
        </w:tcPr>
        <w:p w14:paraId="121C9BA0" w14:textId="77777777" w:rsidR="00C23349" w:rsidRPr="003E0C9C" w:rsidRDefault="00C23349" w:rsidP="006255BB">
          <w:pPr>
            <w:pStyle w:val="Encabezado"/>
            <w:tabs>
              <w:tab w:val="center" w:pos="1267"/>
            </w:tabs>
            <w:rPr>
              <w:sz w:val="18"/>
              <w:szCs w:val="18"/>
            </w:rPr>
          </w:pPr>
          <w:r w:rsidRPr="003E0C9C">
            <w:rPr>
              <w:sz w:val="18"/>
              <w:szCs w:val="18"/>
            </w:rPr>
            <w:t xml:space="preserve">Fecha Efectiva :  </w:t>
          </w:r>
          <w:r>
            <w:rPr>
              <w:sz w:val="18"/>
              <w:szCs w:val="18"/>
            </w:rPr>
            <w:t>19/11/</w:t>
          </w:r>
          <w:r w:rsidRPr="003E0C9C">
            <w:rPr>
              <w:sz w:val="18"/>
              <w:szCs w:val="18"/>
            </w:rPr>
            <w:t>2015</w:t>
          </w:r>
        </w:p>
      </w:tc>
      <w:tc>
        <w:tcPr>
          <w:tcW w:w="1418" w:type="dxa"/>
        </w:tcPr>
        <w:p w14:paraId="6E8B0344" w14:textId="1A5221D1" w:rsidR="00C23349" w:rsidRPr="003E0C9C" w:rsidRDefault="00C23349" w:rsidP="006255BB">
          <w:pPr>
            <w:pStyle w:val="Encabezado"/>
            <w:tabs>
              <w:tab w:val="center" w:pos="1267"/>
            </w:tabs>
            <w:jc w:val="right"/>
            <w:rPr>
              <w:sz w:val="18"/>
              <w:szCs w:val="18"/>
            </w:rPr>
          </w:pPr>
          <w:r w:rsidRPr="003E0C9C">
            <w:rPr>
              <w:sz w:val="18"/>
              <w:szCs w:val="18"/>
            </w:rPr>
            <w:t xml:space="preserve">Pág. </w:t>
          </w:r>
          <w:r w:rsidRPr="003E0C9C">
            <w:rPr>
              <w:sz w:val="18"/>
              <w:szCs w:val="18"/>
            </w:rPr>
            <w:fldChar w:fldCharType="begin"/>
          </w:r>
          <w:r w:rsidRPr="003E0C9C">
            <w:rPr>
              <w:sz w:val="18"/>
              <w:szCs w:val="18"/>
            </w:rPr>
            <w:instrText xml:space="preserve"> PAGE </w:instrText>
          </w:r>
          <w:r w:rsidRPr="003E0C9C">
            <w:rPr>
              <w:sz w:val="18"/>
              <w:szCs w:val="18"/>
            </w:rPr>
            <w:fldChar w:fldCharType="separate"/>
          </w:r>
          <w:r w:rsidR="00050A6F">
            <w:rPr>
              <w:noProof/>
              <w:sz w:val="18"/>
              <w:szCs w:val="18"/>
            </w:rPr>
            <w:t>51</w:t>
          </w:r>
          <w:r w:rsidRPr="003E0C9C">
            <w:rPr>
              <w:sz w:val="18"/>
              <w:szCs w:val="18"/>
            </w:rPr>
            <w:fldChar w:fldCharType="end"/>
          </w:r>
          <w:r w:rsidRPr="003E0C9C">
            <w:rPr>
              <w:sz w:val="18"/>
              <w:szCs w:val="18"/>
            </w:rPr>
            <w:t xml:space="preserve"> de </w:t>
          </w:r>
          <w:r w:rsidRPr="003E0C9C">
            <w:rPr>
              <w:sz w:val="18"/>
              <w:szCs w:val="18"/>
            </w:rPr>
            <w:fldChar w:fldCharType="begin"/>
          </w:r>
          <w:r w:rsidRPr="003E0C9C">
            <w:rPr>
              <w:sz w:val="18"/>
              <w:szCs w:val="18"/>
            </w:rPr>
            <w:instrText xml:space="preserve"> NUMPAGES </w:instrText>
          </w:r>
          <w:r w:rsidRPr="003E0C9C">
            <w:rPr>
              <w:sz w:val="18"/>
              <w:szCs w:val="18"/>
            </w:rPr>
            <w:fldChar w:fldCharType="separate"/>
          </w:r>
          <w:r w:rsidR="00050A6F">
            <w:rPr>
              <w:noProof/>
              <w:sz w:val="18"/>
              <w:szCs w:val="18"/>
            </w:rPr>
            <w:t>52</w:t>
          </w:r>
          <w:r w:rsidRPr="003E0C9C">
            <w:rPr>
              <w:sz w:val="18"/>
              <w:szCs w:val="18"/>
            </w:rPr>
            <w:fldChar w:fldCharType="end"/>
          </w:r>
        </w:p>
      </w:tc>
    </w:tr>
  </w:tbl>
  <w:p w14:paraId="0CD36423" w14:textId="77777777" w:rsidR="00C23349" w:rsidRDefault="00C23349">
    <w:pPr>
      <w:pStyle w:val="Piedepgina"/>
    </w:pPr>
  </w:p>
  <w:p w14:paraId="24B53C87" w14:textId="77777777" w:rsidR="00C23349" w:rsidRDefault="00C233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1094F9" w14:textId="77777777" w:rsidR="00D23303" w:rsidRDefault="00D23303" w:rsidP="006255BB">
      <w:pPr>
        <w:spacing w:after="0" w:line="240" w:lineRule="auto"/>
      </w:pPr>
      <w:r>
        <w:separator/>
      </w:r>
    </w:p>
  </w:footnote>
  <w:footnote w:type="continuationSeparator" w:id="0">
    <w:p w14:paraId="773DA927" w14:textId="77777777" w:rsidR="00D23303" w:rsidRDefault="00D23303" w:rsidP="006255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33"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5"/>
      <w:gridCol w:w="1251"/>
      <w:gridCol w:w="7357"/>
    </w:tblGrid>
    <w:tr w:rsidR="00C23349" w14:paraId="5DE82BF3" w14:textId="77777777" w:rsidTr="00511380">
      <w:trPr>
        <w:trHeight w:val="213"/>
      </w:trPr>
      <w:tc>
        <w:tcPr>
          <w:tcW w:w="1725" w:type="dxa"/>
          <w:vMerge w:val="restart"/>
          <w:tcBorders>
            <w:top w:val="single" w:sz="4" w:space="0" w:color="auto"/>
            <w:left w:val="single" w:sz="4" w:space="0" w:color="auto"/>
            <w:bottom w:val="nil"/>
            <w:right w:val="nil"/>
          </w:tcBorders>
          <w:vAlign w:val="center"/>
        </w:tcPr>
        <w:p w14:paraId="505B48C0" w14:textId="7F1C6A56" w:rsidR="00C23349" w:rsidRDefault="00C23349" w:rsidP="00511380">
          <w:pPr>
            <w:pStyle w:val="Encabezado"/>
            <w:jc w:val="both"/>
          </w:pPr>
          <w:r>
            <w:rPr>
              <w:noProof/>
              <w:color w:val="77697A" w:themeColor="accent6" w:themeShade="BF"/>
              <w:lang w:val="es-PE" w:eastAsia="es-PE"/>
            </w:rPr>
            <w:drawing>
              <wp:anchor distT="0" distB="0" distL="114300" distR="114300" simplePos="0" relativeHeight="251669504" behindDoc="0" locked="0" layoutInCell="1" allowOverlap="1" wp14:anchorId="00285830" wp14:editId="4B2D7509">
                <wp:simplePos x="0" y="0"/>
                <wp:positionH relativeFrom="margin">
                  <wp:posOffset>187960</wp:posOffset>
                </wp:positionH>
                <wp:positionV relativeFrom="margin">
                  <wp:posOffset>63500</wp:posOffset>
                </wp:positionV>
                <wp:extent cx="579120" cy="904875"/>
                <wp:effectExtent l="0" t="0" r="0" b="9525"/>
                <wp:wrapSquare wrapText="bothSides"/>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120" cy="904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251" w:type="dxa"/>
          <w:tcBorders>
            <w:top w:val="single" w:sz="4" w:space="0" w:color="auto"/>
            <w:left w:val="nil"/>
            <w:bottom w:val="nil"/>
          </w:tcBorders>
          <w:vAlign w:val="center"/>
        </w:tcPr>
        <w:p w14:paraId="5902CF75" w14:textId="77777777" w:rsidR="00C23349" w:rsidRDefault="00C23349" w:rsidP="006255BB">
          <w:pPr>
            <w:pStyle w:val="Encabezado"/>
            <w:jc w:val="center"/>
          </w:pPr>
        </w:p>
      </w:tc>
      <w:tc>
        <w:tcPr>
          <w:tcW w:w="7357" w:type="dxa"/>
          <w:vMerge w:val="restart"/>
          <w:vAlign w:val="center"/>
        </w:tcPr>
        <w:p w14:paraId="5BDD8FF2" w14:textId="77777777" w:rsidR="00C23349" w:rsidRPr="00AF481E" w:rsidRDefault="00C23349" w:rsidP="006255BB">
          <w:pPr>
            <w:pStyle w:val="Encabezado"/>
            <w:tabs>
              <w:tab w:val="left" w:pos="4019"/>
            </w:tabs>
            <w:ind w:left="-1368" w:firstLine="1368"/>
            <w:jc w:val="center"/>
            <w:rPr>
              <w:sz w:val="18"/>
              <w:szCs w:val="18"/>
            </w:rPr>
          </w:pPr>
          <w:r>
            <w:rPr>
              <w:b/>
              <w:color w:val="000000"/>
              <w:sz w:val="18"/>
              <w:szCs w:val="18"/>
            </w:rPr>
            <w:t>PPROY_V1.0_2016_PL</w:t>
          </w:r>
          <w:r w:rsidRPr="00AF481E">
            <w:rPr>
              <w:b/>
              <w:color w:val="000000"/>
              <w:sz w:val="18"/>
              <w:szCs w:val="18"/>
            </w:rPr>
            <w:t>AN DE PROYECTO</w:t>
          </w:r>
          <w:r>
            <w:rPr>
              <w:b/>
              <w:color w:val="000000"/>
              <w:sz w:val="18"/>
              <w:szCs w:val="18"/>
            </w:rPr>
            <w:t xml:space="preserve"> UTP-CONTROL-ASSISTANCE-GPS</w:t>
          </w:r>
        </w:p>
      </w:tc>
    </w:tr>
    <w:tr w:rsidR="00C23349" w14:paraId="20390636" w14:textId="77777777" w:rsidTr="00511380">
      <w:trPr>
        <w:trHeight w:val="46"/>
      </w:trPr>
      <w:tc>
        <w:tcPr>
          <w:tcW w:w="1725" w:type="dxa"/>
          <w:vMerge/>
          <w:tcBorders>
            <w:top w:val="nil"/>
            <w:left w:val="single" w:sz="4" w:space="0" w:color="auto"/>
            <w:bottom w:val="nil"/>
            <w:right w:val="nil"/>
          </w:tcBorders>
          <w:vAlign w:val="center"/>
        </w:tcPr>
        <w:p w14:paraId="2EEAFED7" w14:textId="77777777" w:rsidR="00C23349" w:rsidRPr="00AF481E" w:rsidRDefault="00C23349" w:rsidP="006255BB">
          <w:pPr>
            <w:pStyle w:val="Encabezado"/>
            <w:jc w:val="center"/>
            <w:rPr>
              <w:b/>
              <w:sz w:val="16"/>
            </w:rPr>
          </w:pPr>
        </w:p>
      </w:tc>
      <w:tc>
        <w:tcPr>
          <w:tcW w:w="1251" w:type="dxa"/>
          <w:tcBorders>
            <w:top w:val="nil"/>
            <w:left w:val="nil"/>
            <w:bottom w:val="nil"/>
            <w:right w:val="single" w:sz="4" w:space="0" w:color="auto"/>
          </w:tcBorders>
          <w:vAlign w:val="center"/>
        </w:tcPr>
        <w:p w14:paraId="083F57B9" w14:textId="15DFF5C8" w:rsidR="00C23349" w:rsidRPr="00AF481E" w:rsidRDefault="00C23349" w:rsidP="006255BB">
          <w:pPr>
            <w:pStyle w:val="Encabezado"/>
            <w:ind w:left="-128"/>
            <w:jc w:val="center"/>
            <w:rPr>
              <w:b/>
              <w:sz w:val="18"/>
              <w:szCs w:val="18"/>
            </w:rPr>
          </w:pPr>
          <w:r>
            <w:rPr>
              <w:b/>
              <w:sz w:val="18"/>
              <w:szCs w:val="18"/>
            </w:rPr>
            <w:br/>
          </w:r>
          <w:r>
            <w:rPr>
              <w:b/>
              <w:sz w:val="18"/>
              <w:szCs w:val="18"/>
            </w:rPr>
            <w:br/>
            <w:t>MNSV</w:t>
          </w:r>
          <w:r w:rsidRPr="00AF481E">
            <w:rPr>
              <w:sz w:val="18"/>
              <w:szCs w:val="18"/>
            </w:rPr>
            <w:t xml:space="preserve"> </w:t>
          </w:r>
          <w:r w:rsidRPr="00AF481E">
            <w:rPr>
              <w:b/>
              <w:sz w:val="18"/>
              <w:szCs w:val="18"/>
            </w:rPr>
            <w:t>SOFT</w:t>
          </w:r>
        </w:p>
      </w:tc>
      <w:tc>
        <w:tcPr>
          <w:tcW w:w="7357" w:type="dxa"/>
          <w:vMerge/>
          <w:tcBorders>
            <w:left w:val="single" w:sz="4" w:space="0" w:color="auto"/>
          </w:tcBorders>
        </w:tcPr>
        <w:p w14:paraId="011510FA" w14:textId="77777777" w:rsidR="00C23349" w:rsidRPr="00BA1873" w:rsidRDefault="00C23349" w:rsidP="006255BB">
          <w:pPr>
            <w:pStyle w:val="Encabezado"/>
            <w:jc w:val="center"/>
            <w:rPr>
              <w:b/>
              <w:sz w:val="16"/>
            </w:rPr>
          </w:pPr>
        </w:p>
      </w:tc>
    </w:tr>
    <w:tr w:rsidR="00C23349" w14:paraId="282A0CD9" w14:textId="77777777" w:rsidTr="00511380">
      <w:trPr>
        <w:trHeight w:val="488"/>
      </w:trPr>
      <w:tc>
        <w:tcPr>
          <w:tcW w:w="1725" w:type="dxa"/>
          <w:vMerge/>
          <w:tcBorders>
            <w:top w:val="nil"/>
            <w:left w:val="single" w:sz="4" w:space="0" w:color="auto"/>
            <w:bottom w:val="single" w:sz="4" w:space="0" w:color="auto"/>
            <w:right w:val="nil"/>
          </w:tcBorders>
          <w:vAlign w:val="center"/>
        </w:tcPr>
        <w:p w14:paraId="46B012B8" w14:textId="77777777" w:rsidR="00C23349" w:rsidRPr="00AF481E" w:rsidRDefault="00C23349" w:rsidP="006255BB">
          <w:pPr>
            <w:pStyle w:val="Encabezado"/>
            <w:jc w:val="center"/>
            <w:rPr>
              <w:b/>
              <w:sz w:val="16"/>
            </w:rPr>
          </w:pPr>
        </w:p>
      </w:tc>
      <w:tc>
        <w:tcPr>
          <w:tcW w:w="1251" w:type="dxa"/>
          <w:tcBorders>
            <w:top w:val="nil"/>
            <w:left w:val="nil"/>
            <w:bottom w:val="single" w:sz="4" w:space="0" w:color="auto"/>
          </w:tcBorders>
          <w:vAlign w:val="center"/>
        </w:tcPr>
        <w:p w14:paraId="6BCAFEA9" w14:textId="77777777" w:rsidR="00C23349" w:rsidRPr="00AF481E" w:rsidRDefault="00C23349" w:rsidP="006255BB">
          <w:pPr>
            <w:pStyle w:val="Encabezado"/>
            <w:jc w:val="center"/>
            <w:rPr>
              <w:b/>
              <w:sz w:val="16"/>
            </w:rPr>
          </w:pPr>
        </w:p>
      </w:tc>
      <w:tc>
        <w:tcPr>
          <w:tcW w:w="7357" w:type="dxa"/>
          <w:vMerge/>
        </w:tcPr>
        <w:p w14:paraId="65988B6F" w14:textId="77777777" w:rsidR="00C23349" w:rsidRPr="00BA1873" w:rsidRDefault="00C23349" w:rsidP="006255BB">
          <w:pPr>
            <w:pStyle w:val="Encabezado"/>
            <w:jc w:val="center"/>
            <w:rPr>
              <w:b/>
              <w:sz w:val="16"/>
            </w:rPr>
          </w:pPr>
        </w:p>
      </w:tc>
    </w:tr>
  </w:tbl>
  <w:p w14:paraId="703BAD68" w14:textId="77777777" w:rsidR="00C23349" w:rsidRDefault="00C23349" w:rsidP="006255B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287D7" w14:textId="7C444FE9" w:rsidR="00C23349" w:rsidRDefault="00C23349">
    <w:r>
      <w:rPr>
        <w:noProof/>
        <w:lang w:val="es-PE" w:eastAsia="es-PE"/>
      </w:rPr>
      <mc:AlternateContent>
        <mc:Choice Requires="wps">
          <w:drawing>
            <wp:anchor distT="0" distB="0" distL="114299" distR="114299" simplePos="0" relativeHeight="251663360" behindDoc="0" locked="0" layoutInCell="1" allowOverlap="1" wp14:anchorId="2723CD1A" wp14:editId="1774F0BD">
              <wp:simplePos x="0" y="0"/>
              <wp:positionH relativeFrom="column">
                <wp:posOffset>724534</wp:posOffset>
              </wp:positionH>
              <wp:positionV relativeFrom="paragraph">
                <wp:posOffset>147955</wp:posOffset>
              </wp:positionV>
              <wp:extent cx="0" cy="520700"/>
              <wp:effectExtent l="0" t="0" r="0" b="12700"/>
              <wp:wrapNone/>
              <wp:docPr id="28"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D756B33" id="Conector recto 16" o:spid="_x0000_s1026" style="position:absolute;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7.05pt,11.65pt" to="57.05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" strokecolor="black [2560]">
              <o:lock v:ext="edit" shapetype="f"/>
            </v:line>
          </w:pict>
        </mc:Fallback>
      </mc:AlternateContent>
    </w:r>
  </w:p>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7"/>
      <w:gridCol w:w="11482"/>
    </w:tblGrid>
    <w:tr w:rsidR="00C23349" w14:paraId="1E89452F" w14:textId="77777777" w:rsidTr="006255BB">
      <w:trPr>
        <w:trHeight w:val="814"/>
      </w:trPr>
      <w:tc>
        <w:tcPr>
          <w:tcW w:w="2547" w:type="dxa"/>
          <w:vAlign w:val="center"/>
        </w:tcPr>
        <w:p w14:paraId="6C9229D4" w14:textId="77777777" w:rsidR="00C23349" w:rsidRDefault="00C23349" w:rsidP="006255BB">
          <w:pPr>
            <w:pStyle w:val="Encabezado"/>
            <w:rPr>
              <w:b/>
            </w:rPr>
          </w:pPr>
          <w:r>
            <w:rPr>
              <w:b/>
              <w:noProof/>
              <w:sz w:val="16"/>
            </w:rPr>
            <w:object w:dxaOrig="1440" w:dyaOrig="1440" w14:anchorId="238035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5pt;margin-top:4.45pt;width:45pt;height:32.25pt;z-index:251658240">
                <v:imagedata r:id="rId1" o:title=""/>
                <w10:wrap type="square"/>
              </v:shape>
              <o:OLEObject Type="Embed" ProgID="PBrush" ShapeID="_x0000_s2049" DrawAspect="Content" ObjectID="_1525521559" r:id="rId2"/>
            </w:object>
          </w:r>
        </w:p>
        <w:p w14:paraId="3E5BAB58" w14:textId="77777777" w:rsidR="00C23349" w:rsidRDefault="00C23349" w:rsidP="006255BB">
          <w:pPr>
            <w:pStyle w:val="Encabezado"/>
            <w:rPr>
              <w:b/>
            </w:rPr>
          </w:pPr>
          <w:r>
            <w:rPr>
              <w:b/>
              <w:sz w:val="18"/>
              <w:szCs w:val="18"/>
            </w:rPr>
            <w:t>MNSV</w:t>
          </w:r>
          <w:r>
            <w:rPr>
              <w:b/>
            </w:rPr>
            <w:t xml:space="preserve"> SOFT</w:t>
          </w:r>
        </w:p>
        <w:p w14:paraId="5DC91639" w14:textId="77777777" w:rsidR="00C23349" w:rsidRDefault="00C23349" w:rsidP="006255BB">
          <w:pPr>
            <w:pStyle w:val="Encabezado"/>
          </w:pPr>
        </w:p>
      </w:tc>
      <w:tc>
        <w:tcPr>
          <w:tcW w:w="11482" w:type="dxa"/>
        </w:tcPr>
        <w:p w14:paraId="06667EF3" w14:textId="77777777" w:rsidR="00C23349" w:rsidRPr="00BA1873" w:rsidRDefault="00C23349" w:rsidP="006255BB">
          <w:pPr>
            <w:pStyle w:val="Encabezado"/>
            <w:jc w:val="center"/>
            <w:rPr>
              <w:b/>
              <w:sz w:val="16"/>
            </w:rPr>
          </w:pPr>
        </w:p>
        <w:p w14:paraId="2520D585" w14:textId="77777777" w:rsidR="00C23349" w:rsidRDefault="00C23349" w:rsidP="006255BB">
          <w:pPr>
            <w:pStyle w:val="Encabezado"/>
            <w:ind w:left="-1368" w:firstLine="1368"/>
            <w:jc w:val="center"/>
            <w:rPr>
              <w:b/>
              <w:sz w:val="16"/>
            </w:rPr>
          </w:pPr>
        </w:p>
        <w:p w14:paraId="77AC0D5B" w14:textId="77777777" w:rsidR="00C23349" w:rsidRPr="007766DF" w:rsidRDefault="00C23349"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132FEFEC" w14:textId="77777777" w:rsidR="00C23349" w:rsidRDefault="00C23349" w:rsidP="006255B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1426"/>
      <w:gridCol w:w="5953"/>
    </w:tblGrid>
    <w:tr w:rsidR="00C23349" w14:paraId="09F7AD98" w14:textId="77777777" w:rsidTr="006255BB">
      <w:trPr>
        <w:trHeight w:val="274"/>
      </w:trPr>
      <w:tc>
        <w:tcPr>
          <w:tcW w:w="1121" w:type="dxa"/>
          <w:vMerge w:val="restart"/>
          <w:tcBorders>
            <w:top w:val="single" w:sz="4" w:space="0" w:color="auto"/>
            <w:left w:val="single" w:sz="4" w:space="0" w:color="auto"/>
            <w:bottom w:val="nil"/>
            <w:right w:val="nil"/>
          </w:tcBorders>
          <w:vAlign w:val="center"/>
        </w:tcPr>
        <w:p w14:paraId="6C6A71E6" w14:textId="77777777" w:rsidR="00C23349" w:rsidRDefault="00C23349" w:rsidP="006255BB">
          <w:pPr>
            <w:pStyle w:val="Encabezado"/>
            <w:jc w:val="right"/>
          </w:pPr>
          <w:r w:rsidRPr="00AF481E">
            <w:rPr>
              <w:b/>
              <w:sz w:val="16"/>
            </w:rPr>
            <w:object w:dxaOrig="3195" w:dyaOrig="2295" w14:anchorId="088EDF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4pt;height:31.55pt">
                <v:imagedata r:id="rId1" o:title=""/>
              </v:shape>
              <o:OLEObject Type="Embed" ProgID="PBrush" ShapeID="_x0000_i1026" DrawAspect="Content" ObjectID="_1525521557" r:id="rId2"/>
            </w:object>
          </w:r>
          <w:r w:rsidRPr="00AF481E">
            <w:rPr>
              <w:b/>
              <w:sz w:val="16"/>
            </w:rPr>
            <w:t xml:space="preserve"> </w:t>
          </w:r>
        </w:p>
      </w:tc>
      <w:tc>
        <w:tcPr>
          <w:tcW w:w="1426" w:type="dxa"/>
          <w:tcBorders>
            <w:top w:val="single" w:sz="4" w:space="0" w:color="auto"/>
            <w:left w:val="nil"/>
            <w:bottom w:val="nil"/>
          </w:tcBorders>
          <w:vAlign w:val="center"/>
        </w:tcPr>
        <w:p w14:paraId="4AA07552" w14:textId="77777777" w:rsidR="00C23349" w:rsidRDefault="00C23349" w:rsidP="006255BB">
          <w:pPr>
            <w:pStyle w:val="Encabezado"/>
            <w:jc w:val="center"/>
          </w:pPr>
        </w:p>
      </w:tc>
      <w:tc>
        <w:tcPr>
          <w:tcW w:w="5953" w:type="dxa"/>
          <w:vMerge w:val="restart"/>
          <w:vAlign w:val="center"/>
        </w:tcPr>
        <w:p w14:paraId="08C1B2DE" w14:textId="77777777" w:rsidR="00C23349" w:rsidRPr="00AF481E" w:rsidRDefault="00C23349" w:rsidP="006255BB">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C23349" w14:paraId="2FE10219" w14:textId="77777777" w:rsidTr="006255BB">
      <w:trPr>
        <w:trHeight w:val="60"/>
      </w:trPr>
      <w:tc>
        <w:tcPr>
          <w:tcW w:w="1121" w:type="dxa"/>
          <w:vMerge/>
          <w:tcBorders>
            <w:top w:val="nil"/>
            <w:left w:val="single" w:sz="4" w:space="0" w:color="auto"/>
            <w:bottom w:val="nil"/>
            <w:right w:val="nil"/>
          </w:tcBorders>
          <w:vAlign w:val="center"/>
        </w:tcPr>
        <w:p w14:paraId="7DCB4382" w14:textId="77777777" w:rsidR="00C23349" w:rsidRPr="00AF481E" w:rsidRDefault="00C23349" w:rsidP="006255BB">
          <w:pPr>
            <w:pStyle w:val="Encabezado"/>
            <w:jc w:val="center"/>
            <w:rPr>
              <w:b/>
              <w:sz w:val="16"/>
            </w:rPr>
          </w:pPr>
        </w:p>
      </w:tc>
      <w:tc>
        <w:tcPr>
          <w:tcW w:w="1426" w:type="dxa"/>
          <w:tcBorders>
            <w:top w:val="nil"/>
            <w:left w:val="nil"/>
            <w:bottom w:val="nil"/>
            <w:right w:val="single" w:sz="4" w:space="0" w:color="auto"/>
          </w:tcBorders>
          <w:vAlign w:val="center"/>
        </w:tcPr>
        <w:p w14:paraId="79E9C144" w14:textId="77777777" w:rsidR="00C23349" w:rsidRPr="00AF481E" w:rsidRDefault="00C23349" w:rsidP="006255BB">
          <w:pPr>
            <w:pStyle w:val="Encabezado"/>
            <w:ind w:left="-128"/>
            <w:jc w:val="center"/>
            <w:rPr>
              <w:b/>
              <w:sz w:val="18"/>
              <w:szCs w:val="18"/>
            </w:rPr>
          </w:pPr>
          <w:r>
            <w:rPr>
              <w:b/>
              <w:sz w:val="18"/>
              <w:szCs w:val="18"/>
            </w:rPr>
            <w:t>MNSV</w:t>
          </w:r>
          <w:r w:rsidRPr="00AF481E">
            <w:rPr>
              <w:sz w:val="18"/>
              <w:szCs w:val="18"/>
            </w:rPr>
            <w:t xml:space="preserve"> </w:t>
          </w:r>
          <w:r w:rsidRPr="00AF481E">
            <w:rPr>
              <w:b/>
              <w:sz w:val="18"/>
              <w:szCs w:val="18"/>
            </w:rPr>
            <w:t>SOFT</w:t>
          </w:r>
        </w:p>
      </w:tc>
      <w:tc>
        <w:tcPr>
          <w:tcW w:w="5953" w:type="dxa"/>
          <w:vMerge/>
          <w:tcBorders>
            <w:left w:val="single" w:sz="4" w:space="0" w:color="auto"/>
          </w:tcBorders>
        </w:tcPr>
        <w:p w14:paraId="17A85567" w14:textId="77777777" w:rsidR="00C23349" w:rsidRPr="00BA1873" w:rsidRDefault="00C23349" w:rsidP="006255BB">
          <w:pPr>
            <w:pStyle w:val="Encabezado"/>
            <w:jc w:val="center"/>
            <w:rPr>
              <w:b/>
              <w:sz w:val="16"/>
            </w:rPr>
          </w:pPr>
        </w:p>
      </w:tc>
    </w:tr>
    <w:tr w:rsidR="00C23349" w14:paraId="07A56ECD" w14:textId="77777777" w:rsidTr="006255BB">
      <w:trPr>
        <w:trHeight w:val="60"/>
      </w:trPr>
      <w:tc>
        <w:tcPr>
          <w:tcW w:w="1121" w:type="dxa"/>
          <w:vMerge/>
          <w:tcBorders>
            <w:top w:val="nil"/>
            <w:left w:val="single" w:sz="4" w:space="0" w:color="auto"/>
            <w:bottom w:val="single" w:sz="4" w:space="0" w:color="auto"/>
            <w:right w:val="nil"/>
          </w:tcBorders>
          <w:vAlign w:val="center"/>
        </w:tcPr>
        <w:p w14:paraId="661A3CF7" w14:textId="77777777" w:rsidR="00C23349" w:rsidRPr="00AF481E" w:rsidRDefault="00C23349" w:rsidP="006255BB">
          <w:pPr>
            <w:pStyle w:val="Encabezado"/>
            <w:jc w:val="center"/>
            <w:rPr>
              <w:b/>
              <w:sz w:val="16"/>
            </w:rPr>
          </w:pPr>
        </w:p>
      </w:tc>
      <w:tc>
        <w:tcPr>
          <w:tcW w:w="1426" w:type="dxa"/>
          <w:tcBorders>
            <w:top w:val="nil"/>
            <w:left w:val="nil"/>
            <w:bottom w:val="single" w:sz="4" w:space="0" w:color="auto"/>
          </w:tcBorders>
          <w:vAlign w:val="center"/>
        </w:tcPr>
        <w:p w14:paraId="17A1BF4D" w14:textId="77777777" w:rsidR="00C23349" w:rsidRPr="00AF481E" w:rsidRDefault="00C23349" w:rsidP="006255BB">
          <w:pPr>
            <w:pStyle w:val="Encabezado"/>
            <w:jc w:val="center"/>
            <w:rPr>
              <w:b/>
              <w:sz w:val="16"/>
            </w:rPr>
          </w:pPr>
        </w:p>
      </w:tc>
      <w:tc>
        <w:tcPr>
          <w:tcW w:w="5953" w:type="dxa"/>
          <w:vMerge/>
        </w:tcPr>
        <w:p w14:paraId="3334B235" w14:textId="77777777" w:rsidR="00C23349" w:rsidRPr="00BA1873" w:rsidRDefault="00C23349" w:rsidP="006255BB">
          <w:pPr>
            <w:pStyle w:val="Encabezado"/>
            <w:jc w:val="center"/>
            <w:rPr>
              <w:b/>
              <w:sz w:val="16"/>
            </w:rPr>
          </w:pPr>
        </w:p>
      </w:tc>
    </w:tr>
  </w:tbl>
  <w:p w14:paraId="70987640" w14:textId="77777777" w:rsidR="00C23349" w:rsidRDefault="00C23349" w:rsidP="006255BB">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C23349" w14:paraId="0E80AC0E" w14:textId="77777777" w:rsidTr="006255BB">
      <w:trPr>
        <w:trHeight w:val="822"/>
      </w:trPr>
      <w:tc>
        <w:tcPr>
          <w:tcW w:w="2405" w:type="dxa"/>
        </w:tcPr>
        <w:p w14:paraId="1862FBFB" w14:textId="77777777" w:rsidR="00C23349" w:rsidRDefault="00C23349" w:rsidP="006255BB">
          <w:pPr>
            <w:pStyle w:val="Encabezado"/>
          </w:pPr>
          <w:r>
            <w:rPr>
              <w:noProof/>
              <w:lang w:val="es-PE" w:eastAsia="es-PE"/>
            </w:rPr>
            <w:drawing>
              <wp:anchor distT="0" distB="0" distL="114300" distR="114300" simplePos="0" relativeHeight="251651072" behindDoc="0" locked="0" layoutInCell="1" allowOverlap="1" wp14:anchorId="0800BB88" wp14:editId="1F26F486">
                <wp:simplePos x="0" y="0"/>
                <wp:positionH relativeFrom="column">
                  <wp:posOffset>-11875</wp:posOffset>
                </wp:positionH>
                <wp:positionV relativeFrom="paragraph">
                  <wp:posOffset>47501</wp:posOffset>
                </wp:positionV>
                <wp:extent cx="581025" cy="419100"/>
                <wp:effectExtent l="0" t="0" r="9525" b="0"/>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28698F2C" w14:textId="77777777" w:rsidR="00C23349" w:rsidRPr="00A03BEB" w:rsidRDefault="00C23349" w:rsidP="006255BB">
          <w:pPr>
            <w:rPr>
              <w:b/>
            </w:rPr>
          </w:pPr>
          <w:r>
            <w:rPr>
              <w:b/>
              <w:sz w:val="18"/>
              <w:szCs w:val="18"/>
            </w:rPr>
            <w:t>MNSV</w:t>
          </w:r>
          <w:r w:rsidRPr="00A03BEB">
            <w:rPr>
              <w:b/>
            </w:rPr>
            <w:t xml:space="preserve"> SOFT</w:t>
          </w:r>
        </w:p>
      </w:tc>
      <w:tc>
        <w:tcPr>
          <w:tcW w:w="11624" w:type="dxa"/>
        </w:tcPr>
        <w:p w14:paraId="74A64D4B" w14:textId="77777777" w:rsidR="00C23349" w:rsidRPr="00BA1873" w:rsidRDefault="00C23349" w:rsidP="006255BB">
          <w:pPr>
            <w:pStyle w:val="Encabezado"/>
            <w:jc w:val="center"/>
            <w:rPr>
              <w:b/>
              <w:sz w:val="16"/>
            </w:rPr>
          </w:pPr>
        </w:p>
        <w:p w14:paraId="2AF02CEF" w14:textId="77777777" w:rsidR="00C23349" w:rsidRDefault="00C23349" w:rsidP="006255BB">
          <w:pPr>
            <w:pStyle w:val="Encabezado"/>
            <w:ind w:left="-1368" w:firstLine="1368"/>
            <w:jc w:val="center"/>
            <w:rPr>
              <w:b/>
              <w:sz w:val="16"/>
            </w:rPr>
          </w:pPr>
        </w:p>
        <w:p w14:paraId="5AF89BDF" w14:textId="77777777" w:rsidR="00C23349" w:rsidRPr="00A03BEB" w:rsidRDefault="00C23349" w:rsidP="006255BB">
          <w:pPr>
            <w:pStyle w:val="Encabezado"/>
            <w:ind w:left="-1368" w:firstLine="1368"/>
            <w:jc w:val="center"/>
          </w:pPr>
          <w:r>
            <w:rPr>
              <w:b/>
              <w:sz w:val="16"/>
            </w:rPr>
            <w:t>PPROY_V1.2_</w:t>
          </w:r>
          <w:r w:rsidRPr="00BA1873">
            <w:rPr>
              <w:b/>
              <w:sz w:val="16"/>
            </w:rPr>
            <w:t xml:space="preserve">PLAN DE PROYECTO </w:t>
          </w:r>
          <w:r>
            <w:rPr>
              <w:b/>
              <w:sz w:val="16"/>
            </w:rPr>
            <w:t>UTP-GPS-ALARM</w:t>
          </w:r>
        </w:p>
      </w:tc>
    </w:tr>
  </w:tbl>
  <w:p w14:paraId="79555A17" w14:textId="77777777" w:rsidR="00C23349" w:rsidRDefault="00C23349" w:rsidP="006255BB">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1"/>
      <w:gridCol w:w="1284"/>
      <w:gridCol w:w="5954"/>
    </w:tblGrid>
    <w:tr w:rsidR="00C23349" w14:paraId="4E3A3D3D" w14:textId="77777777" w:rsidTr="006255BB">
      <w:trPr>
        <w:trHeight w:val="274"/>
      </w:trPr>
      <w:tc>
        <w:tcPr>
          <w:tcW w:w="1121" w:type="dxa"/>
          <w:vMerge w:val="restart"/>
          <w:tcBorders>
            <w:top w:val="single" w:sz="4" w:space="0" w:color="auto"/>
            <w:left w:val="single" w:sz="4" w:space="0" w:color="auto"/>
            <w:bottom w:val="nil"/>
            <w:right w:val="nil"/>
          </w:tcBorders>
          <w:vAlign w:val="center"/>
        </w:tcPr>
        <w:p w14:paraId="70F12A3B" w14:textId="77777777" w:rsidR="00C23349" w:rsidRDefault="00C23349" w:rsidP="006255BB">
          <w:pPr>
            <w:pStyle w:val="Encabezado"/>
            <w:jc w:val="right"/>
          </w:pPr>
          <w:r w:rsidRPr="00AF481E">
            <w:rPr>
              <w:b/>
              <w:sz w:val="16"/>
            </w:rPr>
            <w:object w:dxaOrig="3195" w:dyaOrig="2295" w14:anchorId="3C67A9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4pt;height:31.55pt">
                <v:imagedata r:id="rId1" o:title=""/>
              </v:shape>
              <o:OLEObject Type="Embed" ProgID="PBrush" ShapeID="_x0000_i1027" DrawAspect="Content" ObjectID="_1525521558" r:id="rId2"/>
            </w:object>
          </w:r>
          <w:r w:rsidRPr="00AF481E">
            <w:rPr>
              <w:b/>
              <w:sz w:val="16"/>
            </w:rPr>
            <w:t xml:space="preserve"> </w:t>
          </w:r>
        </w:p>
      </w:tc>
      <w:tc>
        <w:tcPr>
          <w:tcW w:w="1284" w:type="dxa"/>
          <w:tcBorders>
            <w:top w:val="single" w:sz="4" w:space="0" w:color="auto"/>
            <w:left w:val="nil"/>
            <w:bottom w:val="nil"/>
          </w:tcBorders>
          <w:vAlign w:val="center"/>
        </w:tcPr>
        <w:p w14:paraId="6EEE1955" w14:textId="77777777" w:rsidR="00C23349" w:rsidRDefault="00C23349" w:rsidP="006255BB">
          <w:pPr>
            <w:pStyle w:val="Encabezado"/>
            <w:jc w:val="center"/>
          </w:pPr>
        </w:p>
      </w:tc>
      <w:tc>
        <w:tcPr>
          <w:tcW w:w="5954" w:type="dxa"/>
          <w:vMerge w:val="restart"/>
          <w:vAlign w:val="center"/>
        </w:tcPr>
        <w:p w14:paraId="3F4ED47B" w14:textId="77777777" w:rsidR="00C23349" w:rsidRPr="00AF481E" w:rsidRDefault="00C23349" w:rsidP="006255BB">
          <w:pPr>
            <w:pStyle w:val="Encabezado"/>
            <w:tabs>
              <w:tab w:val="left" w:pos="4019"/>
            </w:tabs>
            <w:ind w:left="-1368" w:firstLine="1368"/>
            <w:jc w:val="center"/>
            <w:rPr>
              <w:sz w:val="18"/>
              <w:szCs w:val="18"/>
            </w:rPr>
          </w:pPr>
          <w:r>
            <w:rPr>
              <w:b/>
              <w:color w:val="000000"/>
              <w:sz w:val="18"/>
              <w:szCs w:val="18"/>
            </w:rPr>
            <w:t>PPROY_V1.2_2015_PL</w:t>
          </w:r>
          <w:r w:rsidRPr="00AF481E">
            <w:rPr>
              <w:b/>
              <w:color w:val="000000"/>
              <w:sz w:val="18"/>
              <w:szCs w:val="18"/>
            </w:rPr>
            <w:t>AN DE PROYECTO</w:t>
          </w:r>
          <w:r>
            <w:rPr>
              <w:b/>
              <w:color w:val="000000"/>
              <w:sz w:val="18"/>
              <w:szCs w:val="18"/>
            </w:rPr>
            <w:t xml:space="preserve"> UTP-GPS-ALARM</w:t>
          </w:r>
        </w:p>
      </w:tc>
    </w:tr>
    <w:tr w:rsidR="00C23349" w14:paraId="0E4B12D3" w14:textId="77777777" w:rsidTr="006255BB">
      <w:trPr>
        <w:trHeight w:val="60"/>
      </w:trPr>
      <w:tc>
        <w:tcPr>
          <w:tcW w:w="1121" w:type="dxa"/>
          <w:vMerge/>
          <w:tcBorders>
            <w:top w:val="nil"/>
            <w:left w:val="single" w:sz="4" w:space="0" w:color="auto"/>
            <w:bottom w:val="nil"/>
            <w:right w:val="nil"/>
          </w:tcBorders>
          <w:vAlign w:val="center"/>
        </w:tcPr>
        <w:p w14:paraId="2B4C1CBC" w14:textId="77777777" w:rsidR="00C23349" w:rsidRPr="00AF481E" w:rsidRDefault="00C23349" w:rsidP="006255BB">
          <w:pPr>
            <w:pStyle w:val="Encabezado"/>
            <w:jc w:val="center"/>
            <w:rPr>
              <w:b/>
              <w:sz w:val="16"/>
            </w:rPr>
          </w:pPr>
        </w:p>
      </w:tc>
      <w:tc>
        <w:tcPr>
          <w:tcW w:w="1284" w:type="dxa"/>
          <w:tcBorders>
            <w:top w:val="nil"/>
            <w:left w:val="nil"/>
            <w:bottom w:val="nil"/>
            <w:right w:val="single" w:sz="4" w:space="0" w:color="auto"/>
          </w:tcBorders>
          <w:vAlign w:val="center"/>
        </w:tcPr>
        <w:p w14:paraId="21F72E64" w14:textId="77777777" w:rsidR="00C23349" w:rsidRPr="00AF481E" w:rsidRDefault="00C23349" w:rsidP="006255BB">
          <w:pPr>
            <w:pStyle w:val="Encabezado"/>
            <w:ind w:left="-128"/>
            <w:jc w:val="center"/>
            <w:rPr>
              <w:b/>
              <w:sz w:val="18"/>
              <w:szCs w:val="18"/>
            </w:rPr>
          </w:pPr>
          <w:r>
            <w:rPr>
              <w:b/>
              <w:sz w:val="18"/>
              <w:szCs w:val="18"/>
            </w:rPr>
            <w:t>MNSV</w:t>
          </w:r>
          <w:r w:rsidRPr="00AF481E">
            <w:rPr>
              <w:b/>
              <w:sz w:val="18"/>
              <w:szCs w:val="18"/>
            </w:rPr>
            <w:t xml:space="preserve"> SOFT</w:t>
          </w:r>
        </w:p>
      </w:tc>
      <w:tc>
        <w:tcPr>
          <w:tcW w:w="5954" w:type="dxa"/>
          <w:vMerge/>
          <w:tcBorders>
            <w:left w:val="single" w:sz="4" w:space="0" w:color="auto"/>
          </w:tcBorders>
        </w:tcPr>
        <w:p w14:paraId="22BB80DB" w14:textId="77777777" w:rsidR="00C23349" w:rsidRPr="00BA1873" w:rsidRDefault="00C23349" w:rsidP="006255BB">
          <w:pPr>
            <w:pStyle w:val="Encabezado"/>
            <w:jc w:val="center"/>
            <w:rPr>
              <w:b/>
              <w:sz w:val="16"/>
            </w:rPr>
          </w:pPr>
        </w:p>
      </w:tc>
    </w:tr>
    <w:tr w:rsidR="00C23349" w14:paraId="3BD7B5D0" w14:textId="77777777" w:rsidTr="006255BB">
      <w:trPr>
        <w:trHeight w:val="60"/>
      </w:trPr>
      <w:tc>
        <w:tcPr>
          <w:tcW w:w="1121" w:type="dxa"/>
          <w:vMerge/>
          <w:tcBorders>
            <w:top w:val="nil"/>
            <w:left w:val="single" w:sz="4" w:space="0" w:color="auto"/>
            <w:bottom w:val="single" w:sz="4" w:space="0" w:color="auto"/>
            <w:right w:val="nil"/>
          </w:tcBorders>
          <w:vAlign w:val="center"/>
        </w:tcPr>
        <w:p w14:paraId="711DE425" w14:textId="77777777" w:rsidR="00C23349" w:rsidRPr="00AF481E" w:rsidRDefault="00C23349" w:rsidP="006255BB">
          <w:pPr>
            <w:pStyle w:val="Encabezado"/>
            <w:jc w:val="center"/>
            <w:rPr>
              <w:b/>
              <w:sz w:val="16"/>
            </w:rPr>
          </w:pPr>
        </w:p>
      </w:tc>
      <w:tc>
        <w:tcPr>
          <w:tcW w:w="1284" w:type="dxa"/>
          <w:tcBorders>
            <w:top w:val="nil"/>
            <w:left w:val="nil"/>
            <w:bottom w:val="single" w:sz="4" w:space="0" w:color="auto"/>
          </w:tcBorders>
          <w:vAlign w:val="center"/>
        </w:tcPr>
        <w:p w14:paraId="22C641D3" w14:textId="77777777" w:rsidR="00C23349" w:rsidRPr="00AF481E" w:rsidRDefault="00C23349" w:rsidP="006255BB">
          <w:pPr>
            <w:pStyle w:val="Encabezado"/>
            <w:jc w:val="center"/>
            <w:rPr>
              <w:b/>
              <w:sz w:val="16"/>
            </w:rPr>
          </w:pPr>
        </w:p>
      </w:tc>
      <w:tc>
        <w:tcPr>
          <w:tcW w:w="5954" w:type="dxa"/>
          <w:vMerge/>
        </w:tcPr>
        <w:p w14:paraId="2AD80229" w14:textId="77777777" w:rsidR="00C23349" w:rsidRPr="00BA1873" w:rsidRDefault="00C23349" w:rsidP="006255BB">
          <w:pPr>
            <w:pStyle w:val="Encabezado"/>
            <w:jc w:val="center"/>
            <w:rPr>
              <w:b/>
              <w:sz w:val="16"/>
            </w:rPr>
          </w:pPr>
        </w:p>
      </w:tc>
    </w:tr>
  </w:tbl>
  <w:p w14:paraId="5D66BB03" w14:textId="77777777" w:rsidR="00C23349" w:rsidRDefault="00C23349" w:rsidP="006255B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4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11624"/>
    </w:tblGrid>
    <w:tr w:rsidR="00C23349" w14:paraId="26946596" w14:textId="77777777" w:rsidTr="006255BB">
      <w:trPr>
        <w:trHeight w:val="822"/>
      </w:trPr>
      <w:tc>
        <w:tcPr>
          <w:tcW w:w="2405" w:type="dxa"/>
        </w:tcPr>
        <w:p w14:paraId="4DDE951D" w14:textId="77777777" w:rsidR="00C23349" w:rsidRDefault="00C23349" w:rsidP="006255BB">
          <w:pPr>
            <w:pStyle w:val="Encabezado"/>
          </w:pPr>
          <w:r>
            <w:rPr>
              <w:noProof/>
              <w:lang w:val="es-PE" w:eastAsia="es-PE"/>
            </w:rPr>
            <w:drawing>
              <wp:anchor distT="0" distB="0" distL="114300" distR="114300" simplePos="0" relativeHeight="251657216" behindDoc="0" locked="0" layoutInCell="1" allowOverlap="1" wp14:anchorId="1A8FA7BC" wp14:editId="1422A573">
                <wp:simplePos x="0" y="0"/>
                <wp:positionH relativeFrom="column">
                  <wp:posOffset>-11875</wp:posOffset>
                </wp:positionH>
                <wp:positionV relativeFrom="paragraph">
                  <wp:posOffset>47501</wp:posOffset>
                </wp:positionV>
                <wp:extent cx="581025" cy="419100"/>
                <wp:effectExtent l="0" t="0" r="9525" b="0"/>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025" cy="419100"/>
                        </a:xfrm>
                        <a:prstGeom prst="rect">
                          <a:avLst/>
                        </a:prstGeom>
                        <a:noFill/>
                      </pic:spPr>
                    </pic:pic>
                  </a:graphicData>
                </a:graphic>
                <wp14:sizeRelH relativeFrom="page">
                  <wp14:pctWidth>0</wp14:pctWidth>
                </wp14:sizeRelH>
                <wp14:sizeRelV relativeFrom="page">
                  <wp14:pctHeight>0</wp14:pctHeight>
                </wp14:sizeRelV>
              </wp:anchor>
            </w:drawing>
          </w:r>
        </w:p>
        <w:p w14:paraId="6F0B45E2" w14:textId="77777777" w:rsidR="00C23349" w:rsidRPr="00A03BEB" w:rsidRDefault="00C23349" w:rsidP="006255BB">
          <w:pPr>
            <w:rPr>
              <w:b/>
            </w:rPr>
          </w:pPr>
          <w:r w:rsidRPr="00A03BEB">
            <w:rPr>
              <w:b/>
            </w:rPr>
            <w:t>EJR SOFT</w:t>
          </w:r>
        </w:p>
      </w:tc>
      <w:tc>
        <w:tcPr>
          <w:tcW w:w="11624" w:type="dxa"/>
        </w:tcPr>
        <w:p w14:paraId="1E84F2D4" w14:textId="77777777" w:rsidR="00C23349" w:rsidRPr="00BA1873" w:rsidRDefault="00C23349" w:rsidP="006255BB">
          <w:pPr>
            <w:pStyle w:val="Encabezado"/>
            <w:jc w:val="center"/>
            <w:rPr>
              <w:b/>
              <w:sz w:val="16"/>
            </w:rPr>
          </w:pPr>
        </w:p>
        <w:p w14:paraId="6D646F14" w14:textId="77777777" w:rsidR="00C23349" w:rsidRDefault="00C23349" w:rsidP="006255BB">
          <w:pPr>
            <w:pStyle w:val="Encabezado"/>
            <w:ind w:left="-1368" w:firstLine="1368"/>
            <w:jc w:val="center"/>
            <w:rPr>
              <w:b/>
              <w:sz w:val="16"/>
            </w:rPr>
          </w:pPr>
        </w:p>
        <w:p w14:paraId="410637B8" w14:textId="77777777" w:rsidR="00C23349" w:rsidRPr="00A03BEB" w:rsidRDefault="00C23349"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2609F9DE" w14:textId="77777777" w:rsidR="00C23349" w:rsidRDefault="00C23349" w:rsidP="006255BB">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05"/>
      <w:gridCol w:w="5954"/>
    </w:tblGrid>
    <w:tr w:rsidR="00C23349" w14:paraId="78D23AAF" w14:textId="77777777" w:rsidTr="006255BB">
      <w:trPr>
        <w:trHeight w:val="848"/>
      </w:trPr>
      <w:tc>
        <w:tcPr>
          <w:tcW w:w="2405" w:type="dxa"/>
          <w:vAlign w:val="center"/>
        </w:tcPr>
        <w:p w14:paraId="6D3A1263" w14:textId="77777777" w:rsidR="00C23349" w:rsidRDefault="00C23349" w:rsidP="006255BB">
          <w:pPr>
            <w:pStyle w:val="Encabezado"/>
            <w:rPr>
              <w:b/>
            </w:rPr>
          </w:pPr>
          <w:r>
            <w:rPr>
              <w:b/>
              <w:noProof/>
              <w:sz w:val="16"/>
            </w:rPr>
            <w:object w:dxaOrig="1440" w:dyaOrig="1440" w14:anchorId="0C984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pt;margin-top:4.45pt;width:45pt;height:32.25pt;z-index:251659264">
                <v:imagedata r:id="rId1" o:title=""/>
                <w10:wrap type="square"/>
              </v:shape>
              <o:OLEObject Type="Embed" ProgID="PBrush" ShapeID="_x0000_s2050" DrawAspect="Content" ObjectID="_1525521560" r:id="rId2"/>
            </w:object>
          </w:r>
        </w:p>
        <w:p w14:paraId="67E04185" w14:textId="77777777" w:rsidR="00C23349" w:rsidRDefault="00C23349" w:rsidP="006255BB">
          <w:pPr>
            <w:pStyle w:val="Encabezado"/>
            <w:rPr>
              <w:b/>
            </w:rPr>
          </w:pPr>
          <w:r>
            <w:rPr>
              <w:b/>
            </w:rPr>
            <w:t>EJR SOFT</w:t>
          </w:r>
        </w:p>
        <w:p w14:paraId="213E7857" w14:textId="77777777" w:rsidR="00C23349" w:rsidRDefault="00C23349" w:rsidP="006255BB">
          <w:pPr>
            <w:pStyle w:val="Encabezado"/>
          </w:pPr>
        </w:p>
      </w:tc>
      <w:tc>
        <w:tcPr>
          <w:tcW w:w="5954" w:type="dxa"/>
        </w:tcPr>
        <w:p w14:paraId="749B6018" w14:textId="77777777" w:rsidR="00C23349" w:rsidRPr="00BA1873" w:rsidRDefault="00C23349" w:rsidP="006255BB">
          <w:pPr>
            <w:pStyle w:val="Encabezado"/>
            <w:jc w:val="center"/>
            <w:rPr>
              <w:b/>
              <w:sz w:val="16"/>
            </w:rPr>
          </w:pPr>
        </w:p>
        <w:p w14:paraId="07C2654B" w14:textId="77777777" w:rsidR="00C23349" w:rsidRDefault="00C23349" w:rsidP="006255BB">
          <w:pPr>
            <w:pStyle w:val="Encabezado"/>
            <w:ind w:left="-1368" w:firstLine="1368"/>
            <w:jc w:val="center"/>
            <w:rPr>
              <w:b/>
              <w:sz w:val="16"/>
            </w:rPr>
          </w:pPr>
        </w:p>
        <w:p w14:paraId="47B4A95D" w14:textId="77777777" w:rsidR="00C23349" w:rsidRPr="007766DF" w:rsidRDefault="00C23349" w:rsidP="006255BB">
          <w:pPr>
            <w:pStyle w:val="Encabezado"/>
            <w:ind w:left="-1368" w:firstLine="1368"/>
            <w:jc w:val="center"/>
          </w:pPr>
          <w:r>
            <w:rPr>
              <w:b/>
              <w:sz w:val="16"/>
            </w:rPr>
            <w:t>PPROY_V1.2_2015_</w:t>
          </w:r>
          <w:r w:rsidRPr="00BA1873">
            <w:rPr>
              <w:b/>
              <w:sz w:val="16"/>
            </w:rPr>
            <w:t xml:space="preserve">PLAN DE PROYECTO </w:t>
          </w:r>
          <w:r>
            <w:rPr>
              <w:b/>
              <w:sz w:val="16"/>
            </w:rPr>
            <w:t>UTP-GPS-ALARM</w:t>
          </w:r>
        </w:p>
      </w:tc>
    </w:tr>
  </w:tbl>
  <w:p w14:paraId="34224CFA" w14:textId="77777777" w:rsidR="00C23349" w:rsidRDefault="00C23349" w:rsidP="006255B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6120B56"/>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E5E5AAB"/>
    <w:multiLevelType w:val="hybridMultilevel"/>
    <w:tmpl w:val="1CF652EC"/>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 w15:restartNumberingAfterBreak="0">
    <w:nsid w:val="109B3401"/>
    <w:multiLevelType w:val="hybridMultilevel"/>
    <w:tmpl w:val="7346DB1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4041AB"/>
    <w:multiLevelType w:val="hybridMultilevel"/>
    <w:tmpl w:val="8B94583E"/>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B5D6D72"/>
    <w:multiLevelType w:val="hybridMultilevel"/>
    <w:tmpl w:val="DEB67B54"/>
    <w:lvl w:ilvl="0" w:tplc="280A000F">
      <w:start w:val="1"/>
      <w:numFmt w:val="decimal"/>
      <w:lvlText w:val="%1."/>
      <w:lvlJc w:val="left"/>
      <w:pPr>
        <w:ind w:left="1146" w:hanging="360"/>
      </w:pPr>
    </w:lvl>
    <w:lvl w:ilvl="1" w:tplc="280A0019" w:tentative="1">
      <w:start w:val="1"/>
      <w:numFmt w:val="lowerLetter"/>
      <w:lvlText w:val="%2."/>
      <w:lvlJc w:val="left"/>
      <w:pPr>
        <w:ind w:left="1866" w:hanging="360"/>
      </w:pPr>
    </w:lvl>
    <w:lvl w:ilvl="2" w:tplc="280A001B" w:tentative="1">
      <w:start w:val="1"/>
      <w:numFmt w:val="lowerRoman"/>
      <w:lvlText w:val="%3."/>
      <w:lvlJc w:val="right"/>
      <w:pPr>
        <w:ind w:left="2586" w:hanging="180"/>
      </w:pPr>
    </w:lvl>
    <w:lvl w:ilvl="3" w:tplc="280A000F" w:tentative="1">
      <w:start w:val="1"/>
      <w:numFmt w:val="decimal"/>
      <w:lvlText w:val="%4."/>
      <w:lvlJc w:val="left"/>
      <w:pPr>
        <w:ind w:left="3306" w:hanging="360"/>
      </w:pPr>
    </w:lvl>
    <w:lvl w:ilvl="4" w:tplc="280A0019" w:tentative="1">
      <w:start w:val="1"/>
      <w:numFmt w:val="lowerLetter"/>
      <w:lvlText w:val="%5."/>
      <w:lvlJc w:val="left"/>
      <w:pPr>
        <w:ind w:left="4026" w:hanging="360"/>
      </w:pPr>
    </w:lvl>
    <w:lvl w:ilvl="5" w:tplc="280A001B" w:tentative="1">
      <w:start w:val="1"/>
      <w:numFmt w:val="lowerRoman"/>
      <w:lvlText w:val="%6."/>
      <w:lvlJc w:val="right"/>
      <w:pPr>
        <w:ind w:left="4746" w:hanging="180"/>
      </w:pPr>
    </w:lvl>
    <w:lvl w:ilvl="6" w:tplc="280A000F" w:tentative="1">
      <w:start w:val="1"/>
      <w:numFmt w:val="decimal"/>
      <w:lvlText w:val="%7."/>
      <w:lvlJc w:val="left"/>
      <w:pPr>
        <w:ind w:left="5466" w:hanging="360"/>
      </w:pPr>
    </w:lvl>
    <w:lvl w:ilvl="7" w:tplc="280A0019" w:tentative="1">
      <w:start w:val="1"/>
      <w:numFmt w:val="lowerLetter"/>
      <w:lvlText w:val="%8."/>
      <w:lvlJc w:val="left"/>
      <w:pPr>
        <w:ind w:left="6186" w:hanging="360"/>
      </w:pPr>
    </w:lvl>
    <w:lvl w:ilvl="8" w:tplc="280A001B" w:tentative="1">
      <w:start w:val="1"/>
      <w:numFmt w:val="lowerRoman"/>
      <w:lvlText w:val="%9."/>
      <w:lvlJc w:val="right"/>
      <w:pPr>
        <w:ind w:left="6906" w:hanging="180"/>
      </w:pPr>
    </w:lvl>
  </w:abstractNum>
  <w:abstractNum w:abstractNumId="5" w15:restartNumberingAfterBreak="0">
    <w:nsid w:val="1C73201D"/>
    <w:multiLevelType w:val="hybridMultilevel"/>
    <w:tmpl w:val="44F82E90"/>
    <w:lvl w:ilvl="0" w:tplc="4BAC7EFE">
      <w:start w:val="1"/>
      <w:numFmt w:val="bullet"/>
      <w:pStyle w:val="CDDListadeVietas"/>
      <w:lvlText w:val=""/>
      <w:lvlJc w:val="left"/>
      <w:pPr>
        <w:tabs>
          <w:tab w:val="num" w:pos="397"/>
        </w:tabs>
        <w:ind w:left="397" w:hanging="397"/>
      </w:pPr>
      <w:rPr>
        <w:rFonts w:ascii="Symbol" w:hAnsi="Symbol" w:hint="default"/>
        <w:sz w:val="22"/>
        <w:szCs w:val="22"/>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4494368"/>
    <w:multiLevelType w:val="hybridMultilevel"/>
    <w:tmpl w:val="78BC44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BC02150"/>
    <w:multiLevelType w:val="hybridMultilevel"/>
    <w:tmpl w:val="7758DF86"/>
    <w:lvl w:ilvl="0" w:tplc="BF72EAE0">
      <w:start w:val="1"/>
      <w:numFmt w:val="bullet"/>
      <w:lvlText w:val=""/>
      <w:lvlJc w:val="left"/>
      <w:pPr>
        <w:ind w:left="1713" w:hanging="360"/>
      </w:pPr>
      <w:rPr>
        <w:rFonts w:ascii="Wingdings" w:hAnsi="Wingdings" w:hint="default"/>
        <w:sz w:val="22"/>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8" w15:restartNumberingAfterBreak="0">
    <w:nsid w:val="2CC41931"/>
    <w:multiLevelType w:val="hybridMultilevel"/>
    <w:tmpl w:val="1FB02B98"/>
    <w:lvl w:ilvl="0" w:tplc="BF72EAE0">
      <w:start w:val="1"/>
      <w:numFmt w:val="bullet"/>
      <w:lvlText w:val=""/>
      <w:lvlJc w:val="left"/>
      <w:pPr>
        <w:ind w:left="1353"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9" w15:restartNumberingAfterBreak="0">
    <w:nsid w:val="37B01EF9"/>
    <w:multiLevelType w:val="hybridMultilevel"/>
    <w:tmpl w:val="E85E1D2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84F6AC9"/>
    <w:multiLevelType w:val="hybridMultilevel"/>
    <w:tmpl w:val="C662327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F346621"/>
    <w:multiLevelType w:val="singleLevel"/>
    <w:tmpl w:val="C458F4BA"/>
    <w:lvl w:ilvl="0">
      <w:start w:val="1"/>
      <w:numFmt w:val="decimal"/>
      <w:pStyle w:val="TableNumber"/>
      <w:lvlText w:val="%1."/>
      <w:lvlJc w:val="left"/>
      <w:pPr>
        <w:tabs>
          <w:tab w:val="num" w:pos="360"/>
        </w:tabs>
        <w:ind w:left="288" w:hanging="288"/>
      </w:pPr>
    </w:lvl>
  </w:abstractNum>
  <w:abstractNum w:abstractNumId="12" w15:restartNumberingAfterBreak="0">
    <w:nsid w:val="44A36A7D"/>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44D3178F"/>
    <w:multiLevelType w:val="hybridMultilevel"/>
    <w:tmpl w:val="D7BCBE26"/>
    <w:lvl w:ilvl="0" w:tplc="280A0001">
      <w:start w:val="1"/>
      <w:numFmt w:val="bullet"/>
      <w:lvlText w:val=""/>
      <w:lvlJc w:val="left"/>
      <w:pPr>
        <w:ind w:left="1287" w:hanging="360"/>
      </w:pPr>
      <w:rPr>
        <w:rFonts w:ascii="Symbol" w:hAnsi="Symbol" w:hint="default"/>
      </w:rPr>
    </w:lvl>
    <w:lvl w:ilvl="1" w:tplc="280A0003">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4" w15:restartNumberingAfterBreak="0">
    <w:nsid w:val="5A4F64FA"/>
    <w:multiLevelType w:val="hybridMultilevel"/>
    <w:tmpl w:val="26C23E84"/>
    <w:lvl w:ilvl="0" w:tplc="9B3E33EE">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C4764E9"/>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634631DA"/>
    <w:multiLevelType w:val="multilevel"/>
    <w:tmpl w:val="C272373E"/>
    <w:lvl w:ilvl="0">
      <w:start w:val="1"/>
      <w:numFmt w:val="decimal"/>
      <w:lvlText w:val="%1."/>
      <w:lvlJc w:val="left"/>
      <w:pPr>
        <w:tabs>
          <w:tab w:val="num" w:pos="432"/>
        </w:tabs>
        <w:ind w:left="432" w:hanging="432"/>
      </w:pPr>
      <w:rPr>
        <w:rFonts w:ascii="Arial" w:hAnsi="Arial" w:hint="default"/>
        <w:b/>
        <w:i w:val="0"/>
        <w:sz w:val="24"/>
        <w:szCs w:val="24"/>
      </w:rPr>
    </w:lvl>
    <w:lvl w:ilvl="1">
      <w:start w:val="1"/>
      <w:numFmt w:val="decimal"/>
      <w:lvlText w:val="%1.%2."/>
      <w:lvlJc w:val="left"/>
      <w:pPr>
        <w:tabs>
          <w:tab w:val="num" w:pos="576"/>
        </w:tabs>
        <w:ind w:left="576" w:hanging="576"/>
      </w:pPr>
      <w:rPr>
        <w:rFonts w:ascii="Arial" w:hAnsi="Arial" w:hint="default"/>
        <w:b/>
        <w:i w:val="0"/>
      </w:rPr>
    </w:lvl>
    <w:lvl w:ilvl="2">
      <w:start w:val="1"/>
      <w:numFmt w:val="decimal"/>
      <w:lvlText w:val="%1.%2.%3."/>
      <w:lvlJc w:val="left"/>
      <w:pPr>
        <w:tabs>
          <w:tab w:val="num" w:pos="3556"/>
        </w:tabs>
        <w:ind w:left="3556" w:hanging="720"/>
      </w:pPr>
      <w:rPr>
        <w:rFonts w:ascii="Arial" w:hAnsi="Arial" w:hint="default"/>
        <w:b/>
        <w:i w:val="0"/>
        <w:sz w:val="20"/>
        <w:szCs w:val="20"/>
      </w:rPr>
    </w:lvl>
    <w:lvl w:ilvl="3">
      <w:start w:val="1"/>
      <w:numFmt w:val="decimal"/>
      <w:lvlText w:val="%1.%2.%3.%4."/>
      <w:lvlJc w:val="left"/>
      <w:pPr>
        <w:tabs>
          <w:tab w:val="num" w:pos="864"/>
        </w:tabs>
        <w:ind w:left="864" w:hanging="864"/>
      </w:pPr>
      <w:rPr>
        <w:rFonts w:ascii="Arial" w:hAnsi="Arial" w:hint="default"/>
        <w:b/>
        <w:i w:val="0"/>
        <w:sz w:val="18"/>
        <w:szCs w:val="18"/>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64845F05"/>
    <w:multiLevelType w:val="hybridMultilevel"/>
    <w:tmpl w:val="C8085E56"/>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64F0239F"/>
    <w:multiLevelType w:val="hybridMultilevel"/>
    <w:tmpl w:val="84400834"/>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9" w15:restartNumberingAfterBreak="0">
    <w:nsid w:val="67E171A6"/>
    <w:multiLevelType w:val="hybridMultilevel"/>
    <w:tmpl w:val="C8085E56"/>
    <w:lvl w:ilvl="0" w:tplc="280A0019">
      <w:start w:val="1"/>
      <w:numFmt w:val="lowerLetter"/>
      <w:lvlText w:val="%1."/>
      <w:lvlJc w:val="left"/>
      <w:pPr>
        <w:ind w:left="502" w:hanging="360"/>
      </w:pPr>
      <w:rPr>
        <w:rFonts w:hint="default"/>
      </w:rPr>
    </w:lvl>
    <w:lvl w:ilvl="1" w:tplc="280A0019" w:tentative="1">
      <w:start w:val="1"/>
      <w:numFmt w:val="lowerLetter"/>
      <w:lvlText w:val="%2."/>
      <w:lvlJc w:val="left"/>
      <w:pPr>
        <w:ind w:left="1222" w:hanging="360"/>
      </w:pPr>
    </w:lvl>
    <w:lvl w:ilvl="2" w:tplc="280A001B" w:tentative="1">
      <w:start w:val="1"/>
      <w:numFmt w:val="lowerRoman"/>
      <w:lvlText w:val="%3."/>
      <w:lvlJc w:val="right"/>
      <w:pPr>
        <w:ind w:left="1942" w:hanging="180"/>
      </w:pPr>
    </w:lvl>
    <w:lvl w:ilvl="3" w:tplc="280A000F" w:tentative="1">
      <w:start w:val="1"/>
      <w:numFmt w:val="decimal"/>
      <w:lvlText w:val="%4."/>
      <w:lvlJc w:val="left"/>
      <w:pPr>
        <w:ind w:left="2662" w:hanging="360"/>
      </w:pPr>
    </w:lvl>
    <w:lvl w:ilvl="4" w:tplc="280A0019" w:tentative="1">
      <w:start w:val="1"/>
      <w:numFmt w:val="lowerLetter"/>
      <w:lvlText w:val="%5."/>
      <w:lvlJc w:val="left"/>
      <w:pPr>
        <w:ind w:left="3382" w:hanging="360"/>
      </w:pPr>
    </w:lvl>
    <w:lvl w:ilvl="5" w:tplc="280A001B" w:tentative="1">
      <w:start w:val="1"/>
      <w:numFmt w:val="lowerRoman"/>
      <w:lvlText w:val="%6."/>
      <w:lvlJc w:val="right"/>
      <w:pPr>
        <w:ind w:left="4102" w:hanging="180"/>
      </w:pPr>
    </w:lvl>
    <w:lvl w:ilvl="6" w:tplc="280A000F" w:tentative="1">
      <w:start w:val="1"/>
      <w:numFmt w:val="decimal"/>
      <w:lvlText w:val="%7."/>
      <w:lvlJc w:val="left"/>
      <w:pPr>
        <w:ind w:left="4822" w:hanging="360"/>
      </w:pPr>
    </w:lvl>
    <w:lvl w:ilvl="7" w:tplc="280A0019" w:tentative="1">
      <w:start w:val="1"/>
      <w:numFmt w:val="lowerLetter"/>
      <w:lvlText w:val="%8."/>
      <w:lvlJc w:val="left"/>
      <w:pPr>
        <w:ind w:left="5542" w:hanging="360"/>
      </w:pPr>
    </w:lvl>
    <w:lvl w:ilvl="8" w:tplc="280A001B" w:tentative="1">
      <w:start w:val="1"/>
      <w:numFmt w:val="lowerRoman"/>
      <w:lvlText w:val="%9."/>
      <w:lvlJc w:val="right"/>
      <w:pPr>
        <w:ind w:left="6262" w:hanging="180"/>
      </w:pPr>
    </w:lvl>
  </w:abstractNum>
  <w:abstractNum w:abstractNumId="20" w15:restartNumberingAfterBreak="0">
    <w:nsid w:val="69942B2B"/>
    <w:multiLevelType w:val="hybridMultilevel"/>
    <w:tmpl w:val="85164604"/>
    <w:lvl w:ilvl="0" w:tplc="90CECC6A">
      <w:start w:val="1"/>
      <w:numFmt w:val="bullet"/>
      <w:pStyle w:val="Prrafodelista"/>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6C93212A"/>
    <w:multiLevelType w:val="singleLevel"/>
    <w:tmpl w:val="29CE20C0"/>
    <w:lvl w:ilvl="0">
      <w:start w:val="1"/>
      <w:numFmt w:val="bullet"/>
      <w:pStyle w:val="Bullet1"/>
      <w:lvlText w:val=""/>
      <w:lvlJc w:val="left"/>
      <w:pPr>
        <w:tabs>
          <w:tab w:val="num" w:pos="790"/>
        </w:tabs>
        <w:ind w:left="790" w:hanging="360"/>
      </w:pPr>
      <w:rPr>
        <w:rFonts w:ascii="Symbol" w:hAnsi="Symbol" w:hint="default"/>
      </w:rPr>
    </w:lvl>
  </w:abstractNum>
  <w:abstractNum w:abstractNumId="22" w15:restartNumberingAfterBreak="0">
    <w:nsid w:val="76A97E26"/>
    <w:multiLevelType w:val="hybridMultilevel"/>
    <w:tmpl w:val="BD6A3F1E"/>
    <w:lvl w:ilvl="0" w:tplc="BF72EAE0">
      <w:start w:val="1"/>
      <w:numFmt w:val="bullet"/>
      <w:lvlText w:val=""/>
      <w:lvlJc w:val="left"/>
      <w:pPr>
        <w:ind w:left="2280" w:hanging="360"/>
      </w:pPr>
      <w:rPr>
        <w:rFonts w:ascii="Wingdings" w:hAnsi="Wingdings" w:hint="default"/>
        <w:sz w:val="22"/>
      </w:rPr>
    </w:lvl>
    <w:lvl w:ilvl="1" w:tplc="280A0003" w:tentative="1">
      <w:start w:val="1"/>
      <w:numFmt w:val="bullet"/>
      <w:lvlText w:val="o"/>
      <w:lvlJc w:val="left"/>
      <w:pPr>
        <w:ind w:left="3000" w:hanging="360"/>
      </w:pPr>
      <w:rPr>
        <w:rFonts w:ascii="Courier New" w:hAnsi="Courier New" w:cs="Courier New" w:hint="default"/>
      </w:rPr>
    </w:lvl>
    <w:lvl w:ilvl="2" w:tplc="280A0005" w:tentative="1">
      <w:start w:val="1"/>
      <w:numFmt w:val="bullet"/>
      <w:lvlText w:val=""/>
      <w:lvlJc w:val="left"/>
      <w:pPr>
        <w:ind w:left="3720" w:hanging="360"/>
      </w:pPr>
      <w:rPr>
        <w:rFonts w:ascii="Wingdings" w:hAnsi="Wingdings" w:hint="default"/>
      </w:rPr>
    </w:lvl>
    <w:lvl w:ilvl="3" w:tplc="280A0001" w:tentative="1">
      <w:start w:val="1"/>
      <w:numFmt w:val="bullet"/>
      <w:lvlText w:val=""/>
      <w:lvlJc w:val="left"/>
      <w:pPr>
        <w:ind w:left="4440" w:hanging="360"/>
      </w:pPr>
      <w:rPr>
        <w:rFonts w:ascii="Symbol" w:hAnsi="Symbol" w:hint="default"/>
      </w:rPr>
    </w:lvl>
    <w:lvl w:ilvl="4" w:tplc="280A0003" w:tentative="1">
      <w:start w:val="1"/>
      <w:numFmt w:val="bullet"/>
      <w:lvlText w:val="o"/>
      <w:lvlJc w:val="left"/>
      <w:pPr>
        <w:ind w:left="5160" w:hanging="360"/>
      </w:pPr>
      <w:rPr>
        <w:rFonts w:ascii="Courier New" w:hAnsi="Courier New" w:cs="Courier New" w:hint="default"/>
      </w:rPr>
    </w:lvl>
    <w:lvl w:ilvl="5" w:tplc="280A0005" w:tentative="1">
      <w:start w:val="1"/>
      <w:numFmt w:val="bullet"/>
      <w:lvlText w:val=""/>
      <w:lvlJc w:val="left"/>
      <w:pPr>
        <w:ind w:left="5880" w:hanging="360"/>
      </w:pPr>
      <w:rPr>
        <w:rFonts w:ascii="Wingdings" w:hAnsi="Wingdings" w:hint="default"/>
      </w:rPr>
    </w:lvl>
    <w:lvl w:ilvl="6" w:tplc="280A0001" w:tentative="1">
      <w:start w:val="1"/>
      <w:numFmt w:val="bullet"/>
      <w:lvlText w:val=""/>
      <w:lvlJc w:val="left"/>
      <w:pPr>
        <w:ind w:left="6600" w:hanging="360"/>
      </w:pPr>
      <w:rPr>
        <w:rFonts w:ascii="Symbol" w:hAnsi="Symbol" w:hint="default"/>
      </w:rPr>
    </w:lvl>
    <w:lvl w:ilvl="7" w:tplc="280A0003" w:tentative="1">
      <w:start w:val="1"/>
      <w:numFmt w:val="bullet"/>
      <w:lvlText w:val="o"/>
      <w:lvlJc w:val="left"/>
      <w:pPr>
        <w:ind w:left="7320" w:hanging="360"/>
      </w:pPr>
      <w:rPr>
        <w:rFonts w:ascii="Courier New" w:hAnsi="Courier New" w:cs="Courier New" w:hint="default"/>
      </w:rPr>
    </w:lvl>
    <w:lvl w:ilvl="8" w:tplc="280A0005" w:tentative="1">
      <w:start w:val="1"/>
      <w:numFmt w:val="bullet"/>
      <w:lvlText w:val=""/>
      <w:lvlJc w:val="left"/>
      <w:pPr>
        <w:ind w:left="8040" w:hanging="360"/>
      </w:pPr>
      <w:rPr>
        <w:rFonts w:ascii="Wingdings" w:hAnsi="Wingdings" w:hint="default"/>
      </w:rPr>
    </w:lvl>
  </w:abstractNum>
  <w:abstractNum w:abstractNumId="23" w15:restartNumberingAfterBreak="0">
    <w:nsid w:val="7A847201"/>
    <w:multiLevelType w:val="hybridMultilevel"/>
    <w:tmpl w:val="A1A4831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C231F8E"/>
    <w:multiLevelType w:val="hybridMultilevel"/>
    <w:tmpl w:val="94A2A79A"/>
    <w:lvl w:ilvl="0" w:tplc="BF72EAE0">
      <w:start w:val="1"/>
      <w:numFmt w:val="bullet"/>
      <w:lvlText w:val=""/>
      <w:lvlJc w:val="left"/>
      <w:pPr>
        <w:ind w:left="1287" w:hanging="360"/>
      </w:pPr>
      <w:rPr>
        <w:rFonts w:ascii="Wingdings" w:hAnsi="Wingdings" w:hint="default"/>
        <w:sz w:val="22"/>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20"/>
  </w:num>
  <w:num w:numId="2">
    <w:abstractNumId w:val="0"/>
  </w:num>
  <w:num w:numId="3">
    <w:abstractNumId w:val="11"/>
  </w:num>
  <w:num w:numId="4">
    <w:abstractNumId w:val="16"/>
  </w:num>
  <w:num w:numId="5">
    <w:abstractNumId w:val="5"/>
  </w:num>
  <w:num w:numId="6">
    <w:abstractNumId w:val="21"/>
  </w:num>
  <w:num w:numId="7">
    <w:abstractNumId w:val="7"/>
  </w:num>
  <w:num w:numId="8">
    <w:abstractNumId w:val="8"/>
  </w:num>
  <w:num w:numId="9">
    <w:abstractNumId w:val="6"/>
  </w:num>
  <w:num w:numId="10">
    <w:abstractNumId w:val="23"/>
  </w:num>
  <w:num w:numId="11">
    <w:abstractNumId w:val="13"/>
  </w:num>
  <w:num w:numId="12">
    <w:abstractNumId w:val="9"/>
  </w:num>
  <w:num w:numId="13">
    <w:abstractNumId w:val="22"/>
  </w:num>
  <w:num w:numId="14">
    <w:abstractNumId w:val="1"/>
  </w:num>
  <w:num w:numId="15">
    <w:abstractNumId w:val="18"/>
  </w:num>
  <w:num w:numId="16">
    <w:abstractNumId w:val="24"/>
  </w:num>
  <w:num w:numId="17">
    <w:abstractNumId w:val="3"/>
  </w:num>
  <w:num w:numId="18">
    <w:abstractNumId w:val="19"/>
  </w:num>
  <w:num w:numId="19">
    <w:abstractNumId w:val="12"/>
  </w:num>
  <w:num w:numId="20">
    <w:abstractNumId w:val="15"/>
  </w:num>
  <w:num w:numId="21">
    <w:abstractNumId w:val="17"/>
  </w:num>
  <w:num w:numId="22">
    <w:abstractNumId w:val="14"/>
  </w:num>
  <w:num w:numId="23">
    <w:abstractNumId w:val="10"/>
  </w:num>
  <w:num w:numId="24">
    <w:abstractNumId w:val="2"/>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removePersonalInformation/>
  <w:removeDateAndTime/>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51" style="mso-position-horizontal-relative:margin;mso-position-vertical-relative:margin" fillcolor="none [3212]" strokecolor="none [3213]">
      <v:fill color="none [3212]"/>
      <v:stroke color="none [3213]" weight=".25p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913"/>
    <w:rsid w:val="00001913"/>
    <w:rsid w:val="000243F3"/>
    <w:rsid w:val="00034D9F"/>
    <w:rsid w:val="00045D43"/>
    <w:rsid w:val="00050A6F"/>
    <w:rsid w:val="0005450F"/>
    <w:rsid w:val="00064132"/>
    <w:rsid w:val="00073C21"/>
    <w:rsid w:val="00077868"/>
    <w:rsid w:val="000D2C05"/>
    <w:rsid w:val="00110289"/>
    <w:rsid w:val="001443EF"/>
    <w:rsid w:val="00157D92"/>
    <w:rsid w:val="00187FE3"/>
    <w:rsid w:val="001974A8"/>
    <w:rsid w:val="00214557"/>
    <w:rsid w:val="00230FCF"/>
    <w:rsid w:val="00232E11"/>
    <w:rsid w:val="00256980"/>
    <w:rsid w:val="002A7710"/>
    <w:rsid w:val="002E1C98"/>
    <w:rsid w:val="002E714D"/>
    <w:rsid w:val="002F48FB"/>
    <w:rsid w:val="00327AF9"/>
    <w:rsid w:val="00354846"/>
    <w:rsid w:val="00355862"/>
    <w:rsid w:val="0036746D"/>
    <w:rsid w:val="00396583"/>
    <w:rsid w:val="003A7063"/>
    <w:rsid w:val="003B7A68"/>
    <w:rsid w:val="003C7DC0"/>
    <w:rsid w:val="0040570B"/>
    <w:rsid w:val="00411706"/>
    <w:rsid w:val="00422BF7"/>
    <w:rsid w:val="00446A8E"/>
    <w:rsid w:val="004572F5"/>
    <w:rsid w:val="004959F1"/>
    <w:rsid w:val="004E2644"/>
    <w:rsid w:val="00511380"/>
    <w:rsid w:val="005300FE"/>
    <w:rsid w:val="0057700F"/>
    <w:rsid w:val="0058055C"/>
    <w:rsid w:val="005A0EE9"/>
    <w:rsid w:val="005A6041"/>
    <w:rsid w:val="005B1832"/>
    <w:rsid w:val="005D368F"/>
    <w:rsid w:val="005D5C5A"/>
    <w:rsid w:val="005E5743"/>
    <w:rsid w:val="00601E7A"/>
    <w:rsid w:val="00621180"/>
    <w:rsid w:val="006255BB"/>
    <w:rsid w:val="006262B6"/>
    <w:rsid w:val="006414CD"/>
    <w:rsid w:val="00644154"/>
    <w:rsid w:val="00646C2E"/>
    <w:rsid w:val="006631C2"/>
    <w:rsid w:val="006639CF"/>
    <w:rsid w:val="00670738"/>
    <w:rsid w:val="00673832"/>
    <w:rsid w:val="006A4D2E"/>
    <w:rsid w:val="006B2296"/>
    <w:rsid w:val="006B2FCE"/>
    <w:rsid w:val="006C3108"/>
    <w:rsid w:val="006E72AA"/>
    <w:rsid w:val="00702932"/>
    <w:rsid w:val="00715FFA"/>
    <w:rsid w:val="007212CB"/>
    <w:rsid w:val="00721C22"/>
    <w:rsid w:val="007412E6"/>
    <w:rsid w:val="00766649"/>
    <w:rsid w:val="00770164"/>
    <w:rsid w:val="00784ACB"/>
    <w:rsid w:val="007A1BAA"/>
    <w:rsid w:val="007A7809"/>
    <w:rsid w:val="007C094A"/>
    <w:rsid w:val="007C2238"/>
    <w:rsid w:val="007D74B9"/>
    <w:rsid w:val="00816FC5"/>
    <w:rsid w:val="00866353"/>
    <w:rsid w:val="008A24D6"/>
    <w:rsid w:val="008B02BE"/>
    <w:rsid w:val="008D3E4D"/>
    <w:rsid w:val="008E4616"/>
    <w:rsid w:val="008F3DBD"/>
    <w:rsid w:val="008F656B"/>
    <w:rsid w:val="00933C45"/>
    <w:rsid w:val="00950EDC"/>
    <w:rsid w:val="009B4790"/>
    <w:rsid w:val="009B6370"/>
    <w:rsid w:val="009B7AA0"/>
    <w:rsid w:val="00A2484B"/>
    <w:rsid w:val="00A44F90"/>
    <w:rsid w:val="00A621C4"/>
    <w:rsid w:val="00A864C8"/>
    <w:rsid w:val="00A86A21"/>
    <w:rsid w:val="00AD3B63"/>
    <w:rsid w:val="00B33E23"/>
    <w:rsid w:val="00B4430D"/>
    <w:rsid w:val="00B44B7D"/>
    <w:rsid w:val="00BA6282"/>
    <w:rsid w:val="00BA7B34"/>
    <w:rsid w:val="00BD03F9"/>
    <w:rsid w:val="00BD1B55"/>
    <w:rsid w:val="00BE26D9"/>
    <w:rsid w:val="00C23349"/>
    <w:rsid w:val="00C36E04"/>
    <w:rsid w:val="00C63E75"/>
    <w:rsid w:val="00C66FA0"/>
    <w:rsid w:val="00D0662E"/>
    <w:rsid w:val="00D172A1"/>
    <w:rsid w:val="00D23303"/>
    <w:rsid w:val="00D44E00"/>
    <w:rsid w:val="00D72805"/>
    <w:rsid w:val="00D9024A"/>
    <w:rsid w:val="00D97619"/>
    <w:rsid w:val="00DA4482"/>
    <w:rsid w:val="00E06344"/>
    <w:rsid w:val="00E35B8C"/>
    <w:rsid w:val="00E36192"/>
    <w:rsid w:val="00E56D72"/>
    <w:rsid w:val="00E7644F"/>
    <w:rsid w:val="00EE6AA2"/>
    <w:rsid w:val="00F312CD"/>
    <w:rsid w:val="00F334E5"/>
    <w:rsid w:val="00F71339"/>
    <w:rsid w:val="00F96882"/>
    <w:rsid w:val="00FA5615"/>
    <w:rsid w:val="00FF10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style="mso-position-horizontal-relative:margin;mso-position-vertical-relative:margin" fillcolor="none [3212]" strokecolor="none [3213]">
      <v:fill color="none [3212]"/>
      <v:stroke color="none [3213]" weight=".25pt"/>
    </o:shapedefaults>
    <o:shapelayout v:ext="edit">
      <o:idmap v:ext="edit" data="1"/>
    </o:shapelayout>
  </w:shapeDefaults>
  <w:decimalSymbol w:val="."/>
  <w:listSeparator w:val=","/>
  <w14:docId w14:val="452AC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864C8"/>
    <w:rPr>
      <w:color w:val="374C80" w:themeColor="accent1" w:themeShade="BF"/>
      <w:lang w:val="es-ES"/>
    </w:rPr>
  </w:style>
  <w:style w:type="paragraph" w:styleId="Ttulo1">
    <w:name w:val="heading 1"/>
    <w:basedOn w:val="Normal"/>
    <w:next w:val="Normal"/>
    <w:link w:val="Ttulo1Car"/>
    <w:qFormat/>
    <w:rsid w:val="00A864C8"/>
    <w:pPr>
      <w:jc w:val="right"/>
      <w:outlineLvl w:val="0"/>
    </w:pPr>
    <w:rPr>
      <w:rFonts w:asciiTheme="majorHAnsi" w:hAnsiTheme="majorHAnsi"/>
      <w:caps/>
      <w:color w:val="4A66AC" w:themeColor="accent1"/>
      <w:sz w:val="44"/>
      <w:szCs w:val="44"/>
    </w:rPr>
  </w:style>
  <w:style w:type="paragraph" w:styleId="Ttulo2">
    <w:name w:val="heading 2"/>
    <w:basedOn w:val="Normal"/>
    <w:next w:val="Normal"/>
    <w:link w:val="Ttulo2Car"/>
    <w:unhideWhenUsed/>
    <w:qFormat/>
    <w:rsid w:val="00A864C8"/>
    <w:pPr>
      <w:spacing w:after="0"/>
      <w:jc w:val="right"/>
      <w:outlineLvl w:val="1"/>
    </w:pPr>
    <w:rPr>
      <w:rFonts w:asciiTheme="majorHAnsi" w:hAnsiTheme="majorHAnsi"/>
      <w:color w:val="4A66AC" w:themeColor="accent1"/>
      <w:sz w:val="36"/>
      <w:szCs w:val="36"/>
    </w:rPr>
  </w:style>
  <w:style w:type="paragraph" w:styleId="Ttulo3">
    <w:name w:val="heading 3"/>
    <w:basedOn w:val="Normal"/>
    <w:next w:val="Normal"/>
    <w:link w:val="Ttulo3Car"/>
    <w:unhideWhenUsed/>
    <w:qFormat/>
    <w:rsid w:val="00A864C8"/>
    <w:pPr>
      <w:spacing w:before="1000" w:after="0"/>
      <w:jc w:val="right"/>
      <w:outlineLvl w:val="2"/>
    </w:pPr>
    <w:rPr>
      <w:rFonts w:asciiTheme="majorHAnsi" w:hAnsiTheme="majorHAnsi"/>
      <w:caps/>
      <w:color w:val="4A66AC" w:themeColor="accent1"/>
      <w:sz w:val="36"/>
      <w:szCs w:val="36"/>
    </w:rPr>
  </w:style>
  <w:style w:type="paragraph" w:styleId="Ttulo4">
    <w:name w:val="heading 4"/>
    <w:basedOn w:val="Normal"/>
    <w:next w:val="Normal"/>
    <w:link w:val="Ttulo4Car"/>
    <w:unhideWhenUsed/>
    <w:qFormat/>
    <w:rsid w:val="00A864C8"/>
    <w:pPr>
      <w:jc w:val="right"/>
      <w:outlineLvl w:val="3"/>
    </w:pPr>
    <w:rPr>
      <w:rFonts w:asciiTheme="majorHAnsi" w:hAnsiTheme="majorHAnsi"/>
      <w:color w:val="4A66AC" w:themeColor="accent1"/>
      <w:sz w:val="24"/>
    </w:rPr>
  </w:style>
  <w:style w:type="paragraph" w:styleId="Ttulo5">
    <w:name w:val="heading 5"/>
    <w:basedOn w:val="Normal"/>
    <w:next w:val="Normal"/>
    <w:link w:val="Ttulo5Car"/>
    <w:qFormat/>
    <w:rsid w:val="00D72805"/>
    <w:pPr>
      <w:tabs>
        <w:tab w:val="num" w:pos="1008"/>
      </w:tabs>
      <w:spacing w:before="240" w:after="60" w:line="240" w:lineRule="auto"/>
      <w:ind w:left="1008" w:hanging="1008"/>
      <w:jc w:val="both"/>
      <w:outlineLvl w:val="4"/>
    </w:pPr>
    <w:rPr>
      <w:rFonts w:ascii="Arial" w:eastAsia="Times New Roman" w:hAnsi="Arial" w:cs="Times New Roman"/>
      <w:b/>
      <w:bCs/>
      <w:i/>
      <w:iCs/>
      <w:color w:val="auto"/>
      <w:sz w:val="26"/>
      <w:szCs w:val="26"/>
      <w:lang w:val="es-PE"/>
    </w:rPr>
  </w:style>
  <w:style w:type="paragraph" w:styleId="Ttulo6">
    <w:name w:val="heading 6"/>
    <w:basedOn w:val="Normal"/>
    <w:next w:val="Normal"/>
    <w:link w:val="Ttulo6Car"/>
    <w:unhideWhenUsed/>
    <w:qFormat/>
    <w:rsid w:val="00A864C8"/>
    <w:pPr>
      <w:keepNext/>
      <w:spacing w:after="0" w:line="240" w:lineRule="auto"/>
      <w:outlineLvl w:val="5"/>
    </w:pPr>
    <w:rPr>
      <w:rFonts w:ascii="Times New Roman" w:eastAsia="Times New Roman" w:hAnsi="Times New Roman" w:cs="Times New Roman"/>
      <w:color w:val="1B1D3D" w:themeColor="text2" w:themeShade="BF"/>
      <w:sz w:val="60"/>
    </w:rPr>
  </w:style>
  <w:style w:type="paragraph" w:styleId="Ttulo7">
    <w:name w:val="heading 7"/>
    <w:basedOn w:val="Normal"/>
    <w:next w:val="Normal"/>
    <w:link w:val="Ttulo7Car"/>
    <w:qFormat/>
    <w:rsid w:val="00D72805"/>
    <w:pPr>
      <w:tabs>
        <w:tab w:val="num" w:pos="1296"/>
      </w:tabs>
      <w:spacing w:before="240" w:after="60" w:line="240" w:lineRule="auto"/>
      <w:ind w:left="1296" w:hanging="1296"/>
      <w:jc w:val="both"/>
      <w:outlineLvl w:val="6"/>
    </w:pPr>
    <w:rPr>
      <w:rFonts w:ascii="Times New Roman" w:eastAsia="Times New Roman" w:hAnsi="Times New Roman" w:cs="Times New Roman"/>
      <w:color w:val="auto"/>
      <w:sz w:val="24"/>
      <w:szCs w:val="24"/>
      <w:lang w:val="es-PE"/>
    </w:rPr>
  </w:style>
  <w:style w:type="paragraph" w:styleId="Ttulo8">
    <w:name w:val="heading 8"/>
    <w:basedOn w:val="Normal"/>
    <w:next w:val="Normal"/>
    <w:link w:val="Ttulo8Car"/>
    <w:qFormat/>
    <w:rsid w:val="00D72805"/>
    <w:pPr>
      <w:tabs>
        <w:tab w:val="num" w:pos="1440"/>
      </w:tabs>
      <w:spacing w:before="240" w:after="60" w:line="240" w:lineRule="auto"/>
      <w:ind w:left="1440" w:hanging="1440"/>
      <w:jc w:val="both"/>
      <w:outlineLvl w:val="7"/>
    </w:pPr>
    <w:rPr>
      <w:rFonts w:ascii="Times New Roman" w:eastAsia="Times New Roman" w:hAnsi="Times New Roman" w:cs="Times New Roman"/>
      <w:i/>
      <w:iCs/>
      <w:color w:val="auto"/>
      <w:sz w:val="24"/>
      <w:szCs w:val="24"/>
      <w:lang w:val="es-PE"/>
    </w:rPr>
  </w:style>
  <w:style w:type="paragraph" w:styleId="Ttulo9">
    <w:name w:val="heading 9"/>
    <w:basedOn w:val="Normal"/>
    <w:next w:val="Normal"/>
    <w:link w:val="Ttulo9Car"/>
    <w:qFormat/>
    <w:rsid w:val="00D72805"/>
    <w:pPr>
      <w:tabs>
        <w:tab w:val="num" w:pos="1584"/>
      </w:tabs>
      <w:spacing w:before="240" w:after="60" w:line="240" w:lineRule="auto"/>
      <w:ind w:left="1584" w:hanging="1584"/>
      <w:jc w:val="both"/>
      <w:outlineLvl w:val="8"/>
    </w:pPr>
    <w:rPr>
      <w:rFonts w:ascii="Arial" w:eastAsia="Times New Roman" w:hAnsi="Arial" w:cs="Arial"/>
      <w:color w:val="auto"/>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semiHidden/>
    <w:unhideWhenUsed/>
    <w:rsid w:val="00A864C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864C8"/>
    <w:rPr>
      <w:rFonts w:ascii="Tahoma" w:hAnsi="Tahoma" w:cs="Tahoma"/>
      <w:sz w:val="16"/>
      <w:szCs w:val="16"/>
    </w:rPr>
  </w:style>
  <w:style w:type="table" w:styleId="Tablaconcuadrcula">
    <w:name w:val="Table Grid"/>
    <w:basedOn w:val="Tablanormal"/>
    <w:rsid w:val="00A864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ntro">
    <w:name w:val="Intro"/>
    <w:basedOn w:val="Normal"/>
    <w:qFormat/>
    <w:rsid w:val="00A864C8"/>
    <w:pPr>
      <w:ind w:left="1440"/>
    </w:pPr>
    <w:rPr>
      <w:sz w:val="28"/>
    </w:rPr>
  </w:style>
  <w:style w:type="character" w:styleId="Textodelmarcadordeposicin">
    <w:name w:val="Placeholder Text"/>
    <w:basedOn w:val="Fuentedeprrafopredeter"/>
    <w:uiPriority w:val="99"/>
    <w:semiHidden/>
    <w:rsid w:val="00A864C8"/>
    <w:rPr>
      <w:color w:val="808080"/>
    </w:rPr>
  </w:style>
  <w:style w:type="character" w:customStyle="1" w:styleId="Ttulo2Car">
    <w:name w:val="Título 2 Car"/>
    <w:basedOn w:val="Fuentedeprrafopredeter"/>
    <w:link w:val="Ttulo2"/>
    <w:uiPriority w:val="9"/>
    <w:rsid w:val="00A864C8"/>
    <w:rPr>
      <w:rFonts w:asciiTheme="majorHAnsi" w:hAnsiTheme="majorHAnsi"/>
      <w:color w:val="4A66AC" w:themeColor="accent1"/>
      <w:sz w:val="36"/>
      <w:szCs w:val="36"/>
    </w:rPr>
  </w:style>
  <w:style w:type="character" w:customStyle="1" w:styleId="Ttulo3Car">
    <w:name w:val="Título 3 Car"/>
    <w:basedOn w:val="Fuentedeprrafopredeter"/>
    <w:link w:val="Ttulo3"/>
    <w:uiPriority w:val="9"/>
    <w:rsid w:val="00A864C8"/>
    <w:rPr>
      <w:rFonts w:asciiTheme="majorHAnsi" w:hAnsiTheme="majorHAnsi"/>
      <w:caps/>
      <w:color w:val="4A66AC" w:themeColor="accent1"/>
      <w:sz w:val="36"/>
      <w:szCs w:val="36"/>
    </w:rPr>
  </w:style>
  <w:style w:type="character" w:customStyle="1" w:styleId="Ttulo4Car">
    <w:name w:val="Título 4 Car"/>
    <w:basedOn w:val="Fuentedeprrafopredeter"/>
    <w:link w:val="Ttulo4"/>
    <w:uiPriority w:val="9"/>
    <w:rsid w:val="00A864C8"/>
    <w:rPr>
      <w:rFonts w:asciiTheme="majorHAnsi" w:hAnsiTheme="majorHAnsi"/>
      <w:color w:val="4A66AC" w:themeColor="accent1"/>
      <w:sz w:val="24"/>
    </w:rPr>
  </w:style>
  <w:style w:type="character" w:customStyle="1" w:styleId="Ttulo6Car">
    <w:name w:val="Título 6 Car"/>
    <w:basedOn w:val="Fuentedeprrafopredeter"/>
    <w:link w:val="Ttulo6"/>
    <w:rsid w:val="00A864C8"/>
    <w:rPr>
      <w:rFonts w:ascii="Times New Roman" w:eastAsia="Times New Roman" w:hAnsi="Times New Roman" w:cs="Times New Roman"/>
      <w:color w:val="1B1D3D" w:themeColor="text2" w:themeShade="BF"/>
      <w:sz w:val="60"/>
    </w:rPr>
  </w:style>
  <w:style w:type="paragraph" w:customStyle="1" w:styleId="TabName">
    <w:name w:val="Tab Name"/>
    <w:basedOn w:val="Normal"/>
    <w:rsid w:val="00A864C8"/>
    <w:pPr>
      <w:jc w:val="center"/>
    </w:pPr>
    <w:rPr>
      <w:color w:val="4A66AC" w:themeColor="accent1"/>
      <w:sz w:val="32"/>
    </w:rPr>
  </w:style>
  <w:style w:type="paragraph" w:styleId="Prrafodelista">
    <w:name w:val="List Paragraph"/>
    <w:basedOn w:val="Normal"/>
    <w:uiPriority w:val="34"/>
    <w:qFormat/>
    <w:rsid w:val="00A864C8"/>
    <w:pPr>
      <w:numPr>
        <w:numId w:val="1"/>
      </w:numPr>
      <w:spacing w:after="400" w:line="240" w:lineRule="auto"/>
    </w:pPr>
    <w:rPr>
      <w:color w:val="4A66AC" w:themeColor="accent1"/>
      <w:sz w:val="32"/>
    </w:rPr>
  </w:style>
  <w:style w:type="paragraph" w:customStyle="1" w:styleId="1Spine">
    <w:name w:val="1&quot; Spine"/>
    <w:basedOn w:val="Normal"/>
    <w:qFormat/>
    <w:rsid w:val="00A864C8"/>
    <w:pPr>
      <w:spacing w:after="0" w:line="240" w:lineRule="auto"/>
      <w:jc w:val="center"/>
    </w:pPr>
    <w:rPr>
      <w:b/>
      <w:color w:val="1B1D3D" w:themeColor="text2" w:themeShade="BF"/>
      <w:sz w:val="44"/>
      <w:szCs w:val="44"/>
    </w:rPr>
  </w:style>
  <w:style w:type="paragraph" w:customStyle="1" w:styleId="15Spine">
    <w:name w:val="1.5&quot; Spine"/>
    <w:basedOn w:val="Normal"/>
    <w:qFormat/>
    <w:rsid w:val="00A864C8"/>
    <w:pPr>
      <w:spacing w:after="0" w:line="240" w:lineRule="auto"/>
      <w:jc w:val="center"/>
    </w:pPr>
    <w:rPr>
      <w:b/>
      <w:color w:val="1B1D3D" w:themeColor="text2" w:themeShade="BF"/>
      <w:sz w:val="48"/>
      <w:szCs w:val="48"/>
    </w:rPr>
  </w:style>
  <w:style w:type="paragraph" w:customStyle="1" w:styleId="2Spine">
    <w:name w:val="2&quot; Spine"/>
    <w:basedOn w:val="Normal"/>
    <w:qFormat/>
    <w:rsid w:val="00A864C8"/>
    <w:pPr>
      <w:spacing w:after="0" w:line="240" w:lineRule="auto"/>
      <w:jc w:val="center"/>
    </w:pPr>
    <w:rPr>
      <w:b/>
      <w:color w:val="1B1D3D" w:themeColor="text2" w:themeShade="BF"/>
      <w:sz w:val="56"/>
      <w:szCs w:val="56"/>
    </w:rPr>
  </w:style>
  <w:style w:type="paragraph" w:customStyle="1" w:styleId="3Spine">
    <w:name w:val="3&quot; Spine"/>
    <w:basedOn w:val="Normal"/>
    <w:qFormat/>
    <w:rsid w:val="00A864C8"/>
    <w:pPr>
      <w:spacing w:after="0" w:line="240" w:lineRule="auto"/>
      <w:jc w:val="center"/>
    </w:pPr>
    <w:rPr>
      <w:b/>
      <w:color w:val="1B1D3D" w:themeColor="text2" w:themeShade="BF"/>
      <w:sz w:val="64"/>
      <w:szCs w:val="64"/>
    </w:rPr>
  </w:style>
  <w:style w:type="paragraph" w:styleId="Encabezado">
    <w:name w:val="header"/>
    <w:aliases w:val="encabezado,Header Char,h"/>
    <w:basedOn w:val="Normal"/>
    <w:link w:val="EncabezadoCar"/>
    <w:unhideWhenUsed/>
    <w:rsid w:val="00A864C8"/>
    <w:pPr>
      <w:tabs>
        <w:tab w:val="center" w:pos="4680"/>
        <w:tab w:val="right" w:pos="9360"/>
      </w:tabs>
      <w:spacing w:after="0" w:line="240" w:lineRule="auto"/>
    </w:pPr>
  </w:style>
  <w:style w:type="character" w:customStyle="1" w:styleId="EncabezadoCar">
    <w:name w:val="Encabezado Car"/>
    <w:aliases w:val="encabezado Car,Header Char Car,h Car"/>
    <w:basedOn w:val="Fuentedeprrafopredeter"/>
    <w:link w:val="Encabezado"/>
    <w:uiPriority w:val="99"/>
    <w:semiHidden/>
    <w:rsid w:val="00A864C8"/>
  </w:style>
  <w:style w:type="paragraph" w:styleId="Piedepgina">
    <w:name w:val="footer"/>
    <w:basedOn w:val="Normal"/>
    <w:link w:val="PiedepginaCar"/>
    <w:unhideWhenUsed/>
    <w:rsid w:val="00A864C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A864C8"/>
  </w:style>
  <w:style w:type="character" w:customStyle="1" w:styleId="Ttulo1Car">
    <w:name w:val="Título 1 Car"/>
    <w:basedOn w:val="Fuentedeprrafopredeter"/>
    <w:link w:val="Ttulo1"/>
    <w:uiPriority w:val="9"/>
    <w:rsid w:val="00A864C8"/>
    <w:rPr>
      <w:rFonts w:asciiTheme="majorHAnsi" w:hAnsiTheme="majorHAnsi"/>
      <w:caps/>
      <w:color w:val="4A66AC" w:themeColor="accent1"/>
      <w:sz w:val="44"/>
      <w:szCs w:val="44"/>
    </w:rPr>
  </w:style>
  <w:style w:type="paragraph" w:customStyle="1" w:styleId="ClassName">
    <w:name w:val="Class Name"/>
    <w:basedOn w:val="Ttulo6"/>
    <w:qFormat/>
    <w:rsid w:val="00A864C8"/>
    <w:pPr>
      <w:jc w:val="center"/>
    </w:pPr>
    <w:rPr>
      <w:rFonts w:asciiTheme="majorHAnsi" w:hAnsiTheme="majorHAnsi"/>
      <w:caps/>
      <w:color w:val="4A66AC" w:themeColor="accent1"/>
      <w:sz w:val="44"/>
    </w:rPr>
  </w:style>
  <w:style w:type="paragraph" w:styleId="Ttulo">
    <w:name w:val="Title"/>
    <w:basedOn w:val="Ttulo3"/>
    <w:next w:val="Normal"/>
    <w:link w:val="TtuloCar"/>
    <w:uiPriority w:val="10"/>
    <w:qFormat/>
    <w:rsid w:val="00A864C8"/>
  </w:style>
  <w:style w:type="character" w:customStyle="1" w:styleId="TtuloCar">
    <w:name w:val="Título Car"/>
    <w:basedOn w:val="Fuentedeprrafopredeter"/>
    <w:link w:val="Ttulo"/>
    <w:uiPriority w:val="10"/>
    <w:rsid w:val="00A864C8"/>
    <w:rPr>
      <w:rFonts w:asciiTheme="majorHAnsi" w:hAnsiTheme="majorHAnsi"/>
      <w:caps/>
      <w:color w:val="4A66AC" w:themeColor="accent1"/>
      <w:sz w:val="36"/>
      <w:szCs w:val="36"/>
    </w:rPr>
  </w:style>
  <w:style w:type="character" w:customStyle="1" w:styleId="Ttulo5Car">
    <w:name w:val="Título 5 Car"/>
    <w:basedOn w:val="Fuentedeprrafopredeter"/>
    <w:link w:val="Ttulo5"/>
    <w:rsid w:val="00D72805"/>
    <w:rPr>
      <w:rFonts w:ascii="Arial" w:eastAsia="Times New Roman" w:hAnsi="Arial" w:cs="Times New Roman"/>
      <w:b/>
      <w:bCs/>
      <w:i/>
      <w:iCs/>
      <w:sz w:val="26"/>
      <w:szCs w:val="26"/>
      <w:lang w:val="es-PE"/>
    </w:rPr>
  </w:style>
  <w:style w:type="character" w:customStyle="1" w:styleId="Ttulo7Car">
    <w:name w:val="Título 7 Car"/>
    <w:basedOn w:val="Fuentedeprrafopredeter"/>
    <w:link w:val="Ttulo7"/>
    <w:rsid w:val="00D72805"/>
    <w:rPr>
      <w:rFonts w:ascii="Times New Roman" w:eastAsia="Times New Roman" w:hAnsi="Times New Roman" w:cs="Times New Roman"/>
      <w:sz w:val="24"/>
      <w:szCs w:val="24"/>
      <w:lang w:val="es-PE"/>
    </w:rPr>
  </w:style>
  <w:style w:type="character" w:customStyle="1" w:styleId="Ttulo8Car">
    <w:name w:val="Título 8 Car"/>
    <w:basedOn w:val="Fuentedeprrafopredeter"/>
    <w:link w:val="Ttulo8"/>
    <w:rsid w:val="00D72805"/>
    <w:rPr>
      <w:rFonts w:ascii="Times New Roman" w:eastAsia="Times New Roman" w:hAnsi="Times New Roman" w:cs="Times New Roman"/>
      <w:i/>
      <w:iCs/>
      <w:sz w:val="24"/>
      <w:szCs w:val="24"/>
      <w:lang w:val="es-PE"/>
    </w:rPr>
  </w:style>
  <w:style w:type="character" w:customStyle="1" w:styleId="Ttulo9Car">
    <w:name w:val="Título 9 Car"/>
    <w:basedOn w:val="Fuentedeprrafopredeter"/>
    <w:link w:val="Ttulo9"/>
    <w:rsid w:val="00D72805"/>
    <w:rPr>
      <w:rFonts w:ascii="Arial" w:eastAsia="Times New Roman" w:hAnsi="Arial" w:cs="Arial"/>
      <w:lang w:val="es-PE"/>
    </w:rPr>
  </w:style>
  <w:style w:type="paragraph" w:customStyle="1" w:styleId="TableText">
    <w:name w:val="Table Text"/>
    <w:basedOn w:val="Textoindependiente"/>
    <w:rsid w:val="00D72805"/>
    <w:pPr>
      <w:spacing w:before="60" w:after="60"/>
      <w:ind w:left="0"/>
    </w:pPr>
    <w:rPr>
      <w:sz w:val="16"/>
    </w:rPr>
  </w:style>
  <w:style w:type="paragraph" w:styleId="Textoindependiente">
    <w:name w:val="Body Text"/>
    <w:basedOn w:val="Normal"/>
    <w:link w:val="TextoindependienteCar"/>
    <w:rsid w:val="00D72805"/>
    <w:pPr>
      <w:spacing w:after="120" w:line="240" w:lineRule="auto"/>
      <w:ind w:left="720"/>
      <w:jc w:val="both"/>
    </w:pPr>
    <w:rPr>
      <w:rFonts w:ascii="Arial" w:eastAsia="Times New Roman" w:hAnsi="Arial" w:cs="Times New Roman"/>
      <w:color w:val="auto"/>
      <w:sz w:val="20"/>
      <w:szCs w:val="20"/>
      <w:lang w:val="es-PE"/>
    </w:rPr>
  </w:style>
  <w:style w:type="character" w:customStyle="1" w:styleId="TextoindependienteCar">
    <w:name w:val="Texto independiente Car"/>
    <w:basedOn w:val="Fuentedeprrafopredeter"/>
    <w:link w:val="Textoindependiente"/>
    <w:rsid w:val="00D72805"/>
    <w:rPr>
      <w:rFonts w:ascii="Arial" w:eastAsia="Times New Roman" w:hAnsi="Arial" w:cs="Times New Roman"/>
      <w:sz w:val="20"/>
      <w:szCs w:val="20"/>
      <w:lang w:val="es-PE"/>
    </w:rPr>
  </w:style>
  <w:style w:type="paragraph" w:styleId="TDC1">
    <w:name w:val="toc 1"/>
    <w:basedOn w:val="Normal"/>
    <w:next w:val="Normal"/>
    <w:autoRedefine/>
    <w:uiPriority w:val="39"/>
    <w:rsid w:val="00D72805"/>
    <w:pPr>
      <w:tabs>
        <w:tab w:val="left" w:pos="510"/>
        <w:tab w:val="right" w:leader="dot" w:pos="9540"/>
      </w:tabs>
      <w:spacing w:before="240" w:after="60" w:line="240" w:lineRule="auto"/>
      <w:jc w:val="both"/>
    </w:pPr>
    <w:rPr>
      <w:rFonts w:ascii="Arial" w:eastAsia="Times New Roman" w:hAnsi="Arial" w:cs="Arial"/>
      <w:b/>
      <w:bCs/>
      <w:caps/>
      <w:color w:val="auto"/>
      <w:szCs w:val="24"/>
      <w:lang w:val="es-PE"/>
    </w:rPr>
  </w:style>
  <w:style w:type="paragraph" w:styleId="TDC2">
    <w:name w:val="toc 2"/>
    <w:basedOn w:val="Normal"/>
    <w:next w:val="Normal"/>
    <w:autoRedefine/>
    <w:uiPriority w:val="39"/>
    <w:rsid w:val="00D72805"/>
    <w:pPr>
      <w:tabs>
        <w:tab w:val="left" w:pos="600"/>
        <w:tab w:val="left" w:pos="1077"/>
        <w:tab w:val="right" w:leader="dot" w:pos="9540"/>
      </w:tabs>
      <w:spacing w:before="240" w:after="0" w:line="240" w:lineRule="auto"/>
      <w:ind w:left="510"/>
      <w:jc w:val="both"/>
    </w:pPr>
    <w:rPr>
      <w:rFonts w:ascii="Arial" w:eastAsia="Times New Roman" w:hAnsi="Arial" w:cs="Times New Roman"/>
      <w:b/>
      <w:bCs/>
      <w:noProof/>
      <w:color w:val="auto"/>
      <w:sz w:val="20"/>
      <w:szCs w:val="20"/>
      <w:lang w:val="es-PE"/>
    </w:rPr>
  </w:style>
  <w:style w:type="paragraph" w:customStyle="1" w:styleId="TableHeading">
    <w:name w:val="Table Heading"/>
    <w:basedOn w:val="TableText"/>
    <w:rsid w:val="00D72805"/>
    <w:pPr>
      <w:keepNext/>
    </w:pPr>
    <w:rPr>
      <w:b/>
    </w:rPr>
  </w:style>
  <w:style w:type="paragraph" w:customStyle="1" w:styleId="Version">
    <w:name w:val="Version"/>
    <w:basedOn w:val="Textoindependiente"/>
    <w:rsid w:val="00D72805"/>
  </w:style>
  <w:style w:type="character" w:styleId="Hipervnculo">
    <w:name w:val="Hyperlink"/>
    <w:uiPriority w:val="99"/>
    <w:rsid w:val="00D72805"/>
    <w:rPr>
      <w:color w:val="0000FF"/>
      <w:u w:val="single"/>
    </w:rPr>
  </w:style>
  <w:style w:type="paragraph" w:customStyle="1" w:styleId="TOCTitle">
    <w:name w:val="TOC Title"/>
    <w:basedOn w:val="Textoindependiente"/>
    <w:next w:val="Textoindependiente"/>
    <w:rsid w:val="00D72805"/>
    <w:pPr>
      <w:pBdr>
        <w:top w:val="single" w:sz="6" w:space="12" w:color="auto"/>
      </w:pBdr>
      <w:spacing w:before="120"/>
      <w:ind w:left="0"/>
    </w:pPr>
    <w:rPr>
      <w:b/>
      <w:sz w:val="24"/>
    </w:rPr>
  </w:style>
  <w:style w:type="paragraph" w:customStyle="1" w:styleId="TableNumber">
    <w:name w:val="Table Number"/>
    <w:basedOn w:val="TableText"/>
    <w:rsid w:val="00D72805"/>
    <w:pPr>
      <w:numPr>
        <w:numId w:val="3"/>
      </w:numPr>
      <w:tabs>
        <w:tab w:val="left" w:pos="288"/>
      </w:tabs>
    </w:pPr>
  </w:style>
  <w:style w:type="paragraph" w:customStyle="1" w:styleId="graphic">
    <w:name w:val="graphic"/>
    <w:basedOn w:val="Textoindependiente"/>
    <w:rsid w:val="00D72805"/>
    <w:pPr>
      <w:spacing w:before="120"/>
      <w:ind w:left="0"/>
      <w:jc w:val="right"/>
    </w:pPr>
  </w:style>
  <w:style w:type="paragraph" w:customStyle="1" w:styleId="Footerwide">
    <w:name w:val="Footer wide"/>
    <w:basedOn w:val="Piedepgina"/>
    <w:rsid w:val="00D72805"/>
    <w:pPr>
      <w:tabs>
        <w:tab w:val="clear" w:pos="4680"/>
        <w:tab w:val="clear" w:pos="9360"/>
        <w:tab w:val="center" w:pos="4419"/>
        <w:tab w:val="center" w:pos="7200"/>
        <w:tab w:val="right" w:pos="8838"/>
        <w:tab w:val="right" w:pos="14400"/>
      </w:tabs>
      <w:jc w:val="both"/>
    </w:pPr>
    <w:rPr>
      <w:rFonts w:ascii="Arial" w:eastAsia="Times New Roman" w:hAnsi="Arial" w:cs="Times New Roman"/>
      <w:color w:val="auto"/>
      <w:sz w:val="20"/>
      <w:szCs w:val="20"/>
      <w:lang w:val="es-PE"/>
    </w:rPr>
  </w:style>
  <w:style w:type="paragraph" w:styleId="Listaconvietas">
    <w:name w:val="List Bullet"/>
    <w:basedOn w:val="Textoindependiente"/>
    <w:rsid w:val="00D72805"/>
    <w:pPr>
      <w:numPr>
        <w:numId w:val="2"/>
      </w:numPr>
      <w:tabs>
        <w:tab w:val="clear" w:pos="360"/>
        <w:tab w:val="left" w:pos="1008"/>
      </w:tabs>
      <w:ind w:left="1008" w:hanging="288"/>
    </w:pPr>
  </w:style>
  <w:style w:type="paragraph" w:customStyle="1" w:styleId="CDDTitulo1">
    <w:name w:val="CDD Titulo 1"/>
    <w:basedOn w:val="CDDNormal"/>
    <w:next w:val="CDDNormal"/>
    <w:rsid w:val="00D72805"/>
    <w:pPr>
      <w:spacing w:before="240" w:after="80"/>
      <w:jc w:val="center"/>
    </w:pPr>
    <w:rPr>
      <w:b/>
      <w:caps/>
      <w:sz w:val="36"/>
    </w:rPr>
  </w:style>
  <w:style w:type="paragraph" w:customStyle="1" w:styleId="CDDNormal">
    <w:name w:val="CDD Normal"/>
    <w:rsid w:val="00D72805"/>
    <w:pPr>
      <w:spacing w:before="60" w:after="60" w:line="240" w:lineRule="auto"/>
      <w:jc w:val="both"/>
    </w:pPr>
    <w:rPr>
      <w:rFonts w:ascii="Garamond" w:eastAsia="Times New Roman" w:hAnsi="Garamond" w:cs="Times New Roman"/>
      <w:noProof/>
      <w:szCs w:val="20"/>
    </w:rPr>
  </w:style>
  <w:style w:type="paragraph" w:customStyle="1" w:styleId="CDDListadeVietas">
    <w:name w:val="CDD Lista de Viñetas"/>
    <w:basedOn w:val="CDDNormal"/>
    <w:next w:val="CDDNormal"/>
    <w:rsid w:val="00D72805"/>
    <w:pPr>
      <w:numPr>
        <w:numId w:val="5"/>
      </w:numPr>
      <w:spacing w:before="50" w:after="50"/>
    </w:pPr>
  </w:style>
  <w:style w:type="paragraph" w:customStyle="1" w:styleId="CDDEN01">
    <w:name w:val="CDD EN01"/>
    <w:basedOn w:val="CDDTitulo1"/>
    <w:next w:val="CDDNormalEN01"/>
    <w:rsid w:val="00D72805"/>
    <w:pPr>
      <w:jc w:val="left"/>
    </w:pPr>
  </w:style>
  <w:style w:type="paragraph" w:customStyle="1" w:styleId="CDDNormalEN01">
    <w:name w:val="CDD Normal EN01"/>
    <w:basedOn w:val="CDDNormal"/>
    <w:rsid w:val="00D72805"/>
    <w:pPr>
      <w:ind w:left="567"/>
    </w:pPr>
  </w:style>
  <w:style w:type="paragraph" w:customStyle="1" w:styleId="CDDEN02">
    <w:name w:val="CDD EN02"/>
    <w:basedOn w:val="Normal"/>
    <w:next w:val="CDDNormalEN02"/>
    <w:rsid w:val="00D72805"/>
    <w:pPr>
      <w:spacing w:before="240" w:after="80" w:line="240" w:lineRule="auto"/>
      <w:jc w:val="both"/>
    </w:pPr>
    <w:rPr>
      <w:rFonts w:ascii="Garamond" w:eastAsia="Times New Roman" w:hAnsi="Garamond" w:cs="Times New Roman"/>
      <w:b/>
      <w:caps/>
      <w:noProof/>
      <w:color w:val="auto"/>
      <w:sz w:val="32"/>
      <w:szCs w:val="20"/>
      <w:lang w:val="en-US"/>
    </w:rPr>
  </w:style>
  <w:style w:type="paragraph" w:customStyle="1" w:styleId="CDDNormalEN02">
    <w:name w:val="CDD Normal EN02"/>
    <w:basedOn w:val="CDDNormal"/>
    <w:rsid w:val="00D72805"/>
    <w:pPr>
      <w:ind w:left="1276"/>
    </w:pPr>
  </w:style>
  <w:style w:type="paragraph" w:customStyle="1" w:styleId="CDDEN03">
    <w:name w:val="CDD EN03"/>
    <w:basedOn w:val="Normal"/>
    <w:next w:val="CDDNormalEN03"/>
    <w:rsid w:val="00D72805"/>
    <w:pPr>
      <w:spacing w:before="160" w:after="60" w:line="240" w:lineRule="auto"/>
      <w:jc w:val="both"/>
    </w:pPr>
    <w:rPr>
      <w:rFonts w:ascii="Garamond" w:eastAsia="Times New Roman" w:hAnsi="Garamond" w:cs="Times New Roman"/>
      <w:b/>
      <w:caps/>
      <w:noProof/>
      <w:color w:val="auto"/>
      <w:sz w:val="30"/>
      <w:szCs w:val="20"/>
      <w:lang w:val="en-US"/>
    </w:rPr>
  </w:style>
  <w:style w:type="paragraph" w:customStyle="1" w:styleId="CDDNormalEN03">
    <w:name w:val="CDD Normal EN03"/>
    <w:basedOn w:val="CDDNormal"/>
    <w:rsid w:val="00D72805"/>
    <w:pPr>
      <w:ind w:left="2126"/>
    </w:pPr>
  </w:style>
  <w:style w:type="paragraph" w:customStyle="1" w:styleId="CDDEN04">
    <w:name w:val="CDD EN04"/>
    <w:basedOn w:val="Normal"/>
    <w:next w:val="Normal"/>
    <w:rsid w:val="00D72805"/>
    <w:pPr>
      <w:spacing w:before="240" w:after="80" w:line="240" w:lineRule="auto"/>
      <w:jc w:val="both"/>
    </w:pPr>
    <w:rPr>
      <w:rFonts w:ascii="Garamond" w:eastAsia="Times New Roman" w:hAnsi="Garamond" w:cs="Times New Roman"/>
      <w:b/>
      <w:caps/>
      <w:noProof/>
      <w:color w:val="auto"/>
      <w:sz w:val="28"/>
      <w:szCs w:val="20"/>
      <w:lang w:val="en-US"/>
    </w:rPr>
  </w:style>
  <w:style w:type="paragraph" w:customStyle="1" w:styleId="CDDEN05">
    <w:name w:val="CDD EN05"/>
    <w:basedOn w:val="Normal"/>
    <w:next w:val="Normal"/>
    <w:rsid w:val="00D72805"/>
    <w:pPr>
      <w:spacing w:before="240" w:after="80" w:line="240" w:lineRule="auto"/>
      <w:jc w:val="both"/>
    </w:pPr>
    <w:rPr>
      <w:rFonts w:ascii="Garamond" w:eastAsia="Times New Roman" w:hAnsi="Garamond" w:cs="Times New Roman"/>
      <w:b/>
      <w:caps/>
      <w:noProof/>
      <w:color w:val="auto"/>
      <w:sz w:val="26"/>
      <w:szCs w:val="20"/>
      <w:lang w:val="en-US"/>
    </w:rPr>
  </w:style>
  <w:style w:type="paragraph" w:customStyle="1" w:styleId="BasicText">
    <w:name w:val="Basic Text"/>
    <w:basedOn w:val="Normal"/>
    <w:rsid w:val="00D72805"/>
    <w:pPr>
      <w:spacing w:after="0" w:line="240" w:lineRule="auto"/>
      <w:jc w:val="both"/>
    </w:pPr>
    <w:rPr>
      <w:rFonts w:ascii="Arial" w:eastAsia="Times New Roman" w:hAnsi="Arial" w:cs="Times New Roman"/>
      <w:color w:val="auto"/>
      <w:szCs w:val="20"/>
      <w:lang w:val="en-US"/>
    </w:rPr>
  </w:style>
  <w:style w:type="character" w:styleId="Nmerodepgina">
    <w:name w:val="page number"/>
    <w:basedOn w:val="Fuentedeprrafopredeter"/>
    <w:rsid w:val="00D72805"/>
  </w:style>
  <w:style w:type="paragraph" w:customStyle="1" w:styleId="GPTitulo1">
    <w:name w:val="GP Titulo1"/>
    <w:basedOn w:val="CDDTitulo1"/>
    <w:rsid w:val="00D72805"/>
    <w:rPr>
      <w:rFonts w:ascii="Arial" w:hAnsi="Arial" w:cs="Arial"/>
      <w:noProof w:val="0"/>
      <w:sz w:val="24"/>
      <w:szCs w:val="24"/>
    </w:rPr>
  </w:style>
  <w:style w:type="paragraph" w:customStyle="1" w:styleId="GPTitulo2">
    <w:name w:val="GP Titulo 2"/>
    <w:basedOn w:val="CDDTitulo1"/>
    <w:rsid w:val="00D72805"/>
    <w:rPr>
      <w:rFonts w:ascii="Arial" w:hAnsi="Arial" w:cs="Arial"/>
      <w:noProof w:val="0"/>
      <w:sz w:val="22"/>
      <w:szCs w:val="22"/>
      <w:lang w:val="es-PE"/>
    </w:rPr>
  </w:style>
  <w:style w:type="paragraph" w:customStyle="1" w:styleId="GPCARATULA">
    <w:name w:val="GP CARATULA"/>
    <w:basedOn w:val="GPTitulo1"/>
    <w:rsid w:val="00D72805"/>
    <w:pPr>
      <w:jc w:val="left"/>
    </w:pPr>
    <w:rPr>
      <w:sz w:val="32"/>
      <w:lang w:val="es-PE"/>
    </w:rPr>
  </w:style>
  <w:style w:type="paragraph" w:customStyle="1" w:styleId="GPNormal">
    <w:name w:val="GP Normal"/>
    <w:basedOn w:val="CDDNormal"/>
    <w:autoRedefine/>
    <w:rsid w:val="00D72805"/>
    <w:pPr>
      <w:spacing w:before="0" w:after="0"/>
      <w:jc w:val="center"/>
    </w:pPr>
    <w:rPr>
      <w:rFonts w:ascii="Arial" w:hAnsi="Arial"/>
      <w:b/>
      <w:sz w:val="24"/>
      <w:lang w:val="es-PE"/>
    </w:rPr>
  </w:style>
  <w:style w:type="paragraph" w:customStyle="1" w:styleId="GPEN01">
    <w:name w:val="GP EN01"/>
    <w:basedOn w:val="CDDEN01"/>
    <w:rsid w:val="00D72805"/>
    <w:rPr>
      <w:rFonts w:ascii="Arial" w:hAnsi="Arial" w:cs="Arial"/>
      <w:noProof w:val="0"/>
      <w:sz w:val="24"/>
      <w:szCs w:val="24"/>
      <w:lang w:val="es-PE"/>
    </w:rPr>
  </w:style>
  <w:style w:type="paragraph" w:customStyle="1" w:styleId="GPENT02">
    <w:name w:val="GP ENT02"/>
    <w:basedOn w:val="CDDEN02"/>
    <w:rsid w:val="00D72805"/>
    <w:rPr>
      <w:rFonts w:ascii="Arial" w:hAnsi="Arial" w:cs="Arial"/>
      <w:sz w:val="22"/>
      <w:szCs w:val="22"/>
    </w:rPr>
  </w:style>
  <w:style w:type="paragraph" w:customStyle="1" w:styleId="GPListadeVietas">
    <w:name w:val="GP Lista de Viñetas"/>
    <w:basedOn w:val="CDDListadeVietas"/>
    <w:rsid w:val="00D72805"/>
    <w:rPr>
      <w:rFonts w:ascii="Arial" w:hAnsi="Arial" w:cs="Arial"/>
      <w:noProof w:val="0"/>
      <w:lang w:val="es-PE"/>
    </w:rPr>
  </w:style>
  <w:style w:type="paragraph" w:styleId="TDC3">
    <w:name w:val="toc 3"/>
    <w:basedOn w:val="Normal"/>
    <w:next w:val="Normal"/>
    <w:autoRedefine/>
    <w:uiPriority w:val="39"/>
    <w:rsid w:val="00D72805"/>
    <w:pPr>
      <w:tabs>
        <w:tab w:val="left" w:pos="1800"/>
      </w:tabs>
      <w:spacing w:before="160" w:after="40" w:line="240" w:lineRule="auto"/>
      <w:ind w:left="1800" w:hanging="720"/>
      <w:jc w:val="both"/>
    </w:pPr>
    <w:rPr>
      <w:rFonts w:ascii="Arial" w:eastAsia="Times New Roman" w:hAnsi="Arial" w:cs="Times New Roman"/>
      <w:b/>
      <w:noProof/>
      <w:color w:val="auto"/>
      <w:sz w:val="18"/>
      <w:szCs w:val="20"/>
      <w:lang w:val="es-PE"/>
    </w:rPr>
  </w:style>
  <w:style w:type="paragraph" w:styleId="TDC4">
    <w:name w:val="toc 4"/>
    <w:basedOn w:val="Normal"/>
    <w:next w:val="Normal"/>
    <w:autoRedefine/>
    <w:uiPriority w:val="39"/>
    <w:rsid w:val="00D72805"/>
    <w:pPr>
      <w:tabs>
        <w:tab w:val="left" w:pos="2520"/>
        <w:tab w:val="right" w:leader="dot" w:pos="9540"/>
      </w:tabs>
      <w:spacing w:before="120" w:after="120" w:line="240" w:lineRule="auto"/>
      <w:ind w:left="2520" w:right="245" w:hanging="720"/>
      <w:jc w:val="both"/>
    </w:pPr>
    <w:rPr>
      <w:rFonts w:ascii="Arial" w:eastAsia="Times New Roman" w:hAnsi="Arial" w:cs="Times New Roman"/>
      <w:b/>
      <w:noProof/>
      <w:color w:val="auto"/>
      <w:sz w:val="16"/>
      <w:szCs w:val="20"/>
      <w:lang w:val="es-PE"/>
    </w:rPr>
  </w:style>
  <w:style w:type="paragraph" w:styleId="TDC5">
    <w:name w:val="toc 5"/>
    <w:basedOn w:val="Normal"/>
    <w:next w:val="Normal"/>
    <w:autoRedefine/>
    <w:semiHidden/>
    <w:rsid w:val="00D72805"/>
    <w:pPr>
      <w:spacing w:after="0" w:line="240" w:lineRule="auto"/>
      <w:ind w:left="600"/>
      <w:jc w:val="both"/>
    </w:pPr>
    <w:rPr>
      <w:rFonts w:ascii="Arial" w:eastAsia="Times New Roman" w:hAnsi="Arial" w:cs="Times New Roman"/>
      <w:color w:val="auto"/>
      <w:sz w:val="20"/>
      <w:szCs w:val="20"/>
      <w:lang w:val="es-PE"/>
    </w:rPr>
  </w:style>
  <w:style w:type="paragraph" w:styleId="TDC6">
    <w:name w:val="toc 6"/>
    <w:basedOn w:val="Normal"/>
    <w:next w:val="Normal"/>
    <w:autoRedefine/>
    <w:semiHidden/>
    <w:rsid w:val="00D72805"/>
    <w:pPr>
      <w:spacing w:after="0" w:line="240" w:lineRule="auto"/>
      <w:ind w:left="800"/>
      <w:jc w:val="both"/>
    </w:pPr>
    <w:rPr>
      <w:rFonts w:ascii="Arial" w:eastAsia="Times New Roman" w:hAnsi="Arial" w:cs="Times New Roman"/>
      <w:color w:val="auto"/>
      <w:sz w:val="20"/>
      <w:szCs w:val="20"/>
      <w:lang w:val="es-PE"/>
    </w:rPr>
  </w:style>
  <w:style w:type="paragraph" w:styleId="TDC7">
    <w:name w:val="toc 7"/>
    <w:basedOn w:val="Normal"/>
    <w:next w:val="Normal"/>
    <w:autoRedefine/>
    <w:semiHidden/>
    <w:rsid w:val="00D72805"/>
    <w:pPr>
      <w:spacing w:after="0" w:line="240" w:lineRule="auto"/>
      <w:ind w:left="1000"/>
      <w:jc w:val="both"/>
    </w:pPr>
    <w:rPr>
      <w:rFonts w:ascii="Arial" w:eastAsia="Times New Roman" w:hAnsi="Arial" w:cs="Times New Roman"/>
      <w:color w:val="auto"/>
      <w:sz w:val="20"/>
      <w:szCs w:val="20"/>
      <w:lang w:val="es-PE"/>
    </w:rPr>
  </w:style>
  <w:style w:type="paragraph" w:styleId="TDC8">
    <w:name w:val="toc 8"/>
    <w:basedOn w:val="Normal"/>
    <w:next w:val="Normal"/>
    <w:autoRedefine/>
    <w:semiHidden/>
    <w:rsid w:val="00D72805"/>
    <w:pPr>
      <w:spacing w:after="0" w:line="240" w:lineRule="auto"/>
      <w:ind w:left="1200"/>
      <w:jc w:val="both"/>
    </w:pPr>
    <w:rPr>
      <w:rFonts w:ascii="Arial" w:eastAsia="Times New Roman" w:hAnsi="Arial" w:cs="Times New Roman"/>
      <w:color w:val="auto"/>
      <w:sz w:val="20"/>
      <w:szCs w:val="20"/>
      <w:lang w:val="es-PE"/>
    </w:rPr>
  </w:style>
  <w:style w:type="paragraph" w:styleId="TDC9">
    <w:name w:val="toc 9"/>
    <w:basedOn w:val="Normal"/>
    <w:next w:val="Normal"/>
    <w:autoRedefine/>
    <w:semiHidden/>
    <w:rsid w:val="00D72805"/>
    <w:pPr>
      <w:spacing w:after="0" w:line="240" w:lineRule="auto"/>
      <w:ind w:left="1400"/>
      <w:jc w:val="both"/>
    </w:pPr>
    <w:rPr>
      <w:rFonts w:ascii="Arial" w:eastAsia="Times New Roman" w:hAnsi="Arial" w:cs="Times New Roman"/>
      <w:color w:val="auto"/>
      <w:sz w:val="20"/>
      <w:szCs w:val="20"/>
      <w:lang w:val="es-PE"/>
    </w:rPr>
  </w:style>
  <w:style w:type="character" w:styleId="Hipervnculovisitado">
    <w:name w:val="FollowedHyperlink"/>
    <w:rsid w:val="00D72805"/>
    <w:rPr>
      <w:color w:val="800080"/>
      <w:u w:val="single"/>
    </w:rPr>
  </w:style>
  <w:style w:type="paragraph" w:styleId="Sangradetextonormal">
    <w:name w:val="Body Text Indent"/>
    <w:basedOn w:val="Normal"/>
    <w:link w:val="SangradetextonormalCar"/>
    <w:rsid w:val="00D72805"/>
    <w:pPr>
      <w:spacing w:after="0" w:line="240" w:lineRule="auto"/>
      <w:ind w:left="360"/>
      <w:jc w:val="both"/>
    </w:pPr>
    <w:rPr>
      <w:rFonts w:ascii="Arial" w:eastAsia="Arial Unicode MS" w:hAnsi="Arial" w:cs="Times New Roman"/>
      <w:color w:val="auto"/>
      <w:sz w:val="18"/>
      <w:szCs w:val="18"/>
      <w:lang w:val="es-PE"/>
    </w:rPr>
  </w:style>
  <w:style w:type="character" w:customStyle="1" w:styleId="SangradetextonormalCar">
    <w:name w:val="Sangría de texto normal Car"/>
    <w:basedOn w:val="Fuentedeprrafopredeter"/>
    <w:link w:val="Sangradetextonormal"/>
    <w:rsid w:val="00D72805"/>
    <w:rPr>
      <w:rFonts w:ascii="Arial" w:eastAsia="Arial Unicode MS" w:hAnsi="Arial" w:cs="Times New Roman"/>
      <w:sz w:val="18"/>
      <w:szCs w:val="18"/>
      <w:lang w:val="es-PE"/>
    </w:rPr>
  </w:style>
  <w:style w:type="paragraph" w:styleId="Textoindependiente2">
    <w:name w:val="Body Text 2"/>
    <w:basedOn w:val="Normal"/>
    <w:link w:val="Textoindependiente2Car"/>
    <w:rsid w:val="00D72805"/>
    <w:pPr>
      <w:spacing w:after="0" w:line="240" w:lineRule="auto"/>
      <w:jc w:val="center"/>
    </w:pPr>
    <w:rPr>
      <w:rFonts w:ascii="Arial" w:eastAsia="Times New Roman" w:hAnsi="Arial" w:cs="Times New Roman"/>
      <w:bCs/>
      <w:color w:val="auto"/>
      <w:sz w:val="16"/>
      <w:szCs w:val="20"/>
      <w:lang w:val="es-PE"/>
    </w:rPr>
  </w:style>
  <w:style w:type="character" w:customStyle="1" w:styleId="Textoindependiente2Car">
    <w:name w:val="Texto independiente 2 Car"/>
    <w:basedOn w:val="Fuentedeprrafopredeter"/>
    <w:link w:val="Textoindependiente2"/>
    <w:rsid w:val="00D72805"/>
    <w:rPr>
      <w:rFonts w:ascii="Arial" w:eastAsia="Times New Roman" w:hAnsi="Arial" w:cs="Times New Roman"/>
      <w:bCs/>
      <w:sz w:val="16"/>
      <w:szCs w:val="20"/>
      <w:lang w:val="es-PE"/>
    </w:rPr>
  </w:style>
  <w:style w:type="paragraph" w:styleId="Textoindependiente3">
    <w:name w:val="Body Text 3"/>
    <w:basedOn w:val="Normal"/>
    <w:link w:val="Textoindependiente3Car"/>
    <w:rsid w:val="00D72805"/>
    <w:pPr>
      <w:spacing w:after="0" w:line="240" w:lineRule="auto"/>
      <w:jc w:val="center"/>
    </w:pPr>
    <w:rPr>
      <w:rFonts w:ascii="Arial" w:eastAsia="Times New Roman" w:hAnsi="Arial" w:cs="Arial"/>
      <w:color w:val="auto"/>
      <w:szCs w:val="24"/>
      <w:lang w:val="es-PE"/>
    </w:rPr>
  </w:style>
  <w:style w:type="character" w:customStyle="1" w:styleId="Textoindependiente3Car">
    <w:name w:val="Texto independiente 3 Car"/>
    <w:basedOn w:val="Fuentedeprrafopredeter"/>
    <w:link w:val="Textoindependiente3"/>
    <w:rsid w:val="00D72805"/>
    <w:rPr>
      <w:rFonts w:ascii="Arial" w:eastAsia="Times New Roman" w:hAnsi="Arial" w:cs="Arial"/>
      <w:szCs w:val="24"/>
      <w:lang w:val="es-PE"/>
    </w:rPr>
  </w:style>
  <w:style w:type="paragraph" w:customStyle="1" w:styleId="GPENT03">
    <w:name w:val="GP ENT03"/>
    <w:basedOn w:val="CDDEN03"/>
    <w:rsid w:val="00D72805"/>
    <w:rPr>
      <w:rFonts w:ascii="Arial" w:hAnsi="Arial"/>
      <w:sz w:val="20"/>
    </w:rPr>
  </w:style>
  <w:style w:type="paragraph" w:styleId="Mapadeldocumento">
    <w:name w:val="Document Map"/>
    <w:basedOn w:val="Normal"/>
    <w:link w:val="MapadeldocumentoCar"/>
    <w:semiHidden/>
    <w:rsid w:val="00D72805"/>
    <w:pPr>
      <w:shd w:val="clear" w:color="auto" w:fill="000080"/>
      <w:spacing w:after="0" w:line="240" w:lineRule="auto"/>
      <w:jc w:val="both"/>
    </w:pPr>
    <w:rPr>
      <w:rFonts w:ascii="Tahoma" w:eastAsia="Times New Roman" w:hAnsi="Tahoma" w:cs="Tahoma"/>
      <w:color w:val="auto"/>
      <w:sz w:val="20"/>
      <w:szCs w:val="20"/>
      <w:lang w:val="es-PE"/>
    </w:rPr>
  </w:style>
  <w:style w:type="character" w:customStyle="1" w:styleId="MapadeldocumentoCar">
    <w:name w:val="Mapa del documento Car"/>
    <w:basedOn w:val="Fuentedeprrafopredeter"/>
    <w:link w:val="Mapadeldocumento"/>
    <w:semiHidden/>
    <w:rsid w:val="00D72805"/>
    <w:rPr>
      <w:rFonts w:ascii="Tahoma" w:eastAsia="Times New Roman" w:hAnsi="Tahoma" w:cs="Tahoma"/>
      <w:sz w:val="20"/>
      <w:szCs w:val="20"/>
      <w:shd w:val="clear" w:color="auto" w:fill="000080"/>
      <w:lang w:val="es-PE"/>
    </w:rPr>
  </w:style>
  <w:style w:type="paragraph" w:customStyle="1" w:styleId="Textodeglobo1">
    <w:name w:val="Texto de globo1"/>
    <w:basedOn w:val="Normal"/>
    <w:semiHidden/>
    <w:rsid w:val="00D72805"/>
    <w:pPr>
      <w:spacing w:after="0" w:line="240" w:lineRule="auto"/>
      <w:jc w:val="both"/>
    </w:pPr>
    <w:rPr>
      <w:rFonts w:ascii="Tahoma" w:eastAsia="Times New Roman" w:hAnsi="Tahoma" w:cs="Tahoma"/>
      <w:color w:val="auto"/>
      <w:sz w:val="16"/>
      <w:szCs w:val="16"/>
      <w:lang w:val="es-PE"/>
    </w:rPr>
  </w:style>
  <w:style w:type="paragraph" w:customStyle="1" w:styleId="InfoBlue">
    <w:name w:val="InfoBlue"/>
    <w:basedOn w:val="Normal"/>
    <w:next w:val="Textoindependiente"/>
    <w:autoRedefine/>
    <w:rsid w:val="00D72805"/>
    <w:pPr>
      <w:widowControl w:val="0"/>
      <w:spacing w:after="120" w:line="240" w:lineRule="atLeast"/>
      <w:jc w:val="center"/>
    </w:pPr>
    <w:rPr>
      <w:rFonts w:ascii="Arial" w:eastAsia="Times New Roman" w:hAnsi="Arial" w:cs="Arial"/>
      <w:b/>
      <w:color w:val="0000FF"/>
      <w:sz w:val="24"/>
      <w:szCs w:val="24"/>
    </w:rPr>
  </w:style>
  <w:style w:type="paragraph" w:customStyle="1" w:styleId="StyleGPNormalBlueLeft1cm">
    <w:name w:val="Style GP Normal + Blue Left:  1 cm"/>
    <w:basedOn w:val="GPNormal"/>
    <w:autoRedefine/>
    <w:rsid w:val="00D72805"/>
    <w:pPr>
      <w:spacing w:line="360" w:lineRule="auto"/>
      <w:ind w:left="567"/>
    </w:pPr>
    <w:rPr>
      <w:sz w:val="20"/>
    </w:rPr>
  </w:style>
  <w:style w:type="paragraph" w:customStyle="1" w:styleId="StyleTOC2Left095cm">
    <w:name w:val="Style TOC 2 + Left:  0.95 cm"/>
    <w:basedOn w:val="TDC2"/>
    <w:autoRedefine/>
    <w:rsid w:val="00D72805"/>
    <w:pPr>
      <w:ind w:left="540"/>
    </w:pPr>
  </w:style>
  <w:style w:type="paragraph" w:customStyle="1" w:styleId="StyleTOC2Left095cm1">
    <w:name w:val="Style TOC 2 + Left:  0.95 cm1"/>
    <w:basedOn w:val="TDC2"/>
    <w:autoRedefine/>
    <w:rsid w:val="00D72805"/>
    <w:pPr>
      <w:ind w:left="540"/>
    </w:pPr>
  </w:style>
  <w:style w:type="paragraph" w:customStyle="1" w:styleId="StyleTableText9ptBlue">
    <w:name w:val="Style Table Text + 9 pt Blue"/>
    <w:basedOn w:val="TableText"/>
    <w:rsid w:val="00D72805"/>
    <w:pPr>
      <w:spacing w:before="0" w:after="0"/>
    </w:pPr>
    <w:rPr>
      <w:color w:val="0000FF"/>
      <w:sz w:val="18"/>
      <w:szCs w:val="18"/>
    </w:rPr>
  </w:style>
  <w:style w:type="paragraph" w:customStyle="1" w:styleId="StyleGPNormalLeft225cm">
    <w:name w:val="Style GP Normal + Left:  2.25 cm"/>
    <w:basedOn w:val="GPNormal"/>
    <w:autoRedefine/>
    <w:rsid w:val="00DA4482"/>
    <w:pPr>
      <w:spacing w:before="120" w:after="120" w:line="360" w:lineRule="auto"/>
      <w:ind w:left="426"/>
      <w:jc w:val="left"/>
    </w:pPr>
    <w:rPr>
      <w:b w:val="0"/>
      <w:noProof w:val="0"/>
      <w:color w:val="000000" w:themeColor="text1"/>
      <w:sz w:val="22"/>
    </w:rPr>
  </w:style>
  <w:style w:type="character" w:styleId="Textoennegrita">
    <w:name w:val="Strong"/>
    <w:qFormat/>
    <w:rsid w:val="00D72805"/>
    <w:rPr>
      <w:b/>
      <w:bCs/>
    </w:rPr>
  </w:style>
  <w:style w:type="paragraph" w:customStyle="1" w:styleId="StyleGP1">
    <w:name w:val="Style GP1"/>
    <w:basedOn w:val="StyleGPNormalBlueLeft1cm"/>
    <w:autoRedefine/>
    <w:rsid w:val="00D72805"/>
    <w:pPr>
      <w:spacing w:before="60" w:after="60"/>
      <w:ind w:left="1440"/>
    </w:pPr>
    <w:rPr>
      <w:color w:val="FF0000"/>
    </w:rPr>
  </w:style>
  <w:style w:type="paragraph" w:customStyle="1" w:styleId="StyleStyleGP1Left222cm">
    <w:name w:val="Style Style GP1 + Left:  2.22 cm"/>
    <w:basedOn w:val="StyleGP1"/>
    <w:autoRedefine/>
    <w:rsid w:val="00D72805"/>
    <w:pPr>
      <w:ind w:left="567"/>
    </w:pPr>
    <w:rPr>
      <w:rFonts w:cs="Arial"/>
      <w:color w:val="000000"/>
      <w:sz w:val="22"/>
    </w:rPr>
  </w:style>
  <w:style w:type="character" w:customStyle="1" w:styleId="msaenzt">
    <w:name w:val="msaenzt"/>
    <w:semiHidden/>
    <w:rsid w:val="00D72805"/>
    <w:rPr>
      <w:rFonts w:ascii="Arial" w:hAnsi="Arial" w:cs="Arial"/>
      <w:color w:val="000080"/>
      <w:sz w:val="20"/>
      <w:szCs w:val="20"/>
    </w:rPr>
  </w:style>
  <w:style w:type="paragraph" w:customStyle="1" w:styleId="Bullet1">
    <w:name w:val="Bullet 1"/>
    <w:basedOn w:val="Normal"/>
    <w:rsid w:val="00D72805"/>
    <w:pPr>
      <w:numPr>
        <w:numId w:val="6"/>
      </w:numPr>
      <w:spacing w:after="120" w:line="240" w:lineRule="auto"/>
    </w:pPr>
    <w:rPr>
      <w:rFonts w:ascii="Arial" w:eastAsia="Times New Roman" w:hAnsi="Arial" w:cs="Times New Roman"/>
      <w:color w:val="auto"/>
      <w:sz w:val="24"/>
      <w:szCs w:val="24"/>
      <w:lang w:val="es-PE" w:eastAsia="es-ES"/>
    </w:rPr>
  </w:style>
  <w:style w:type="paragraph" w:customStyle="1" w:styleId="Estndar">
    <w:name w:val="Estándar"/>
    <w:basedOn w:val="Normal"/>
    <w:rsid w:val="00D72805"/>
    <w:pPr>
      <w:spacing w:after="0" w:line="240" w:lineRule="auto"/>
    </w:pPr>
    <w:rPr>
      <w:rFonts w:ascii="Times New Roman" w:eastAsia="Times New Roman" w:hAnsi="Times New Roman" w:cs="Times New Roman"/>
      <w:snapToGrid w:val="0"/>
      <w:color w:val="auto"/>
      <w:sz w:val="24"/>
      <w:szCs w:val="20"/>
      <w:lang w:val="en-US"/>
    </w:rPr>
  </w:style>
  <w:style w:type="paragraph" w:styleId="ndice1">
    <w:name w:val="index 1"/>
    <w:basedOn w:val="Normal"/>
    <w:next w:val="Normal"/>
    <w:autoRedefine/>
    <w:semiHidden/>
    <w:rsid w:val="00D72805"/>
    <w:pPr>
      <w:spacing w:after="0" w:line="240" w:lineRule="auto"/>
      <w:ind w:left="200" w:hanging="200"/>
      <w:jc w:val="both"/>
    </w:pPr>
    <w:rPr>
      <w:rFonts w:ascii="Arial" w:eastAsia="Times New Roman" w:hAnsi="Arial" w:cs="Times New Roman"/>
      <w:color w:val="auto"/>
      <w:sz w:val="20"/>
      <w:szCs w:val="20"/>
      <w:lang w:val="es-PE"/>
    </w:rPr>
  </w:style>
  <w:style w:type="paragraph" w:customStyle="1" w:styleId="Ttulo0">
    <w:name w:val="Título 0"/>
    <w:basedOn w:val="Normal"/>
    <w:rsid w:val="00D72805"/>
    <w:pPr>
      <w:spacing w:after="0" w:line="240" w:lineRule="auto"/>
    </w:pPr>
    <w:rPr>
      <w:rFonts w:ascii="Arial" w:eastAsia="Times New Roman" w:hAnsi="Arial" w:cs="Arial"/>
      <w:b/>
      <w:color w:val="auto"/>
      <w:sz w:val="32"/>
      <w:szCs w:val="20"/>
      <w:lang w:val="es-PE"/>
    </w:rPr>
  </w:style>
  <w:style w:type="paragraph" w:customStyle="1" w:styleId="Normalver3">
    <w:name w:val="Normal ver 3"/>
    <w:basedOn w:val="Normal"/>
    <w:rsid w:val="00D72805"/>
    <w:pPr>
      <w:spacing w:after="0" w:line="240" w:lineRule="auto"/>
      <w:ind w:left="708"/>
      <w:jc w:val="both"/>
    </w:pPr>
    <w:rPr>
      <w:rFonts w:ascii="Arial" w:eastAsia="Times New Roman" w:hAnsi="Arial" w:cs="Arial"/>
      <w:color w:val="auto"/>
      <w:sz w:val="24"/>
      <w:szCs w:val="24"/>
      <w:lang w:eastAsia="es-ES"/>
    </w:rPr>
  </w:style>
  <w:style w:type="paragraph" w:customStyle="1" w:styleId="Titulo2">
    <w:name w:val="Titulo2"/>
    <w:basedOn w:val="Textoindependiente"/>
    <w:link w:val="Titulo2Car"/>
    <w:rsid w:val="00D72805"/>
    <w:pPr>
      <w:spacing w:after="0" w:line="360" w:lineRule="auto"/>
      <w:ind w:left="360"/>
    </w:pPr>
    <w:rPr>
      <w:b/>
      <w:sz w:val="24"/>
      <w:szCs w:val="24"/>
      <w:lang w:eastAsia="es-ES"/>
    </w:rPr>
  </w:style>
  <w:style w:type="character" w:customStyle="1" w:styleId="Titulo2Car">
    <w:name w:val="Titulo2 Car"/>
    <w:link w:val="Titulo2"/>
    <w:rsid w:val="00D72805"/>
    <w:rPr>
      <w:rFonts w:ascii="Arial" w:eastAsia="Times New Roman" w:hAnsi="Arial" w:cs="Times New Roman"/>
      <w:b/>
      <w:sz w:val="24"/>
      <w:szCs w:val="24"/>
      <w:lang w:val="es-PE" w:eastAsia="es-ES"/>
    </w:rPr>
  </w:style>
  <w:style w:type="character" w:styleId="Refdecomentario">
    <w:name w:val="annotation reference"/>
    <w:semiHidden/>
    <w:rsid w:val="00D72805"/>
    <w:rPr>
      <w:sz w:val="16"/>
      <w:szCs w:val="16"/>
    </w:rPr>
  </w:style>
  <w:style w:type="paragraph" w:styleId="Textocomentario">
    <w:name w:val="annotation text"/>
    <w:basedOn w:val="Normal"/>
    <w:link w:val="TextocomentarioCar"/>
    <w:semiHidden/>
    <w:rsid w:val="00D72805"/>
    <w:pPr>
      <w:spacing w:after="0" w:line="240" w:lineRule="auto"/>
      <w:jc w:val="both"/>
    </w:pPr>
    <w:rPr>
      <w:rFonts w:ascii="Arial" w:eastAsia="Times New Roman" w:hAnsi="Arial" w:cs="Times New Roman"/>
      <w:color w:val="auto"/>
      <w:sz w:val="20"/>
      <w:szCs w:val="20"/>
      <w:lang w:val="es-PE"/>
    </w:rPr>
  </w:style>
  <w:style w:type="character" w:customStyle="1" w:styleId="TextocomentarioCar">
    <w:name w:val="Texto comentario Car"/>
    <w:basedOn w:val="Fuentedeprrafopredeter"/>
    <w:link w:val="Textocomentario"/>
    <w:semiHidden/>
    <w:rsid w:val="00D72805"/>
    <w:rPr>
      <w:rFonts w:ascii="Arial" w:eastAsia="Times New Roman" w:hAnsi="Arial" w:cs="Times New Roman"/>
      <w:sz w:val="20"/>
      <w:szCs w:val="20"/>
      <w:lang w:val="es-PE"/>
    </w:rPr>
  </w:style>
  <w:style w:type="paragraph" w:styleId="Asuntodelcomentario">
    <w:name w:val="annotation subject"/>
    <w:basedOn w:val="Textocomentario"/>
    <w:next w:val="Textocomentario"/>
    <w:link w:val="AsuntodelcomentarioCar"/>
    <w:semiHidden/>
    <w:rsid w:val="00D72805"/>
    <w:rPr>
      <w:b/>
      <w:bCs/>
    </w:rPr>
  </w:style>
  <w:style w:type="character" w:customStyle="1" w:styleId="AsuntodelcomentarioCar">
    <w:name w:val="Asunto del comentario Car"/>
    <w:basedOn w:val="TextocomentarioCar"/>
    <w:link w:val="Asuntodelcomentario"/>
    <w:semiHidden/>
    <w:rsid w:val="00D72805"/>
    <w:rPr>
      <w:rFonts w:ascii="Arial" w:eastAsia="Times New Roman" w:hAnsi="Arial" w:cs="Times New Roman"/>
      <w:b/>
      <w:bCs/>
      <w:sz w:val="20"/>
      <w:szCs w:val="20"/>
      <w:lang w:val="es-PE"/>
    </w:rPr>
  </w:style>
  <w:style w:type="paragraph" w:customStyle="1" w:styleId="Ayuda">
    <w:name w:val="Ayuda"/>
    <w:basedOn w:val="Normal"/>
    <w:rsid w:val="00D72805"/>
    <w:pPr>
      <w:spacing w:after="0" w:line="240" w:lineRule="auto"/>
    </w:pPr>
    <w:rPr>
      <w:rFonts w:ascii="Arial" w:eastAsia="Times New Roman" w:hAnsi="Arial" w:cs="Arial"/>
      <w:color w:val="0000FF"/>
      <w:sz w:val="20"/>
      <w:szCs w:val="20"/>
      <w:lang w:val="pt-BR"/>
    </w:rPr>
  </w:style>
  <w:style w:type="paragraph" w:customStyle="1" w:styleId="CarCarCharChar">
    <w:name w:val="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arCarCharCharCarCarCharChar">
    <w:name w:val="Car Car 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M26">
    <w:name w:val="CM26"/>
    <w:basedOn w:val="Normal"/>
    <w:next w:val="Normal"/>
    <w:rsid w:val="00D72805"/>
    <w:pPr>
      <w:widowControl w:val="0"/>
      <w:autoSpaceDE w:val="0"/>
      <w:autoSpaceDN w:val="0"/>
      <w:adjustRightInd w:val="0"/>
      <w:spacing w:after="233" w:line="240" w:lineRule="auto"/>
      <w:jc w:val="both"/>
    </w:pPr>
    <w:rPr>
      <w:rFonts w:ascii="Arial" w:eastAsia="Times New Roman" w:hAnsi="Arial" w:cs="Times New Roman"/>
      <w:color w:val="auto"/>
      <w:sz w:val="20"/>
      <w:szCs w:val="24"/>
      <w:lang w:eastAsia="es-ES"/>
    </w:rPr>
  </w:style>
  <w:style w:type="paragraph" w:customStyle="1" w:styleId="Tabletext0">
    <w:name w:val="Tabletext"/>
    <w:basedOn w:val="Normal"/>
    <w:rsid w:val="00D72805"/>
    <w:pPr>
      <w:keepLines/>
      <w:widowControl w:val="0"/>
      <w:spacing w:after="120" w:line="240" w:lineRule="atLeast"/>
    </w:pPr>
    <w:rPr>
      <w:rFonts w:ascii="Times New Roman" w:eastAsia="Times New Roman" w:hAnsi="Times New Roman" w:cs="Times New Roman"/>
      <w:color w:val="auto"/>
      <w:sz w:val="20"/>
      <w:szCs w:val="20"/>
      <w:lang w:val="es-ES_tradnl"/>
    </w:rPr>
  </w:style>
  <w:style w:type="paragraph" w:customStyle="1" w:styleId="CharCharCarCarCharCharCarCar1CharCharCarCar">
    <w:name w:val="Char Char Car Car Char Char Car Car1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customStyle="1" w:styleId="CharCharCarCarCharCharCarCar">
    <w:name w:val="Char Char Car Car Char Char Car Car"/>
    <w:basedOn w:val="Normal"/>
    <w:rsid w:val="00D72805"/>
    <w:pPr>
      <w:spacing w:after="160" w:line="240" w:lineRule="exact"/>
    </w:pPr>
    <w:rPr>
      <w:rFonts w:ascii="Arial" w:eastAsia="Times New Roman" w:hAnsi="Arial" w:cs="Times New Roman"/>
      <w:color w:val="auto"/>
      <w:sz w:val="20"/>
      <w:szCs w:val="20"/>
      <w:lang w:val="en-US"/>
    </w:rPr>
  </w:style>
  <w:style w:type="paragraph" w:styleId="Sinespaciado">
    <w:name w:val="No Spacing"/>
    <w:link w:val="SinespaciadoCar"/>
    <w:uiPriority w:val="1"/>
    <w:qFormat/>
    <w:rsid w:val="00D72805"/>
    <w:pPr>
      <w:spacing w:after="0" w:line="240" w:lineRule="auto"/>
    </w:pPr>
    <w:rPr>
      <w:rFonts w:ascii="Calibri" w:eastAsia="Times New Roman" w:hAnsi="Calibri" w:cs="Times New Roman"/>
      <w:lang w:val="es-PE" w:eastAsia="es-PE"/>
    </w:rPr>
  </w:style>
  <w:style w:type="character" w:customStyle="1" w:styleId="SinespaciadoCar">
    <w:name w:val="Sin espaciado Car"/>
    <w:link w:val="Sinespaciado"/>
    <w:uiPriority w:val="1"/>
    <w:rsid w:val="00D72805"/>
    <w:rPr>
      <w:rFonts w:ascii="Calibri" w:eastAsia="Times New Roman" w:hAnsi="Calibri" w:cs="Times New Roman"/>
      <w:lang w:val="es-PE" w:eastAsia="es-PE"/>
    </w:rPr>
  </w:style>
  <w:style w:type="paragraph" w:customStyle="1" w:styleId="CharCharCarCarCharChar">
    <w:name w:val="Char Char Car Car Char Char"/>
    <w:basedOn w:val="Normal"/>
    <w:rsid w:val="00D72805"/>
    <w:pPr>
      <w:spacing w:after="160" w:line="240" w:lineRule="exact"/>
    </w:pPr>
    <w:rPr>
      <w:rFonts w:ascii="Arial" w:eastAsia="Times New Roman" w:hAnsi="Arial" w:cs="Times New Roman"/>
      <w:color w:val="auto"/>
      <w:sz w:val="20"/>
      <w:szCs w:val="20"/>
      <w:lang w:val="en-US"/>
    </w:rPr>
  </w:style>
  <w:style w:type="table" w:customStyle="1" w:styleId="18">
    <w:name w:val="1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7">
    <w:name w:val="1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16">
    <w:name w:val="16"/>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9">
    <w:name w:val="9"/>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CellMar>
        <w:left w:w="70" w:type="dxa"/>
        <w:right w:w="70" w:type="dxa"/>
      </w:tblCellMar>
    </w:tblPr>
  </w:style>
  <w:style w:type="table" w:customStyle="1" w:styleId="8">
    <w:name w:val="8"/>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7">
    <w:name w:val="7"/>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table" w:customStyle="1" w:styleId="4">
    <w:name w:val="4"/>
    <w:basedOn w:val="Tablanormal"/>
    <w:rsid w:val="00D72805"/>
    <w:pPr>
      <w:spacing w:after="0" w:line="240" w:lineRule="auto"/>
      <w:jc w:val="both"/>
    </w:pPr>
    <w:rPr>
      <w:rFonts w:ascii="Arial" w:eastAsia="Arial" w:hAnsi="Arial" w:cs="Arial"/>
      <w:color w:val="000000"/>
      <w:sz w:val="20"/>
      <w:szCs w:val="20"/>
      <w:lang w:val="es-ES" w:eastAsia="es-ES"/>
    </w:rPr>
    <w:tblPr>
      <w:tblStyleRowBandSize w:val="1"/>
      <w:tblStyleColBandSize w:val="1"/>
    </w:tblPr>
  </w:style>
  <w:style w:type="paragraph" w:styleId="Revisin">
    <w:name w:val="Revision"/>
    <w:hidden/>
    <w:uiPriority w:val="99"/>
    <w:semiHidden/>
    <w:rsid w:val="00D72805"/>
    <w:pPr>
      <w:spacing w:after="0" w:line="240" w:lineRule="auto"/>
    </w:pPr>
    <w:rPr>
      <w:rFonts w:ascii="Arial" w:eastAsia="Times New Roman" w:hAnsi="Arial" w:cs="Times New Roman"/>
      <w:sz w:val="20"/>
      <w:szCs w:val="20"/>
      <w:lang w:val="es-PE"/>
    </w:rPr>
  </w:style>
  <w:style w:type="character" w:customStyle="1" w:styleId="5yl5">
    <w:name w:val="_5yl5"/>
    <w:basedOn w:val="Fuentedeprrafopredeter"/>
    <w:rsid w:val="00A621C4"/>
  </w:style>
  <w:style w:type="character" w:customStyle="1" w:styleId="apple-converted-space">
    <w:name w:val="apple-converted-space"/>
    <w:basedOn w:val="Fuentedeprrafopredeter"/>
    <w:rsid w:val="00715F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Computaci%C3%B3n_concurrente" TargetMode="External"/><Relationship Id="rId18" Type="http://schemas.openxmlformats.org/officeDocument/2006/relationships/image" Target="media/image4.png"/><Relationship Id="rId26" Type="http://schemas.openxmlformats.org/officeDocument/2006/relationships/header" Target="header3.xml"/><Relationship Id="rId39" Type="http://schemas.microsoft.com/office/2007/relationships/diagramDrawing" Target="diagrams/drawing1.xml"/><Relationship Id="rId21" Type="http://schemas.openxmlformats.org/officeDocument/2006/relationships/header" Target="header1.xml"/><Relationship Id="rId34" Type="http://schemas.openxmlformats.org/officeDocument/2006/relationships/footer" Target="footer6.xml"/><Relationship Id="rId42" Type="http://schemas.openxmlformats.org/officeDocument/2006/relationships/diagramLayout" Target="diagrams/layout2.xml"/><Relationship Id="rId47" Type="http://schemas.openxmlformats.org/officeDocument/2006/relationships/hyperlink" Target="https://goo.gl/tua4XQ" TargetMode="External"/><Relationship Id="rId50" Type="http://schemas.openxmlformats.org/officeDocument/2006/relationships/image" Target="media/image13.jpe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footer" Target="footer4.xml"/><Relationship Id="rId11" Type="http://schemas.openxmlformats.org/officeDocument/2006/relationships/hyperlink" Target="https://es.wikipedia.org/wiki/Lenguaje_de_programaci%C3%B3n" TargetMode="External"/><Relationship Id="rId24" Type="http://schemas.openxmlformats.org/officeDocument/2006/relationships/header" Target="header2.xml"/><Relationship Id="rId32" Type="http://schemas.openxmlformats.org/officeDocument/2006/relationships/footer" Target="footer5.xml"/><Relationship Id="rId37" Type="http://schemas.openxmlformats.org/officeDocument/2006/relationships/diagramQuickStyle" Target="diagrams/quickStyle1.xml"/><Relationship Id="rId40" Type="http://schemas.openxmlformats.org/officeDocument/2006/relationships/image" Target="media/image11.png"/><Relationship Id="rId45" Type="http://schemas.microsoft.com/office/2007/relationships/diagramDrawing" Target="diagrams/drawing2.xml"/><Relationship Id="rId53" Type="http://schemas.openxmlformats.org/officeDocument/2006/relationships/footer" Target="footer7.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eader" Target="header5.xml"/><Relationship Id="rId44" Type="http://schemas.openxmlformats.org/officeDocument/2006/relationships/diagramColors" Target="diagrams/colors2.xml"/><Relationship Id="rId52"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s.wikipedia.org/wiki/Programaci%C3%B3n_orientada_a_objetos" TargetMode="External"/><Relationship Id="rId22" Type="http://schemas.openxmlformats.org/officeDocument/2006/relationships/footer" Target="footer1.xml"/><Relationship Id="rId27"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diagramData" Target="diagrams/data1.xml"/><Relationship Id="rId43" Type="http://schemas.openxmlformats.org/officeDocument/2006/relationships/diagramQuickStyle" Target="diagrams/quickStyle2.xml"/><Relationship Id="rId48" Type="http://schemas.openxmlformats.org/officeDocument/2006/relationships/hyperlink" Target="https://goo.gl/0Vquie" TargetMode="External"/><Relationship Id="rId8" Type="http://schemas.openxmlformats.org/officeDocument/2006/relationships/endnotes" Target="endnotes.xml"/><Relationship Id="rId51" Type="http://schemas.openxmlformats.org/officeDocument/2006/relationships/hyperlink" Target="https://goo.gl/LYJOrG" TargetMode="External"/><Relationship Id="rId3" Type="http://schemas.openxmlformats.org/officeDocument/2006/relationships/numbering" Target="numbering.xml"/><Relationship Id="rId12" Type="http://schemas.openxmlformats.org/officeDocument/2006/relationships/hyperlink" Target="https://es.wikipedia.org/wiki/Lenguaje_de_programaci%C3%B3n_de_prop%C3%B3sito_general" TargetMode="External"/><Relationship Id="rId17" Type="http://schemas.openxmlformats.org/officeDocument/2006/relationships/hyperlink" Target="https://drive.google.com/drive/folders/0B_4ir59mJStlWURLVzZzSkw5OW8" TargetMode="External"/><Relationship Id="rId25" Type="http://schemas.openxmlformats.org/officeDocument/2006/relationships/footer" Target="footer2.xml"/><Relationship Id="rId33" Type="http://schemas.openxmlformats.org/officeDocument/2006/relationships/header" Target="header6.xml"/><Relationship Id="rId38" Type="http://schemas.openxmlformats.org/officeDocument/2006/relationships/diagramColors" Target="diagrams/colors1.xml"/><Relationship Id="rId46" Type="http://schemas.openxmlformats.org/officeDocument/2006/relationships/hyperlink" Target="https://goo.gl/LYJOrG" TargetMode="External"/><Relationship Id="rId20" Type="http://schemas.openxmlformats.org/officeDocument/2006/relationships/image" Target="media/image6.png"/><Relationship Id="rId41" Type="http://schemas.openxmlformats.org/officeDocument/2006/relationships/diagramData" Target="diagrams/data2.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Desarrollador_de_software" TargetMode="External"/><Relationship Id="rId23" Type="http://schemas.openxmlformats.org/officeDocument/2006/relationships/image" Target="media/image7.png"/><Relationship Id="rId28" Type="http://schemas.openxmlformats.org/officeDocument/2006/relationships/header" Target="header4.xml"/><Relationship Id="rId36" Type="http://schemas.openxmlformats.org/officeDocument/2006/relationships/diagramLayout" Target="diagrams/layout1.xml"/><Relationship Id="rId49"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1" Type="http://schemas.openxmlformats.org/officeDocument/2006/relationships/image" Target="media/image9.png"/></Relationships>
</file>

<file path=word/_rels/header5.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1" Type="http://schemas.openxmlformats.org/officeDocument/2006/relationships/image" Target="media/image9.png"/></Relationships>
</file>

<file path=word/_rels/header7.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Kit%20de%20cuaderno%20escolar%20de%20notas%20(portada,%20lomo%20y%20fichas%20de%20divisi&#243;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1ABF61-2ACC-4BF9-9739-BF53637478AA}"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49676D76-7F5A-4A25-9FBB-FFB102DF9213}">
      <dgm:prSet phldrT="[Texto]" custT="1"/>
      <dgm:spPr/>
      <dgm:t>
        <a:bodyPr/>
        <a:lstStyle/>
        <a:p>
          <a:r>
            <a:rPr lang="es-ES" sz="1050"/>
            <a:t>PROYECTO UTP-GPS-ALARM</a:t>
          </a:r>
        </a:p>
      </dgm:t>
    </dgm:pt>
    <dgm:pt modelId="{337D920B-94D3-43A8-A3FB-5460C9D0BAC1}" type="parTrans" cxnId="{702002C8-56D3-4167-ADB8-5A124669368A}">
      <dgm:prSet/>
      <dgm:spPr/>
      <dgm:t>
        <a:bodyPr/>
        <a:lstStyle/>
        <a:p>
          <a:endParaRPr lang="es-ES"/>
        </a:p>
      </dgm:t>
    </dgm:pt>
    <dgm:pt modelId="{B3DFFEF9-2DDB-4B23-B4E0-F2F4EFCF1855}" type="sibTrans" cxnId="{702002C8-56D3-4167-ADB8-5A124669368A}">
      <dgm:prSet/>
      <dgm:spPr/>
      <dgm:t>
        <a:bodyPr/>
        <a:lstStyle/>
        <a:p>
          <a:endParaRPr lang="es-ES"/>
        </a:p>
      </dgm:t>
    </dgm:pt>
    <dgm:pt modelId="{9F212DBD-B2E9-4273-BE10-1468985009C7}">
      <dgm:prSet phldrT="[Texto]" custT="1"/>
      <dgm:spPr/>
      <dgm:t>
        <a:bodyPr/>
        <a:lstStyle/>
        <a:p>
          <a:r>
            <a:rPr lang="es-ES" sz="1100"/>
            <a:t>Ejecución, Seguimiento y Control</a:t>
          </a:r>
        </a:p>
      </dgm:t>
    </dgm:pt>
    <dgm:pt modelId="{2E4F62D4-1C32-49B7-A315-739544387BDF}" type="parTrans" cxnId="{52CF004D-BED6-4D65-8CCC-9E17E33BEE35}">
      <dgm:prSet/>
      <dgm:spPr/>
      <dgm:t>
        <a:bodyPr/>
        <a:lstStyle/>
        <a:p>
          <a:endParaRPr lang="es-ES"/>
        </a:p>
      </dgm:t>
    </dgm:pt>
    <dgm:pt modelId="{79715976-C855-4574-8701-D0781F297A6A}" type="sibTrans" cxnId="{52CF004D-BED6-4D65-8CCC-9E17E33BEE35}">
      <dgm:prSet/>
      <dgm:spPr/>
      <dgm:t>
        <a:bodyPr/>
        <a:lstStyle/>
        <a:p>
          <a:endParaRPr lang="es-ES"/>
        </a:p>
      </dgm:t>
    </dgm:pt>
    <dgm:pt modelId="{5AD4C3A4-929D-4BF2-BE17-11C71FC58A6E}">
      <dgm:prSet phldrT="[Texto]" custT="1"/>
      <dgm:spPr/>
      <dgm:t>
        <a:bodyPr/>
        <a:lstStyle/>
        <a:p>
          <a:r>
            <a:rPr lang="es-ES" sz="1200"/>
            <a:t>Cierre</a:t>
          </a:r>
        </a:p>
      </dgm:t>
    </dgm:pt>
    <dgm:pt modelId="{9EBF2981-2D41-40BF-8CE8-E5A29F817585}" type="parTrans" cxnId="{FEE2B5E0-8FC2-433B-8802-549C8BAFAE56}">
      <dgm:prSet/>
      <dgm:spPr/>
      <dgm:t>
        <a:bodyPr/>
        <a:lstStyle/>
        <a:p>
          <a:endParaRPr lang="es-ES"/>
        </a:p>
      </dgm:t>
    </dgm:pt>
    <dgm:pt modelId="{CD7FB155-B623-40C5-B54C-19478025E44E}" type="sibTrans" cxnId="{FEE2B5E0-8FC2-433B-8802-549C8BAFAE56}">
      <dgm:prSet/>
      <dgm:spPr/>
      <dgm:t>
        <a:bodyPr/>
        <a:lstStyle/>
        <a:p>
          <a:endParaRPr lang="es-ES"/>
        </a:p>
      </dgm:t>
    </dgm:pt>
    <dgm:pt modelId="{4CA3EFB1-DB68-4F18-B7B6-AA955D180A90}">
      <dgm:prSet phldrT="[Texto]" custT="1"/>
      <dgm:spPr/>
      <dgm:t>
        <a:bodyPr/>
        <a:lstStyle/>
        <a:p>
          <a:r>
            <a:rPr lang="es-ES" sz="1200"/>
            <a:t>Planificación</a:t>
          </a:r>
        </a:p>
      </dgm:t>
    </dgm:pt>
    <dgm:pt modelId="{B09FE0AB-DEA4-4375-9B0A-EFDBAA10D613}" type="sibTrans" cxnId="{A561C2DE-3BD0-4DB3-8B93-39FA99DDF7A2}">
      <dgm:prSet/>
      <dgm:spPr/>
      <dgm:t>
        <a:bodyPr/>
        <a:lstStyle/>
        <a:p>
          <a:endParaRPr lang="es-ES"/>
        </a:p>
      </dgm:t>
    </dgm:pt>
    <dgm:pt modelId="{7829F332-E027-4EDD-A0CA-28D502F9487F}" type="parTrans" cxnId="{A561C2DE-3BD0-4DB3-8B93-39FA99DDF7A2}">
      <dgm:prSet/>
      <dgm:spPr/>
      <dgm:t>
        <a:bodyPr/>
        <a:lstStyle/>
        <a:p>
          <a:endParaRPr lang="es-ES"/>
        </a:p>
      </dgm:t>
    </dgm:pt>
    <dgm:pt modelId="{E854E8C6-D7AC-4D2A-BD5D-4B868CCE52FD}">
      <dgm:prSet custT="1"/>
      <dgm:spPr/>
      <dgm:t>
        <a:bodyPr/>
        <a:lstStyle/>
        <a:p>
          <a:r>
            <a:rPr lang="es-ES" sz="900"/>
            <a:t>Plan de Proyecto</a:t>
          </a:r>
        </a:p>
      </dgm:t>
    </dgm:pt>
    <dgm:pt modelId="{1553931A-B213-4368-A68F-9DD51ADD961F}" type="parTrans" cxnId="{ABC9B3B1-C6DC-41BD-9DE6-4176FA149E81}">
      <dgm:prSet/>
      <dgm:spPr/>
      <dgm:t>
        <a:bodyPr/>
        <a:lstStyle/>
        <a:p>
          <a:endParaRPr lang="es-ES"/>
        </a:p>
      </dgm:t>
    </dgm:pt>
    <dgm:pt modelId="{59F0C396-DB34-40B5-A1A9-8E5989E3FAA8}" type="sibTrans" cxnId="{ABC9B3B1-C6DC-41BD-9DE6-4176FA149E81}">
      <dgm:prSet/>
      <dgm:spPr/>
      <dgm:t>
        <a:bodyPr/>
        <a:lstStyle/>
        <a:p>
          <a:endParaRPr lang="es-ES"/>
        </a:p>
      </dgm:t>
    </dgm:pt>
    <dgm:pt modelId="{DC903615-4DA2-4B84-A096-276FA9E8DBBF}">
      <dgm:prSet phldrT="[Texto]" custT="1"/>
      <dgm:spPr/>
      <dgm:t>
        <a:bodyPr/>
        <a:lstStyle/>
        <a:p>
          <a:r>
            <a:rPr lang="es-ES" sz="800"/>
            <a:t>Acta de Aceptación y Cierre del Proyecto</a:t>
          </a:r>
        </a:p>
      </dgm:t>
    </dgm:pt>
    <dgm:pt modelId="{E0F46B55-6FA0-468A-9BB6-1D3A3D44310E}" type="parTrans" cxnId="{BEF08BCC-635F-4883-A7F6-6279EED3CAF4}">
      <dgm:prSet/>
      <dgm:spPr/>
      <dgm:t>
        <a:bodyPr/>
        <a:lstStyle/>
        <a:p>
          <a:endParaRPr lang="es-ES"/>
        </a:p>
      </dgm:t>
    </dgm:pt>
    <dgm:pt modelId="{3F36E1CA-8D1D-4604-8653-A41E55FEF545}" type="sibTrans" cxnId="{BEF08BCC-635F-4883-A7F6-6279EED3CAF4}">
      <dgm:prSet/>
      <dgm:spPr/>
      <dgm:t>
        <a:bodyPr/>
        <a:lstStyle/>
        <a:p>
          <a:endParaRPr lang="es-ES"/>
        </a:p>
      </dgm:t>
    </dgm:pt>
    <dgm:pt modelId="{443F1F2A-F502-4357-A2EE-5DBA574C0DCF}">
      <dgm:prSet phldrT="[Texto]" custT="1"/>
      <dgm:spPr/>
      <dgm:t>
        <a:bodyPr/>
        <a:lstStyle/>
        <a:p>
          <a:r>
            <a:rPr lang="es-ES" sz="1000"/>
            <a:t>Relatorio del Proyecto</a:t>
          </a:r>
        </a:p>
      </dgm:t>
    </dgm:pt>
    <dgm:pt modelId="{F1A4F548-A6E9-4C4F-9D6A-C2AC63F97D72}" type="parTrans" cxnId="{B4BAE558-DEA5-4F0B-B8AD-CA0BF0065F7C}">
      <dgm:prSet/>
      <dgm:spPr/>
      <dgm:t>
        <a:bodyPr/>
        <a:lstStyle/>
        <a:p>
          <a:endParaRPr lang="es-ES"/>
        </a:p>
      </dgm:t>
    </dgm:pt>
    <dgm:pt modelId="{3843E5DB-7731-4779-9CF5-918D9609BD60}" type="sibTrans" cxnId="{B4BAE558-DEA5-4F0B-B8AD-CA0BF0065F7C}">
      <dgm:prSet/>
      <dgm:spPr/>
      <dgm:t>
        <a:bodyPr/>
        <a:lstStyle/>
        <a:p>
          <a:endParaRPr lang="es-ES"/>
        </a:p>
      </dgm:t>
    </dgm:pt>
    <dgm:pt modelId="{67AD5931-B9BC-44EF-8A5A-3F0788966946}">
      <dgm:prSet custT="1"/>
      <dgm:spPr/>
      <dgm:t>
        <a:bodyPr/>
        <a:lstStyle/>
        <a:p>
          <a:r>
            <a:rPr lang="es-ES" sz="900"/>
            <a:t>Riesgos del Proyecto</a:t>
          </a:r>
        </a:p>
      </dgm:t>
    </dgm:pt>
    <dgm:pt modelId="{035C992C-E7F7-40BD-B857-CB8C7A5393C5}" type="parTrans" cxnId="{1C1698F1-8503-451A-B724-856B77D794A7}">
      <dgm:prSet/>
      <dgm:spPr/>
      <dgm:t>
        <a:bodyPr/>
        <a:lstStyle/>
        <a:p>
          <a:endParaRPr lang="es-ES"/>
        </a:p>
      </dgm:t>
    </dgm:pt>
    <dgm:pt modelId="{021FA75A-6301-4453-8F8D-8A420055108B}" type="sibTrans" cxnId="{1C1698F1-8503-451A-B724-856B77D794A7}">
      <dgm:prSet/>
      <dgm:spPr/>
      <dgm:t>
        <a:bodyPr/>
        <a:lstStyle/>
        <a:p>
          <a:endParaRPr lang="es-ES"/>
        </a:p>
      </dgm:t>
    </dgm:pt>
    <dgm:pt modelId="{4F285E48-FAD3-46BA-9787-9718BC948C86}">
      <dgm:prSet custT="1"/>
      <dgm:spPr/>
      <dgm:t>
        <a:bodyPr/>
        <a:lstStyle/>
        <a:p>
          <a:r>
            <a:rPr lang="es-ES" sz="900"/>
            <a:t>Cronograma del Proyecto</a:t>
          </a:r>
        </a:p>
      </dgm:t>
    </dgm:pt>
    <dgm:pt modelId="{CCBF6AF7-42FC-4FBD-B147-B311ED9D4D1A}" type="parTrans" cxnId="{40CAC35C-6BA4-4038-9FBD-230089070B7B}">
      <dgm:prSet/>
      <dgm:spPr/>
      <dgm:t>
        <a:bodyPr/>
        <a:lstStyle/>
        <a:p>
          <a:endParaRPr lang="es-ES"/>
        </a:p>
      </dgm:t>
    </dgm:pt>
    <dgm:pt modelId="{EC23EB72-8231-4390-8D3D-4541A28C74A5}" type="sibTrans" cxnId="{40CAC35C-6BA4-4038-9FBD-230089070B7B}">
      <dgm:prSet/>
      <dgm:spPr/>
      <dgm:t>
        <a:bodyPr/>
        <a:lstStyle/>
        <a:p>
          <a:endParaRPr lang="es-ES"/>
        </a:p>
      </dgm:t>
    </dgm:pt>
    <dgm:pt modelId="{E6FA70BE-614C-48FA-8570-B2376E0BC442}">
      <dgm:prSet custT="1"/>
      <dgm:spPr/>
      <dgm:t>
        <a:bodyPr/>
        <a:lstStyle/>
        <a:p>
          <a:r>
            <a:rPr lang="es-PE" sz="1200"/>
            <a:t>PP-PMC</a:t>
          </a:r>
        </a:p>
      </dgm:t>
    </dgm:pt>
    <dgm:pt modelId="{9A28E9B6-3EE5-4178-821A-8FB3D5888CD8}" type="parTrans" cxnId="{E54A61FD-FC8A-4653-91A9-21C1255EBD7E}">
      <dgm:prSet/>
      <dgm:spPr/>
      <dgm:t>
        <a:bodyPr/>
        <a:lstStyle/>
        <a:p>
          <a:endParaRPr lang="es-PE"/>
        </a:p>
      </dgm:t>
    </dgm:pt>
    <dgm:pt modelId="{A5D0DE2A-1D8D-466A-AE53-4C01EDBEFDAE}" type="sibTrans" cxnId="{E54A61FD-FC8A-4653-91A9-21C1255EBD7E}">
      <dgm:prSet/>
      <dgm:spPr/>
      <dgm:t>
        <a:bodyPr/>
        <a:lstStyle/>
        <a:p>
          <a:endParaRPr lang="es-PE"/>
        </a:p>
      </dgm:t>
    </dgm:pt>
    <dgm:pt modelId="{DCCD514B-1BBB-46E9-9786-865FDB94CF64}">
      <dgm:prSet custT="1"/>
      <dgm:spPr/>
      <dgm:t>
        <a:bodyPr/>
        <a:lstStyle/>
        <a:p>
          <a:r>
            <a:rPr lang="es-PE" sz="1200"/>
            <a:t>PPQA</a:t>
          </a:r>
        </a:p>
      </dgm:t>
    </dgm:pt>
    <dgm:pt modelId="{578EA1D7-F8F9-4414-B65C-08F59A792437}" type="parTrans" cxnId="{1FB43718-7891-4460-BF4D-3CB2FD63399D}">
      <dgm:prSet/>
      <dgm:spPr/>
      <dgm:t>
        <a:bodyPr/>
        <a:lstStyle/>
        <a:p>
          <a:endParaRPr lang="es-PE"/>
        </a:p>
      </dgm:t>
    </dgm:pt>
    <dgm:pt modelId="{C1C6B5BB-C4B1-48A8-A758-8D139F122794}" type="sibTrans" cxnId="{1FB43718-7891-4460-BF4D-3CB2FD63399D}">
      <dgm:prSet/>
      <dgm:spPr/>
      <dgm:t>
        <a:bodyPr/>
        <a:lstStyle/>
        <a:p>
          <a:endParaRPr lang="es-PE"/>
        </a:p>
      </dgm:t>
    </dgm:pt>
    <dgm:pt modelId="{CE2763A9-6600-41A7-8B1F-B089D674E931}">
      <dgm:prSet custT="1"/>
      <dgm:spPr/>
      <dgm:t>
        <a:bodyPr/>
        <a:lstStyle/>
        <a:p>
          <a:r>
            <a:rPr lang="es-PE" sz="1200"/>
            <a:t>MA</a:t>
          </a:r>
        </a:p>
      </dgm:t>
    </dgm:pt>
    <dgm:pt modelId="{4D81783D-66B4-447D-9EEC-C03B79A1E0E9}" type="parTrans" cxnId="{703171B3-F1A9-48FB-92E7-892099143001}">
      <dgm:prSet/>
      <dgm:spPr/>
      <dgm:t>
        <a:bodyPr/>
        <a:lstStyle/>
        <a:p>
          <a:endParaRPr lang="es-PE"/>
        </a:p>
      </dgm:t>
    </dgm:pt>
    <dgm:pt modelId="{1E68CEF4-1B76-4AE1-91EA-F9BA727B9EF8}" type="sibTrans" cxnId="{703171B3-F1A9-48FB-92E7-892099143001}">
      <dgm:prSet/>
      <dgm:spPr/>
      <dgm:t>
        <a:bodyPr/>
        <a:lstStyle/>
        <a:p>
          <a:endParaRPr lang="es-PE"/>
        </a:p>
      </dgm:t>
    </dgm:pt>
    <dgm:pt modelId="{785E538B-B39A-4E63-89F7-830C45B6EEEE}">
      <dgm:prSet custT="1"/>
      <dgm:spPr/>
      <dgm:t>
        <a:bodyPr/>
        <a:lstStyle/>
        <a:p>
          <a:r>
            <a:rPr lang="es-PE" sz="1200"/>
            <a:t>GC</a:t>
          </a:r>
        </a:p>
      </dgm:t>
    </dgm:pt>
    <dgm:pt modelId="{760DEBDC-D266-4F33-BA82-B347EB3E718D}" type="parTrans" cxnId="{CA027B2E-8F54-4F44-82FB-8538A26DDBD3}">
      <dgm:prSet/>
      <dgm:spPr/>
      <dgm:t>
        <a:bodyPr/>
        <a:lstStyle/>
        <a:p>
          <a:endParaRPr lang="es-PE"/>
        </a:p>
      </dgm:t>
    </dgm:pt>
    <dgm:pt modelId="{6C19FE72-36C9-4A83-9026-E70C9E9554B8}" type="sibTrans" cxnId="{CA027B2E-8F54-4F44-82FB-8538A26DDBD3}">
      <dgm:prSet/>
      <dgm:spPr/>
      <dgm:t>
        <a:bodyPr/>
        <a:lstStyle/>
        <a:p>
          <a:endParaRPr lang="es-PE"/>
        </a:p>
      </dgm:t>
    </dgm:pt>
    <dgm:pt modelId="{DE524678-5CA2-4641-A5BC-58270B3D11AB}">
      <dgm:prSet custT="1"/>
      <dgm:spPr/>
      <dgm:t>
        <a:bodyPr/>
        <a:lstStyle/>
        <a:p>
          <a:r>
            <a:rPr lang="es-PE" sz="900"/>
            <a:t>Proceso de Gestión de Procesos PP-PMC</a:t>
          </a:r>
        </a:p>
      </dgm:t>
    </dgm:pt>
    <dgm:pt modelId="{70DB323B-19C6-437E-BF3B-941CCA2611CA}" type="parTrans" cxnId="{A3E632F6-74E3-47A3-9719-E7A41537FD2E}">
      <dgm:prSet/>
      <dgm:spPr/>
      <dgm:t>
        <a:bodyPr/>
        <a:lstStyle/>
        <a:p>
          <a:endParaRPr lang="es-PE"/>
        </a:p>
      </dgm:t>
    </dgm:pt>
    <dgm:pt modelId="{81349B2B-9FD9-48DF-BC47-4BC8ACF0CE15}" type="sibTrans" cxnId="{A3E632F6-74E3-47A3-9719-E7A41537FD2E}">
      <dgm:prSet/>
      <dgm:spPr/>
      <dgm:t>
        <a:bodyPr/>
        <a:lstStyle/>
        <a:p>
          <a:endParaRPr lang="es-PE"/>
        </a:p>
      </dgm:t>
    </dgm:pt>
    <dgm:pt modelId="{BA832293-BB24-4831-B129-258675FA23FF}">
      <dgm:prSet custT="1"/>
      <dgm:spPr/>
      <dgm:t>
        <a:bodyPr/>
        <a:lstStyle/>
        <a:p>
          <a:r>
            <a:rPr lang="es-PE" sz="1000"/>
            <a:t>Proceso de Aseguramiento de la calidad</a:t>
          </a:r>
        </a:p>
      </dgm:t>
    </dgm:pt>
    <dgm:pt modelId="{41D9D73B-990D-4F65-9D11-09016B409D74}" type="parTrans" cxnId="{ED358399-95AE-4599-857D-D8656D0BA0EA}">
      <dgm:prSet/>
      <dgm:spPr/>
      <dgm:t>
        <a:bodyPr/>
        <a:lstStyle/>
        <a:p>
          <a:endParaRPr lang="es-PE"/>
        </a:p>
      </dgm:t>
    </dgm:pt>
    <dgm:pt modelId="{E1C3348C-EFCB-45A7-84C4-DA5239492379}" type="sibTrans" cxnId="{ED358399-95AE-4599-857D-D8656D0BA0EA}">
      <dgm:prSet/>
      <dgm:spPr/>
      <dgm:t>
        <a:bodyPr/>
        <a:lstStyle/>
        <a:p>
          <a:endParaRPr lang="es-PE"/>
        </a:p>
      </dgm:t>
    </dgm:pt>
    <dgm:pt modelId="{B96D7293-05B6-4D62-BA8C-148BAD4D64A0}">
      <dgm:prSet custT="1"/>
      <dgm:spPr/>
      <dgm:t>
        <a:bodyPr/>
        <a:lstStyle/>
        <a:p>
          <a:r>
            <a:rPr lang="es-PE" sz="800"/>
            <a:t>Proceso de Medicion de Metricas</a:t>
          </a:r>
        </a:p>
      </dgm:t>
    </dgm:pt>
    <dgm:pt modelId="{81D76D9B-B0D3-4824-8277-7B8C9106E3D2}" type="parTrans" cxnId="{6520752A-076A-46C7-AD62-53A15BA11B1E}">
      <dgm:prSet/>
      <dgm:spPr/>
      <dgm:t>
        <a:bodyPr/>
        <a:lstStyle/>
        <a:p>
          <a:endParaRPr lang="es-PE"/>
        </a:p>
      </dgm:t>
    </dgm:pt>
    <dgm:pt modelId="{B0BA7FD5-C4D7-40C4-B400-EA393F5816DB}" type="sibTrans" cxnId="{6520752A-076A-46C7-AD62-53A15BA11B1E}">
      <dgm:prSet/>
      <dgm:spPr/>
      <dgm:t>
        <a:bodyPr/>
        <a:lstStyle/>
        <a:p>
          <a:endParaRPr lang="es-PE"/>
        </a:p>
      </dgm:t>
    </dgm:pt>
    <dgm:pt modelId="{D3A9B131-D3AC-4D03-A967-5732B649914E}">
      <dgm:prSet custT="1"/>
      <dgm:spPr/>
      <dgm:t>
        <a:bodyPr/>
        <a:lstStyle/>
        <a:p>
          <a:r>
            <a:rPr lang="es-PE" sz="1000"/>
            <a:t>Proceso de Gestión de la Configuración</a:t>
          </a:r>
        </a:p>
      </dgm:t>
    </dgm:pt>
    <dgm:pt modelId="{78DC161B-E965-4876-8F8D-A58912496E37}" type="parTrans" cxnId="{B1D0B118-0937-414A-A9C5-DC7AC263AF87}">
      <dgm:prSet/>
      <dgm:spPr/>
      <dgm:t>
        <a:bodyPr/>
        <a:lstStyle/>
        <a:p>
          <a:endParaRPr lang="es-PE"/>
        </a:p>
      </dgm:t>
    </dgm:pt>
    <dgm:pt modelId="{353E05EC-FACF-4D55-AA35-67EFC7F6216A}" type="sibTrans" cxnId="{B1D0B118-0937-414A-A9C5-DC7AC263AF87}">
      <dgm:prSet/>
      <dgm:spPr/>
      <dgm:t>
        <a:bodyPr/>
        <a:lstStyle/>
        <a:p>
          <a:endParaRPr lang="es-PE"/>
        </a:p>
      </dgm:t>
    </dgm:pt>
    <dgm:pt modelId="{D744374F-EB05-4BEA-B882-52CA6BDA59EA}">
      <dgm:prSet custT="1"/>
      <dgm:spPr/>
      <dgm:t>
        <a:bodyPr/>
        <a:lstStyle/>
        <a:p>
          <a:r>
            <a:rPr lang="es-PE" sz="800"/>
            <a:t>Proceso  de Gestion de cambios de Requerimientos</a:t>
          </a:r>
        </a:p>
      </dgm:t>
    </dgm:pt>
    <dgm:pt modelId="{1515C653-3B55-4398-B5FD-D090014A7DAC}" type="parTrans" cxnId="{8A64E92A-EBEA-4016-938B-A037B1F1D6C0}">
      <dgm:prSet/>
      <dgm:spPr/>
      <dgm:t>
        <a:bodyPr/>
        <a:lstStyle/>
        <a:p>
          <a:endParaRPr lang="es-PE"/>
        </a:p>
      </dgm:t>
    </dgm:pt>
    <dgm:pt modelId="{93C45BD6-0616-416B-A05D-A6F16A47941F}" type="sibTrans" cxnId="{8A64E92A-EBEA-4016-938B-A037B1F1D6C0}">
      <dgm:prSet/>
      <dgm:spPr/>
      <dgm:t>
        <a:bodyPr/>
        <a:lstStyle/>
        <a:p>
          <a:endParaRPr lang="es-PE"/>
        </a:p>
      </dgm:t>
    </dgm:pt>
    <dgm:pt modelId="{12B62651-C39D-47E3-AFC5-FD6159980ADA}">
      <dgm:prSet custT="1"/>
      <dgm:spPr/>
      <dgm:t>
        <a:bodyPr/>
        <a:lstStyle/>
        <a:p>
          <a:r>
            <a:rPr lang="es-PE" sz="1200"/>
            <a:t>REQM</a:t>
          </a:r>
          <a:endParaRPr lang="es-PE" sz="700"/>
        </a:p>
      </dgm:t>
    </dgm:pt>
    <dgm:pt modelId="{51064B8D-B7B9-4990-8668-3446A134096E}" type="parTrans" cxnId="{526618AB-5896-44BD-891C-EBA12DE40DDC}">
      <dgm:prSet/>
      <dgm:spPr/>
      <dgm:t>
        <a:bodyPr/>
        <a:lstStyle/>
        <a:p>
          <a:endParaRPr lang="es-PE"/>
        </a:p>
      </dgm:t>
    </dgm:pt>
    <dgm:pt modelId="{50DEBFAA-99D1-4AFF-8D3D-E5DFA3041DFF}" type="sibTrans" cxnId="{526618AB-5896-44BD-891C-EBA12DE40DDC}">
      <dgm:prSet/>
      <dgm:spPr/>
      <dgm:t>
        <a:bodyPr/>
        <a:lstStyle/>
        <a:p>
          <a:endParaRPr lang="es-PE"/>
        </a:p>
      </dgm:t>
    </dgm:pt>
    <dgm:pt modelId="{2F82B097-6821-4377-8821-4071009251D4}">
      <dgm:prSet custT="1"/>
      <dgm:spPr/>
      <dgm:t>
        <a:bodyPr/>
        <a:lstStyle/>
        <a:p>
          <a:r>
            <a:rPr lang="es-ES" sz="900"/>
            <a:t>Acta de Revisión Interna del Plan de Proyecto</a:t>
          </a:r>
        </a:p>
      </dgm:t>
    </dgm:pt>
    <dgm:pt modelId="{4C862DB4-D20E-48F7-8E36-4C55D86A91C2}" type="parTrans" cxnId="{F6A9E191-9129-4443-B3B8-86C5DCC90C91}">
      <dgm:prSet/>
      <dgm:spPr/>
      <dgm:t>
        <a:bodyPr/>
        <a:lstStyle/>
        <a:p>
          <a:endParaRPr lang="es-PE"/>
        </a:p>
      </dgm:t>
    </dgm:pt>
    <dgm:pt modelId="{E833725F-EF18-4318-965D-4CAB1367501F}" type="sibTrans" cxnId="{F6A9E191-9129-4443-B3B8-86C5DCC90C91}">
      <dgm:prSet/>
      <dgm:spPr/>
      <dgm:t>
        <a:bodyPr/>
        <a:lstStyle/>
        <a:p>
          <a:endParaRPr lang="es-PE"/>
        </a:p>
      </dgm:t>
    </dgm:pt>
    <dgm:pt modelId="{98EDA0F7-4923-4B4E-8F59-7F0A05368EAE}">
      <dgm:prSet/>
      <dgm:spPr/>
      <dgm:t>
        <a:bodyPr/>
        <a:lstStyle/>
        <a:p>
          <a:r>
            <a:rPr lang="es-ES"/>
            <a:t>Herramienta de Gestión QA del Producto</a:t>
          </a:r>
        </a:p>
      </dgm:t>
    </dgm:pt>
    <dgm:pt modelId="{B26C6FA9-401C-4867-8E56-D111D04FC549}" type="parTrans" cxnId="{7A058666-8FC9-4D9C-9358-15453E2FCFB9}">
      <dgm:prSet/>
      <dgm:spPr/>
      <dgm:t>
        <a:bodyPr/>
        <a:lstStyle/>
        <a:p>
          <a:endParaRPr lang="es-ES"/>
        </a:p>
      </dgm:t>
    </dgm:pt>
    <dgm:pt modelId="{151BF5D3-DCC1-4766-B13B-C4C9745987C9}" type="sibTrans" cxnId="{7A058666-8FC9-4D9C-9358-15453E2FCFB9}">
      <dgm:prSet/>
      <dgm:spPr/>
      <dgm:t>
        <a:bodyPr/>
        <a:lstStyle/>
        <a:p>
          <a:endParaRPr lang="es-ES"/>
        </a:p>
      </dgm:t>
    </dgm:pt>
    <dgm:pt modelId="{2DA495C4-CD9D-496B-8A55-7B77CB2F452C}">
      <dgm:prSet/>
      <dgm:spPr/>
      <dgm:t>
        <a:bodyPr/>
        <a:lstStyle/>
        <a:p>
          <a:r>
            <a:rPr lang="es-ES"/>
            <a:t>CheckList de Aseguramiento de Calidad</a:t>
          </a:r>
        </a:p>
      </dgm:t>
    </dgm:pt>
    <dgm:pt modelId="{6F172675-82C5-4DB9-AEDC-96303B328EB9}" type="parTrans" cxnId="{57577D26-4DCD-443C-86FB-27F2CD0E4BA9}">
      <dgm:prSet/>
      <dgm:spPr/>
      <dgm:t>
        <a:bodyPr/>
        <a:lstStyle/>
        <a:p>
          <a:endParaRPr lang="es-ES"/>
        </a:p>
      </dgm:t>
    </dgm:pt>
    <dgm:pt modelId="{2D133AE4-E462-411F-9175-EB5E622D7920}" type="sibTrans" cxnId="{57577D26-4DCD-443C-86FB-27F2CD0E4BA9}">
      <dgm:prSet/>
      <dgm:spPr/>
      <dgm:t>
        <a:bodyPr/>
        <a:lstStyle/>
        <a:p>
          <a:endParaRPr lang="es-ES"/>
        </a:p>
      </dgm:t>
    </dgm:pt>
    <dgm:pt modelId="{1C0118D3-83F6-4D67-9208-109768502C68}">
      <dgm:prSet/>
      <dgm:spPr/>
      <dgm:t>
        <a:bodyPr/>
        <a:lstStyle/>
        <a:p>
          <a:r>
            <a:rPr lang="es-ES"/>
            <a:t>Matriz de Seguimiento del Proyecto</a:t>
          </a:r>
        </a:p>
      </dgm:t>
    </dgm:pt>
    <dgm:pt modelId="{0AD4821B-8435-4786-8A12-0FA7466EEF1A}" type="parTrans" cxnId="{7555AA80-6DC2-473C-B1CD-806CC5202A51}">
      <dgm:prSet/>
      <dgm:spPr/>
      <dgm:t>
        <a:bodyPr/>
        <a:lstStyle/>
        <a:p>
          <a:endParaRPr lang="es-ES"/>
        </a:p>
      </dgm:t>
    </dgm:pt>
    <dgm:pt modelId="{5C83F091-ECC9-4B50-A066-FA974D0D3172}" type="sibTrans" cxnId="{7555AA80-6DC2-473C-B1CD-806CC5202A51}">
      <dgm:prSet/>
      <dgm:spPr/>
      <dgm:t>
        <a:bodyPr/>
        <a:lstStyle/>
        <a:p>
          <a:endParaRPr lang="es-ES"/>
        </a:p>
      </dgm:t>
    </dgm:pt>
    <dgm:pt modelId="{5CF00A5B-05B9-412B-B219-421A195AB5A0}">
      <dgm:prSet/>
      <dgm:spPr/>
      <dgm:t>
        <a:bodyPr/>
        <a:lstStyle/>
        <a:p>
          <a:r>
            <a:rPr lang="es-ES"/>
            <a:t>Solicitud de Accesos</a:t>
          </a:r>
        </a:p>
      </dgm:t>
    </dgm:pt>
    <dgm:pt modelId="{F3DA64DF-F10F-43D8-9C52-A699D3F1672F}" type="parTrans" cxnId="{9461C648-B39D-4AD4-A724-7047F3E754AB}">
      <dgm:prSet/>
      <dgm:spPr/>
      <dgm:t>
        <a:bodyPr/>
        <a:lstStyle/>
        <a:p>
          <a:endParaRPr lang="es-ES"/>
        </a:p>
      </dgm:t>
    </dgm:pt>
    <dgm:pt modelId="{412AF599-BC46-46BE-8447-0B559ADAA025}" type="sibTrans" cxnId="{9461C648-B39D-4AD4-A724-7047F3E754AB}">
      <dgm:prSet/>
      <dgm:spPr/>
      <dgm:t>
        <a:bodyPr/>
        <a:lstStyle/>
        <a:p>
          <a:endParaRPr lang="es-ES"/>
        </a:p>
      </dgm:t>
    </dgm:pt>
    <dgm:pt modelId="{01F6CB17-50A5-45BB-B300-E5EE008A33CB}">
      <dgm:prSet custT="1"/>
      <dgm:spPr/>
      <dgm:t>
        <a:bodyPr/>
        <a:lstStyle/>
        <a:p>
          <a:r>
            <a:rPr lang="es-ES" sz="800"/>
            <a:t>Ficha de Métricas de N Conformidades de QA</a:t>
          </a:r>
        </a:p>
      </dgm:t>
    </dgm:pt>
    <dgm:pt modelId="{D1F2AA25-B918-42DC-9E39-BA3D3EA46365}" type="parTrans" cxnId="{4F43F758-1B37-4F2F-ABA0-1F883C86DEBA}">
      <dgm:prSet/>
      <dgm:spPr/>
      <dgm:t>
        <a:bodyPr/>
        <a:lstStyle/>
        <a:p>
          <a:endParaRPr lang="es-ES"/>
        </a:p>
      </dgm:t>
    </dgm:pt>
    <dgm:pt modelId="{5E82E366-2D6E-48EF-A255-E25228F4D1E3}" type="sibTrans" cxnId="{4F43F758-1B37-4F2F-ABA0-1F883C86DEBA}">
      <dgm:prSet/>
      <dgm:spPr/>
      <dgm:t>
        <a:bodyPr/>
        <a:lstStyle/>
        <a:p>
          <a:endParaRPr lang="es-ES"/>
        </a:p>
      </dgm:t>
    </dgm:pt>
    <dgm:pt modelId="{66B39371-4666-46E8-9EB6-D70397B2FC57}">
      <dgm:prSet custT="1"/>
      <dgm:spPr/>
      <dgm:t>
        <a:bodyPr/>
        <a:lstStyle/>
        <a:p>
          <a:r>
            <a:rPr lang="es-ES" sz="700"/>
            <a:t>Ficha de Métricas de Volatilidad de Requerimientos</a:t>
          </a:r>
        </a:p>
      </dgm:t>
    </dgm:pt>
    <dgm:pt modelId="{0CB8026E-8018-4D4E-A0DC-17260BE6D240}" type="parTrans" cxnId="{1A5B540C-5414-4DE8-A416-A5275B1527BF}">
      <dgm:prSet/>
      <dgm:spPr/>
      <dgm:t>
        <a:bodyPr/>
        <a:lstStyle/>
        <a:p>
          <a:endParaRPr lang="es-ES"/>
        </a:p>
      </dgm:t>
    </dgm:pt>
    <dgm:pt modelId="{F013BEFC-EE61-4AF7-9DA1-82FB01108343}" type="sibTrans" cxnId="{1A5B540C-5414-4DE8-A416-A5275B1527BF}">
      <dgm:prSet/>
      <dgm:spPr/>
      <dgm:t>
        <a:bodyPr/>
        <a:lstStyle/>
        <a:p>
          <a:endParaRPr lang="es-ES"/>
        </a:p>
      </dgm:t>
    </dgm:pt>
    <dgm:pt modelId="{82E0AD28-3143-464D-8FA0-9FA2387F8F99}">
      <dgm:prSet custT="1"/>
      <dgm:spPr/>
      <dgm:t>
        <a:bodyPr/>
        <a:lstStyle/>
        <a:p>
          <a:r>
            <a:rPr lang="es-ES" sz="800"/>
            <a:t>Ficha de Métricas de Indice de Cambios de Items de Configuración</a:t>
          </a:r>
        </a:p>
      </dgm:t>
    </dgm:pt>
    <dgm:pt modelId="{17457274-AA8E-4E0C-86EB-8FB854B102B9}" type="parTrans" cxnId="{1AE335BE-5A23-4228-9CDC-9D4C95615787}">
      <dgm:prSet/>
      <dgm:spPr/>
      <dgm:t>
        <a:bodyPr/>
        <a:lstStyle/>
        <a:p>
          <a:endParaRPr lang="es-ES"/>
        </a:p>
      </dgm:t>
    </dgm:pt>
    <dgm:pt modelId="{BF7E53BE-7740-4A64-9660-D95475402814}" type="sibTrans" cxnId="{1AE335BE-5A23-4228-9CDC-9D4C95615787}">
      <dgm:prSet/>
      <dgm:spPr/>
      <dgm:t>
        <a:bodyPr/>
        <a:lstStyle/>
        <a:p>
          <a:endParaRPr lang="es-ES"/>
        </a:p>
      </dgm:t>
    </dgm:pt>
    <dgm:pt modelId="{E3B46AD0-3E0D-4B19-8825-91E6F2B3486F}" type="pres">
      <dgm:prSet presAssocID="{D91ABF61-2ACC-4BF9-9739-BF53637478AA}" presName="hierChild1" presStyleCnt="0">
        <dgm:presLayoutVars>
          <dgm:orgChart val="1"/>
          <dgm:chPref val="1"/>
          <dgm:dir/>
          <dgm:animOne val="branch"/>
          <dgm:animLvl val="lvl"/>
          <dgm:resizeHandles/>
        </dgm:presLayoutVars>
      </dgm:prSet>
      <dgm:spPr/>
    </dgm:pt>
    <dgm:pt modelId="{2C0FEA8E-E535-4596-9A23-67D25C0ABB8C}" type="pres">
      <dgm:prSet presAssocID="{49676D76-7F5A-4A25-9FBB-FFB102DF9213}" presName="hierRoot1" presStyleCnt="0">
        <dgm:presLayoutVars>
          <dgm:hierBranch val="init"/>
        </dgm:presLayoutVars>
      </dgm:prSet>
      <dgm:spPr/>
    </dgm:pt>
    <dgm:pt modelId="{A17731BF-11E9-47E3-8627-49E98FC19BE7}" type="pres">
      <dgm:prSet presAssocID="{49676D76-7F5A-4A25-9FBB-FFB102DF9213}" presName="rootComposite1" presStyleCnt="0"/>
      <dgm:spPr/>
    </dgm:pt>
    <dgm:pt modelId="{C544ECB0-5C7C-490B-AEC9-73F0F1474C60}" type="pres">
      <dgm:prSet presAssocID="{49676D76-7F5A-4A25-9FBB-FFB102DF9213}" presName="rootText1" presStyleLbl="node0" presStyleIdx="0" presStyleCnt="1" custScaleX="182767" custScaleY="157067">
        <dgm:presLayoutVars>
          <dgm:chPref val="3"/>
        </dgm:presLayoutVars>
      </dgm:prSet>
      <dgm:spPr/>
    </dgm:pt>
    <dgm:pt modelId="{3FD39637-7D44-40AC-B365-8DEEBA4E404B}" type="pres">
      <dgm:prSet presAssocID="{49676D76-7F5A-4A25-9FBB-FFB102DF9213}" presName="rootConnector1" presStyleLbl="node1" presStyleIdx="0" presStyleCnt="0"/>
      <dgm:spPr/>
    </dgm:pt>
    <dgm:pt modelId="{C72BCA85-6E82-4DB4-9674-B76ACCDB8565}" type="pres">
      <dgm:prSet presAssocID="{49676D76-7F5A-4A25-9FBB-FFB102DF9213}" presName="hierChild2" presStyleCnt="0"/>
      <dgm:spPr/>
    </dgm:pt>
    <dgm:pt modelId="{143D8000-5A5B-4EEF-83ED-FA5BD9DC7F43}" type="pres">
      <dgm:prSet presAssocID="{7829F332-E027-4EDD-A0CA-28D502F9487F}" presName="Name37" presStyleLbl="parChTrans1D2" presStyleIdx="0" presStyleCnt="3"/>
      <dgm:spPr/>
    </dgm:pt>
    <dgm:pt modelId="{0AFA6F5A-B699-4DC9-8FF2-AD95C248118E}" type="pres">
      <dgm:prSet presAssocID="{4CA3EFB1-DB68-4F18-B7B6-AA955D180A90}" presName="hierRoot2" presStyleCnt="0">
        <dgm:presLayoutVars>
          <dgm:hierBranch val="l"/>
        </dgm:presLayoutVars>
      </dgm:prSet>
      <dgm:spPr/>
    </dgm:pt>
    <dgm:pt modelId="{B582CC85-61E3-4E93-B48B-C38AEC9D6105}" type="pres">
      <dgm:prSet presAssocID="{4CA3EFB1-DB68-4F18-B7B6-AA955D180A90}" presName="rootComposite" presStyleCnt="0"/>
      <dgm:spPr/>
    </dgm:pt>
    <dgm:pt modelId="{EA7F4D7E-81A0-4294-A1C2-02346D6BA8C5}" type="pres">
      <dgm:prSet presAssocID="{4CA3EFB1-DB68-4F18-B7B6-AA955D180A90}" presName="rootText" presStyleLbl="node2" presStyleIdx="0" presStyleCnt="3" custScaleX="145712" custLinFactX="-74109" custLinFactNeighborX="-100000" custLinFactNeighborY="-3002">
        <dgm:presLayoutVars>
          <dgm:chPref val="3"/>
        </dgm:presLayoutVars>
      </dgm:prSet>
      <dgm:spPr/>
    </dgm:pt>
    <dgm:pt modelId="{61F72174-0F0F-4D3C-B58A-BAEB0D73D3FE}" type="pres">
      <dgm:prSet presAssocID="{4CA3EFB1-DB68-4F18-B7B6-AA955D180A90}" presName="rootConnector" presStyleLbl="node2" presStyleIdx="0" presStyleCnt="3"/>
      <dgm:spPr/>
    </dgm:pt>
    <dgm:pt modelId="{7E4265DF-2EE1-4154-88B6-3A16D6BF6CDD}" type="pres">
      <dgm:prSet presAssocID="{4CA3EFB1-DB68-4F18-B7B6-AA955D180A90}" presName="hierChild4" presStyleCnt="0"/>
      <dgm:spPr/>
    </dgm:pt>
    <dgm:pt modelId="{912D57C7-6C5B-4AD6-B404-CD75172AF629}" type="pres">
      <dgm:prSet presAssocID="{1553931A-B213-4368-A68F-9DD51ADD961F}" presName="Name50" presStyleLbl="parChTrans1D3" presStyleIdx="0" presStyleCnt="11"/>
      <dgm:spPr/>
    </dgm:pt>
    <dgm:pt modelId="{6914CFC5-38C4-457F-A960-5470C374E1C7}" type="pres">
      <dgm:prSet presAssocID="{E854E8C6-D7AC-4D2A-BD5D-4B868CCE52FD}" presName="hierRoot2" presStyleCnt="0">
        <dgm:presLayoutVars>
          <dgm:hierBranch/>
        </dgm:presLayoutVars>
      </dgm:prSet>
      <dgm:spPr/>
    </dgm:pt>
    <dgm:pt modelId="{DDA09F91-E2ED-4292-BF65-B9608BADB9FB}" type="pres">
      <dgm:prSet presAssocID="{E854E8C6-D7AC-4D2A-BD5D-4B868CCE52FD}" presName="rootComposite" presStyleCnt="0"/>
      <dgm:spPr/>
    </dgm:pt>
    <dgm:pt modelId="{68AE0371-AB28-4C76-AEB2-C97422EBED9A}" type="pres">
      <dgm:prSet presAssocID="{E854E8C6-D7AC-4D2A-BD5D-4B868CCE52FD}" presName="rootText" presStyleLbl="node3" presStyleIdx="0" presStyleCnt="11" custLinFactX="-100000" custLinFactNeighborX="-105628" custLinFactNeighborY="-6004">
        <dgm:presLayoutVars>
          <dgm:chPref val="3"/>
        </dgm:presLayoutVars>
      </dgm:prSet>
      <dgm:spPr/>
    </dgm:pt>
    <dgm:pt modelId="{C7A1194C-9EAE-4BF1-BCAF-0EB5C818603D}" type="pres">
      <dgm:prSet presAssocID="{E854E8C6-D7AC-4D2A-BD5D-4B868CCE52FD}" presName="rootConnector" presStyleLbl="node3" presStyleIdx="0" presStyleCnt="11"/>
      <dgm:spPr/>
    </dgm:pt>
    <dgm:pt modelId="{4CDEA9EE-1EA0-4D96-A40C-60D43C5271BE}" type="pres">
      <dgm:prSet presAssocID="{E854E8C6-D7AC-4D2A-BD5D-4B868CCE52FD}" presName="hierChild4" presStyleCnt="0"/>
      <dgm:spPr/>
    </dgm:pt>
    <dgm:pt modelId="{A4553829-ABC3-47DE-B945-355D4FF7EE2F}" type="pres">
      <dgm:prSet presAssocID="{E854E8C6-D7AC-4D2A-BD5D-4B868CCE52FD}" presName="hierChild5" presStyleCnt="0"/>
      <dgm:spPr/>
    </dgm:pt>
    <dgm:pt modelId="{31CBD208-5FF8-4A3F-B69F-CEE7E7015739}" type="pres">
      <dgm:prSet presAssocID="{4C862DB4-D20E-48F7-8E36-4C55D86A91C2}" presName="Name50" presStyleLbl="parChTrans1D3" presStyleIdx="1" presStyleCnt="11"/>
      <dgm:spPr/>
    </dgm:pt>
    <dgm:pt modelId="{A24146B4-6714-45AF-9767-0FF73BD8DA19}" type="pres">
      <dgm:prSet presAssocID="{2F82B097-6821-4377-8821-4071009251D4}" presName="hierRoot2" presStyleCnt="0">
        <dgm:presLayoutVars>
          <dgm:hierBranch/>
        </dgm:presLayoutVars>
      </dgm:prSet>
      <dgm:spPr/>
    </dgm:pt>
    <dgm:pt modelId="{9C15C558-730D-4CD8-8908-19FCD14A4562}" type="pres">
      <dgm:prSet presAssocID="{2F82B097-6821-4377-8821-4071009251D4}" presName="rootComposite" presStyleCnt="0"/>
      <dgm:spPr/>
    </dgm:pt>
    <dgm:pt modelId="{908D6A1E-3551-4C41-A84A-9ADF5B5B3182}" type="pres">
      <dgm:prSet presAssocID="{2F82B097-6821-4377-8821-4071009251D4}" presName="rootText" presStyleLbl="node3" presStyleIdx="1" presStyleCnt="11" custScaleY="205959" custLinFactX="-100000" custLinFactNeighborX="-114633" custLinFactNeighborY="3002">
        <dgm:presLayoutVars>
          <dgm:chPref val="3"/>
        </dgm:presLayoutVars>
      </dgm:prSet>
      <dgm:spPr/>
    </dgm:pt>
    <dgm:pt modelId="{CCF36B0C-6273-4DDC-AA1F-6029C6B880AE}" type="pres">
      <dgm:prSet presAssocID="{2F82B097-6821-4377-8821-4071009251D4}" presName="rootConnector" presStyleLbl="node3" presStyleIdx="1" presStyleCnt="11"/>
      <dgm:spPr/>
    </dgm:pt>
    <dgm:pt modelId="{FD051EEC-17D1-4A72-9984-698A87234213}" type="pres">
      <dgm:prSet presAssocID="{2F82B097-6821-4377-8821-4071009251D4}" presName="hierChild4" presStyleCnt="0"/>
      <dgm:spPr/>
    </dgm:pt>
    <dgm:pt modelId="{6C409283-4C95-4347-92F3-D574EF112C48}" type="pres">
      <dgm:prSet presAssocID="{2F82B097-6821-4377-8821-4071009251D4}" presName="hierChild5" presStyleCnt="0"/>
      <dgm:spPr/>
    </dgm:pt>
    <dgm:pt modelId="{A76CC82F-6D25-47E6-BFDF-0843CE5A3958}" type="pres">
      <dgm:prSet presAssocID="{035C992C-E7F7-40BD-B857-CB8C7A5393C5}" presName="Name50" presStyleLbl="parChTrans1D3" presStyleIdx="2" presStyleCnt="11"/>
      <dgm:spPr/>
    </dgm:pt>
    <dgm:pt modelId="{C2EDC7C9-7B50-4C1D-9955-D59950184394}" type="pres">
      <dgm:prSet presAssocID="{67AD5931-B9BC-44EF-8A5A-3F0788966946}" presName="hierRoot2" presStyleCnt="0">
        <dgm:presLayoutVars>
          <dgm:hierBranch/>
        </dgm:presLayoutVars>
      </dgm:prSet>
      <dgm:spPr/>
    </dgm:pt>
    <dgm:pt modelId="{36A0D41A-9A2F-45EE-ACEB-A7636BB8C444}" type="pres">
      <dgm:prSet presAssocID="{67AD5931-B9BC-44EF-8A5A-3F0788966946}" presName="rootComposite" presStyleCnt="0"/>
      <dgm:spPr/>
    </dgm:pt>
    <dgm:pt modelId="{40BB673A-B0CB-46CC-A814-30448B42E832}" type="pres">
      <dgm:prSet presAssocID="{67AD5931-B9BC-44EF-8A5A-3F0788966946}" presName="rootText" presStyleLbl="node3" presStyleIdx="2" presStyleCnt="11" custLinFactX="-100000" custLinFactNeighborX="-116134" custLinFactNeighborY="9006">
        <dgm:presLayoutVars>
          <dgm:chPref val="3"/>
        </dgm:presLayoutVars>
      </dgm:prSet>
      <dgm:spPr/>
    </dgm:pt>
    <dgm:pt modelId="{CC67440C-14AA-4DDF-91F9-DD9632CDE81E}" type="pres">
      <dgm:prSet presAssocID="{67AD5931-B9BC-44EF-8A5A-3F0788966946}" presName="rootConnector" presStyleLbl="node3" presStyleIdx="2" presStyleCnt="11"/>
      <dgm:spPr/>
    </dgm:pt>
    <dgm:pt modelId="{7672A5AA-49A3-457A-AD39-B48381DAA670}" type="pres">
      <dgm:prSet presAssocID="{67AD5931-B9BC-44EF-8A5A-3F0788966946}" presName="hierChild4" presStyleCnt="0"/>
      <dgm:spPr/>
    </dgm:pt>
    <dgm:pt modelId="{122B9272-516D-412B-B0DC-E4C2A042276F}" type="pres">
      <dgm:prSet presAssocID="{67AD5931-B9BC-44EF-8A5A-3F0788966946}" presName="hierChild5" presStyleCnt="0"/>
      <dgm:spPr/>
    </dgm:pt>
    <dgm:pt modelId="{D080D0A8-0C13-43E3-8F0C-46CF7EC3CC7B}" type="pres">
      <dgm:prSet presAssocID="{CCBF6AF7-42FC-4FBD-B147-B311ED9D4D1A}" presName="Name50" presStyleLbl="parChTrans1D3" presStyleIdx="3" presStyleCnt="11"/>
      <dgm:spPr/>
    </dgm:pt>
    <dgm:pt modelId="{275AF020-B9A8-480E-AB37-309FA540C338}" type="pres">
      <dgm:prSet presAssocID="{4F285E48-FAD3-46BA-9787-9718BC948C86}" presName="hierRoot2" presStyleCnt="0">
        <dgm:presLayoutVars>
          <dgm:hierBranch/>
        </dgm:presLayoutVars>
      </dgm:prSet>
      <dgm:spPr/>
    </dgm:pt>
    <dgm:pt modelId="{0E5E3075-EFF0-49D5-8FB0-5FD0E6652652}" type="pres">
      <dgm:prSet presAssocID="{4F285E48-FAD3-46BA-9787-9718BC948C86}" presName="rootComposite" presStyleCnt="0"/>
      <dgm:spPr/>
    </dgm:pt>
    <dgm:pt modelId="{37CA3E11-A305-48B8-BE46-5220371F51F9}" type="pres">
      <dgm:prSet presAssocID="{4F285E48-FAD3-46BA-9787-9718BC948C86}" presName="rootText" presStyleLbl="node3" presStyleIdx="3" presStyleCnt="11" custLinFactX="-100000" custLinFactNeighborX="-123639" custLinFactNeighborY="30019">
        <dgm:presLayoutVars>
          <dgm:chPref val="3"/>
        </dgm:presLayoutVars>
      </dgm:prSet>
      <dgm:spPr/>
    </dgm:pt>
    <dgm:pt modelId="{8A8878E8-1504-4029-B02B-F422DA5D0951}" type="pres">
      <dgm:prSet presAssocID="{4F285E48-FAD3-46BA-9787-9718BC948C86}" presName="rootConnector" presStyleLbl="node3" presStyleIdx="3" presStyleCnt="11"/>
      <dgm:spPr/>
    </dgm:pt>
    <dgm:pt modelId="{6541A29A-7891-4CBD-A73E-AF45958109AA}" type="pres">
      <dgm:prSet presAssocID="{4F285E48-FAD3-46BA-9787-9718BC948C86}" presName="hierChild4" presStyleCnt="0"/>
      <dgm:spPr/>
    </dgm:pt>
    <dgm:pt modelId="{4C397AF7-8F71-48B7-9FA7-A4792846BAD8}" type="pres">
      <dgm:prSet presAssocID="{4F285E48-FAD3-46BA-9787-9718BC948C86}" presName="hierChild5" presStyleCnt="0"/>
      <dgm:spPr/>
    </dgm:pt>
    <dgm:pt modelId="{2E0FD046-32B1-437C-A729-CAB68EAA52D8}" type="pres">
      <dgm:prSet presAssocID="{4CA3EFB1-DB68-4F18-B7B6-AA955D180A90}" presName="hierChild5" presStyleCnt="0"/>
      <dgm:spPr/>
    </dgm:pt>
    <dgm:pt modelId="{CCE98193-1DE9-42A3-BC87-11338C3359B7}" type="pres">
      <dgm:prSet presAssocID="{2E4F62D4-1C32-49B7-A315-739544387BDF}" presName="Name37" presStyleLbl="parChTrans1D2" presStyleIdx="1" presStyleCnt="3"/>
      <dgm:spPr/>
    </dgm:pt>
    <dgm:pt modelId="{A6B91D02-E4A1-4593-B78D-CB73B57C64AE}" type="pres">
      <dgm:prSet presAssocID="{9F212DBD-B2E9-4273-BE10-1468985009C7}" presName="hierRoot2" presStyleCnt="0">
        <dgm:presLayoutVars>
          <dgm:hierBranch val="hang"/>
        </dgm:presLayoutVars>
      </dgm:prSet>
      <dgm:spPr/>
    </dgm:pt>
    <dgm:pt modelId="{8068D49E-2E59-4785-A115-0E1AEF2668CF}" type="pres">
      <dgm:prSet presAssocID="{9F212DBD-B2E9-4273-BE10-1468985009C7}" presName="rootComposite" presStyleCnt="0"/>
      <dgm:spPr/>
    </dgm:pt>
    <dgm:pt modelId="{B3476061-A6C8-46A4-BB2B-1C38DA6D84BE}" type="pres">
      <dgm:prSet presAssocID="{9F212DBD-B2E9-4273-BE10-1468985009C7}" presName="rootText" presStyleLbl="node2" presStyleIdx="1" presStyleCnt="3" custScaleX="337502" custScaleY="113517">
        <dgm:presLayoutVars>
          <dgm:chPref val="3"/>
        </dgm:presLayoutVars>
      </dgm:prSet>
      <dgm:spPr/>
    </dgm:pt>
    <dgm:pt modelId="{7C957350-4DC1-40D0-88A9-A848F9019409}" type="pres">
      <dgm:prSet presAssocID="{9F212DBD-B2E9-4273-BE10-1468985009C7}" presName="rootConnector" presStyleLbl="node2" presStyleIdx="1" presStyleCnt="3"/>
      <dgm:spPr/>
    </dgm:pt>
    <dgm:pt modelId="{85A764B8-37A6-4BAF-AEAB-AF0C633EF813}" type="pres">
      <dgm:prSet presAssocID="{9F212DBD-B2E9-4273-BE10-1468985009C7}" presName="hierChild4" presStyleCnt="0"/>
      <dgm:spPr/>
    </dgm:pt>
    <dgm:pt modelId="{35861436-1E7D-4A2B-8263-A0380CF5A95B}" type="pres">
      <dgm:prSet presAssocID="{9A28E9B6-3EE5-4178-821A-8FB3D5888CD8}" presName="Name48" presStyleLbl="parChTrans1D3" presStyleIdx="4" presStyleCnt="11"/>
      <dgm:spPr/>
    </dgm:pt>
    <dgm:pt modelId="{1A4959EE-61BD-4AC3-9C73-C094AC47D1D6}" type="pres">
      <dgm:prSet presAssocID="{E6FA70BE-614C-48FA-8570-B2376E0BC442}" presName="hierRoot2" presStyleCnt="0">
        <dgm:presLayoutVars>
          <dgm:hierBranch val="hang"/>
        </dgm:presLayoutVars>
      </dgm:prSet>
      <dgm:spPr/>
    </dgm:pt>
    <dgm:pt modelId="{3555675B-8F19-43F8-87D7-D974F6EEBCF9}" type="pres">
      <dgm:prSet presAssocID="{E6FA70BE-614C-48FA-8570-B2376E0BC442}" presName="rootComposite" presStyleCnt="0"/>
      <dgm:spPr/>
    </dgm:pt>
    <dgm:pt modelId="{87199E46-F9FC-48A8-8691-076CBFD365B6}" type="pres">
      <dgm:prSet presAssocID="{E6FA70BE-614C-48FA-8570-B2376E0BC442}" presName="rootText" presStyleLbl="node3" presStyleIdx="4" presStyleCnt="11" custLinFactX="-42873" custLinFactNeighborX="-100000" custLinFactNeighborY="-69146">
        <dgm:presLayoutVars>
          <dgm:chPref val="3"/>
        </dgm:presLayoutVars>
      </dgm:prSet>
      <dgm:spPr/>
    </dgm:pt>
    <dgm:pt modelId="{3A4A4CE5-1D5A-48A0-B071-DA93A06322D4}" type="pres">
      <dgm:prSet presAssocID="{E6FA70BE-614C-48FA-8570-B2376E0BC442}" presName="rootConnector" presStyleLbl="node3" presStyleIdx="4" presStyleCnt="11"/>
      <dgm:spPr/>
    </dgm:pt>
    <dgm:pt modelId="{26BBBCCB-1005-4EB3-9F3D-B2F2EE110D83}" type="pres">
      <dgm:prSet presAssocID="{E6FA70BE-614C-48FA-8570-B2376E0BC442}" presName="hierChild4" presStyleCnt="0"/>
      <dgm:spPr/>
    </dgm:pt>
    <dgm:pt modelId="{F6A8B415-5452-4747-A87A-75CC6C0A00E1}" type="pres">
      <dgm:prSet presAssocID="{70DB323B-19C6-437E-BF3B-941CCA2611CA}" presName="Name48" presStyleLbl="parChTrans1D4" presStyleIdx="0" presStyleCnt="12"/>
      <dgm:spPr/>
    </dgm:pt>
    <dgm:pt modelId="{16703FF8-892A-4BF2-8F21-EA4DFEAC83BF}" type="pres">
      <dgm:prSet presAssocID="{DE524678-5CA2-4641-A5BC-58270B3D11AB}" presName="hierRoot2" presStyleCnt="0">
        <dgm:presLayoutVars>
          <dgm:hierBranch val="init"/>
        </dgm:presLayoutVars>
      </dgm:prSet>
      <dgm:spPr/>
    </dgm:pt>
    <dgm:pt modelId="{679DFB9B-859A-48F6-B902-53252664DFB0}" type="pres">
      <dgm:prSet presAssocID="{DE524678-5CA2-4641-A5BC-58270B3D11AB}" presName="rootComposite" presStyleCnt="0"/>
      <dgm:spPr/>
    </dgm:pt>
    <dgm:pt modelId="{3F782F52-133B-4CD9-BC42-13577B7A3996}" type="pres">
      <dgm:prSet presAssocID="{DE524678-5CA2-4641-A5BC-58270B3D11AB}" presName="rootText" presStyleLbl="node4" presStyleIdx="0" presStyleCnt="12" custScaleX="156285" custScaleY="146090" custLinFactX="-30189" custLinFactNeighborX="-100000" custLinFactNeighborY="-66609">
        <dgm:presLayoutVars>
          <dgm:chPref val="3"/>
        </dgm:presLayoutVars>
      </dgm:prSet>
      <dgm:spPr/>
    </dgm:pt>
    <dgm:pt modelId="{7009C815-AE6D-4A0B-A7B2-FA7B11E1A427}" type="pres">
      <dgm:prSet presAssocID="{DE524678-5CA2-4641-A5BC-58270B3D11AB}" presName="rootConnector" presStyleLbl="node4" presStyleIdx="0" presStyleCnt="12"/>
      <dgm:spPr/>
    </dgm:pt>
    <dgm:pt modelId="{CE6EF196-195D-4FD6-8A80-7516638392A0}" type="pres">
      <dgm:prSet presAssocID="{DE524678-5CA2-4641-A5BC-58270B3D11AB}" presName="hierChild4" presStyleCnt="0"/>
      <dgm:spPr/>
    </dgm:pt>
    <dgm:pt modelId="{7406D1A3-A86D-4CE2-9906-70143BA76B73}" type="pres">
      <dgm:prSet presAssocID="{DE524678-5CA2-4641-A5BC-58270B3D11AB}" presName="hierChild5" presStyleCnt="0"/>
      <dgm:spPr/>
    </dgm:pt>
    <dgm:pt modelId="{629D3829-A7FC-46E4-AFE6-D13DB6BD4D76}" type="pres">
      <dgm:prSet presAssocID="{E6FA70BE-614C-48FA-8570-B2376E0BC442}" presName="hierChild5" presStyleCnt="0"/>
      <dgm:spPr/>
    </dgm:pt>
    <dgm:pt modelId="{D365A353-CA44-4E27-91BD-DE3632531B43}" type="pres">
      <dgm:prSet presAssocID="{760DEBDC-D266-4F33-BA82-B347EB3E718D}" presName="Name48" presStyleLbl="parChTrans1D3" presStyleIdx="5" presStyleCnt="11"/>
      <dgm:spPr/>
    </dgm:pt>
    <dgm:pt modelId="{D774D5E5-E2E1-4318-9690-D50BF60D1585}" type="pres">
      <dgm:prSet presAssocID="{785E538B-B39A-4E63-89F7-830C45B6EEEE}" presName="hierRoot2" presStyleCnt="0">
        <dgm:presLayoutVars>
          <dgm:hierBranch val="hang"/>
        </dgm:presLayoutVars>
      </dgm:prSet>
      <dgm:spPr/>
    </dgm:pt>
    <dgm:pt modelId="{7AAAF220-CBE0-4EE6-82A0-F8D011003C06}" type="pres">
      <dgm:prSet presAssocID="{785E538B-B39A-4E63-89F7-830C45B6EEEE}" presName="rootComposite" presStyleCnt="0"/>
      <dgm:spPr/>
    </dgm:pt>
    <dgm:pt modelId="{B1A1C99D-8256-42B6-A4BB-718F30BD75F1}" type="pres">
      <dgm:prSet presAssocID="{785E538B-B39A-4E63-89F7-830C45B6EEEE}" presName="rootText" presStyleLbl="node3" presStyleIdx="5" presStyleCnt="11" custLinFactNeighborX="-4583" custLinFactNeighborY="2292">
        <dgm:presLayoutVars>
          <dgm:chPref val="3"/>
        </dgm:presLayoutVars>
      </dgm:prSet>
      <dgm:spPr/>
    </dgm:pt>
    <dgm:pt modelId="{B908AAC1-A206-4F58-BF1C-0385FD6D6BC3}" type="pres">
      <dgm:prSet presAssocID="{785E538B-B39A-4E63-89F7-830C45B6EEEE}" presName="rootConnector" presStyleLbl="node3" presStyleIdx="5" presStyleCnt="11"/>
      <dgm:spPr/>
    </dgm:pt>
    <dgm:pt modelId="{D6F81310-911F-4D9C-A0C2-D48072E9D71C}" type="pres">
      <dgm:prSet presAssocID="{785E538B-B39A-4E63-89F7-830C45B6EEEE}" presName="hierChild4" presStyleCnt="0"/>
      <dgm:spPr/>
    </dgm:pt>
    <dgm:pt modelId="{37378E76-3C7E-4DA0-A41B-766856F46398}" type="pres">
      <dgm:prSet presAssocID="{78DC161B-E965-4876-8F8D-A58912496E37}" presName="Name48" presStyleLbl="parChTrans1D4" presStyleIdx="1" presStyleCnt="12"/>
      <dgm:spPr/>
    </dgm:pt>
    <dgm:pt modelId="{E3FCE52F-915D-4C8E-A6AB-DF1836932E0A}" type="pres">
      <dgm:prSet presAssocID="{D3A9B131-D3AC-4D03-A967-5732B649914E}" presName="hierRoot2" presStyleCnt="0">
        <dgm:presLayoutVars>
          <dgm:hierBranch val="init"/>
        </dgm:presLayoutVars>
      </dgm:prSet>
      <dgm:spPr/>
    </dgm:pt>
    <dgm:pt modelId="{5E8F13DC-AEFD-47EF-989B-CB0461E382F6}" type="pres">
      <dgm:prSet presAssocID="{D3A9B131-D3AC-4D03-A967-5732B649914E}" presName="rootComposite" presStyleCnt="0"/>
      <dgm:spPr/>
    </dgm:pt>
    <dgm:pt modelId="{35F920FE-29EB-405A-9331-6FA8A44F119B}" type="pres">
      <dgm:prSet presAssocID="{D3A9B131-D3AC-4D03-A967-5732B649914E}" presName="rootText" presStyleLbl="node4" presStyleIdx="1" presStyleCnt="12" custScaleX="134763" custScaleY="176384">
        <dgm:presLayoutVars>
          <dgm:chPref val="3"/>
        </dgm:presLayoutVars>
      </dgm:prSet>
      <dgm:spPr/>
    </dgm:pt>
    <dgm:pt modelId="{8A6272FC-DC66-42F1-AF34-908E73CCAB33}" type="pres">
      <dgm:prSet presAssocID="{D3A9B131-D3AC-4D03-A967-5732B649914E}" presName="rootConnector" presStyleLbl="node4" presStyleIdx="1" presStyleCnt="12"/>
      <dgm:spPr/>
    </dgm:pt>
    <dgm:pt modelId="{06A0D9B3-590A-4B48-B0FA-8104DD03C473}" type="pres">
      <dgm:prSet presAssocID="{D3A9B131-D3AC-4D03-A967-5732B649914E}" presName="hierChild4" presStyleCnt="0"/>
      <dgm:spPr/>
    </dgm:pt>
    <dgm:pt modelId="{C404BE72-C2F2-4698-A589-CFFB553BBA80}" type="pres">
      <dgm:prSet presAssocID="{D3A9B131-D3AC-4D03-A967-5732B649914E}" presName="hierChild5" presStyleCnt="0"/>
      <dgm:spPr/>
    </dgm:pt>
    <dgm:pt modelId="{46F5802E-801D-4004-B9D2-0B6BC889411C}" type="pres">
      <dgm:prSet presAssocID="{F3DA64DF-F10F-43D8-9C52-A699D3F1672F}" presName="Name48" presStyleLbl="parChTrans1D4" presStyleIdx="2" presStyleCnt="12"/>
      <dgm:spPr/>
    </dgm:pt>
    <dgm:pt modelId="{A27F0C0B-6F3E-4538-A466-8FC3B2F0D331}" type="pres">
      <dgm:prSet presAssocID="{5CF00A5B-05B9-412B-B219-421A195AB5A0}" presName="hierRoot2" presStyleCnt="0">
        <dgm:presLayoutVars>
          <dgm:hierBranch val="init"/>
        </dgm:presLayoutVars>
      </dgm:prSet>
      <dgm:spPr/>
    </dgm:pt>
    <dgm:pt modelId="{80C81366-8B87-450B-B777-2ED1433B0828}" type="pres">
      <dgm:prSet presAssocID="{5CF00A5B-05B9-412B-B219-421A195AB5A0}" presName="rootComposite" presStyleCnt="0"/>
      <dgm:spPr/>
    </dgm:pt>
    <dgm:pt modelId="{08097982-7FAB-46ED-A36C-35D8A07E36DD}" type="pres">
      <dgm:prSet presAssocID="{5CF00A5B-05B9-412B-B219-421A195AB5A0}" presName="rootText" presStyleLbl="node4" presStyleIdx="2" presStyleCnt="12">
        <dgm:presLayoutVars>
          <dgm:chPref val="3"/>
        </dgm:presLayoutVars>
      </dgm:prSet>
      <dgm:spPr/>
    </dgm:pt>
    <dgm:pt modelId="{C7F1548F-2FB4-4F92-B3E5-BB479F7628C2}" type="pres">
      <dgm:prSet presAssocID="{5CF00A5B-05B9-412B-B219-421A195AB5A0}" presName="rootConnector" presStyleLbl="node4" presStyleIdx="2" presStyleCnt="12"/>
      <dgm:spPr/>
    </dgm:pt>
    <dgm:pt modelId="{F1E7FEF7-68DC-44F0-B7B5-AC3EF60048D1}" type="pres">
      <dgm:prSet presAssocID="{5CF00A5B-05B9-412B-B219-421A195AB5A0}" presName="hierChild4" presStyleCnt="0"/>
      <dgm:spPr/>
    </dgm:pt>
    <dgm:pt modelId="{4B37047A-E94D-4A0E-9EF4-C12F24BF1BB1}" type="pres">
      <dgm:prSet presAssocID="{5CF00A5B-05B9-412B-B219-421A195AB5A0}" presName="hierChild5" presStyleCnt="0"/>
      <dgm:spPr/>
    </dgm:pt>
    <dgm:pt modelId="{DBB9F7D2-8BE0-4020-A9C1-BD514C8C9113}" type="pres">
      <dgm:prSet presAssocID="{785E538B-B39A-4E63-89F7-830C45B6EEEE}" presName="hierChild5" presStyleCnt="0"/>
      <dgm:spPr/>
    </dgm:pt>
    <dgm:pt modelId="{7ED404F2-9B8F-467F-9870-A8920EC20098}" type="pres">
      <dgm:prSet presAssocID="{578EA1D7-F8F9-4414-B65C-08F59A792437}" presName="Name48" presStyleLbl="parChTrans1D3" presStyleIdx="6" presStyleCnt="11"/>
      <dgm:spPr/>
    </dgm:pt>
    <dgm:pt modelId="{5C6BD035-1562-4F90-B849-5898A7BDC730}" type="pres">
      <dgm:prSet presAssocID="{DCCD514B-1BBB-46E9-9786-865FDB94CF64}" presName="hierRoot2" presStyleCnt="0">
        <dgm:presLayoutVars>
          <dgm:hierBranch val="hang"/>
        </dgm:presLayoutVars>
      </dgm:prSet>
      <dgm:spPr/>
    </dgm:pt>
    <dgm:pt modelId="{2E99E8C5-A090-49F1-A0D5-18E505A73EB3}" type="pres">
      <dgm:prSet presAssocID="{DCCD514B-1BBB-46E9-9786-865FDB94CF64}" presName="rootComposite" presStyleCnt="0"/>
      <dgm:spPr/>
    </dgm:pt>
    <dgm:pt modelId="{2F72A8EF-3C0B-4931-A52D-0EE2728C615B}" type="pres">
      <dgm:prSet presAssocID="{DCCD514B-1BBB-46E9-9786-865FDB94CF64}" presName="rootText" presStyleLbl="node3" presStyleIdx="6" presStyleCnt="11" custLinFactY="-100000" custLinFactNeighborX="40470" custLinFactNeighborY="-139286">
        <dgm:presLayoutVars>
          <dgm:chPref val="3"/>
        </dgm:presLayoutVars>
      </dgm:prSet>
      <dgm:spPr/>
    </dgm:pt>
    <dgm:pt modelId="{508419BD-E34F-4AE8-876B-C7B7E70CB7C4}" type="pres">
      <dgm:prSet presAssocID="{DCCD514B-1BBB-46E9-9786-865FDB94CF64}" presName="rootConnector" presStyleLbl="node3" presStyleIdx="6" presStyleCnt="11"/>
      <dgm:spPr/>
    </dgm:pt>
    <dgm:pt modelId="{5595C750-C909-4C94-9AFB-C8EFFBA5C331}" type="pres">
      <dgm:prSet presAssocID="{DCCD514B-1BBB-46E9-9786-865FDB94CF64}" presName="hierChild4" presStyleCnt="0"/>
      <dgm:spPr/>
    </dgm:pt>
    <dgm:pt modelId="{6F7EA2CE-324B-4296-AC6A-B141C3409396}" type="pres">
      <dgm:prSet presAssocID="{41D9D73B-990D-4F65-9D11-09016B409D74}" presName="Name48" presStyleLbl="parChTrans1D4" presStyleIdx="3" presStyleCnt="12"/>
      <dgm:spPr/>
    </dgm:pt>
    <dgm:pt modelId="{0F467DCA-0980-4208-839D-759A26562D01}" type="pres">
      <dgm:prSet presAssocID="{BA832293-BB24-4831-B129-258675FA23FF}" presName="hierRoot2" presStyleCnt="0">
        <dgm:presLayoutVars>
          <dgm:hierBranch val="l"/>
        </dgm:presLayoutVars>
      </dgm:prSet>
      <dgm:spPr/>
    </dgm:pt>
    <dgm:pt modelId="{21488ABB-A49C-4A19-8649-9EC8916B132C}" type="pres">
      <dgm:prSet presAssocID="{BA832293-BB24-4831-B129-258675FA23FF}" presName="rootComposite" presStyleCnt="0"/>
      <dgm:spPr/>
    </dgm:pt>
    <dgm:pt modelId="{454E3256-775B-4932-9FD9-A0FBCE1F05EE}" type="pres">
      <dgm:prSet presAssocID="{BA832293-BB24-4831-B129-258675FA23FF}" presName="rootText" presStyleLbl="node4" presStyleIdx="3" presStyleCnt="12" custScaleX="152363" custScaleY="147637" custLinFactY="-100000" custLinFactNeighborX="40873" custLinFactNeighborY="-114964">
        <dgm:presLayoutVars>
          <dgm:chPref val="3"/>
        </dgm:presLayoutVars>
      </dgm:prSet>
      <dgm:spPr/>
    </dgm:pt>
    <dgm:pt modelId="{8529ADBD-54D0-497B-B388-231AE81490BA}" type="pres">
      <dgm:prSet presAssocID="{BA832293-BB24-4831-B129-258675FA23FF}" presName="rootConnector" presStyleLbl="node4" presStyleIdx="3" presStyleCnt="12"/>
      <dgm:spPr/>
    </dgm:pt>
    <dgm:pt modelId="{8C45C0FD-6DC2-40D9-9B4C-EAD1A3782CEE}" type="pres">
      <dgm:prSet presAssocID="{BA832293-BB24-4831-B129-258675FA23FF}" presName="hierChild4" presStyleCnt="0"/>
      <dgm:spPr/>
    </dgm:pt>
    <dgm:pt modelId="{99F6F5F9-045D-4925-AE64-7178A3FE093A}" type="pres">
      <dgm:prSet presAssocID="{BA832293-BB24-4831-B129-258675FA23FF}" presName="hierChild5" presStyleCnt="0"/>
      <dgm:spPr/>
    </dgm:pt>
    <dgm:pt modelId="{32F49F49-4341-44B7-9691-8EB7E4894352}" type="pres">
      <dgm:prSet presAssocID="{0AD4821B-8435-4786-8A12-0FA7466EEF1A}" presName="Name48" presStyleLbl="parChTrans1D4" presStyleIdx="4" presStyleCnt="12"/>
      <dgm:spPr/>
    </dgm:pt>
    <dgm:pt modelId="{6DAE0C6F-3822-4B69-9D35-508D6EF2905C}" type="pres">
      <dgm:prSet presAssocID="{1C0118D3-83F6-4D67-9208-109768502C68}" presName="hierRoot2" presStyleCnt="0">
        <dgm:presLayoutVars>
          <dgm:hierBranch val="init"/>
        </dgm:presLayoutVars>
      </dgm:prSet>
      <dgm:spPr/>
    </dgm:pt>
    <dgm:pt modelId="{2F4D3838-2002-4CDF-BA5B-E9F4FAFD7EAD}" type="pres">
      <dgm:prSet presAssocID="{1C0118D3-83F6-4D67-9208-109768502C68}" presName="rootComposite" presStyleCnt="0"/>
      <dgm:spPr/>
    </dgm:pt>
    <dgm:pt modelId="{91B3946B-ECD2-452F-B7B9-03F7C55BB715}" type="pres">
      <dgm:prSet presAssocID="{1C0118D3-83F6-4D67-9208-109768502C68}" presName="rootText" presStyleLbl="node4" presStyleIdx="4" presStyleCnt="12" custLinFactY="-100000" custLinFactNeighborX="60553" custLinFactNeighborY="-130102">
        <dgm:presLayoutVars>
          <dgm:chPref val="3"/>
        </dgm:presLayoutVars>
      </dgm:prSet>
      <dgm:spPr/>
    </dgm:pt>
    <dgm:pt modelId="{D7B6FF16-1BC0-4086-9B50-D3494CF5EF13}" type="pres">
      <dgm:prSet presAssocID="{1C0118D3-83F6-4D67-9208-109768502C68}" presName="rootConnector" presStyleLbl="node4" presStyleIdx="4" presStyleCnt="12"/>
      <dgm:spPr/>
    </dgm:pt>
    <dgm:pt modelId="{BB6C686D-599C-48A7-9B88-491F0470B182}" type="pres">
      <dgm:prSet presAssocID="{1C0118D3-83F6-4D67-9208-109768502C68}" presName="hierChild4" presStyleCnt="0"/>
      <dgm:spPr/>
    </dgm:pt>
    <dgm:pt modelId="{F855C5AE-4AF7-4C3D-B746-296DFE3E76B3}" type="pres">
      <dgm:prSet presAssocID="{1C0118D3-83F6-4D67-9208-109768502C68}" presName="hierChild5" presStyleCnt="0"/>
      <dgm:spPr/>
    </dgm:pt>
    <dgm:pt modelId="{C0D30E9B-250D-4A3A-A5A8-65458B095A79}" type="pres">
      <dgm:prSet presAssocID="{B26C6FA9-401C-4867-8E56-D111D04FC549}" presName="Name48" presStyleLbl="parChTrans1D4" presStyleIdx="5" presStyleCnt="12"/>
      <dgm:spPr/>
    </dgm:pt>
    <dgm:pt modelId="{DD41EB05-3800-421F-8582-8F83D55F8386}" type="pres">
      <dgm:prSet presAssocID="{98EDA0F7-4923-4B4E-8F59-7F0A05368EAE}" presName="hierRoot2" presStyleCnt="0">
        <dgm:presLayoutVars>
          <dgm:hierBranch val="init"/>
        </dgm:presLayoutVars>
      </dgm:prSet>
      <dgm:spPr/>
    </dgm:pt>
    <dgm:pt modelId="{182C35F5-C459-43F0-9A40-0CEB56662FC7}" type="pres">
      <dgm:prSet presAssocID="{98EDA0F7-4923-4B4E-8F59-7F0A05368EAE}" presName="rootComposite" presStyleCnt="0"/>
      <dgm:spPr/>
    </dgm:pt>
    <dgm:pt modelId="{98B51A7E-089C-48EC-8323-104B0840DB43}" type="pres">
      <dgm:prSet presAssocID="{98EDA0F7-4923-4B4E-8F59-7F0A05368EAE}" presName="rootText" presStyleLbl="node4" presStyleIdx="5" presStyleCnt="12" custLinFactY="-93965" custLinFactNeighborX="64134" custLinFactNeighborY="-100000">
        <dgm:presLayoutVars>
          <dgm:chPref val="3"/>
        </dgm:presLayoutVars>
      </dgm:prSet>
      <dgm:spPr/>
    </dgm:pt>
    <dgm:pt modelId="{9489493B-B401-4101-BF17-9C27050990AB}" type="pres">
      <dgm:prSet presAssocID="{98EDA0F7-4923-4B4E-8F59-7F0A05368EAE}" presName="rootConnector" presStyleLbl="node4" presStyleIdx="5" presStyleCnt="12"/>
      <dgm:spPr/>
    </dgm:pt>
    <dgm:pt modelId="{BB4EE6B2-635E-48B7-95C0-563C21A8374B}" type="pres">
      <dgm:prSet presAssocID="{98EDA0F7-4923-4B4E-8F59-7F0A05368EAE}" presName="hierChild4" presStyleCnt="0"/>
      <dgm:spPr/>
    </dgm:pt>
    <dgm:pt modelId="{C6DD37E0-29A4-48F3-87FE-59E442634237}" type="pres">
      <dgm:prSet presAssocID="{98EDA0F7-4923-4B4E-8F59-7F0A05368EAE}" presName="hierChild5" presStyleCnt="0"/>
      <dgm:spPr/>
    </dgm:pt>
    <dgm:pt modelId="{BF103CEE-7D5E-4245-B620-7ECF1A784D21}" type="pres">
      <dgm:prSet presAssocID="{6F172675-82C5-4DB9-AEDC-96303B328EB9}" presName="Name48" presStyleLbl="parChTrans1D4" presStyleIdx="6" presStyleCnt="12"/>
      <dgm:spPr/>
    </dgm:pt>
    <dgm:pt modelId="{2F1212F9-8A90-4546-A8B7-C502E8776F5A}" type="pres">
      <dgm:prSet presAssocID="{2DA495C4-CD9D-496B-8A55-7B77CB2F452C}" presName="hierRoot2" presStyleCnt="0">
        <dgm:presLayoutVars>
          <dgm:hierBranch val="init"/>
        </dgm:presLayoutVars>
      </dgm:prSet>
      <dgm:spPr/>
    </dgm:pt>
    <dgm:pt modelId="{109FDC61-D78A-4F43-AA60-E1E17B5A0FA9}" type="pres">
      <dgm:prSet presAssocID="{2DA495C4-CD9D-496B-8A55-7B77CB2F452C}" presName="rootComposite" presStyleCnt="0"/>
      <dgm:spPr/>
    </dgm:pt>
    <dgm:pt modelId="{B7050DC8-5B79-403D-A4F0-F79A0890623B}" type="pres">
      <dgm:prSet presAssocID="{2DA495C4-CD9D-496B-8A55-7B77CB2F452C}" presName="rootText" presStyleLbl="node4" presStyleIdx="6" presStyleCnt="12" custLinFactY="-90837" custLinFactNeighborX="53184" custLinFactNeighborY="-100000">
        <dgm:presLayoutVars>
          <dgm:chPref val="3"/>
        </dgm:presLayoutVars>
      </dgm:prSet>
      <dgm:spPr/>
    </dgm:pt>
    <dgm:pt modelId="{D69B5058-68D1-48A9-82BA-C51B9A5BAAC5}" type="pres">
      <dgm:prSet presAssocID="{2DA495C4-CD9D-496B-8A55-7B77CB2F452C}" presName="rootConnector" presStyleLbl="node4" presStyleIdx="6" presStyleCnt="12"/>
      <dgm:spPr/>
    </dgm:pt>
    <dgm:pt modelId="{794AE3DD-E779-4FFA-B238-1FD2405195D2}" type="pres">
      <dgm:prSet presAssocID="{2DA495C4-CD9D-496B-8A55-7B77CB2F452C}" presName="hierChild4" presStyleCnt="0"/>
      <dgm:spPr/>
    </dgm:pt>
    <dgm:pt modelId="{05308E36-EA29-45D7-A270-F58211419ADE}" type="pres">
      <dgm:prSet presAssocID="{2DA495C4-CD9D-496B-8A55-7B77CB2F452C}" presName="hierChild5" presStyleCnt="0"/>
      <dgm:spPr/>
    </dgm:pt>
    <dgm:pt modelId="{76D5F2D0-AC01-4533-B6DB-7EBFA7E1885A}" type="pres">
      <dgm:prSet presAssocID="{DCCD514B-1BBB-46E9-9786-865FDB94CF64}" presName="hierChild5" presStyleCnt="0"/>
      <dgm:spPr/>
    </dgm:pt>
    <dgm:pt modelId="{47013E11-DA77-4E9F-9E93-1C18A33D858D}" type="pres">
      <dgm:prSet presAssocID="{51064B8D-B7B9-4990-8668-3446A134096E}" presName="Name48" presStyleLbl="parChTrans1D3" presStyleIdx="7" presStyleCnt="11"/>
      <dgm:spPr/>
    </dgm:pt>
    <dgm:pt modelId="{8100281B-4D4B-4EFB-AE95-3E39F3C43927}" type="pres">
      <dgm:prSet presAssocID="{12B62651-C39D-47E3-AFC5-FD6159980ADA}" presName="hierRoot2" presStyleCnt="0">
        <dgm:presLayoutVars>
          <dgm:hierBranch val="hang"/>
        </dgm:presLayoutVars>
      </dgm:prSet>
      <dgm:spPr/>
    </dgm:pt>
    <dgm:pt modelId="{AD9CB74E-C7D7-4C85-8D47-D9E78F7AE35D}" type="pres">
      <dgm:prSet presAssocID="{12B62651-C39D-47E3-AFC5-FD6159980ADA}" presName="rootComposite" presStyleCnt="0"/>
      <dgm:spPr/>
    </dgm:pt>
    <dgm:pt modelId="{875E1322-1E8B-4330-B033-9D184913FD77}" type="pres">
      <dgm:prSet presAssocID="{12B62651-C39D-47E3-AFC5-FD6159980ADA}" presName="rootText" presStyleLbl="node3" presStyleIdx="7" presStyleCnt="11">
        <dgm:presLayoutVars>
          <dgm:chPref val="3"/>
        </dgm:presLayoutVars>
      </dgm:prSet>
      <dgm:spPr/>
    </dgm:pt>
    <dgm:pt modelId="{8ABAAB5B-B13F-42A1-88D4-9BFA44E3FAD1}" type="pres">
      <dgm:prSet presAssocID="{12B62651-C39D-47E3-AFC5-FD6159980ADA}" presName="rootConnector" presStyleLbl="node3" presStyleIdx="7" presStyleCnt="11"/>
      <dgm:spPr/>
    </dgm:pt>
    <dgm:pt modelId="{E2BDF19F-2A45-43E6-AF73-4B6593418E5E}" type="pres">
      <dgm:prSet presAssocID="{12B62651-C39D-47E3-AFC5-FD6159980ADA}" presName="hierChild4" presStyleCnt="0"/>
      <dgm:spPr/>
    </dgm:pt>
    <dgm:pt modelId="{C553479F-9239-46F5-9007-090520A30131}" type="pres">
      <dgm:prSet presAssocID="{1515C653-3B55-4398-B5FD-D090014A7DAC}" presName="Name48" presStyleLbl="parChTrans1D4" presStyleIdx="7" presStyleCnt="12"/>
      <dgm:spPr/>
    </dgm:pt>
    <dgm:pt modelId="{432ADEBE-66B3-4ED2-9963-EA145CA4A409}" type="pres">
      <dgm:prSet presAssocID="{D744374F-EB05-4BEA-B882-52CA6BDA59EA}" presName="hierRoot2" presStyleCnt="0">
        <dgm:presLayoutVars>
          <dgm:hierBranch val="init"/>
        </dgm:presLayoutVars>
      </dgm:prSet>
      <dgm:spPr/>
    </dgm:pt>
    <dgm:pt modelId="{C17E42F2-0C33-43FD-AAE0-3655B6F7563E}" type="pres">
      <dgm:prSet presAssocID="{D744374F-EB05-4BEA-B882-52CA6BDA59EA}" presName="rootComposite" presStyleCnt="0"/>
      <dgm:spPr/>
    </dgm:pt>
    <dgm:pt modelId="{6B722650-3DAC-4083-B0F6-BA2300A0EBD6}" type="pres">
      <dgm:prSet presAssocID="{D744374F-EB05-4BEA-B882-52CA6BDA59EA}" presName="rootText" presStyleLbl="node4" presStyleIdx="7" presStyleCnt="12" custScaleX="132323" custScaleY="160795">
        <dgm:presLayoutVars>
          <dgm:chPref val="3"/>
        </dgm:presLayoutVars>
      </dgm:prSet>
      <dgm:spPr/>
    </dgm:pt>
    <dgm:pt modelId="{2CDB1034-BDC3-4468-9D14-3EB6D85BA2A2}" type="pres">
      <dgm:prSet presAssocID="{D744374F-EB05-4BEA-B882-52CA6BDA59EA}" presName="rootConnector" presStyleLbl="node4" presStyleIdx="7" presStyleCnt="12"/>
      <dgm:spPr/>
    </dgm:pt>
    <dgm:pt modelId="{6B32ABC0-101C-4B50-B108-6436A3019748}" type="pres">
      <dgm:prSet presAssocID="{D744374F-EB05-4BEA-B882-52CA6BDA59EA}" presName="hierChild4" presStyleCnt="0"/>
      <dgm:spPr/>
    </dgm:pt>
    <dgm:pt modelId="{F273E25B-EC57-4909-8655-1B83B7A2FA7C}" type="pres">
      <dgm:prSet presAssocID="{D744374F-EB05-4BEA-B882-52CA6BDA59EA}" presName="hierChild5" presStyleCnt="0"/>
      <dgm:spPr/>
    </dgm:pt>
    <dgm:pt modelId="{EA3A387B-0EEC-4F45-B936-1F361219A643}" type="pres">
      <dgm:prSet presAssocID="{12B62651-C39D-47E3-AFC5-FD6159980ADA}" presName="hierChild5" presStyleCnt="0"/>
      <dgm:spPr/>
    </dgm:pt>
    <dgm:pt modelId="{390E9286-AFFF-4642-9A2B-2EB6BCA12E3A}" type="pres">
      <dgm:prSet presAssocID="{4D81783D-66B4-447D-9EEC-C03B79A1E0E9}" presName="Name48" presStyleLbl="parChTrans1D3" presStyleIdx="8" presStyleCnt="11"/>
      <dgm:spPr/>
    </dgm:pt>
    <dgm:pt modelId="{571A302E-D9AF-4E6A-A0D4-0C899D4E8EDF}" type="pres">
      <dgm:prSet presAssocID="{CE2763A9-6600-41A7-8B1F-B089D674E931}" presName="hierRoot2" presStyleCnt="0">
        <dgm:presLayoutVars>
          <dgm:hierBranch val="hang"/>
        </dgm:presLayoutVars>
      </dgm:prSet>
      <dgm:spPr/>
    </dgm:pt>
    <dgm:pt modelId="{63F3461D-52E8-4D49-A0E2-45BD32ED9770}" type="pres">
      <dgm:prSet presAssocID="{CE2763A9-6600-41A7-8B1F-B089D674E931}" presName="rootComposite" presStyleCnt="0"/>
      <dgm:spPr/>
    </dgm:pt>
    <dgm:pt modelId="{67B08909-1F53-4C51-A892-90DAB9B1F630}" type="pres">
      <dgm:prSet presAssocID="{CE2763A9-6600-41A7-8B1F-B089D674E931}" presName="rootText" presStyleLbl="node3" presStyleIdx="8" presStyleCnt="11" custLinFactY="-50167" custLinFactNeighborX="3128" custLinFactNeighborY="-100000">
        <dgm:presLayoutVars>
          <dgm:chPref val="3"/>
        </dgm:presLayoutVars>
      </dgm:prSet>
      <dgm:spPr/>
    </dgm:pt>
    <dgm:pt modelId="{7C8B7B72-D5F4-4D6E-BF22-B1811A3E2865}" type="pres">
      <dgm:prSet presAssocID="{CE2763A9-6600-41A7-8B1F-B089D674E931}" presName="rootConnector" presStyleLbl="node3" presStyleIdx="8" presStyleCnt="11"/>
      <dgm:spPr/>
    </dgm:pt>
    <dgm:pt modelId="{7793C3CA-0767-4313-B473-26A4216BD46C}" type="pres">
      <dgm:prSet presAssocID="{CE2763A9-6600-41A7-8B1F-B089D674E931}" presName="hierChild4" presStyleCnt="0"/>
      <dgm:spPr/>
    </dgm:pt>
    <dgm:pt modelId="{A227F24A-F1D4-4FEF-AB32-55938F3C0C5C}" type="pres">
      <dgm:prSet presAssocID="{81D76D9B-B0D3-4824-8277-7B8C9106E3D2}" presName="Name48" presStyleLbl="parChTrans1D4" presStyleIdx="8" presStyleCnt="12"/>
      <dgm:spPr/>
    </dgm:pt>
    <dgm:pt modelId="{20557DCE-0510-4DDB-8FF9-023C573E982D}" type="pres">
      <dgm:prSet presAssocID="{B96D7293-05B6-4D62-BA8C-148BAD4D64A0}" presName="hierRoot2" presStyleCnt="0">
        <dgm:presLayoutVars>
          <dgm:hierBranch val="init"/>
        </dgm:presLayoutVars>
      </dgm:prSet>
      <dgm:spPr/>
    </dgm:pt>
    <dgm:pt modelId="{DD986AAE-5CBC-47F7-8104-FEC61268E9AF}" type="pres">
      <dgm:prSet presAssocID="{B96D7293-05B6-4D62-BA8C-148BAD4D64A0}" presName="rootComposite" presStyleCnt="0"/>
      <dgm:spPr/>
    </dgm:pt>
    <dgm:pt modelId="{82B3D785-F22F-4F01-970E-A6590AC8DA08}" type="pres">
      <dgm:prSet presAssocID="{B96D7293-05B6-4D62-BA8C-148BAD4D64A0}" presName="rootText" presStyleLbl="node4" presStyleIdx="8" presStyleCnt="12" custScaleX="110295" custScaleY="170589" custLinFactY="-58930" custLinFactNeighborX="11878" custLinFactNeighborY="-100000">
        <dgm:presLayoutVars>
          <dgm:chPref val="3"/>
        </dgm:presLayoutVars>
      </dgm:prSet>
      <dgm:spPr/>
    </dgm:pt>
    <dgm:pt modelId="{0E983E32-D1FD-45B5-94EE-194F7246A509}" type="pres">
      <dgm:prSet presAssocID="{B96D7293-05B6-4D62-BA8C-148BAD4D64A0}" presName="rootConnector" presStyleLbl="node4" presStyleIdx="8" presStyleCnt="12"/>
      <dgm:spPr/>
    </dgm:pt>
    <dgm:pt modelId="{5F6F9228-6AD4-4310-84D2-31227E2C9A65}" type="pres">
      <dgm:prSet presAssocID="{B96D7293-05B6-4D62-BA8C-148BAD4D64A0}" presName="hierChild4" presStyleCnt="0"/>
      <dgm:spPr/>
    </dgm:pt>
    <dgm:pt modelId="{0141EF94-002C-481F-8B66-F28D89B4D3DF}" type="pres">
      <dgm:prSet presAssocID="{B96D7293-05B6-4D62-BA8C-148BAD4D64A0}" presName="hierChild5" presStyleCnt="0"/>
      <dgm:spPr/>
    </dgm:pt>
    <dgm:pt modelId="{78AAB878-C168-40A1-94A9-F781B1A00500}" type="pres">
      <dgm:prSet presAssocID="{17457274-AA8E-4E0C-86EB-8FB854B102B9}" presName="Name48" presStyleLbl="parChTrans1D4" presStyleIdx="9" presStyleCnt="12"/>
      <dgm:spPr/>
    </dgm:pt>
    <dgm:pt modelId="{556EA6EB-0E12-4B3D-BCAE-322665DAF651}" type="pres">
      <dgm:prSet presAssocID="{82E0AD28-3143-464D-8FA0-9FA2387F8F99}" presName="hierRoot2" presStyleCnt="0">
        <dgm:presLayoutVars>
          <dgm:hierBranch val="init"/>
        </dgm:presLayoutVars>
      </dgm:prSet>
      <dgm:spPr/>
    </dgm:pt>
    <dgm:pt modelId="{FD682666-0982-4272-A2C9-A86AFABE270E}" type="pres">
      <dgm:prSet presAssocID="{82E0AD28-3143-464D-8FA0-9FA2387F8F99}" presName="rootComposite" presStyleCnt="0"/>
      <dgm:spPr/>
    </dgm:pt>
    <dgm:pt modelId="{A7DAFA5A-05C5-4556-896C-FDF6EF1A889D}" type="pres">
      <dgm:prSet presAssocID="{82E0AD28-3143-464D-8FA0-9FA2387F8F99}" presName="rootText" presStyleLbl="node4" presStyleIdx="9" presStyleCnt="12" custScaleX="228437" custScaleY="139992" custLinFactX="-172320" custLinFactY="-129817" custLinFactNeighborX="-200000" custLinFactNeighborY="-200000">
        <dgm:presLayoutVars>
          <dgm:chPref val="3"/>
        </dgm:presLayoutVars>
      </dgm:prSet>
      <dgm:spPr/>
    </dgm:pt>
    <dgm:pt modelId="{43666E72-029F-4C1B-B90D-484389B47A85}" type="pres">
      <dgm:prSet presAssocID="{82E0AD28-3143-464D-8FA0-9FA2387F8F99}" presName="rootConnector" presStyleLbl="node4" presStyleIdx="9" presStyleCnt="12"/>
      <dgm:spPr/>
    </dgm:pt>
    <dgm:pt modelId="{BA5F19B9-6FE8-41BB-8AFA-1F7598EDA419}" type="pres">
      <dgm:prSet presAssocID="{82E0AD28-3143-464D-8FA0-9FA2387F8F99}" presName="hierChild4" presStyleCnt="0"/>
      <dgm:spPr/>
    </dgm:pt>
    <dgm:pt modelId="{8BF5B6E3-8345-4714-A224-381863AC5421}" type="pres">
      <dgm:prSet presAssocID="{82E0AD28-3143-464D-8FA0-9FA2387F8F99}" presName="hierChild5" presStyleCnt="0"/>
      <dgm:spPr/>
    </dgm:pt>
    <dgm:pt modelId="{B668BE53-9BBA-4DDE-89A0-11D05683B2AE}" type="pres">
      <dgm:prSet presAssocID="{D1F2AA25-B918-42DC-9E39-BA3D3EA46365}" presName="Name48" presStyleLbl="parChTrans1D4" presStyleIdx="10" presStyleCnt="12"/>
      <dgm:spPr/>
    </dgm:pt>
    <dgm:pt modelId="{5840E71F-B069-4A73-B629-6A1281B1F262}" type="pres">
      <dgm:prSet presAssocID="{01F6CB17-50A5-45BB-B300-E5EE008A33CB}" presName="hierRoot2" presStyleCnt="0">
        <dgm:presLayoutVars>
          <dgm:hierBranch val="init"/>
        </dgm:presLayoutVars>
      </dgm:prSet>
      <dgm:spPr/>
    </dgm:pt>
    <dgm:pt modelId="{7B53B966-5DB8-4BD9-A625-6FD2BCF38F56}" type="pres">
      <dgm:prSet presAssocID="{01F6CB17-50A5-45BB-B300-E5EE008A33CB}" presName="rootComposite" presStyleCnt="0"/>
      <dgm:spPr/>
    </dgm:pt>
    <dgm:pt modelId="{ECF2E8D9-EEFB-48B9-848C-9A28C1C079B4}" type="pres">
      <dgm:prSet presAssocID="{01F6CB17-50A5-45BB-B300-E5EE008A33CB}" presName="rootText" presStyleLbl="node4" presStyleIdx="10" presStyleCnt="12" custScaleX="210370" custLinFactX="228182" custLinFactY="-200000" custLinFactNeighborX="300000" custLinFactNeighborY="-202087">
        <dgm:presLayoutVars>
          <dgm:chPref val="3"/>
        </dgm:presLayoutVars>
      </dgm:prSet>
      <dgm:spPr/>
    </dgm:pt>
    <dgm:pt modelId="{72630D9B-706E-4BDA-8854-7560E932F553}" type="pres">
      <dgm:prSet presAssocID="{01F6CB17-50A5-45BB-B300-E5EE008A33CB}" presName="rootConnector" presStyleLbl="node4" presStyleIdx="10" presStyleCnt="12"/>
      <dgm:spPr/>
    </dgm:pt>
    <dgm:pt modelId="{A7FC95CF-A27D-42B3-84C3-90932AA54EFD}" type="pres">
      <dgm:prSet presAssocID="{01F6CB17-50A5-45BB-B300-E5EE008A33CB}" presName="hierChild4" presStyleCnt="0"/>
      <dgm:spPr/>
    </dgm:pt>
    <dgm:pt modelId="{3BE753FC-7DED-4D19-82D4-C45C53DBB0EC}" type="pres">
      <dgm:prSet presAssocID="{01F6CB17-50A5-45BB-B300-E5EE008A33CB}" presName="hierChild5" presStyleCnt="0"/>
      <dgm:spPr/>
    </dgm:pt>
    <dgm:pt modelId="{839A67D8-5859-4170-A9AD-F9D03C9281C4}" type="pres">
      <dgm:prSet presAssocID="{0CB8026E-8018-4D4E-A0DC-17260BE6D240}" presName="Name48" presStyleLbl="parChTrans1D4" presStyleIdx="11" presStyleCnt="12"/>
      <dgm:spPr/>
    </dgm:pt>
    <dgm:pt modelId="{BCEE0096-B0FC-412A-A223-B0D3FAC19FA9}" type="pres">
      <dgm:prSet presAssocID="{66B39371-4666-46E8-9EB6-D70397B2FC57}" presName="hierRoot2" presStyleCnt="0">
        <dgm:presLayoutVars>
          <dgm:hierBranch val="init"/>
        </dgm:presLayoutVars>
      </dgm:prSet>
      <dgm:spPr/>
    </dgm:pt>
    <dgm:pt modelId="{6F523458-2C4B-4DB4-AB4E-B9CA7210C28D}" type="pres">
      <dgm:prSet presAssocID="{66B39371-4666-46E8-9EB6-D70397B2FC57}" presName="rootComposite" presStyleCnt="0"/>
      <dgm:spPr/>
    </dgm:pt>
    <dgm:pt modelId="{A4FC195C-DB63-46E0-A9A0-55EEF285890A}" type="pres">
      <dgm:prSet presAssocID="{66B39371-4666-46E8-9EB6-D70397B2FC57}" presName="rootText" presStyleLbl="node4" presStyleIdx="11" presStyleCnt="12" custScaleX="121069" custScaleY="151762" custLinFactX="37240" custLinFactY="-100000" custLinFactNeighborX="100000" custLinFactNeighborY="-188490">
        <dgm:presLayoutVars>
          <dgm:chPref val="3"/>
        </dgm:presLayoutVars>
      </dgm:prSet>
      <dgm:spPr/>
    </dgm:pt>
    <dgm:pt modelId="{C3F5CF60-9B61-4F00-9AEF-1D917581A62F}" type="pres">
      <dgm:prSet presAssocID="{66B39371-4666-46E8-9EB6-D70397B2FC57}" presName="rootConnector" presStyleLbl="node4" presStyleIdx="11" presStyleCnt="12"/>
      <dgm:spPr/>
    </dgm:pt>
    <dgm:pt modelId="{973B660A-DF20-48AE-8D95-413A264D5B7A}" type="pres">
      <dgm:prSet presAssocID="{66B39371-4666-46E8-9EB6-D70397B2FC57}" presName="hierChild4" presStyleCnt="0"/>
      <dgm:spPr/>
    </dgm:pt>
    <dgm:pt modelId="{70128F31-5DEA-4A70-B4FE-F0B1EE7BF8CA}" type="pres">
      <dgm:prSet presAssocID="{66B39371-4666-46E8-9EB6-D70397B2FC57}" presName="hierChild5" presStyleCnt="0"/>
      <dgm:spPr/>
    </dgm:pt>
    <dgm:pt modelId="{A5BC6A69-D36E-4D29-BD67-3F83036A9387}" type="pres">
      <dgm:prSet presAssocID="{CE2763A9-6600-41A7-8B1F-B089D674E931}" presName="hierChild5" presStyleCnt="0"/>
      <dgm:spPr/>
    </dgm:pt>
    <dgm:pt modelId="{5229E8C6-2F94-4696-8445-AE6E09F6AE14}" type="pres">
      <dgm:prSet presAssocID="{9F212DBD-B2E9-4273-BE10-1468985009C7}" presName="hierChild5" presStyleCnt="0"/>
      <dgm:spPr/>
    </dgm:pt>
    <dgm:pt modelId="{B3259155-7F8E-4453-BFA0-B67028B6E3CF}" type="pres">
      <dgm:prSet presAssocID="{9EBF2981-2D41-40BF-8CE8-E5A29F817585}" presName="Name37" presStyleLbl="parChTrans1D2" presStyleIdx="2" presStyleCnt="3"/>
      <dgm:spPr/>
    </dgm:pt>
    <dgm:pt modelId="{35795918-BAAF-46D1-A87C-7843A7667777}" type="pres">
      <dgm:prSet presAssocID="{5AD4C3A4-929D-4BF2-BE17-11C71FC58A6E}" presName="hierRoot2" presStyleCnt="0">
        <dgm:presLayoutVars>
          <dgm:hierBranch val="r"/>
        </dgm:presLayoutVars>
      </dgm:prSet>
      <dgm:spPr/>
    </dgm:pt>
    <dgm:pt modelId="{B87C1CB0-E137-4AB6-AFCE-1C0944B71CF7}" type="pres">
      <dgm:prSet presAssocID="{5AD4C3A4-929D-4BF2-BE17-11C71FC58A6E}" presName="rootComposite" presStyleCnt="0"/>
      <dgm:spPr/>
    </dgm:pt>
    <dgm:pt modelId="{FF008F64-A6DD-4700-A05F-03CB1AC69B55}" type="pres">
      <dgm:prSet presAssocID="{5AD4C3A4-929D-4BF2-BE17-11C71FC58A6E}" presName="rootText" presStyleLbl="node2" presStyleIdx="2" presStyleCnt="3">
        <dgm:presLayoutVars>
          <dgm:chPref val="3"/>
        </dgm:presLayoutVars>
      </dgm:prSet>
      <dgm:spPr/>
    </dgm:pt>
    <dgm:pt modelId="{A6705EA6-302C-40F1-A952-CA7D66720A44}" type="pres">
      <dgm:prSet presAssocID="{5AD4C3A4-929D-4BF2-BE17-11C71FC58A6E}" presName="rootConnector" presStyleLbl="node2" presStyleIdx="2" presStyleCnt="3"/>
      <dgm:spPr/>
    </dgm:pt>
    <dgm:pt modelId="{884628CD-76BC-47D7-8669-F1F5E21C7566}" type="pres">
      <dgm:prSet presAssocID="{5AD4C3A4-929D-4BF2-BE17-11C71FC58A6E}" presName="hierChild4" presStyleCnt="0"/>
      <dgm:spPr/>
    </dgm:pt>
    <dgm:pt modelId="{6545B471-B4AF-41C8-964D-F5B52F4914FD}" type="pres">
      <dgm:prSet presAssocID="{E0F46B55-6FA0-468A-9BB6-1D3A3D44310E}" presName="Name50" presStyleLbl="parChTrans1D3" presStyleIdx="9" presStyleCnt="11"/>
      <dgm:spPr/>
    </dgm:pt>
    <dgm:pt modelId="{3A288DA3-5B89-4D91-8CA0-ED966465BAFE}" type="pres">
      <dgm:prSet presAssocID="{DC903615-4DA2-4B84-A096-276FA9E8DBBF}" presName="hierRoot2" presStyleCnt="0">
        <dgm:presLayoutVars>
          <dgm:hierBranch val="init"/>
        </dgm:presLayoutVars>
      </dgm:prSet>
      <dgm:spPr/>
    </dgm:pt>
    <dgm:pt modelId="{26F54E54-AF5E-4617-85EC-7DA052DB0216}" type="pres">
      <dgm:prSet presAssocID="{DC903615-4DA2-4B84-A096-276FA9E8DBBF}" presName="rootComposite" presStyleCnt="0"/>
      <dgm:spPr/>
    </dgm:pt>
    <dgm:pt modelId="{06767F46-007F-43BB-BEC6-482E9871DBFE}" type="pres">
      <dgm:prSet presAssocID="{DC903615-4DA2-4B84-A096-276FA9E8DBBF}" presName="rootText" presStyleLbl="node3" presStyleIdx="9" presStyleCnt="11" custScaleY="180099">
        <dgm:presLayoutVars>
          <dgm:chPref val="3"/>
        </dgm:presLayoutVars>
      </dgm:prSet>
      <dgm:spPr/>
    </dgm:pt>
    <dgm:pt modelId="{E23439D6-5661-495E-BC2C-1532CF1AE804}" type="pres">
      <dgm:prSet presAssocID="{DC903615-4DA2-4B84-A096-276FA9E8DBBF}" presName="rootConnector" presStyleLbl="node3" presStyleIdx="9" presStyleCnt="11"/>
      <dgm:spPr/>
    </dgm:pt>
    <dgm:pt modelId="{81AF2B59-D780-4699-8E2D-9EF25C2E42BE}" type="pres">
      <dgm:prSet presAssocID="{DC903615-4DA2-4B84-A096-276FA9E8DBBF}" presName="hierChild4" presStyleCnt="0"/>
      <dgm:spPr/>
    </dgm:pt>
    <dgm:pt modelId="{545CFF8E-42BB-4B72-9487-8AF2F7DA20FB}" type="pres">
      <dgm:prSet presAssocID="{DC903615-4DA2-4B84-A096-276FA9E8DBBF}" presName="hierChild5" presStyleCnt="0"/>
      <dgm:spPr/>
    </dgm:pt>
    <dgm:pt modelId="{DBAEA80B-9318-46A8-82F5-0D4FE2C5B251}" type="pres">
      <dgm:prSet presAssocID="{F1A4F548-A6E9-4C4F-9D6A-C2AC63F97D72}" presName="Name50" presStyleLbl="parChTrans1D3" presStyleIdx="10" presStyleCnt="11"/>
      <dgm:spPr/>
    </dgm:pt>
    <dgm:pt modelId="{737347AE-2BA7-4C0E-A1EC-C98025015918}" type="pres">
      <dgm:prSet presAssocID="{443F1F2A-F502-4357-A2EE-5DBA574C0DCF}" presName="hierRoot2" presStyleCnt="0">
        <dgm:presLayoutVars>
          <dgm:hierBranch val="init"/>
        </dgm:presLayoutVars>
      </dgm:prSet>
      <dgm:spPr/>
    </dgm:pt>
    <dgm:pt modelId="{4A81500D-D271-46BD-8F06-5090D3AB1849}" type="pres">
      <dgm:prSet presAssocID="{443F1F2A-F502-4357-A2EE-5DBA574C0DCF}" presName="rootComposite" presStyleCnt="0"/>
      <dgm:spPr/>
    </dgm:pt>
    <dgm:pt modelId="{633E3DB8-1498-4BD1-9677-14DB41191139}" type="pres">
      <dgm:prSet presAssocID="{443F1F2A-F502-4357-A2EE-5DBA574C0DCF}" presName="rootText" presStyleLbl="node3" presStyleIdx="10" presStyleCnt="11" custScaleY="213955">
        <dgm:presLayoutVars>
          <dgm:chPref val="3"/>
        </dgm:presLayoutVars>
      </dgm:prSet>
      <dgm:spPr/>
    </dgm:pt>
    <dgm:pt modelId="{E24993C0-C805-4F35-B50C-C2DB900B6076}" type="pres">
      <dgm:prSet presAssocID="{443F1F2A-F502-4357-A2EE-5DBA574C0DCF}" presName="rootConnector" presStyleLbl="node3" presStyleIdx="10" presStyleCnt="11"/>
      <dgm:spPr/>
    </dgm:pt>
    <dgm:pt modelId="{AFDAF7B0-5F76-4AE2-93AC-8894DCC5B50B}" type="pres">
      <dgm:prSet presAssocID="{443F1F2A-F502-4357-A2EE-5DBA574C0DCF}" presName="hierChild4" presStyleCnt="0"/>
      <dgm:spPr/>
    </dgm:pt>
    <dgm:pt modelId="{63D7D7F0-3BF2-4576-88DB-A73D60D8E878}" type="pres">
      <dgm:prSet presAssocID="{443F1F2A-F502-4357-A2EE-5DBA574C0DCF}" presName="hierChild5" presStyleCnt="0"/>
      <dgm:spPr/>
    </dgm:pt>
    <dgm:pt modelId="{340DA936-11AA-4F55-AE18-5D39B4C9855C}" type="pres">
      <dgm:prSet presAssocID="{5AD4C3A4-929D-4BF2-BE17-11C71FC58A6E}" presName="hierChild5" presStyleCnt="0"/>
      <dgm:spPr/>
    </dgm:pt>
    <dgm:pt modelId="{385A6B84-5718-4ED9-B1A1-808361484AC1}" type="pres">
      <dgm:prSet presAssocID="{49676D76-7F5A-4A25-9FBB-FFB102DF9213}" presName="hierChild3" presStyleCnt="0"/>
      <dgm:spPr/>
    </dgm:pt>
  </dgm:ptLst>
  <dgm:cxnLst>
    <dgm:cxn modelId="{12ED9C3C-F91E-46C6-8E83-F1D70CB235F5}" type="presOf" srcId="{01F6CB17-50A5-45BB-B300-E5EE008A33CB}" destId="{72630D9B-706E-4BDA-8854-7560E932F553}" srcOrd="1" destOrd="0" presId="urn:microsoft.com/office/officeart/2005/8/layout/orgChart1"/>
    <dgm:cxn modelId="{ADAD7684-D6A9-4CD2-97DB-33C0AF70708C}" type="presOf" srcId="{D744374F-EB05-4BEA-B882-52CA6BDA59EA}" destId="{6B722650-3DAC-4083-B0F6-BA2300A0EBD6}" srcOrd="0" destOrd="0" presId="urn:microsoft.com/office/officeart/2005/8/layout/orgChart1"/>
    <dgm:cxn modelId="{C06EA6A3-3D73-40B6-A715-EA5333781C60}" type="presOf" srcId="{2F82B097-6821-4377-8821-4071009251D4}" destId="{908D6A1E-3551-4C41-A84A-9ADF5B5B3182}" srcOrd="0" destOrd="0" presId="urn:microsoft.com/office/officeart/2005/8/layout/orgChart1"/>
    <dgm:cxn modelId="{B1522D0C-343E-446E-91D6-C832DD337495}" type="presOf" srcId="{01F6CB17-50A5-45BB-B300-E5EE008A33CB}" destId="{ECF2E8D9-EEFB-48B9-848C-9A28C1C079B4}" srcOrd="0" destOrd="0" presId="urn:microsoft.com/office/officeart/2005/8/layout/orgChart1"/>
    <dgm:cxn modelId="{7073D32C-3D8E-4475-A030-7B3A4A99E1BA}" type="presOf" srcId="{1515C653-3B55-4398-B5FD-D090014A7DAC}" destId="{C553479F-9239-46F5-9007-090520A30131}" srcOrd="0" destOrd="0" presId="urn:microsoft.com/office/officeart/2005/8/layout/orgChart1"/>
    <dgm:cxn modelId="{7A058666-8FC9-4D9C-9358-15453E2FCFB9}" srcId="{DCCD514B-1BBB-46E9-9786-865FDB94CF64}" destId="{98EDA0F7-4923-4B4E-8F59-7F0A05368EAE}" srcOrd="2" destOrd="0" parTransId="{B26C6FA9-401C-4867-8E56-D111D04FC549}" sibTransId="{151BF5D3-DCC1-4766-B13B-C4C9745987C9}"/>
    <dgm:cxn modelId="{091A0E9D-E612-4887-AA1C-3283D4DD0C13}" type="presOf" srcId="{D3A9B131-D3AC-4D03-A967-5732B649914E}" destId="{8A6272FC-DC66-42F1-AF34-908E73CCAB33}" srcOrd="1" destOrd="0" presId="urn:microsoft.com/office/officeart/2005/8/layout/orgChart1"/>
    <dgm:cxn modelId="{B4BAE558-DEA5-4F0B-B8AD-CA0BF0065F7C}" srcId="{5AD4C3A4-929D-4BF2-BE17-11C71FC58A6E}" destId="{443F1F2A-F502-4357-A2EE-5DBA574C0DCF}" srcOrd="1" destOrd="0" parTransId="{F1A4F548-A6E9-4C4F-9D6A-C2AC63F97D72}" sibTransId="{3843E5DB-7731-4779-9CF5-918D9609BD60}"/>
    <dgm:cxn modelId="{4A636202-4B11-45D8-9819-A4CEA5F608C0}" type="presOf" srcId="{D3A9B131-D3AC-4D03-A967-5732B649914E}" destId="{35F920FE-29EB-405A-9331-6FA8A44F119B}" srcOrd="0" destOrd="0" presId="urn:microsoft.com/office/officeart/2005/8/layout/orgChart1"/>
    <dgm:cxn modelId="{C04D71A3-4D0D-43C3-99C4-C60169104BF8}" type="presOf" srcId="{CE2763A9-6600-41A7-8B1F-B089D674E931}" destId="{7C8B7B72-D5F4-4D6E-BF22-B1811A3E2865}" srcOrd="1" destOrd="0" presId="urn:microsoft.com/office/officeart/2005/8/layout/orgChart1"/>
    <dgm:cxn modelId="{702002C8-56D3-4167-ADB8-5A124669368A}" srcId="{D91ABF61-2ACC-4BF9-9739-BF53637478AA}" destId="{49676D76-7F5A-4A25-9FBB-FFB102DF9213}" srcOrd="0" destOrd="0" parTransId="{337D920B-94D3-43A8-A3FB-5460C9D0BAC1}" sibTransId="{B3DFFEF9-2DDB-4B23-B4E0-F2F4EFCF1855}"/>
    <dgm:cxn modelId="{6489D7F2-D321-4731-8569-EBA02F0D8B3F}" type="presOf" srcId="{82E0AD28-3143-464D-8FA0-9FA2387F8F99}" destId="{43666E72-029F-4C1B-B90D-484389B47A85}" srcOrd="1" destOrd="0" presId="urn:microsoft.com/office/officeart/2005/8/layout/orgChart1"/>
    <dgm:cxn modelId="{B903B66B-D188-44EA-9769-FEA667A622A7}" type="presOf" srcId="{4CA3EFB1-DB68-4F18-B7B6-AA955D180A90}" destId="{EA7F4D7E-81A0-4294-A1C2-02346D6BA8C5}" srcOrd="0" destOrd="0" presId="urn:microsoft.com/office/officeart/2005/8/layout/orgChart1"/>
    <dgm:cxn modelId="{EDC4F4F4-8B55-4859-A963-C79F3CD79CAF}" type="presOf" srcId="{12B62651-C39D-47E3-AFC5-FD6159980ADA}" destId="{8ABAAB5B-B13F-42A1-88D4-9BFA44E3FAD1}" srcOrd="1" destOrd="0" presId="urn:microsoft.com/office/officeart/2005/8/layout/orgChart1"/>
    <dgm:cxn modelId="{C8E12AC7-E597-493A-8BD0-567E8A258DFF}" type="presOf" srcId="{9EBF2981-2D41-40BF-8CE8-E5A29F817585}" destId="{B3259155-7F8E-4453-BFA0-B67028B6E3CF}" srcOrd="0" destOrd="0" presId="urn:microsoft.com/office/officeart/2005/8/layout/orgChart1"/>
    <dgm:cxn modelId="{2ABC620E-AD58-4701-B17C-124D5BB50E58}" type="presOf" srcId="{1C0118D3-83F6-4D67-9208-109768502C68}" destId="{91B3946B-ECD2-452F-B7B9-03F7C55BB715}" srcOrd="0" destOrd="0" presId="urn:microsoft.com/office/officeart/2005/8/layout/orgChart1"/>
    <dgm:cxn modelId="{1AE335BE-5A23-4228-9CDC-9D4C95615787}" srcId="{CE2763A9-6600-41A7-8B1F-B089D674E931}" destId="{82E0AD28-3143-464D-8FA0-9FA2387F8F99}" srcOrd="1" destOrd="0" parTransId="{17457274-AA8E-4E0C-86EB-8FB854B102B9}" sibTransId="{BF7E53BE-7740-4A64-9660-D95475402814}"/>
    <dgm:cxn modelId="{978DFC27-45E8-4F7E-9B7D-9C84E3603CA3}" type="presOf" srcId="{49676D76-7F5A-4A25-9FBB-FFB102DF9213}" destId="{C544ECB0-5C7C-490B-AEC9-73F0F1474C60}" srcOrd="0" destOrd="0" presId="urn:microsoft.com/office/officeart/2005/8/layout/orgChart1"/>
    <dgm:cxn modelId="{A3E632F6-74E3-47A3-9719-E7A41537FD2E}" srcId="{E6FA70BE-614C-48FA-8570-B2376E0BC442}" destId="{DE524678-5CA2-4641-A5BC-58270B3D11AB}" srcOrd="0" destOrd="0" parTransId="{70DB323B-19C6-437E-BF3B-941CCA2611CA}" sibTransId="{81349B2B-9FD9-48DF-BC47-4BC8ACF0CE15}"/>
    <dgm:cxn modelId="{FEE2B5E0-8FC2-433B-8802-549C8BAFAE56}" srcId="{49676D76-7F5A-4A25-9FBB-FFB102DF9213}" destId="{5AD4C3A4-929D-4BF2-BE17-11C71FC58A6E}" srcOrd="2" destOrd="0" parTransId="{9EBF2981-2D41-40BF-8CE8-E5A29F817585}" sibTransId="{CD7FB155-B623-40C5-B54C-19478025E44E}"/>
    <dgm:cxn modelId="{B1D0B118-0937-414A-A9C5-DC7AC263AF87}" srcId="{785E538B-B39A-4E63-89F7-830C45B6EEEE}" destId="{D3A9B131-D3AC-4D03-A967-5732B649914E}" srcOrd="0" destOrd="0" parTransId="{78DC161B-E965-4876-8F8D-A58912496E37}" sibTransId="{353E05EC-FACF-4D55-AA35-67EFC7F6216A}"/>
    <dgm:cxn modelId="{1A5B540C-5414-4DE8-A416-A5275B1527BF}" srcId="{CE2763A9-6600-41A7-8B1F-B089D674E931}" destId="{66B39371-4666-46E8-9EB6-D70397B2FC57}" srcOrd="3" destOrd="0" parTransId="{0CB8026E-8018-4D4E-A0DC-17260BE6D240}" sibTransId="{F013BEFC-EE61-4AF7-9DA1-82FB01108343}"/>
    <dgm:cxn modelId="{F4D99789-C7A6-4250-8AB0-1B1A4E3FA388}" type="presOf" srcId="{785E538B-B39A-4E63-89F7-830C45B6EEEE}" destId="{B908AAC1-A206-4F58-BF1C-0385FD6D6BC3}" srcOrd="1" destOrd="0" presId="urn:microsoft.com/office/officeart/2005/8/layout/orgChart1"/>
    <dgm:cxn modelId="{A561C2DE-3BD0-4DB3-8B93-39FA99DDF7A2}" srcId="{49676D76-7F5A-4A25-9FBB-FFB102DF9213}" destId="{4CA3EFB1-DB68-4F18-B7B6-AA955D180A90}" srcOrd="0" destOrd="0" parTransId="{7829F332-E027-4EDD-A0CA-28D502F9487F}" sibTransId="{B09FE0AB-DEA4-4375-9B0A-EFDBAA10D613}"/>
    <dgm:cxn modelId="{9EE6F509-0D7C-4C2D-9CFF-72DF6DB5FE24}" type="presOf" srcId="{78DC161B-E965-4876-8F8D-A58912496E37}" destId="{37378E76-3C7E-4DA0-A41B-766856F46398}" srcOrd="0" destOrd="0" presId="urn:microsoft.com/office/officeart/2005/8/layout/orgChart1"/>
    <dgm:cxn modelId="{50FFFB71-CAA4-43F5-8606-3FE995F5AF90}" type="presOf" srcId="{81D76D9B-B0D3-4824-8277-7B8C9106E3D2}" destId="{A227F24A-F1D4-4FEF-AB32-55938F3C0C5C}" srcOrd="0" destOrd="0" presId="urn:microsoft.com/office/officeart/2005/8/layout/orgChart1"/>
    <dgm:cxn modelId="{FFFF4CA7-A409-4A49-A5CC-5E52E18E42DA}" type="presOf" srcId="{67AD5931-B9BC-44EF-8A5A-3F0788966946}" destId="{CC67440C-14AA-4DDF-91F9-DD9632CDE81E}" srcOrd="1" destOrd="0" presId="urn:microsoft.com/office/officeart/2005/8/layout/orgChart1"/>
    <dgm:cxn modelId="{5A461FD8-86C3-4E8E-8C98-99C67F4B9741}" type="presOf" srcId="{443F1F2A-F502-4357-A2EE-5DBA574C0DCF}" destId="{633E3DB8-1498-4BD1-9677-14DB41191139}" srcOrd="0" destOrd="0" presId="urn:microsoft.com/office/officeart/2005/8/layout/orgChart1"/>
    <dgm:cxn modelId="{77F80A93-0850-460C-85A0-786C9F6CEF70}" type="presOf" srcId="{E6FA70BE-614C-48FA-8570-B2376E0BC442}" destId="{87199E46-F9FC-48A8-8691-076CBFD365B6}" srcOrd="0" destOrd="0" presId="urn:microsoft.com/office/officeart/2005/8/layout/orgChart1"/>
    <dgm:cxn modelId="{45382CE7-82F1-42EE-878B-505FDD2C467A}" type="presOf" srcId="{760DEBDC-D266-4F33-BA82-B347EB3E718D}" destId="{D365A353-CA44-4E27-91BD-DE3632531B43}" srcOrd="0" destOrd="0" presId="urn:microsoft.com/office/officeart/2005/8/layout/orgChart1"/>
    <dgm:cxn modelId="{40CAC35C-6BA4-4038-9FBD-230089070B7B}" srcId="{4CA3EFB1-DB68-4F18-B7B6-AA955D180A90}" destId="{4F285E48-FAD3-46BA-9787-9718BC948C86}" srcOrd="3" destOrd="0" parTransId="{CCBF6AF7-42FC-4FBD-B147-B311ED9D4D1A}" sibTransId="{EC23EB72-8231-4390-8D3D-4541A28C74A5}"/>
    <dgm:cxn modelId="{8984837C-800B-4587-8FCE-7242150F4EEA}" type="presOf" srcId="{BA832293-BB24-4831-B129-258675FA23FF}" destId="{8529ADBD-54D0-497B-B388-231AE81490BA}" srcOrd="1" destOrd="0" presId="urn:microsoft.com/office/officeart/2005/8/layout/orgChart1"/>
    <dgm:cxn modelId="{1184C2B3-09CF-42F1-AD47-903A21D285CC}" type="presOf" srcId="{12B62651-C39D-47E3-AFC5-FD6159980ADA}" destId="{875E1322-1E8B-4330-B033-9D184913FD77}" srcOrd="0" destOrd="0" presId="urn:microsoft.com/office/officeart/2005/8/layout/orgChart1"/>
    <dgm:cxn modelId="{CA027B2E-8F54-4F44-82FB-8538A26DDBD3}" srcId="{9F212DBD-B2E9-4273-BE10-1468985009C7}" destId="{785E538B-B39A-4E63-89F7-830C45B6EEEE}" srcOrd="1" destOrd="0" parTransId="{760DEBDC-D266-4F33-BA82-B347EB3E718D}" sibTransId="{6C19FE72-36C9-4A83-9026-E70C9E9554B8}"/>
    <dgm:cxn modelId="{1C1698F1-8503-451A-B724-856B77D794A7}" srcId="{4CA3EFB1-DB68-4F18-B7B6-AA955D180A90}" destId="{67AD5931-B9BC-44EF-8A5A-3F0788966946}" srcOrd="2" destOrd="0" parTransId="{035C992C-E7F7-40BD-B857-CB8C7A5393C5}" sibTransId="{021FA75A-6301-4453-8F8D-8A420055108B}"/>
    <dgm:cxn modelId="{43C67C98-8A3C-47C7-80CA-B4A9CC4D0F97}" type="presOf" srcId="{1553931A-B213-4368-A68F-9DD51ADD961F}" destId="{912D57C7-6C5B-4AD6-B404-CD75172AF629}" srcOrd="0" destOrd="0" presId="urn:microsoft.com/office/officeart/2005/8/layout/orgChart1"/>
    <dgm:cxn modelId="{21C624B9-01E8-438C-9714-2AF263D4B4A0}" type="presOf" srcId="{CCBF6AF7-42FC-4FBD-B147-B311ED9D4D1A}" destId="{D080D0A8-0C13-43E3-8F0C-46CF7EC3CC7B}" srcOrd="0" destOrd="0" presId="urn:microsoft.com/office/officeart/2005/8/layout/orgChart1"/>
    <dgm:cxn modelId="{126D702A-5124-4126-95AD-3438E9D19D09}" type="presOf" srcId="{F3DA64DF-F10F-43D8-9C52-A699D3F1672F}" destId="{46F5802E-801D-4004-B9D2-0B6BC889411C}" srcOrd="0" destOrd="0" presId="urn:microsoft.com/office/officeart/2005/8/layout/orgChart1"/>
    <dgm:cxn modelId="{32BDDBE6-3319-4D86-B0FC-21B4398567B4}" type="presOf" srcId="{785E538B-B39A-4E63-89F7-830C45B6EEEE}" destId="{B1A1C99D-8256-42B6-A4BB-718F30BD75F1}" srcOrd="0" destOrd="0" presId="urn:microsoft.com/office/officeart/2005/8/layout/orgChart1"/>
    <dgm:cxn modelId="{CB02A312-4349-477A-A61A-B03AEBAFD02F}" type="presOf" srcId="{2DA495C4-CD9D-496B-8A55-7B77CB2F452C}" destId="{B7050DC8-5B79-403D-A4F0-F79A0890623B}" srcOrd="0" destOrd="0" presId="urn:microsoft.com/office/officeart/2005/8/layout/orgChart1"/>
    <dgm:cxn modelId="{210EA4E7-95D7-4144-A2E8-1E82B5BD26C6}" type="presOf" srcId="{4CA3EFB1-DB68-4F18-B7B6-AA955D180A90}" destId="{61F72174-0F0F-4D3C-B58A-BAEB0D73D3FE}" srcOrd="1" destOrd="0" presId="urn:microsoft.com/office/officeart/2005/8/layout/orgChart1"/>
    <dgm:cxn modelId="{57577D26-4DCD-443C-86FB-27F2CD0E4BA9}" srcId="{DCCD514B-1BBB-46E9-9786-865FDB94CF64}" destId="{2DA495C4-CD9D-496B-8A55-7B77CB2F452C}" srcOrd="3" destOrd="0" parTransId="{6F172675-82C5-4DB9-AEDC-96303B328EB9}" sibTransId="{2D133AE4-E462-411F-9175-EB5E622D7920}"/>
    <dgm:cxn modelId="{1A51CCAE-E72C-4AB3-B43F-3EF37873D35A}" type="presOf" srcId="{4C862DB4-D20E-48F7-8E36-4C55D86A91C2}" destId="{31CBD208-5FF8-4A3F-B69F-CEE7E7015739}" srcOrd="0" destOrd="0" presId="urn:microsoft.com/office/officeart/2005/8/layout/orgChart1"/>
    <dgm:cxn modelId="{3BC30F1F-DE2C-4705-96B0-D2D7F333A99E}" type="presOf" srcId="{B26C6FA9-401C-4867-8E56-D111D04FC549}" destId="{C0D30E9B-250D-4A3A-A5A8-65458B095A79}" srcOrd="0" destOrd="0" presId="urn:microsoft.com/office/officeart/2005/8/layout/orgChart1"/>
    <dgm:cxn modelId="{BFD1D568-7869-455C-A501-50FF02430A04}" type="presOf" srcId="{4F285E48-FAD3-46BA-9787-9718BC948C86}" destId="{8A8878E8-1504-4029-B02B-F422DA5D0951}" srcOrd="1" destOrd="0" presId="urn:microsoft.com/office/officeart/2005/8/layout/orgChart1"/>
    <dgm:cxn modelId="{1FB43718-7891-4460-BF4D-3CB2FD63399D}" srcId="{9F212DBD-B2E9-4273-BE10-1468985009C7}" destId="{DCCD514B-1BBB-46E9-9786-865FDB94CF64}" srcOrd="2" destOrd="0" parTransId="{578EA1D7-F8F9-4414-B65C-08F59A792437}" sibTransId="{C1C6B5BB-C4B1-48A8-A758-8D139F122794}"/>
    <dgm:cxn modelId="{C22120FB-8FA7-43D1-A76B-33F6DB5EC4DA}" type="presOf" srcId="{51064B8D-B7B9-4990-8668-3446A134096E}" destId="{47013E11-DA77-4E9F-9E93-1C18A33D858D}" srcOrd="0" destOrd="0" presId="urn:microsoft.com/office/officeart/2005/8/layout/orgChart1"/>
    <dgm:cxn modelId="{B253B83E-EB2D-4BC4-9160-3ACB364BC85D}" type="presOf" srcId="{2DA495C4-CD9D-496B-8A55-7B77CB2F452C}" destId="{D69B5058-68D1-48A9-82BA-C51B9A5BAAC5}" srcOrd="1" destOrd="0" presId="urn:microsoft.com/office/officeart/2005/8/layout/orgChart1"/>
    <dgm:cxn modelId="{DB2B94C6-A42C-427B-9EE6-34E4DA3BE7BF}" type="presOf" srcId="{5AD4C3A4-929D-4BF2-BE17-11C71FC58A6E}" destId="{A6705EA6-302C-40F1-A952-CA7D66720A44}" srcOrd="1" destOrd="0" presId="urn:microsoft.com/office/officeart/2005/8/layout/orgChart1"/>
    <dgm:cxn modelId="{4F43F758-1B37-4F2F-ABA0-1F883C86DEBA}" srcId="{CE2763A9-6600-41A7-8B1F-B089D674E931}" destId="{01F6CB17-50A5-45BB-B300-E5EE008A33CB}" srcOrd="2" destOrd="0" parTransId="{D1F2AA25-B918-42DC-9E39-BA3D3EA46365}" sibTransId="{5E82E366-2D6E-48EF-A255-E25228F4D1E3}"/>
    <dgm:cxn modelId="{E797045A-23FD-466F-97DF-1A29DE898372}" type="presOf" srcId="{DC903615-4DA2-4B84-A096-276FA9E8DBBF}" destId="{E23439D6-5661-495E-BC2C-1532CF1AE804}" srcOrd="1" destOrd="0" presId="urn:microsoft.com/office/officeart/2005/8/layout/orgChart1"/>
    <dgm:cxn modelId="{F6A9E191-9129-4443-B3B8-86C5DCC90C91}" srcId="{4CA3EFB1-DB68-4F18-B7B6-AA955D180A90}" destId="{2F82B097-6821-4377-8821-4071009251D4}" srcOrd="1" destOrd="0" parTransId="{4C862DB4-D20E-48F7-8E36-4C55D86A91C2}" sibTransId="{E833725F-EF18-4318-965D-4CAB1367501F}"/>
    <dgm:cxn modelId="{A5B249D8-8383-4DCC-A0E4-923DEFAE5692}" type="presOf" srcId="{9A28E9B6-3EE5-4178-821A-8FB3D5888CD8}" destId="{35861436-1E7D-4A2B-8263-A0380CF5A95B}" srcOrd="0" destOrd="0" presId="urn:microsoft.com/office/officeart/2005/8/layout/orgChart1"/>
    <dgm:cxn modelId="{703171B3-F1A9-48FB-92E7-892099143001}" srcId="{9F212DBD-B2E9-4273-BE10-1468985009C7}" destId="{CE2763A9-6600-41A7-8B1F-B089D674E931}" srcOrd="4" destOrd="0" parTransId="{4D81783D-66B4-447D-9EEC-C03B79A1E0E9}" sibTransId="{1E68CEF4-1B76-4AE1-91EA-F9BA727B9EF8}"/>
    <dgm:cxn modelId="{3E5EB48C-CB2F-4E21-960E-E6329B7DA8E5}" type="presOf" srcId="{0CB8026E-8018-4D4E-A0DC-17260BE6D240}" destId="{839A67D8-5859-4170-A9AD-F9D03C9281C4}" srcOrd="0" destOrd="0" presId="urn:microsoft.com/office/officeart/2005/8/layout/orgChart1"/>
    <dgm:cxn modelId="{43CF1B44-1CF4-4FC2-A6B4-6DDC59636964}" type="presOf" srcId="{98EDA0F7-4923-4B4E-8F59-7F0A05368EAE}" destId="{9489493B-B401-4101-BF17-9C27050990AB}" srcOrd="1" destOrd="0" presId="urn:microsoft.com/office/officeart/2005/8/layout/orgChart1"/>
    <dgm:cxn modelId="{BEF08BCC-635F-4883-A7F6-6279EED3CAF4}" srcId="{5AD4C3A4-929D-4BF2-BE17-11C71FC58A6E}" destId="{DC903615-4DA2-4B84-A096-276FA9E8DBBF}" srcOrd="0" destOrd="0" parTransId="{E0F46B55-6FA0-468A-9BB6-1D3A3D44310E}" sibTransId="{3F36E1CA-8D1D-4604-8653-A41E55FEF545}"/>
    <dgm:cxn modelId="{8A64E92A-EBEA-4016-938B-A037B1F1D6C0}" srcId="{12B62651-C39D-47E3-AFC5-FD6159980ADA}" destId="{D744374F-EB05-4BEA-B882-52CA6BDA59EA}" srcOrd="0" destOrd="0" parTransId="{1515C653-3B55-4398-B5FD-D090014A7DAC}" sibTransId="{93C45BD6-0616-416B-A05D-A6F16A47941F}"/>
    <dgm:cxn modelId="{086775BC-DA97-4A56-B9E7-8AFC9FAAADD9}" type="presOf" srcId="{66B39371-4666-46E8-9EB6-D70397B2FC57}" destId="{A4FC195C-DB63-46E0-A9A0-55EEF285890A}" srcOrd="0" destOrd="0" presId="urn:microsoft.com/office/officeart/2005/8/layout/orgChart1"/>
    <dgm:cxn modelId="{39DE7EF0-FF91-4BE0-A228-FEB58CAD04A4}" type="presOf" srcId="{D1F2AA25-B918-42DC-9E39-BA3D3EA46365}" destId="{B668BE53-9BBA-4DDE-89A0-11D05683B2AE}" srcOrd="0" destOrd="0" presId="urn:microsoft.com/office/officeart/2005/8/layout/orgChart1"/>
    <dgm:cxn modelId="{DC37439A-D4CF-4B01-A73F-D5303629E684}" type="presOf" srcId="{CE2763A9-6600-41A7-8B1F-B089D674E931}" destId="{67B08909-1F53-4C51-A892-90DAB9B1F630}" srcOrd="0" destOrd="0" presId="urn:microsoft.com/office/officeart/2005/8/layout/orgChart1"/>
    <dgm:cxn modelId="{6A82FC06-E6EA-4F8A-9F48-37370CEED342}" type="presOf" srcId="{66B39371-4666-46E8-9EB6-D70397B2FC57}" destId="{C3F5CF60-9B61-4F00-9AEF-1D917581A62F}" srcOrd="1" destOrd="0" presId="urn:microsoft.com/office/officeart/2005/8/layout/orgChart1"/>
    <dgm:cxn modelId="{526618AB-5896-44BD-891C-EBA12DE40DDC}" srcId="{9F212DBD-B2E9-4273-BE10-1468985009C7}" destId="{12B62651-C39D-47E3-AFC5-FD6159980ADA}" srcOrd="3" destOrd="0" parTransId="{51064B8D-B7B9-4990-8668-3446A134096E}" sibTransId="{50DEBFAA-99D1-4AFF-8D3D-E5DFA3041DFF}"/>
    <dgm:cxn modelId="{A3C049CB-78F5-4158-9010-49B2B345D4A1}" type="presOf" srcId="{2E4F62D4-1C32-49B7-A315-739544387BDF}" destId="{CCE98193-1DE9-42A3-BC87-11338C3359B7}" srcOrd="0" destOrd="0" presId="urn:microsoft.com/office/officeart/2005/8/layout/orgChart1"/>
    <dgm:cxn modelId="{7DBC4577-236A-4254-864B-FD8FC98BA27D}" type="presOf" srcId="{2F82B097-6821-4377-8821-4071009251D4}" destId="{CCF36B0C-6273-4DDC-AA1F-6029C6B880AE}" srcOrd="1" destOrd="0" presId="urn:microsoft.com/office/officeart/2005/8/layout/orgChart1"/>
    <dgm:cxn modelId="{3BB95316-E8C3-47FE-952A-05554DD89BBA}" type="presOf" srcId="{DE524678-5CA2-4641-A5BC-58270B3D11AB}" destId="{7009C815-AE6D-4A0B-A7B2-FA7B11E1A427}" srcOrd="1" destOrd="0" presId="urn:microsoft.com/office/officeart/2005/8/layout/orgChart1"/>
    <dgm:cxn modelId="{06763BC0-D820-4E15-8130-9E1DC0B8BF04}" type="presOf" srcId="{82E0AD28-3143-464D-8FA0-9FA2387F8F99}" destId="{A7DAFA5A-05C5-4556-896C-FDF6EF1A889D}" srcOrd="0" destOrd="0" presId="urn:microsoft.com/office/officeart/2005/8/layout/orgChart1"/>
    <dgm:cxn modelId="{A76F1FC4-8EC8-4DAE-9CDD-4326F9705BBC}" type="presOf" srcId="{035C992C-E7F7-40BD-B857-CB8C7A5393C5}" destId="{A76CC82F-6D25-47E6-BFDF-0843CE5A3958}" srcOrd="0" destOrd="0" presId="urn:microsoft.com/office/officeart/2005/8/layout/orgChart1"/>
    <dgm:cxn modelId="{72215C71-CA4B-4F59-A9F5-A2778F83BBBF}" type="presOf" srcId="{DC903615-4DA2-4B84-A096-276FA9E8DBBF}" destId="{06767F46-007F-43BB-BEC6-482E9871DBFE}" srcOrd="0" destOrd="0" presId="urn:microsoft.com/office/officeart/2005/8/layout/orgChart1"/>
    <dgm:cxn modelId="{92194E2A-8E4C-4DC7-85AA-491BDFD065E4}" type="presOf" srcId="{B96D7293-05B6-4D62-BA8C-148BAD4D64A0}" destId="{0E983E32-D1FD-45B5-94EE-194F7246A509}" srcOrd="1" destOrd="0" presId="urn:microsoft.com/office/officeart/2005/8/layout/orgChart1"/>
    <dgm:cxn modelId="{E5584C74-B478-48DC-80F0-3997BA9A1774}" type="presOf" srcId="{41D9D73B-990D-4F65-9D11-09016B409D74}" destId="{6F7EA2CE-324B-4296-AC6A-B141C3409396}" srcOrd="0" destOrd="0" presId="urn:microsoft.com/office/officeart/2005/8/layout/orgChart1"/>
    <dgm:cxn modelId="{0F1A39E9-57AB-47D6-9868-23141B68DE8C}" type="presOf" srcId="{9F212DBD-B2E9-4273-BE10-1468985009C7}" destId="{7C957350-4DC1-40D0-88A9-A848F9019409}" srcOrd="1" destOrd="0" presId="urn:microsoft.com/office/officeart/2005/8/layout/orgChart1"/>
    <dgm:cxn modelId="{ED358399-95AE-4599-857D-D8656D0BA0EA}" srcId="{DCCD514B-1BBB-46E9-9786-865FDB94CF64}" destId="{BA832293-BB24-4831-B129-258675FA23FF}" srcOrd="0" destOrd="0" parTransId="{41D9D73B-990D-4F65-9D11-09016B409D74}" sibTransId="{E1C3348C-EFCB-45A7-84C4-DA5239492379}"/>
    <dgm:cxn modelId="{E83F13F2-136B-4FC4-9E66-28E6E8F670B8}" type="presOf" srcId="{E6FA70BE-614C-48FA-8570-B2376E0BC442}" destId="{3A4A4CE5-1D5A-48A0-B071-DA93A06322D4}" srcOrd="1" destOrd="0" presId="urn:microsoft.com/office/officeart/2005/8/layout/orgChart1"/>
    <dgm:cxn modelId="{ABC9B3B1-C6DC-41BD-9DE6-4176FA149E81}" srcId="{4CA3EFB1-DB68-4F18-B7B6-AA955D180A90}" destId="{E854E8C6-D7AC-4D2A-BD5D-4B868CCE52FD}" srcOrd="0" destOrd="0" parTransId="{1553931A-B213-4368-A68F-9DD51ADD961F}" sibTransId="{59F0C396-DB34-40B5-A1A9-8E5989E3FAA8}"/>
    <dgm:cxn modelId="{D6F0BBCA-5376-4EA4-9E8D-26B83600310A}" type="presOf" srcId="{D91ABF61-2ACC-4BF9-9739-BF53637478AA}" destId="{E3B46AD0-3E0D-4B19-8825-91E6F2B3486F}" srcOrd="0" destOrd="0" presId="urn:microsoft.com/office/officeart/2005/8/layout/orgChart1"/>
    <dgm:cxn modelId="{A73E755F-66F4-460D-A724-C514B4C69B0D}" type="presOf" srcId="{BA832293-BB24-4831-B129-258675FA23FF}" destId="{454E3256-775B-4932-9FD9-A0FBCE1F05EE}" srcOrd="0" destOrd="0" presId="urn:microsoft.com/office/officeart/2005/8/layout/orgChart1"/>
    <dgm:cxn modelId="{643C1C80-0A8C-4930-BD21-2856FB488687}" type="presOf" srcId="{5AD4C3A4-929D-4BF2-BE17-11C71FC58A6E}" destId="{FF008F64-A6DD-4700-A05F-03CB1AC69B55}" srcOrd="0" destOrd="0" presId="urn:microsoft.com/office/officeart/2005/8/layout/orgChart1"/>
    <dgm:cxn modelId="{32703B2C-2167-4FED-9A3C-FAFA42A433BC}" type="presOf" srcId="{7829F332-E027-4EDD-A0CA-28D502F9487F}" destId="{143D8000-5A5B-4EEF-83ED-FA5BD9DC7F43}" srcOrd="0" destOrd="0" presId="urn:microsoft.com/office/officeart/2005/8/layout/orgChart1"/>
    <dgm:cxn modelId="{6520752A-076A-46C7-AD62-53A15BA11B1E}" srcId="{CE2763A9-6600-41A7-8B1F-B089D674E931}" destId="{B96D7293-05B6-4D62-BA8C-148BAD4D64A0}" srcOrd="0" destOrd="0" parTransId="{81D76D9B-B0D3-4824-8277-7B8C9106E3D2}" sibTransId="{B0BA7FD5-C4D7-40C4-B400-EA393F5816DB}"/>
    <dgm:cxn modelId="{27B17771-167D-49BE-BB15-F67D7D373D57}" type="presOf" srcId="{E0F46B55-6FA0-468A-9BB6-1D3A3D44310E}" destId="{6545B471-B4AF-41C8-964D-F5B52F4914FD}" srcOrd="0" destOrd="0" presId="urn:microsoft.com/office/officeart/2005/8/layout/orgChart1"/>
    <dgm:cxn modelId="{DF34F118-1767-410E-AB7F-F5A990A0A1AF}" type="presOf" srcId="{9F212DBD-B2E9-4273-BE10-1468985009C7}" destId="{B3476061-A6C8-46A4-BB2B-1C38DA6D84BE}" srcOrd="0" destOrd="0" presId="urn:microsoft.com/office/officeart/2005/8/layout/orgChart1"/>
    <dgm:cxn modelId="{82CA37C6-34F4-4C2B-97E3-CF77548DC6CF}" type="presOf" srcId="{B96D7293-05B6-4D62-BA8C-148BAD4D64A0}" destId="{82B3D785-F22F-4F01-970E-A6590AC8DA08}" srcOrd="0" destOrd="0" presId="urn:microsoft.com/office/officeart/2005/8/layout/orgChart1"/>
    <dgm:cxn modelId="{9F21631F-6C5A-4BFD-B7F8-D4F9221E6D5E}" type="presOf" srcId="{1C0118D3-83F6-4D67-9208-109768502C68}" destId="{D7B6FF16-1BC0-4086-9B50-D3494CF5EF13}" srcOrd="1" destOrd="0" presId="urn:microsoft.com/office/officeart/2005/8/layout/orgChart1"/>
    <dgm:cxn modelId="{179A3A80-AEAB-426F-BD0B-A92D3819496A}" type="presOf" srcId="{D744374F-EB05-4BEA-B882-52CA6BDA59EA}" destId="{2CDB1034-BDC3-4468-9D14-3EB6D85BA2A2}" srcOrd="1" destOrd="0" presId="urn:microsoft.com/office/officeart/2005/8/layout/orgChart1"/>
    <dgm:cxn modelId="{EA5297B1-8441-443E-BEA6-67EA403C2532}" type="presOf" srcId="{49676D76-7F5A-4A25-9FBB-FFB102DF9213}" destId="{3FD39637-7D44-40AC-B365-8DEEBA4E404B}" srcOrd="1" destOrd="0" presId="urn:microsoft.com/office/officeart/2005/8/layout/orgChart1"/>
    <dgm:cxn modelId="{B97D51C1-7263-4FBA-8BB9-79CE5BB83FEC}" type="presOf" srcId="{0AD4821B-8435-4786-8A12-0FA7466EEF1A}" destId="{32F49F49-4341-44B7-9691-8EB7E4894352}" srcOrd="0" destOrd="0" presId="urn:microsoft.com/office/officeart/2005/8/layout/orgChart1"/>
    <dgm:cxn modelId="{0AB1BEB7-2F66-4A81-AC76-E430D29462C0}" type="presOf" srcId="{67AD5931-B9BC-44EF-8A5A-3F0788966946}" destId="{40BB673A-B0CB-46CC-A814-30448B42E832}" srcOrd="0" destOrd="0" presId="urn:microsoft.com/office/officeart/2005/8/layout/orgChart1"/>
    <dgm:cxn modelId="{878B51F6-27AF-4152-9075-681AFF094A37}" type="presOf" srcId="{E854E8C6-D7AC-4D2A-BD5D-4B868CCE52FD}" destId="{68AE0371-AB28-4C76-AEB2-C97422EBED9A}" srcOrd="0" destOrd="0" presId="urn:microsoft.com/office/officeart/2005/8/layout/orgChart1"/>
    <dgm:cxn modelId="{2C5439DF-93AC-4E38-A18D-03E7AC0B580E}" type="presOf" srcId="{DCCD514B-1BBB-46E9-9786-865FDB94CF64}" destId="{508419BD-E34F-4AE8-876B-C7B7E70CB7C4}" srcOrd="1" destOrd="0" presId="urn:microsoft.com/office/officeart/2005/8/layout/orgChart1"/>
    <dgm:cxn modelId="{B57CAF68-1A48-406F-976A-3F156CB80B0E}" type="presOf" srcId="{17457274-AA8E-4E0C-86EB-8FB854B102B9}" destId="{78AAB878-C168-40A1-94A9-F781B1A00500}" srcOrd="0" destOrd="0" presId="urn:microsoft.com/office/officeart/2005/8/layout/orgChart1"/>
    <dgm:cxn modelId="{2C00E606-DC6F-417C-8428-69B5614CDCD5}" type="presOf" srcId="{6F172675-82C5-4DB9-AEDC-96303B328EB9}" destId="{BF103CEE-7D5E-4245-B620-7ECF1A784D21}" srcOrd="0" destOrd="0" presId="urn:microsoft.com/office/officeart/2005/8/layout/orgChart1"/>
    <dgm:cxn modelId="{E54A61FD-FC8A-4653-91A9-21C1255EBD7E}" srcId="{9F212DBD-B2E9-4273-BE10-1468985009C7}" destId="{E6FA70BE-614C-48FA-8570-B2376E0BC442}" srcOrd="0" destOrd="0" parTransId="{9A28E9B6-3EE5-4178-821A-8FB3D5888CD8}" sibTransId="{A5D0DE2A-1D8D-466A-AE53-4C01EDBEFDAE}"/>
    <dgm:cxn modelId="{62941F26-6A7A-482F-88A9-89E43180A500}" type="presOf" srcId="{4D81783D-66B4-447D-9EEC-C03B79A1E0E9}" destId="{390E9286-AFFF-4642-9A2B-2EB6BCA12E3A}" srcOrd="0" destOrd="0" presId="urn:microsoft.com/office/officeart/2005/8/layout/orgChart1"/>
    <dgm:cxn modelId="{B30AF40F-8F4C-4BBF-AB34-A9681DD59E4E}" type="presOf" srcId="{5CF00A5B-05B9-412B-B219-421A195AB5A0}" destId="{08097982-7FAB-46ED-A36C-35D8A07E36DD}" srcOrd="0" destOrd="0" presId="urn:microsoft.com/office/officeart/2005/8/layout/orgChart1"/>
    <dgm:cxn modelId="{0A321B90-6CFF-420D-9DA7-222A9F638CF5}" type="presOf" srcId="{4F285E48-FAD3-46BA-9787-9718BC948C86}" destId="{37CA3E11-A305-48B8-BE46-5220371F51F9}" srcOrd="0" destOrd="0" presId="urn:microsoft.com/office/officeart/2005/8/layout/orgChart1"/>
    <dgm:cxn modelId="{04A92AE7-AAF0-4AC0-9419-2D8C1BF9F852}" type="presOf" srcId="{DCCD514B-1BBB-46E9-9786-865FDB94CF64}" destId="{2F72A8EF-3C0B-4931-A52D-0EE2728C615B}" srcOrd="0" destOrd="0" presId="urn:microsoft.com/office/officeart/2005/8/layout/orgChart1"/>
    <dgm:cxn modelId="{CE6C73A8-EB3E-4526-BEA7-F04F7B53E657}" type="presOf" srcId="{DE524678-5CA2-4641-A5BC-58270B3D11AB}" destId="{3F782F52-133B-4CD9-BC42-13577B7A3996}" srcOrd="0" destOrd="0" presId="urn:microsoft.com/office/officeart/2005/8/layout/orgChart1"/>
    <dgm:cxn modelId="{9F722824-03F3-4D0E-BC2C-B90D4395E001}" type="presOf" srcId="{98EDA0F7-4923-4B4E-8F59-7F0A05368EAE}" destId="{98B51A7E-089C-48EC-8323-104B0840DB43}" srcOrd="0" destOrd="0" presId="urn:microsoft.com/office/officeart/2005/8/layout/orgChart1"/>
    <dgm:cxn modelId="{A3287E74-F111-4495-81D1-34D32A8F0113}" type="presOf" srcId="{E854E8C6-D7AC-4D2A-BD5D-4B868CCE52FD}" destId="{C7A1194C-9EAE-4BF1-BCAF-0EB5C818603D}" srcOrd="1" destOrd="0" presId="urn:microsoft.com/office/officeart/2005/8/layout/orgChart1"/>
    <dgm:cxn modelId="{C4C0A3E0-C389-4C08-A6A4-68012D5080EF}" type="presOf" srcId="{F1A4F548-A6E9-4C4F-9D6A-C2AC63F97D72}" destId="{DBAEA80B-9318-46A8-82F5-0D4FE2C5B251}" srcOrd="0" destOrd="0" presId="urn:microsoft.com/office/officeart/2005/8/layout/orgChart1"/>
    <dgm:cxn modelId="{9461C648-B39D-4AD4-A724-7047F3E754AB}" srcId="{785E538B-B39A-4E63-89F7-830C45B6EEEE}" destId="{5CF00A5B-05B9-412B-B219-421A195AB5A0}" srcOrd="1" destOrd="0" parTransId="{F3DA64DF-F10F-43D8-9C52-A699D3F1672F}" sibTransId="{412AF599-BC46-46BE-8447-0B559ADAA025}"/>
    <dgm:cxn modelId="{A3C9D395-9043-49D3-9E42-6D3F1C98EDED}" type="presOf" srcId="{5CF00A5B-05B9-412B-B219-421A195AB5A0}" destId="{C7F1548F-2FB4-4F92-B3E5-BB479F7628C2}" srcOrd="1" destOrd="0" presId="urn:microsoft.com/office/officeart/2005/8/layout/orgChart1"/>
    <dgm:cxn modelId="{45BA19EE-608D-4CB7-B8C6-8B59CED8C6EA}" type="presOf" srcId="{443F1F2A-F502-4357-A2EE-5DBA574C0DCF}" destId="{E24993C0-C805-4F35-B50C-C2DB900B6076}" srcOrd="1" destOrd="0" presId="urn:microsoft.com/office/officeart/2005/8/layout/orgChart1"/>
    <dgm:cxn modelId="{7555AA80-6DC2-473C-B1CD-806CC5202A51}" srcId="{DCCD514B-1BBB-46E9-9786-865FDB94CF64}" destId="{1C0118D3-83F6-4D67-9208-109768502C68}" srcOrd="1" destOrd="0" parTransId="{0AD4821B-8435-4786-8A12-0FA7466EEF1A}" sibTransId="{5C83F091-ECC9-4B50-A066-FA974D0D3172}"/>
    <dgm:cxn modelId="{4C5D0D81-5BA4-4569-A890-AB190DC3F5F3}" type="presOf" srcId="{578EA1D7-F8F9-4414-B65C-08F59A792437}" destId="{7ED404F2-9B8F-467F-9870-A8920EC20098}" srcOrd="0" destOrd="0" presId="urn:microsoft.com/office/officeart/2005/8/layout/orgChart1"/>
    <dgm:cxn modelId="{B55C8D57-5856-4868-BC9D-80B36695E797}" type="presOf" srcId="{70DB323B-19C6-437E-BF3B-941CCA2611CA}" destId="{F6A8B415-5452-4747-A87A-75CC6C0A00E1}" srcOrd="0" destOrd="0" presId="urn:microsoft.com/office/officeart/2005/8/layout/orgChart1"/>
    <dgm:cxn modelId="{52CF004D-BED6-4D65-8CCC-9E17E33BEE35}" srcId="{49676D76-7F5A-4A25-9FBB-FFB102DF9213}" destId="{9F212DBD-B2E9-4273-BE10-1468985009C7}" srcOrd="1" destOrd="0" parTransId="{2E4F62D4-1C32-49B7-A315-739544387BDF}" sibTransId="{79715976-C855-4574-8701-D0781F297A6A}"/>
    <dgm:cxn modelId="{E2E53218-162D-4C70-B4F4-2EBD5469ED09}" type="presParOf" srcId="{E3B46AD0-3E0D-4B19-8825-91E6F2B3486F}" destId="{2C0FEA8E-E535-4596-9A23-67D25C0ABB8C}" srcOrd="0" destOrd="0" presId="urn:microsoft.com/office/officeart/2005/8/layout/orgChart1"/>
    <dgm:cxn modelId="{BEC042B9-9FD8-41CC-B922-FDFD0CD8126D}" type="presParOf" srcId="{2C0FEA8E-E535-4596-9A23-67D25C0ABB8C}" destId="{A17731BF-11E9-47E3-8627-49E98FC19BE7}" srcOrd="0" destOrd="0" presId="urn:microsoft.com/office/officeart/2005/8/layout/orgChart1"/>
    <dgm:cxn modelId="{DC0F121F-616F-4D84-878E-61B9966435D6}" type="presParOf" srcId="{A17731BF-11E9-47E3-8627-49E98FC19BE7}" destId="{C544ECB0-5C7C-490B-AEC9-73F0F1474C60}" srcOrd="0" destOrd="0" presId="urn:microsoft.com/office/officeart/2005/8/layout/orgChart1"/>
    <dgm:cxn modelId="{F6554A61-759C-40F9-AAD9-67F6780C9196}" type="presParOf" srcId="{A17731BF-11E9-47E3-8627-49E98FC19BE7}" destId="{3FD39637-7D44-40AC-B365-8DEEBA4E404B}" srcOrd="1" destOrd="0" presId="urn:microsoft.com/office/officeart/2005/8/layout/orgChart1"/>
    <dgm:cxn modelId="{E3043700-99AE-4DFB-9516-9F12E24E5316}" type="presParOf" srcId="{2C0FEA8E-E535-4596-9A23-67D25C0ABB8C}" destId="{C72BCA85-6E82-4DB4-9674-B76ACCDB8565}" srcOrd="1" destOrd="0" presId="urn:microsoft.com/office/officeart/2005/8/layout/orgChart1"/>
    <dgm:cxn modelId="{F1B400C6-7C1F-495F-949F-95F40CC843BA}" type="presParOf" srcId="{C72BCA85-6E82-4DB4-9674-B76ACCDB8565}" destId="{143D8000-5A5B-4EEF-83ED-FA5BD9DC7F43}" srcOrd="0" destOrd="0" presId="urn:microsoft.com/office/officeart/2005/8/layout/orgChart1"/>
    <dgm:cxn modelId="{B0C71969-BE0E-4984-97AF-D8E158850FD8}" type="presParOf" srcId="{C72BCA85-6E82-4DB4-9674-B76ACCDB8565}" destId="{0AFA6F5A-B699-4DC9-8FF2-AD95C248118E}" srcOrd="1" destOrd="0" presId="urn:microsoft.com/office/officeart/2005/8/layout/orgChart1"/>
    <dgm:cxn modelId="{B4AE1FEF-BEEE-4D4A-B412-D7FFD7658FD9}" type="presParOf" srcId="{0AFA6F5A-B699-4DC9-8FF2-AD95C248118E}" destId="{B582CC85-61E3-4E93-B48B-C38AEC9D6105}" srcOrd="0" destOrd="0" presId="urn:microsoft.com/office/officeart/2005/8/layout/orgChart1"/>
    <dgm:cxn modelId="{E07794F4-313E-4FA4-B341-4B09FE776175}" type="presParOf" srcId="{B582CC85-61E3-4E93-B48B-C38AEC9D6105}" destId="{EA7F4D7E-81A0-4294-A1C2-02346D6BA8C5}" srcOrd="0" destOrd="0" presId="urn:microsoft.com/office/officeart/2005/8/layout/orgChart1"/>
    <dgm:cxn modelId="{30DB64D7-A8B4-4D8F-8590-DD5D95B2665C}" type="presParOf" srcId="{B582CC85-61E3-4E93-B48B-C38AEC9D6105}" destId="{61F72174-0F0F-4D3C-B58A-BAEB0D73D3FE}" srcOrd="1" destOrd="0" presId="urn:microsoft.com/office/officeart/2005/8/layout/orgChart1"/>
    <dgm:cxn modelId="{FB58DDAF-88E0-4AAC-8A02-64916897EDCA}" type="presParOf" srcId="{0AFA6F5A-B699-4DC9-8FF2-AD95C248118E}" destId="{7E4265DF-2EE1-4154-88B6-3A16D6BF6CDD}" srcOrd="1" destOrd="0" presId="urn:microsoft.com/office/officeart/2005/8/layout/orgChart1"/>
    <dgm:cxn modelId="{62F4E03E-DAC1-48B0-8823-DE78E5BF60F5}" type="presParOf" srcId="{7E4265DF-2EE1-4154-88B6-3A16D6BF6CDD}" destId="{912D57C7-6C5B-4AD6-B404-CD75172AF629}" srcOrd="0" destOrd="0" presId="urn:microsoft.com/office/officeart/2005/8/layout/orgChart1"/>
    <dgm:cxn modelId="{9BC5EB31-E7DF-4DC5-8BE6-6CDF8EEF593B}" type="presParOf" srcId="{7E4265DF-2EE1-4154-88B6-3A16D6BF6CDD}" destId="{6914CFC5-38C4-457F-A960-5470C374E1C7}" srcOrd="1" destOrd="0" presId="urn:microsoft.com/office/officeart/2005/8/layout/orgChart1"/>
    <dgm:cxn modelId="{0A03972A-5D43-472F-A217-822AED28B53C}" type="presParOf" srcId="{6914CFC5-38C4-457F-A960-5470C374E1C7}" destId="{DDA09F91-E2ED-4292-BF65-B9608BADB9FB}" srcOrd="0" destOrd="0" presId="urn:microsoft.com/office/officeart/2005/8/layout/orgChart1"/>
    <dgm:cxn modelId="{4C22A5A0-5C89-452D-9565-9E52E4E5F6D8}" type="presParOf" srcId="{DDA09F91-E2ED-4292-BF65-B9608BADB9FB}" destId="{68AE0371-AB28-4C76-AEB2-C97422EBED9A}" srcOrd="0" destOrd="0" presId="urn:microsoft.com/office/officeart/2005/8/layout/orgChart1"/>
    <dgm:cxn modelId="{DDE36F24-9E0E-421C-8940-4C67AF88C9DC}" type="presParOf" srcId="{DDA09F91-E2ED-4292-BF65-B9608BADB9FB}" destId="{C7A1194C-9EAE-4BF1-BCAF-0EB5C818603D}" srcOrd="1" destOrd="0" presId="urn:microsoft.com/office/officeart/2005/8/layout/orgChart1"/>
    <dgm:cxn modelId="{857D0BF4-D43B-4987-864D-2D75332EABF4}" type="presParOf" srcId="{6914CFC5-38C4-457F-A960-5470C374E1C7}" destId="{4CDEA9EE-1EA0-4D96-A40C-60D43C5271BE}" srcOrd="1" destOrd="0" presId="urn:microsoft.com/office/officeart/2005/8/layout/orgChart1"/>
    <dgm:cxn modelId="{E6EB3240-BA16-4F60-AD2A-1050519BFCE2}" type="presParOf" srcId="{6914CFC5-38C4-457F-A960-5470C374E1C7}" destId="{A4553829-ABC3-47DE-B945-355D4FF7EE2F}" srcOrd="2" destOrd="0" presId="urn:microsoft.com/office/officeart/2005/8/layout/orgChart1"/>
    <dgm:cxn modelId="{6125F457-CF24-4067-82C7-9D9CAE5D90A7}" type="presParOf" srcId="{7E4265DF-2EE1-4154-88B6-3A16D6BF6CDD}" destId="{31CBD208-5FF8-4A3F-B69F-CEE7E7015739}" srcOrd="2" destOrd="0" presId="urn:microsoft.com/office/officeart/2005/8/layout/orgChart1"/>
    <dgm:cxn modelId="{8A4BAECA-962E-4EA7-80FB-336DFD5AA907}" type="presParOf" srcId="{7E4265DF-2EE1-4154-88B6-3A16D6BF6CDD}" destId="{A24146B4-6714-45AF-9767-0FF73BD8DA19}" srcOrd="3" destOrd="0" presId="urn:microsoft.com/office/officeart/2005/8/layout/orgChart1"/>
    <dgm:cxn modelId="{08807CD0-DBFA-45EA-92D2-9767FCE1ED7C}" type="presParOf" srcId="{A24146B4-6714-45AF-9767-0FF73BD8DA19}" destId="{9C15C558-730D-4CD8-8908-19FCD14A4562}" srcOrd="0" destOrd="0" presId="urn:microsoft.com/office/officeart/2005/8/layout/orgChart1"/>
    <dgm:cxn modelId="{E9236331-0639-4827-835A-52A8F66D8F3F}" type="presParOf" srcId="{9C15C558-730D-4CD8-8908-19FCD14A4562}" destId="{908D6A1E-3551-4C41-A84A-9ADF5B5B3182}" srcOrd="0" destOrd="0" presId="urn:microsoft.com/office/officeart/2005/8/layout/orgChart1"/>
    <dgm:cxn modelId="{2307571E-597C-420A-B4C6-C51639633E84}" type="presParOf" srcId="{9C15C558-730D-4CD8-8908-19FCD14A4562}" destId="{CCF36B0C-6273-4DDC-AA1F-6029C6B880AE}" srcOrd="1" destOrd="0" presId="urn:microsoft.com/office/officeart/2005/8/layout/orgChart1"/>
    <dgm:cxn modelId="{EA98A621-7F4B-487C-96BE-81F10F89839D}" type="presParOf" srcId="{A24146B4-6714-45AF-9767-0FF73BD8DA19}" destId="{FD051EEC-17D1-4A72-9984-698A87234213}" srcOrd="1" destOrd="0" presId="urn:microsoft.com/office/officeart/2005/8/layout/orgChart1"/>
    <dgm:cxn modelId="{B13FF6A8-FE95-49DB-B88F-5FA3AC841361}" type="presParOf" srcId="{A24146B4-6714-45AF-9767-0FF73BD8DA19}" destId="{6C409283-4C95-4347-92F3-D574EF112C48}" srcOrd="2" destOrd="0" presId="urn:microsoft.com/office/officeart/2005/8/layout/orgChart1"/>
    <dgm:cxn modelId="{15C6ED51-7B87-483F-9A95-E92A3DF9CE1D}" type="presParOf" srcId="{7E4265DF-2EE1-4154-88B6-3A16D6BF6CDD}" destId="{A76CC82F-6D25-47E6-BFDF-0843CE5A3958}" srcOrd="4" destOrd="0" presId="urn:microsoft.com/office/officeart/2005/8/layout/orgChart1"/>
    <dgm:cxn modelId="{E656F633-FCCE-4EF0-B94D-5542818FC964}" type="presParOf" srcId="{7E4265DF-2EE1-4154-88B6-3A16D6BF6CDD}" destId="{C2EDC7C9-7B50-4C1D-9955-D59950184394}" srcOrd="5" destOrd="0" presId="urn:microsoft.com/office/officeart/2005/8/layout/orgChart1"/>
    <dgm:cxn modelId="{17B60235-8245-456A-965F-0C5323E790D2}" type="presParOf" srcId="{C2EDC7C9-7B50-4C1D-9955-D59950184394}" destId="{36A0D41A-9A2F-45EE-ACEB-A7636BB8C444}" srcOrd="0" destOrd="0" presId="urn:microsoft.com/office/officeart/2005/8/layout/orgChart1"/>
    <dgm:cxn modelId="{9548460A-BCDB-4AAF-AB7F-D8D2A0BFB79B}" type="presParOf" srcId="{36A0D41A-9A2F-45EE-ACEB-A7636BB8C444}" destId="{40BB673A-B0CB-46CC-A814-30448B42E832}" srcOrd="0" destOrd="0" presId="urn:microsoft.com/office/officeart/2005/8/layout/orgChart1"/>
    <dgm:cxn modelId="{048FE18E-51C6-4D0F-A769-695B9B7F7760}" type="presParOf" srcId="{36A0D41A-9A2F-45EE-ACEB-A7636BB8C444}" destId="{CC67440C-14AA-4DDF-91F9-DD9632CDE81E}" srcOrd="1" destOrd="0" presId="urn:microsoft.com/office/officeart/2005/8/layout/orgChart1"/>
    <dgm:cxn modelId="{371F4E7E-DA4A-4263-A0CF-EAA078C7A240}" type="presParOf" srcId="{C2EDC7C9-7B50-4C1D-9955-D59950184394}" destId="{7672A5AA-49A3-457A-AD39-B48381DAA670}" srcOrd="1" destOrd="0" presId="urn:microsoft.com/office/officeart/2005/8/layout/orgChart1"/>
    <dgm:cxn modelId="{70AA9F01-9904-462E-864F-FE3979F89361}" type="presParOf" srcId="{C2EDC7C9-7B50-4C1D-9955-D59950184394}" destId="{122B9272-516D-412B-B0DC-E4C2A042276F}" srcOrd="2" destOrd="0" presId="urn:microsoft.com/office/officeart/2005/8/layout/orgChart1"/>
    <dgm:cxn modelId="{C12BBB06-49E5-40F8-AFFB-81162E8E456C}" type="presParOf" srcId="{7E4265DF-2EE1-4154-88B6-3A16D6BF6CDD}" destId="{D080D0A8-0C13-43E3-8F0C-46CF7EC3CC7B}" srcOrd="6" destOrd="0" presId="urn:microsoft.com/office/officeart/2005/8/layout/orgChart1"/>
    <dgm:cxn modelId="{731A74D9-5862-48D9-A167-E73AFEEE4003}" type="presParOf" srcId="{7E4265DF-2EE1-4154-88B6-3A16D6BF6CDD}" destId="{275AF020-B9A8-480E-AB37-309FA540C338}" srcOrd="7" destOrd="0" presId="urn:microsoft.com/office/officeart/2005/8/layout/orgChart1"/>
    <dgm:cxn modelId="{542BC68F-A830-479A-8D78-05D19CD7F06B}" type="presParOf" srcId="{275AF020-B9A8-480E-AB37-309FA540C338}" destId="{0E5E3075-EFF0-49D5-8FB0-5FD0E6652652}" srcOrd="0" destOrd="0" presId="urn:microsoft.com/office/officeart/2005/8/layout/orgChart1"/>
    <dgm:cxn modelId="{09880768-3500-48BF-8027-C1081FB89C9E}" type="presParOf" srcId="{0E5E3075-EFF0-49D5-8FB0-5FD0E6652652}" destId="{37CA3E11-A305-48B8-BE46-5220371F51F9}" srcOrd="0" destOrd="0" presId="urn:microsoft.com/office/officeart/2005/8/layout/orgChart1"/>
    <dgm:cxn modelId="{667A90AA-8FCC-4CAE-BC7D-DB005820713F}" type="presParOf" srcId="{0E5E3075-EFF0-49D5-8FB0-5FD0E6652652}" destId="{8A8878E8-1504-4029-B02B-F422DA5D0951}" srcOrd="1" destOrd="0" presId="urn:microsoft.com/office/officeart/2005/8/layout/orgChart1"/>
    <dgm:cxn modelId="{2B93D117-9177-4A35-B87A-0A82599C05B2}" type="presParOf" srcId="{275AF020-B9A8-480E-AB37-309FA540C338}" destId="{6541A29A-7891-4CBD-A73E-AF45958109AA}" srcOrd="1" destOrd="0" presId="urn:microsoft.com/office/officeart/2005/8/layout/orgChart1"/>
    <dgm:cxn modelId="{5D4D42EF-7B5F-4EA4-94A9-6174AA6E63E1}" type="presParOf" srcId="{275AF020-B9A8-480E-AB37-309FA540C338}" destId="{4C397AF7-8F71-48B7-9FA7-A4792846BAD8}" srcOrd="2" destOrd="0" presId="urn:microsoft.com/office/officeart/2005/8/layout/orgChart1"/>
    <dgm:cxn modelId="{F9859B89-BF82-48D1-B44B-4EE2A2954173}" type="presParOf" srcId="{0AFA6F5A-B699-4DC9-8FF2-AD95C248118E}" destId="{2E0FD046-32B1-437C-A729-CAB68EAA52D8}" srcOrd="2" destOrd="0" presId="urn:microsoft.com/office/officeart/2005/8/layout/orgChart1"/>
    <dgm:cxn modelId="{102DC2EF-AED4-48FD-9E81-E44FF37801A4}" type="presParOf" srcId="{C72BCA85-6E82-4DB4-9674-B76ACCDB8565}" destId="{CCE98193-1DE9-42A3-BC87-11338C3359B7}" srcOrd="2" destOrd="0" presId="urn:microsoft.com/office/officeart/2005/8/layout/orgChart1"/>
    <dgm:cxn modelId="{1A3BE5E4-8F6B-4959-8C66-BEF3CF4B4825}" type="presParOf" srcId="{C72BCA85-6E82-4DB4-9674-B76ACCDB8565}" destId="{A6B91D02-E4A1-4593-B78D-CB73B57C64AE}" srcOrd="3" destOrd="0" presId="urn:microsoft.com/office/officeart/2005/8/layout/orgChart1"/>
    <dgm:cxn modelId="{FF5A19A7-BB10-44C8-B793-BD85DCFB9752}" type="presParOf" srcId="{A6B91D02-E4A1-4593-B78D-CB73B57C64AE}" destId="{8068D49E-2E59-4785-A115-0E1AEF2668CF}" srcOrd="0" destOrd="0" presId="urn:microsoft.com/office/officeart/2005/8/layout/orgChart1"/>
    <dgm:cxn modelId="{4E37BE93-B600-4656-9101-CA3B45A748CE}" type="presParOf" srcId="{8068D49E-2E59-4785-A115-0E1AEF2668CF}" destId="{B3476061-A6C8-46A4-BB2B-1C38DA6D84BE}" srcOrd="0" destOrd="0" presId="urn:microsoft.com/office/officeart/2005/8/layout/orgChart1"/>
    <dgm:cxn modelId="{BCE762B6-BD18-40C7-AFC0-F1EAB593D794}" type="presParOf" srcId="{8068D49E-2E59-4785-A115-0E1AEF2668CF}" destId="{7C957350-4DC1-40D0-88A9-A848F9019409}" srcOrd="1" destOrd="0" presId="urn:microsoft.com/office/officeart/2005/8/layout/orgChart1"/>
    <dgm:cxn modelId="{66080753-7C44-4617-B1A4-A9806150100F}" type="presParOf" srcId="{A6B91D02-E4A1-4593-B78D-CB73B57C64AE}" destId="{85A764B8-37A6-4BAF-AEAB-AF0C633EF813}" srcOrd="1" destOrd="0" presId="urn:microsoft.com/office/officeart/2005/8/layout/orgChart1"/>
    <dgm:cxn modelId="{BE5514DA-5626-4224-A1EC-743F94E9D1A5}" type="presParOf" srcId="{85A764B8-37A6-4BAF-AEAB-AF0C633EF813}" destId="{35861436-1E7D-4A2B-8263-A0380CF5A95B}" srcOrd="0" destOrd="0" presId="urn:microsoft.com/office/officeart/2005/8/layout/orgChart1"/>
    <dgm:cxn modelId="{2B67B938-62C9-46D3-B302-F8847C90F64D}" type="presParOf" srcId="{85A764B8-37A6-4BAF-AEAB-AF0C633EF813}" destId="{1A4959EE-61BD-4AC3-9C73-C094AC47D1D6}" srcOrd="1" destOrd="0" presId="urn:microsoft.com/office/officeart/2005/8/layout/orgChart1"/>
    <dgm:cxn modelId="{9943BCCF-3967-4BD6-BF03-B6C8CA6FA146}" type="presParOf" srcId="{1A4959EE-61BD-4AC3-9C73-C094AC47D1D6}" destId="{3555675B-8F19-43F8-87D7-D974F6EEBCF9}" srcOrd="0" destOrd="0" presId="urn:microsoft.com/office/officeart/2005/8/layout/orgChart1"/>
    <dgm:cxn modelId="{8F8CD7CF-231B-4451-B687-0B1F45F120A4}" type="presParOf" srcId="{3555675B-8F19-43F8-87D7-D974F6EEBCF9}" destId="{87199E46-F9FC-48A8-8691-076CBFD365B6}" srcOrd="0" destOrd="0" presId="urn:microsoft.com/office/officeart/2005/8/layout/orgChart1"/>
    <dgm:cxn modelId="{664C2A28-2BB4-42F0-9E11-03FF40492D3C}" type="presParOf" srcId="{3555675B-8F19-43F8-87D7-D974F6EEBCF9}" destId="{3A4A4CE5-1D5A-48A0-B071-DA93A06322D4}" srcOrd="1" destOrd="0" presId="urn:microsoft.com/office/officeart/2005/8/layout/orgChart1"/>
    <dgm:cxn modelId="{3187E67D-48D9-490D-92A9-73D4D1E7102C}" type="presParOf" srcId="{1A4959EE-61BD-4AC3-9C73-C094AC47D1D6}" destId="{26BBBCCB-1005-4EB3-9F3D-B2F2EE110D83}" srcOrd="1" destOrd="0" presId="urn:microsoft.com/office/officeart/2005/8/layout/orgChart1"/>
    <dgm:cxn modelId="{94433746-4E0E-4A0A-8C18-DBDA9B9A4E63}" type="presParOf" srcId="{26BBBCCB-1005-4EB3-9F3D-B2F2EE110D83}" destId="{F6A8B415-5452-4747-A87A-75CC6C0A00E1}" srcOrd="0" destOrd="0" presId="urn:microsoft.com/office/officeart/2005/8/layout/orgChart1"/>
    <dgm:cxn modelId="{E1316DD4-7028-4EAD-B2F9-29F708C8932C}" type="presParOf" srcId="{26BBBCCB-1005-4EB3-9F3D-B2F2EE110D83}" destId="{16703FF8-892A-4BF2-8F21-EA4DFEAC83BF}" srcOrd="1" destOrd="0" presId="urn:microsoft.com/office/officeart/2005/8/layout/orgChart1"/>
    <dgm:cxn modelId="{C95D28D6-7BA0-49E0-BBB5-3F540ABF0964}" type="presParOf" srcId="{16703FF8-892A-4BF2-8F21-EA4DFEAC83BF}" destId="{679DFB9B-859A-48F6-B902-53252664DFB0}" srcOrd="0" destOrd="0" presId="urn:microsoft.com/office/officeart/2005/8/layout/orgChart1"/>
    <dgm:cxn modelId="{DF0C514B-6E4E-4CD1-A455-852FD01AA745}" type="presParOf" srcId="{679DFB9B-859A-48F6-B902-53252664DFB0}" destId="{3F782F52-133B-4CD9-BC42-13577B7A3996}" srcOrd="0" destOrd="0" presId="urn:microsoft.com/office/officeart/2005/8/layout/orgChart1"/>
    <dgm:cxn modelId="{39A591BB-BB02-42FA-AEDD-03450875989F}" type="presParOf" srcId="{679DFB9B-859A-48F6-B902-53252664DFB0}" destId="{7009C815-AE6D-4A0B-A7B2-FA7B11E1A427}" srcOrd="1" destOrd="0" presId="urn:microsoft.com/office/officeart/2005/8/layout/orgChart1"/>
    <dgm:cxn modelId="{65A84EB8-D6FB-466E-B7DE-230BB4AF01FC}" type="presParOf" srcId="{16703FF8-892A-4BF2-8F21-EA4DFEAC83BF}" destId="{CE6EF196-195D-4FD6-8A80-7516638392A0}" srcOrd="1" destOrd="0" presId="urn:microsoft.com/office/officeart/2005/8/layout/orgChart1"/>
    <dgm:cxn modelId="{0F1DA2BB-A95A-4F87-8C0C-127F19704156}" type="presParOf" srcId="{16703FF8-892A-4BF2-8F21-EA4DFEAC83BF}" destId="{7406D1A3-A86D-4CE2-9906-70143BA76B73}" srcOrd="2" destOrd="0" presId="urn:microsoft.com/office/officeart/2005/8/layout/orgChart1"/>
    <dgm:cxn modelId="{9ABAE8D5-5127-4751-8B97-5E4A1D5913C5}" type="presParOf" srcId="{1A4959EE-61BD-4AC3-9C73-C094AC47D1D6}" destId="{629D3829-A7FC-46E4-AFE6-D13DB6BD4D76}" srcOrd="2" destOrd="0" presId="urn:microsoft.com/office/officeart/2005/8/layout/orgChart1"/>
    <dgm:cxn modelId="{815DF10C-E413-40E8-BD5B-9723A8F7E248}" type="presParOf" srcId="{85A764B8-37A6-4BAF-AEAB-AF0C633EF813}" destId="{D365A353-CA44-4E27-91BD-DE3632531B43}" srcOrd="2" destOrd="0" presId="urn:microsoft.com/office/officeart/2005/8/layout/orgChart1"/>
    <dgm:cxn modelId="{ACE5539F-6D23-4103-A59F-4C284CB9AB7B}" type="presParOf" srcId="{85A764B8-37A6-4BAF-AEAB-AF0C633EF813}" destId="{D774D5E5-E2E1-4318-9690-D50BF60D1585}" srcOrd="3" destOrd="0" presId="urn:microsoft.com/office/officeart/2005/8/layout/orgChart1"/>
    <dgm:cxn modelId="{042FA772-B775-4BF2-8BB1-CA4DCC727A7A}" type="presParOf" srcId="{D774D5E5-E2E1-4318-9690-D50BF60D1585}" destId="{7AAAF220-CBE0-4EE6-82A0-F8D011003C06}" srcOrd="0" destOrd="0" presId="urn:microsoft.com/office/officeart/2005/8/layout/orgChart1"/>
    <dgm:cxn modelId="{3477FB44-3194-433C-BA2E-604E63F27898}" type="presParOf" srcId="{7AAAF220-CBE0-4EE6-82A0-F8D011003C06}" destId="{B1A1C99D-8256-42B6-A4BB-718F30BD75F1}" srcOrd="0" destOrd="0" presId="urn:microsoft.com/office/officeart/2005/8/layout/orgChart1"/>
    <dgm:cxn modelId="{B2F7D575-A1FB-4235-8F4E-915B9F9809BB}" type="presParOf" srcId="{7AAAF220-CBE0-4EE6-82A0-F8D011003C06}" destId="{B908AAC1-A206-4F58-BF1C-0385FD6D6BC3}" srcOrd="1" destOrd="0" presId="urn:microsoft.com/office/officeart/2005/8/layout/orgChart1"/>
    <dgm:cxn modelId="{62588EF3-1D76-4F5E-A0A0-D900A281213D}" type="presParOf" srcId="{D774D5E5-E2E1-4318-9690-D50BF60D1585}" destId="{D6F81310-911F-4D9C-A0C2-D48072E9D71C}" srcOrd="1" destOrd="0" presId="urn:microsoft.com/office/officeart/2005/8/layout/orgChart1"/>
    <dgm:cxn modelId="{66351587-7482-481B-90B9-DAF2FF541C83}" type="presParOf" srcId="{D6F81310-911F-4D9C-A0C2-D48072E9D71C}" destId="{37378E76-3C7E-4DA0-A41B-766856F46398}" srcOrd="0" destOrd="0" presId="urn:microsoft.com/office/officeart/2005/8/layout/orgChart1"/>
    <dgm:cxn modelId="{E94FBF82-0E35-418B-A345-91C7E70D6613}" type="presParOf" srcId="{D6F81310-911F-4D9C-A0C2-D48072E9D71C}" destId="{E3FCE52F-915D-4C8E-A6AB-DF1836932E0A}" srcOrd="1" destOrd="0" presId="urn:microsoft.com/office/officeart/2005/8/layout/orgChart1"/>
    <dgm:cxn modelId="{1662FEFB-142A-4775-AB29-CFEE009271DE}" type="presParOf" srcId="{E3FCE52F-915D-4C8E-A6AB-DF1836932E0A}" destId="{5E8F13DC-AEFD-47EF-989B-CB0461E382F6}" srcOrd="0" destOrd="0" presId="urn:microsoft.com/office/officeart/2005/8/layout/orgChart1"/>
    <dgm:cxn modelId="{09DF619B-6FFC-4DB1-BF8E-AA6DE5342AF5}" type="presParOf" srcId="{5E8F13DC-AEFD-47EF-989B-CB0461E382F6}" destId="{35F920FE-29EB-405A-9331-6FA8A44F119B}" srcOrd="0" destOrd="0" presId="urn:microsoft.com/office/officeart/2005/8/layout/orgChart1"/>
    <dgm:cxn modelId="{E7DE2ACF-BC6A-485A-978B-F0769BEBBCA2}" type="presParOf" srcId="{5E8F13DC-AEFD-47EF-989B-CB0461E382F6}" destId="{8A6272FC-DC66-42F1-AF34-908E73CCAB33}" srcOrd="1" destOrd="0" presId="urn:microsoft.com/office/officeart/2005/8/layout/orgChart1"/>
    <dgm:cxn modelId="{0D3CD9A7-97B8-417C-8319-41DEE1D601DE}" type="presParOf" srcId="{E3FCE52F-915D-4C8E-A6AB-DF1836932E0A}" destId="{06A0D9B3-590A-4B48-B0FA-8104DD03C473}" srcOrd="1" destOrd="0" presId="urn:microsoft.com/office/officeart/2005/8/layout/orgChart1"/>
    <dgm:cxn modelId="{3C0F7FB1-FCA5-48C9-BBB9-A66BBF754EA6}" type="presParOf" srcId="{E3FCE52F-915D-4C8E-A6AB-DF1836932E0A}" destId="{C404BE72-C2F2-4698-A589-CFFB553BBA80}" srcOrd="2" destOrd="0" presId="urn:microsoft.com/office/officeart/2005/8/layout/orgChart1"/>
    <dgm:cxn modelId="{DC4E9EA6-D260-4C25-8F7D-4757E5D67658}" type="presParOf" srcId="{D6F81310-911F-4D9C-A0C2-D48072E9D71C}" destId="{46F5802E-801D-4004-B9D2-0B6BC889411C}" srcOrd="2" destOrd="0" presId="urn:microsoft.com/office/officeart/2005/8/layout/orgChart1"/>
    <dgm:cxn modelId="{60B19EDA-A4F7-4B23-8BF0-382E8261D9C9}" type="presParOf" srcId="{D6F81310-911F-4D9C-A0C2-D48072E9D71C}" destId="{A27F0C0B-6F3E-4538-A466-8FC3B2F0D331}" srcOrd="3" destOrd="0" presId="urn:microsoft.com/office/officeart/2005/8/layout/orgChart1"/>
    <dgm:cxn modelId="{CBD454D5-B724-45CB-B521-2020322D87E2}" type="presParOf" srcId="{A27F0C0B-6F3E-4538-A466-8FC3B2F0D331}" destId="{80C81366-8B87-450B-B777-2ED1433B0828}" srcOrd="0" destOrd="0" presId="urn:microsoft.com/office/officeart/2005/8/layout/orgChart1"/>
    <dgm:cxn modelId="{AF9C4A44-0F87-4C2E-9D5A-FCCFF6664DAE}" type="presParOf" srcId="{80C81366-8B87-450B-B777-2ED1433B0828}" destId="{08097982-7FAB-46ED-A36C-35D8A07E36DD}" srcOrd="0" destOrd="0" presId="urn:microsoft.com/office/officeart/2005/8/layout/orgChart1"/>
    <dgm:cxn modelId="{BFEF0C36-B7FD-4EF0-BC21-C56140CDBC1E}" type="presParOf" srcId="{80C81366-8B87-450B-B777-2ED1433B0828}" destId="{C7F1548F-2FB4-4F92-B3E5-BB479F7628C2}" srcOrd="1" destOrd="0" presId="urn:microsoft.com/office/officeart/2005/8/layout/orgChart1"/>
    <dgm:cxn modelId="{4A29E77E-0897-401D-BE26-448FBD64CDB1}" type="presParOf" srcId="{A27F0C0B-6F3E-4538-A466-8FC3B2F0D331}" destId="{F1E7FEF7-68DC-44F0-B7B5-AC3EF60048D1}" srcOrd="1" destOrd="0" presId="urn:microsoft.com/office/officeart/2005/8/layout/orgChart1"/>
    <dgm:cxn modelId="{C3465713-A4A6-40E2-B4FA-D268CE584FB1}" type="presParOf" srcId="{A27F0C0B-6F3E-4538-A466-8FC3B2F0D331}" destId="{4B37047A-E94D-4A0E-9EF4-C12F24BF1BB1}" srcOrd="2" destOrd="0" presId="urn:microsoft.com/office/officeart/2005/8/layout/orgChart1"/>
    <dgm:cxn modelId="{AD7D35F8-1E7A-4680-AED6-7D0B6C942350}" type="presParOf" srcId="{D774D5E5-E2E1-4318-9690-D50BF60D1585}" destId="{DBB9F7D2-8BE0-4020-A9C1-BD514C8C9113}" srcOrd="2" destOrd="0" presId="urn:microsoft.com/office/officeart/2005/8/layout/orgChart1"/>
    <dgm:cxn modelId="{E2D0F951-562D-4205-9345-28113F7E195A}" type="presParOf" srcId="{85A764B8-37A6-4BAF-AEAB-AF0C633EF813}" destId="{7ED404F2-9B8F-467F-9870-A8920EC20098}" srcOrd="4" destOrd="0" presId="urn:microsoft.com/office/officeart/2005/8/layout/orgChart1"/>
    <dgm:cxn modelId="{E3F541C9-B26D-4BF0-B6A8-AB0577A9A4A6}" type="presParOf" srcId="{85A764B8-37A6-4BAF-AEAB-AF0C633EF813}" destId="{5C6BD035-1562-4F90-B849-5898A7BDC730}" srcOrd="5" destOrd="0" presId="urn:microsoft.com/office/officeart/2005/8/layout/orgChart1"/>
    <dgm:cxn modelId="{8218B05B-1249-4EEF-8C90-2FA3D8C3B03D}" type="presParOf" srcId="{5C6BD035-1562-4F90-B849-5898A7BDC730}" destId="{2E99E8C5-A090-49F1-A0D5-18E505A73EB3}" srcOrd="0" destOrd="0" presId="urn:microsoft.com/office/officeart/2005/8/layout/orgChart1"/>
    <dgm:cxn modelId="{9C961BD2-F4B4-497A-AEE6-CFC215C1BAFB}" type="presParOf" srcId="{2E99E8C5-A090-49F1-A0D5-18E505A73EB3}" destId="{2F72A8EF-3C0B-4931-A52D-0EE2728C615B}" srcOrd="0" destOrd="0" presId="urn:microsoft.com/office/officeart/2005/8/layout/orgChart1"/>
    <dgm:cxn modelId="{9D4CD6B3-3A57-4A76-A0F3-E4C4B8AB6EF5}" type="presParOf" srcId="{2E99E8C5-A090-49F1-A0D5-18E505A73EB3}" destId="{508419BD-E34F-4AE8-876B-C7B7E70CB7C4}" srcOrd="1" destOrd="0" presId="urn:microsoft.com/office/officeart/2005/8/layout/orgChart1"/>
    <dgm:cxn modelId="{4B2A66A0-CFAC-470F-B21B-FB3FDC577F72}" type="presParOf" srcId="{5C6BD035-1562-4F90-B849-5898A7BDC730}" destId="{5595C750-C909-4C94-9AFB-C8EFFBA5C331}" srcOrd="1" destOrd="0" presId="urn:microsoft.com/office/officeart/2005/8/layout/orgChart1"/>
    <dgm:cxn modelId="{B4913C45-A7A9-4542-95A8-8E9761B92DAF}" type="presParOf" srcId="{5595C750-C909-4C94-9AFB-C8EFFBA5C331}" destId="{6F7EA2CE-324B-4296-AC6A-B141C3409396}" srcOrd="0" destOrd="0" presId="urn:microsoft.com/office/officeart/2005/8/layout/orgChart1"/>
    <dgm:cxn modelId="{B8519A51-61F5-4A7F-A7ED-2A3C9985BC41}" type="presParOf" srcId="{5595C750-C909-4C94-9AFB-C8EFFBA5C331}" destId="{0F467DCA-0980-4208-839D-759A26562D01}" srcOrd="1" destOrd="0" presId="urn:microsoft.com/office/officeart/2005/8/layout/orgChart1"/>
    <dgm:cxn modelId="{E14F040E-1B70-4E4B-8005-9C8EAB03345D}" type="presParOf" srcId="{0F467DCA-0980-4208-839D-759A26562D01}" destId="{21488ABB-A49C-4A19-8649-9EC8916B132C}" srcOrd="0" destOrd="0" presId="urn:microsoft.com/office/officeart/2005/8/layout/orgChart1"/>
    <dgm:cxn modelId="{144BFD08-7600-4F52-9A26-C68F4CDE823F}" type="presParOf" srcId="{21488ABB-A49C-4A19-8649-9EC8916B132C}" destId="{454E3256-775B-4932-9FD9-A0FBCE1F05EE}" srcOrd="0" destOrd="0" presId="urn:microsoft.com/office/officeart/2005/8/layout/orgChart1"/>
    <dgm:cxn modelId="{72C28C5C-C3C0-4C48-8428-AB611DC1F5A0}" type="presParOf" srcId="{21488ABB-A49C-4A19-8649-9EC8916B132C}" destId="{8529ADBD-54D0-497B-B388-231AE81490BA}" srcOrd="1" destOrd="0" presId="urn:microsoft.com/office/officeart/2005/8/layout/orgChart1"/>
    <dgm:cxn modelId="{3522C90D-B20D-4D87-BDF3-C59FD2E960F2}" type="presParOf" srcId="{0F467DCA-0980-4208-839D-759A26562D01}" destId="{8C45C0FD-6DC2-40D9-9B4C-EAD1A3782CEE}" srcOrd="1" destOrd="0" presId="urn:microsoft.com/office/officeart/2005/8/layout/orgChart1"/>
    <dgm:cxn modelId="{FE951AF5-6A91-4A6D-9C8D-4AF96EB74390}" type="presParOf" srcId="{0F467DCA-0980-4208-839D-759A26562D01}" destId="{99F6F5F9-045D-4925-AE64-7178A3FE093A}" srcOrd="2" destOrd="0" presId="urn:microsoft.com/office/officeart/2005/8/layout/orgChart1"/>
    <dgm:cxn modelId="{7CBE5F93-95ED-46B5-9B68-5FC3CEBC013E}" type="presParOf" srcId="{5595C750-C909-4C94-9AFB-C8EFFBA5C331}" destId="{32F49F49-4341-44B7-9691-8EB7E4894352}" srcOrd="2" destOrd="0" presId="urn:microsoft.com/office/officeart/2005/8/layout/orgChart1"/>
    <dgm:cxn modelId="{85BBEAD9-2103-4121-8A24-73C7C01BF176}" type="presParOf" srcId="{5595C750-C909-4C94-9AFB-C8EFFBA5C331}" destId="{6DAE0C6F-3822-4B69-9D35-508D6EF2905C}" srcOrd="3" destOrd="0" presId="urn:microsoft.com/office/officeart/2005/8/layout/orgChart1"/>
    <dgm:cxn modelId="{C9005E1C-9C68-413F-A030-701155F6FE67}" type="presParOf" srcId="{6DAE0C6F-3822-4B69-9D35-508D6EF2905C}" destId="{2F4D3838-2002-4CDF-BA5B-E9F4FAFD7EAD}" srcOrd="0" destOrd="0" presId="urn:microsoft.com/office/officeart/2005/8/layout/orgChart1"/>
    <dgm:cxn modelId="{C9EF4EBA-2635-4BCF-A9B3-26278BABB144}" type="presParOf" srcId="{2F4D3838-2002-4CDF-BA5B-E9F4FAFD7EAD}" destId="{91B3946B-ECD2-452F-B7B9-03F7C55BB715}" srcOrd="0" destOrd="0" presId="urn:microsoft.com/office/officeart/2005/8/layout/orgChart1"/>
    <dgm:cxn modelId="{AB7B59D9-8FF1-4186-AEDB-DC20CBABF41F}" type="presParOf" srcId="{2F4D3838-2002-4CDF-BA5B-E9F4FAFD7EAD}" destId="{D7B6FF16-1BC0-4086-9B50-D3494CF5EF13}" srcOrd="1" destOrd="0" presId="urn:microsoft.com/office/officeart/2005/8/layout/orgChart1"/>
    <dgm:cxn modelId="{5953DAF2-ABA3-4402-8EC4-20950579B7D8}" type="presParOf" srcId="{6DAE0C6F-3822-4B69-9D35-508D6EF2905C}" destId="{BB6C686D-599C-48A7-9B88-491F0470B182}" srcOrd="1" destOrd="0" presId="urn:microsoft.com/office/officeart/2005/8/layout/orgChart1"/>
    <dgm:cxn modelId="{247F7C7B-E622-4A1C-B9C7-8EF04B9A8469}" type="presParOf" srcId="{6DAE0C6F-3822-4B69-9D35-508D6EF2905C}" destId="{F855C5AE-4AF7-4C3D-B746-296DFE3E76B3}" srcOrd="2" destOrd="0" presId="urn:microsoft.com/office/officeart/2005/8/layout/orgChart1"/>
    <dgm:cxn modelId="{91F107FA-A0AA-4B4E-A377-7FCFB151580C}" type="presParOf" srcId="{5595C750-C909-4C94-9AFB-C8EFFBA5C331}" destId="{C0D30E9B-250D-4A3A-A5A8-65458B095A79}" srcOrd="4" destOrd="0" presId="urn:microsoft.com/office/officeart/2005/8/layout/orgChart1"/>
    <dgm:cxn modelId="{6F766A35-E9A9-4025-A6C2-93FEA79AD220}" type="presParOf" srcId="{5595C750-C909-4C94-9AFB-C8EFFBA5C331}" destId="{DD41EB05-3800-421F-8582-8F83D55F8386}" srcOrd="5" destOrd="0" presId="urn:microsoft.com/office/officeart/2005/8/layout/orgChart1"/>
    <dgm:cxn modelId="{0C3687AA-CE3B-49B6-9F19-001FB85609C6}" type="presParOf" srcId="{DD41EB05-3800-421F-8582-8F83D55F8386}" destId="{182C35F5-C459-43F0-9A40-0CEB56662FC7}" srcOrd="0" destOrd="0" presId="urn:microsoft.com/office/officeart/2005/8/layout/orgChart1"/>
    <dgm:cxn modelId="{8504D928-86EA-4B87-A6A4-1BFE19E05F4A}" type="presParOf" srcId="{182C35F5-C459-43F0-9A40-0CEB56662FC7}" destId="{98B51A7E-089C-48EC-8323-104B0840DB43}" srcOrd="0" destOrd="0" presId="urn:microsoft.com/office/officeart/2005/8/layout/orgChart1"/>
    <dgm:cxn modelId="{63838732-EF6B-4E2C-A1FE-68BD2F8F6179}" type="presParOf" srcId="{182C35F5-C459-43F0-9A40-0CEB56662FC7}" destId="{9489493B-B401-4101-BF17-9C27050990AB}" srcOrd="1" destOrd="0" presId="urn:microsoft.com/office/officeart/2005/8/layout/orgChart1"/>
    <dgm:cxn modelId="{B9CCED7B-7880-405F-B2EA-D6A0F26772ED}" type="presParOf" srcId="{DD41EB05-3800-421F-8582-8F83D55F8386}" destId="{BB4EE6B2-635E-48B7-95C0-563C21A8374B}" srcOrd="1" destOrd="0" presId="urn:microsoft.com/office/officeart/2005/8/layout/orgChart1"/>
    <dgm:cxn modelId="{A36A2029-EB50-4332-B32F-1F1786ACE279}" type="presParOf" srcId="{DD41EB05-3800-421F-8582-8F83D55F8386}" destId="{C6DD37E0-29A4-48F3-87FE-59E442634237}" srcOrd="2" destOrd="0" presId="urn:microsoft.com/office/officeart/2005/8/layout/orgChart1"/>
    <dgm:cxn modelId="{670F336D-E4D4-4352-8EC9-AF13B31EF0C3}" type="presParOf" srcId="{5595C750-C909-4C94-9AFB-C8EFFBA5C331}" destId="{BF103CEE-7D5E-4245-B620-7ECF1A784D21}" srcOrd="6" destOrd="0" presId="urn:microsoft.com/office/officeart/2005/8/layout/orgChart1"/>
    <dgm:cxn modelId="{D8DBF1A5-BA05-4FA8-BFAA-77630A6D86D8}" type="presParOf" srcId="{5595C750-C909-4C94-9AFB-C8EFFBA5C331}" destId="{2F1212F9-8A90-4546-A8B7-C502E8776F5A}" srcOrd="7" destOrd="0" presId="urn:microsoft.com/office/officeart/2005/8/layout/orgChart1"/>
    <dgm:cxn modelId="{1F27F5D2-5C65-482F-96A2-9DA5C5564280}" type="presParOf" srcId="{2F1212F9-8A90-4546-A8B7-C502E8776F5A}" destId="{109FDC61-D78A-4F43-AA60-E1E17B5A0FA9}" srcOrd="0" destOrd="0" presId="urn:microsoft.com/office/officeart/2005/8/layout/orgChart1"/>
    <dgm:cxn modelId="{663C8EAF-F37E-47F3-BEC3-8477D4FED088}" type="presParOf" srcId="{109FDC61-D78A-4F43-AA60-E1E17B5A0FA9}" destId="{B7050DC8-5B79-403D-A4F0-F79A0890623B}" srcOrd="0" destOrd="0" presId="urn:microsoft.com/office/officeart/2005/8/layout/orgChart1"/>
    <dgm:cxn modelId="{A5ABC549-4E44-4A1E-936A-61BBE62EB407}" type="presParOf" srcId="{109FDC61-D78A-4F43-AA60-E1E17B5A0FA9}" destId="{D69B5058-68D1-48A9-82BA-C51B9A5BAAC5}" srcOrd="1" destOrd="0" presId="urn:microsoft.com/office/officeart/2005/8/layout/orgChart1"/>
    <dgm:cxn modelId="{43257CD6-F176-46DF-BA73-42FFB6889255}" type="presParOf" srcId="{2F1212F9-8A90-4546-A8B7-C502E8776F5A}" destId="{794AE3DD-E779-4FFA-B238-1FD2405195D2}" srcOrd="1" destOrd="0" presId="urn:microsoft.com/office/officeart/2005/8/layout/orgChart1"/>
    <dgm:cxn modelId="{BD0CADC5-11B9-4AB6-9186-D1DE09CEBCED}" type="presParOf" srcId="{2F1212F9-8A90-4546-A8B7-C502E8776F5A}" destId="{05308E36-EA29-45D7-A270-F58211419ADE}" srcOrd="2" destOrd="0" presId="urn:microsoft.com/office/officeart/2005/8/layout/orgChart1"/>
    <dgm:cxn modelId="{66E69174-A911-4A75-94D5-B21F2C894113}" type="presParOf" srcId="{5C6BD035-1562-4F90-B849-5898A7BDC730}" destId="{76D5F2D0-AC01-4533-B6DB-7EBFA7E1885A}" srcOrd="2" destOrd="0" presId="urn:microsoft.com/office/officeart/2005/8/layout/orgChart1"/>
    <dgm:cxn modelId="{72577FCC-6673-4AA5-B241-42498240DECB}" type="presParOf" srcId="{85A764B8-37A6-4BAF-AEAB-AF0C633EF813}" destId="{47013E11-DA77-4E9F-9E93-1C18A33D858D}" srcOrd="6" destOrd="0" presId="urn:microsoft.com/office/officeart/2005/8/layout/orgChart1"/>
    <dgm:cxn modelId="{83EE71D8-5229-4E69-A74B-BFDD775DE7BC}" type="presParOf" srcId="{85A764B8-37A6-4BAF-AEAB-AF0C633EF813}" destId="{8100281B-4D4B-4EFB-AE95-3E39F3C43927}" srcOrd="7" destOrd="0" presId="urn:microsoft.com/office/officeart/2005/8/layout/orgChart1"/>
    <dgm:cxn modelId="{E14ADEFB-DF3E-45C2-96E9-33BF1BBB3F21}" type="presParOf" srcId="{8100281B-4D4B-4EFB-AE95-3E39F3C43927}" destId="{AD9CB74E-C7D7-4C85-8D47-D9E78F7AE35D}" srcOrd="0" destOrd="0" presId="urn:microsoft.com/office/officeart/2005/8/layout/orgChart1"/>
    <dgm:cxn modelId="{88D327F9-70FF-4A5A-B342-65A62EF6746C}" type="presParOf" srcId="{AD9CB74E-C7D7-4C85-8D47-D9E78F7AE35D}" destId="{875E1322-1E8B-4330-B033-9D184913FD77}" srcOrd="0" destOrd="0" presId="urn:microsoft.com/office/officeart/2005/8/layout/orgChart1"/>
    <dgm:cxn modelId="{F6B6DF7D-64AB-4A92-90EC-4325424FBC2B}" type="presParOf" srcId="{AD9CB74E-C7D7-4C85-8D47-D9E78F7AE35D}" destId="{8ABAAB5B-B13F-42A1-88D4-9BFA44E3FAD1}" srcOrd="1" destOrd="0" presId="urn:microsoft.com/office/officeart/2005/8/layout/orgChart1"/>
    <dgm:cxn modelId="{D235F588-7DF8-4426-9F02-99CA44DF159B}" type="presParOf" srcId="{8100281B-4D4B-4EFB-AE95-3E39F3C43927}" destId="{E2BDF19F-2A45-43E6-AF73-4B6593418E5E}" srcOrd="1" destOrd="0" presId="urn:microsoft.com/office/officeart/2005/8/layout/orgChart1"/>
    <dgm:cxn modelId="{099DF5B8-4BC8-4870-B776-012C50D062DB}" type="presParOf" srcId="{E2BDF19F-2A45-43E6-AF73-4B6593418E5E}" destId="{C553479F-9239-46F5-9007-090520A30131}" srcOrd="0" destOrd="0" presId="urn:microsoft.com/office/officeart/2005/8/layout/orgChart1"/>
    <dgm:cxn modelId="{2E0198D1-BEF9-4CCB-A2D2-23C78B3EAB5A}" type="presParOf" srcId="{E2BDF19F-2A45-43E6-AF73-4B6593418E5E}" destId="{432ADEBE-66B3-4ED2-9963-EA145CA4A409}" srcOrd="1" destOrd="0" presId="urn:microsoft.com/office/officeart/2005/8/layout/orgChart1"/>
    <dgm:cxn modelId="{08819D74-07EE-41FD-A052-2A706250EABD}" type="presParOf" srcId="{432ADEBE-66B3-4ED2-9963-EA145CA4A409}" destId="{C17E42F2-0C33-43FD-AAE0-3655B6F7563E}" srcOrd="0" destOrd="0" presId="urn:microsoft.com/office/officeart/2005/8/layout/orgChart1"/>
    <dgm:cxn modelId="{1B3395B1-853E-4E7D-AC45-FC5D73349D5D}" type="presParOf" srcId="{C17E42F2-0C33-43FD-AAE0-3655B6F7563E}" destId="{6B722650-3DAC-4083-B0F6-BA2300A0EBD6}" srcOrd="0" destOrd="0" presId="urn:microsoft.com/office/officeart/2005/8/layout/orgChart1"/>
    <dgm:cxn modelId="{33346CC6-C445-40BD-9170-9A1F4E2552F6}" type="presParOf" srcId="{C17E42F2-0C33-43FD-AAE0-3655B6F7563E}" destId="{2CDB1034-BDC3-4468-9D14-3EB6D85BA2A2}" srcOrd="1" destOrd="0" presId="urn:microsoft.com/office/officeart/2005/8/layout/orgChart1"/>
    <dgm:cxn modelId="{0CEE0A91-84E1-4024-99BC-E154F2BEF792}" type="presParOf" srcId="{432ADEBE-66B3-4ED2-9963-EA145CA4A409}" destId="{6B32ABC0-101C-4B50-B108-6436A3019748}" srcOrd="1" destOrd="0" presId="urn:microsoft.com/office/officeart/2005/8/layout/orgChart1"/>
    <dgm:cxn modelId="{1B3DBB63-1CC2-4503-AF3B-2F373CF5BDE3}" type="presParOf" srcId="{432ADEBE-66B3-4ED2-9963-EA145CA4A409}" destId="{F273E25B-EC57-4909-8655-1B83B7A2FA7C}" srcOrd="2" destOrd="0" presId="urn:microsoft.com/office/officeart/2005/8/layout/orgChart1"/>
    <dgm:cxn modelId="{7B59DA1C-A178-41ED-969F-447FB9E68296}" type="presParOf" srcId="{8100281B-4D4B-4EFB-AE95-3E39F3C43927}" destId="{EA3A387B-0EEC-4F45-B936-1F361219A643}" srcOrd="2" destOrd="0" presId="urn:microsoft.com/office/officeart/2005/8/layout/orgChart1"/>
    <dgm:cxn modelId="{2EA412A4-B5A7-4C80-B896-598496FBC126}" type="presParOf" srcId="{85A764B8-37A6-4BAF-AEAB-AF0C633EF813}" destId="{390E9286-AFFF-4642-9A2B-2EB6BCA12E3A}" srcOrd="8" destOrd="0" presId="urn:microsoft.com/office/officeart/2005/8/layout/orgChart1"/>
    <dgm:cxn modelId="{68D26D53-8859-4CF2-BB85-E0DD4327CDB6}" type="presParOf" srcId="{85A764B8-37A6-4BAF-AEAB-AF0C633EF813}" destId="{571A302E-D9AF-4E6A-A0D4-0C899D4E8EDF}" srcOrd="9" destOrd="0" presId="urn:microsoft.com/office/officeart/2005/8/layout/orgChart1"/>
    <dgm:cxn modelId="{C8149848-5C6E-48E4-A5EB-6378470DC61E}" type="presParOf" srcId="{571A302E-D9AF-4E6A-A0D4-0C899D4E8EDF}" destId="{63F3461D-52E8-4D49-A0E2-45BD32ED9770}" srcOrd="0" destOrd="0" presId="urn:microsoft.com/office/officeart/2005/8/layout/orgChart1"/>
    <dgm:cxn modelId="{998DB2A9-0285-425D-B526-C8E1012D3DCC}" type="presParOf" srcId="{63F3461D-52E8-4D49-A0E2-45BD32ED9770}" destId="{67B08909-1F53-4C51-A892-90DAB9B1F630}" srcOrd="0" destOrd="0" presId="urn:microsoft.com/office/officeart/2005/8/layout/orgChart1"/>
    <dgm:cxn modelId="{963D06C8-1045-4D6E-BD69-6777E7CE44A4}" type="presParOf" srcId="{63F3461D-52E8-4D49-A0E2-45BD32ED9770}" destId="{7C8B7B72-D5F4-4D6E-BF22-B1811A3E2865}" srcOrd="1" destOrd="0" presId="urn:microsoft.com/office/officeart/2005/8/layout/orgChart1"/>
    <dgm:cxn modelId="{727A5399-BDA5-4092-8B1C-1383AE8131BD}" type="presParOf" srcId="{571A302E-D9AF-4E6A-A0D4-0C899D4E8EDF}" destId="{7793C3CA-0767-4313-B473-26A4216BD46C}" srcOrd="1" destOrd="0" presId="urn:microsoft.com/office/officeart/2005/8/layout/orgChart1"/>
    <dgm:cxn modelId="{1AB090FB-CB6D-4C27-9656-E33D9F7F6C8B}" type="presParOf" srcId="{7793C3CA-0767-4313-B473-26A4216BD46C}" destId="{A227F24A-F1D4-4FEF-AB32-55938F3C0C5C}" srcOrd="0" destOrd="0" presId="urn:microsoft.com/office/officeart/2005/8/layout/orgChart1"/>
    <dgm:cxn modelId="{A5F65BB9-5FE2-4DAB-A090-05A5D244EBC7}" type="presParOf" srcId="{7793C3CA-0767-4313-B473-26A4216BD46C}" destId="{20557DCE-0510-4DDB-8FF9-023C573E982D}" srcOrd="1" destOrd="0" presId="urn:microsoft.com/office/officeart/2005/8/layout/orgChart1"/>
    <dgm:cxn modelId="{B9B58FEC-BD56-4018-8E7E-279C4C89E479}" type="presParOf" srcId="{20557DCE-0510-4DDB-8FF9-023C573E982D}" destId="{DD986AAE-5CBC-47F7-8104-FEC61268E9AF}" srcOrd="0" destOrd="0" presId="urn:microsoft.com/office/officeart/2005/8/layout/orgChart1"/>
    <dgm:cxn modelId="{6A8E9225-D0AF-407A-AEC7-AED79425428D}" type="presParOf" srcId="{DD986AAE-5CBC-47F7-8104-FEC61268E9AF}" destId="{82B3D785-F22F-4F01-970E-A6590AC8DA08}" srcOrd="0" destOrd="0" presId="urn:microsoft.com/office/officeart/2005/8/layout/orgChart1"/>
    <dgm:cxn modelId="{10F30A90-9D3B-4189-B58E-53A214F88BF4}" type="presParOf" srcId="{DD986AAE-5CBC-47F7-8104-FEC61268E9AF}" destId="{0E983E32-D1FD-45B5-94EE-194F7246A509}" srcOrd="1" destOrd="0" presId="urn:microsoft.com/office/officeart/2005/8/layout/orgChart1"/>
    <dgm:cxn modelId="{C58A311F-7336-44D2-9578-41AA80D83B9F}" type="presParOf" srcId="{20557DCE-0510-4DDB-8FF9-023C573E982D}" destId="{5F6F9228-6AD4-4310-84D2-31227E2C9A65}" srcOrd="1" destOrd="0" presId="urn:microsoft.com/office/officeart/2005/8/layout/orgChart1"/>
    <dgm:cxn modelId="{06BCA642-A372-4EA8-9FB5-56529CD2121A}" type="presParOf" srcId="{20557DCE-0510-4DDB-8FF9-023C573E982D}" destId="{0141EF94-002C-481F-8B66-F28D89B4D3DF}" srcOrd="2" destOrd="0" presId="urn:microsoft.com/office/officeart/2005/8/layout/orgChart1"/>
    <dgm:cxn modelId="{097C8B93-2A87-40BA-A3EE-FBBE0E867E68}" type="presParOf" srcId="{7793C3CA-0767-4313-B473-26A4216BD46C}" destId="{78AAB878-C168-40A1-94A9-F781B1A00500}" srcOrd="2" destOrd="0" presId="urn:microsoft.com/office/officeart/2005/8/layout/orgChart1"/>
    <dgm:cxn modelId="{A8F32936-5D0E-4707-B8AF-0B84E7F7774C}" type="presParOf" srcId="{7793C3CA-0767-4313-B473-26A4216BD46C}" destId="{556EA6EB-0E12-4B3D-BCAE-322665DAF651}" srcOrd="3" destOrd="0" presId="urn:microsoft.com/office/officeart/2005/8/layout/orgChart1"/>
    <dgm:cxn modelId="{18A0F50D-A400-4995-AD42-F319F99A7437}" type="presParOf" srcId="{556EA6EB-0E12-4B3D-BCAE-322665DAF651}" destId="{FD682666-0982-4272-A2C9-A86AFABE270E}" srcOrd="0" destOrd="0" presId="urn:microsoft.com/office/officeart/2005/8/layout/orgChart1"/>
    <dgm:cxn modelId="{288A1D30-1E05-4407-8ACF-66049EB901CE}" type="presParOf" srcId="{FD682666-0982-4272-A2C9-A86AFABE270E}" destId="{A7DAFA5A-05C5-4556-896C-FDF6EF1A889D}" srcOrd="0" destOrd="0" presId="urn:microsoft.com/office/officeart/2005/8/layout/orgChart1"/>
    <dgm:cxn modelId="{32998395-3C69-4467-B795-E9AF6F1809C7}" type="presParOf" srcId="{FD682666-0982-4272-A2C9-A86AFABE270E}" destId="{43666E72-029F-4C1B-B90D-484389B47A85}" srcOrd="1" destOrd="0" presId="urn:microsoft.com/office/officeart/2005/8/layout/orgChart1"/>
    <dgm:cxn modelId="{5F6FECB5-001C-4556-B624-B33466B091FB}" type="presParOf" srcId="{556EA6EB-0E12-4B3D-BCAE-322665DAF651}" destId="{BA5F19B9-6FE8-41BB-8AFA-1F7598EDA419}" srcOrd="1" destOrd="0" presId="urn:microsoft.com/office/officeart/2005/8/layout/orgChart1"/>
    <dgm:cxn modelId="{40607F34-0535-4464-B7C4-E5AF2B9B36E3}" type="presParOf" srcId="{556EA6EB-0E12-4B3D-BCAE-322665DAF651}" destId="{8BF5B6E3-8345-4714-A224-381863AC5421}" srcOrd="2" destOrd="0" presId="urn:microsoft.com/office/officeart/2005/8/layout/orgChart1"/>
    <dgm:cxn modelId="{F750A35A-5028-4919-AE2B-1A3BD976FA04}" type="presParOf" srcId="{7793C3CA-0767-4313-B473-26A4216BD46C}" destId="{B668BE53-9BBA-4DDE-89A0-11D05683B2AE}" srcOrd="4" destOrd="0" presId="urn:microsoft.com/office/officeart/2005/8/layout/orgChart1"/>
    <dgm:cxn modelId="{527452B9-C904-450E-A80A-410120D74B88}" type="presParOf" srcId="{7793C3CA-0767-4313-B473-26A4216BD46C}" destId="{5840E71F-B069-4A73-B629-6A1281B1F262}" srcOrd="5" destOrd="0" presId="urn:microsoft.com/office/officeart/2005/8/layout/orgChart1"/>
    <dgm:cxn modelId="{E342DF93-7FC9-4413-90B5-D8CC4B4A74A8}" type="presParOf" srcId="{5840E71F-B069-4A73-B629-6A1281B1F262}" destId="{7B53B966-5DB8-4BD9-A625-6FD2BCF38F56}" srcOrd="0" destOrd="0" presId="urn:microsoft.com/office/officeart/2005/8/layout/orgChart1"/>
    <dgm:cxn modelId="{2BE65C3E-5D22-4104-9CF2-2C1E00CF1F4C}" type="presParOf" srcId="{7B53B966-5DB8-4BD9-A625-6FD2BCF38F56}" destId="{ECF2E8D9-EEFB-48B9-848C-9A28C1C079B4}" srcOrd="0" destOrd="0" presId="urn:microsoft.com/office/officeart/2005/8/layout/orgChart1"/>
    <dgm:cxn modelId="{F8B60D94-D07B-4D01-95BD-7A9D255545A3}" type="presParOf" srcId="{7B53B966-5DB8-4BD9-A625-6FD2BCF38F56}" destId="{72630D9B-706E-4BDA-8854-7560E932F553}" srcOrd="1" destOrd="0" presId="urn:microsoft.com/office/officeart/2005/8/layout/orgChart1"/>
    <dgm:cxn modelId="{51998F93-47A2-4B11-A9E2-C0ACF8693295}" type="presParOf" srcId="{5840E71F-B069-4A73-B629-6A1281B1F262}" destId="{A7FC95CF-A27D-42B3-84C3-90932AA54EFD}" srcOrd="1" destOrd="0" presId="urn:microsoft.com/office/officeart/2005/8/layout/orgChart1"/>
    <dgm:cxn modelId="{92C9A8E9-422C-48FE-822E-3EEEBB235175}" type="presParOf" srcId="{5840E71F-B069-4A73-B629-6A1281B1F262}" destId="{3BE753FC-7DED-4D19-82D4-C45C53DBB0EC}" srcOrd="2" destOrd="0" presId="urn:microsoft.com/office/officeart/2005/8/layout/orgChart1"/>
    <dgm:cxn modelId="{F68803E5-FDA9-4040-A46E-936FA76298A8}" type="presParOf" srcId="{7793C3CA-0767-4313-B473-26A4216BD46C}" destId="{839A67D8-5859-4170-A9AD-F9D03C9281C4}" srcOrd="6" destOrd="0" presId="urn:microsoft.com/office/officeart/2005/8/layout/orgChart1"/>
    <dgm:cxn modelId="{193A2E2C-2585-4096-8169-BACDB512604D}" type="presParOf" srcId="{7793C3CA-0767-4313-B473-26A4216BD46C}" destId="{BCEE0096-B0FC-412A-A223-B0D3FAC19FA9}" srcOrd="7" destOrd="0" presId="urn:microsoft.com/office/officeart/2005/8/layout/orgChart1"/>
    <dgm:cxn modelId="{0404CE25-18ED-4400-B249-943E4DCFC9C4}" type="presParOf" srcId="{BCEE0096-B0FC-412A-A223-B0D3FAC19FA9}" destId="{6F523458-2C4B-4DB4-AB4E-B9CA7210C28D}" srcOrd="0" destOrd="0" presId="urn:microsoft.com/office/officeart/2005/8/layout/orgChart1"/>
    <dgm:cxn modelId="{96FE3F38-4B13-4FED-BAFF-D65B7D45B9F0}" type="presParOf" srcId="{6F523458-2C4B-4DB4-AB4E-B9CA7210C28D}" destId="{A4FC195C-DB63-46E0-A9A0-55EEF285890A}" srcOrd="0" destOrd="0" presId="urn:microsoft.com/office/officeart/2005/8/layout/orgChart1"/>
    <dgm:cxn modelId="{B5790DA0-EE89-48F0-9C76-2A36ACB5D57B}" type="presParOf" srcId="{6F523458-2C4B-4DB4-AB4E-B9CA7210C28D}" destId="{C3F5CF60-9B61-4F00-9AEF-1D917581A62F}" srcOrd="1" destOrd="0" presId="urn:microsoft.com/office/officeart/2005/8/layout/orgChart1"/>
    <dgm:cxn modelId="{AE845E0B-1B08-4182-AFAC-23AA2270C050}" type="presParOf" srcId="{BCEE0096-B0FC-412A-A223-B0D3FAC19FA9}" destId="{973B660A-DF20-48AE-8D95-413A264D5B7A}" srcOrd="1" destOrd="0" presId="urn:microsoft.com/office/officeart/2005/8/layout/orgChart1"/>
    <dgm:cxn modelId="{83EA7DCD-02EA-4D4A-B539-935797973A3C}" type="presParOf" srcId="{BCEE0096-B0FC-412A-A223-B0D3FAC19FA9}" destId="{70128F31-5DEA-4A70-B4FE-F0B1EE7BF8CA}" srcOrd="2" destOrd="0" presId="urn:microsoft.com/office/officeart/2005/8/layout/orgChart1"/>
    <dgm:cxn modelId="{1A28CED3-E6EF-4A47-911A-587A98172D4E}" type="presParOf" srcId="{571A302E-D9AF-4E6A-A0D4-0C899D4E8EDF}" destId="{A5BC6A69-D36E-4D29-BD67-3F83036A9387}" srcOrd="2" destOrd="0" presId="urn:microsoft.com/office/officeart/2005/8/layout/orgChart1"/>
    <dgm:cxn modelId="{B45923BA-2AD2-45F1-99CE-6C012F8115B3}" type="presParOf" srcId="{A6B91D02-E4A1-4593-B78D-CB73B57C64AE}" destId="{5229E8C6-2F94-4696-8445-AE6E09F6AE14}" srcOrd="2" destOrd="0" presId="urn:microsoft.com/office/officeart/2005/8/layout/orgChart1"/>
    <dgm:cxn modelId="{6FA36E9D-E0A4-4B56-92F3-35B52E3F1761}" type="presParOf" srcId="{C72BCA85-6E82-4DB4-9674-B76ACCDB8565}" destId="{B3259155-7F8E-4453-BFA0-B67028B6E3CF}" srcOrd="4" destOrd="0" presId="urn:microsoft.com/office/officeart/2005/8/layout/orgChart1"/>
    <dgm:cxn modelId="{7E05B0E9-6C3C-4F2B-9ECE-30801DA60257}" type="presParOf" srcId="{C72BCA85-6E82-4DB4-9674-B76ACCDB8565}" destId="{35795918-BAAF-46D1-A87C-7843A7667777}" srcOrd="5" destOrd="0" presId="urn:microsoft.com/office/officeart/2005/8/layout/orgChart1"/>
    <dgm:cxn modelId="{F5E9796F-276B-4D86-80FA-C54D2AD996CF}" type="presParOf" srcId="{35795918-BAAF-46D1-A87C-7843A7667777}" destId="{B87C1CB0-E137-4AB6-AFCE-1C0944B71CF7}" srcOrd="0" destOrd="0" presId="urn:microsoft.com/office/officeart/2005/8/layout/orgChart1"/>
    <dgm:cxn modelId="{11A7466A-595C-4CBB-B9A0-13B5FAF2F742}" type="presParOf" srcId="{B87C1CB0-E137-4AB6-AFCE-1C0944B71CF7}" destId="{FF008F64-A6DD-4700-A05F-03CB1AC69B55}" srcOrd="0" destOrd="0" presId="urn:microsoft.com/office/officeart/2005/8/layout/orgChart1"/>
    <dgm:cxn modelId="{41D45B29-23C0-41DC-B8D0-BF3895255819}" type="presParOf" srcId="{B87C1CB0-E137-4AB6-AFCE-1C0944B71CF7}" destId="{A6705EA6-302C-40F1-A952-CA7D66720A44}" srcOrd="1" destOrd="0" presId="urn:microsoft.com/office/officeart/2005/8/layout/orgChart1"/>
    <dgm:cxn modelId="{1BC0F7B8-2B0C-45E5-A72F-E4D533DB5C76}" type="presParOf" srcId="{35795918-BAAF-46D1-A87C-7843A7667777}" destId="{884628CD-76BC-47D7-8669-F1F5E21C7566}" srcOrd="1" destOrd="0" presId="urn:microsoft.com/office/officeart/2005/8/layout/orgChart1"/>
    <dgm:cxn modelId="{502833D0-77F4-4D34-8748-DD6A1F4A7B5E}" type="presParOf" srcId="{884628CD-76BC-47D7-8669-F1F5E21C7566}" destId="{6545B471-B4AF-41C8-964D-F5B52F4914FD}" srcOrd="0" destOrd="0" presId="urn:microsoft.com/office/officeart/2005/8/layout/orgChart1"/>
    <dgm:cxn modelId="{F820DBF1-C51A-44D6-A802-66B7E7B17D53}" type="presParOf" srcId="{884628CD-76BC-47D7-8669-F1F5E21C7566}" destId="{3A288DA3-5B89-4D91-8CA0-ED966465BAFE}" srcOrd="1" destOrd="0" presId="urn:microsoft.com/office/officeart/2005/8/layout/orgChart1"/>
    <dgm:cxn modelId="{AB0E53B0-D39B-4BDF-A957-CD72EF6DD2C8}" type="presParOf" srcId="{3A288DA3-5B89-4D91-8CA0-ED966465BAFE}" destId="{26F54E54-AF5E-4617-85EC-7DA052DB0216}" srcOrd="0" destOrd="0" presId="urn:microsoft.com/office/officeart/2005/8/layout/orgChart1"/>
    <dgm:cxn modelId="{93CF20C5-8783-467F-B900-DB9B3C948FDD}" type="presParOf" srcId="{26F54E54-AF5E-4617-85EC-7DA052DB0216}" destId="{06767F46-007F-43BB-BEC6-482E9871DBFE}" srcOrd="0" destOrd="0" presId="urn:microsoft.com/office/officeart/2005/8/layout/orgChart1"/>
    <dgm:cxn modelId="{49EF0BA6-1A2D-4F0A-82B5-0E8CD6F8B8E0}" type="presParOf" srcId="{26F54E54-AF5E-4617-85EC-7DA052DB0216}" destId="{E23439D6-5661-495E-BC2C-1532CF1AE804}" srcOrd="1" destOrd="0" presId="urn:microsoft.com/office/officeart/2005/8/layout/orgChart1"/>
    <dgm:cxn modelId="{FC4A57CA-CA84-40B8-9D6E-B5914733FB26}" type="presParOf" srcId="{3A288DA3-5B89-4D91-8CA0-ED966465BAFE}" destId="{81AF2B59-D780-4699-8E2D-9EF25C2E42BE}" srcOrd="1" destOrd="0" presId="urn:microsoft.com/office/officeart/2005/8/layout/orgChart1"/>
    <dgm:cxn modelId="{2A8EF903-AE73-40E2-B2A2-1B0D73F3374A}" type="presParOf" srcId="{3A288DA3-5B89-4D91-8CA0-ED966465BAFE}" destId="{545CFF8E-42BB-4B72-9487-8AF2F7DA20FB}" srcOrd="2" destOrd="0" presId="urn:microsoft.com/office/officeart/2005/8/layout/orgChart1"/>
    <dgm:cxn modelId="{E200C277-D7D6-47C2-8BAB-170A4859F0FC}" type="presParOf" srcId="{884628CD-76BC-47D7-8669-F1F5E21C7566}" destId="{DBAEA80B-9318-46A8-82F5-0D4FE2C5B251}" srcOrd="2" destOrd="0" presId="urn:microsoft.com/office/officeart/2005/8/layout/orgChart1"/>
    <dgm:cxn modelId="{74363F15-C17C-4875-973E-5A0AE8F502B0}" type="presParOf" srcId="{884628CD-76BC-47D7-8669-F1F5E21C7566}" destId="{737347AE-2BA7-4C0E-A1EC-C98025015918}" srcOrd="3" destOrd="0" presId="urn:microsoft.com/office/officeart/2005/8/layout/orgChart1"/>
    <dgm:cxn modelId="{9D8D7352-876B-456E-A779-8A6A36EA97AB}" type="presParOf" srcId="{737347AE-2BA7-4C0E-A1EC-C98025015918}" destId="{4A81500D-D271-46BD-8F06-5090D3AB1849}" srcOrd="0" destOrd="0" presId="urn:microsoft.com/office/officeart/2005/8/layout/orgChart1"/>
    <dgm:cxn modelId="{2C4D8AA9-DEC6-4574-B027-3CCA4815BD89}" type="presParOf" srcId="{4A81500D-D271-46BD-8F06-5090D3AB1849}" destId="{633E3DB8-1498-4BD1-9677-14DB41191139}" srcOrd="0" destOrd="0" presId="urn:microsoft.com/office/officeart/2005/8/layout/orgChart1"/>
    <dgm:cxn modelId="{46FDFD1C-F7C8-405F-AC3F-A3E20A5FBC41}" type="presParOf" srcId="{4A81500D-D271-46BD-8F06-5090D3AB1849}" destId="{E24993C0-C805-4F35-B50C-C2DB900B6076}" srcOrd="1" destOrd="0" presId="urn:microsoft.com/office/officeart/2005/8/layout/orgChart1"/>
    <dgm:cxn modelId="{8607971C-E105-4D70-BAB7-3EA3958ABDDE}" type="presParOf" srcId="{737347AE-2BA7-4C0E-A1EC-C98025015918}" destId="{AFDAF7B0-5F76-4AE2-93AC-8894DCC5B50B}" srcOrd="1" destOrd="0" presId="urn:microsoft.com/office/officeart/2005/8/layout/orgChart1"/>
    <dgm:cxn modelId="{51E65F08-D9DA-4BCC-9F97-3FA183143A40}" type="presParOf" srcId="{737347AE-2BA7-4C0E-A1EC-C98025015918}" destId="{63D7D7F0-3BF2-4576-88DB-A73D60D8E878}" srcOrd="2" destOrd="0" presId="urn:microsoft.com/office/officeart/2005/8/layout/orgChart1"/>
    <dgm:cxn modelId="{5204A5C8-4450-4401-A48D-92C401287520}" type="presParOf" srcId="{35795918-BAAF-46D1-A87C-7843A7667777}" destId="{340DA936-11AA-4F55-AE18-5D39B4C9855C}" srcOrd="2" destOrd="0" presId="urn:microsoft.com/office/officeart/2005/8/layout/orgChart1"/>
    <dgm:cxn modelId="{544054FA-7F3E-4876-B6D5-A5B0F9D618E3}" type="presParOf" srcId="{2C0FEA8E-E535-4596-9A23-67D25C0ABB8C}" destId="{385A6B84-5718-4ED9-B1A1-808361484AC1}"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304CAA-4CDC-4BB7-8453-A5E014C22F8F}"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ES"/>
        </a:p>
      </dgm:t>
    </dgm:pt>
    <dgm:pt modelId="{2E992B53-AB32-40B8-9755-308802A35484}">
      <dgm:prSet phldrT="[Texto]"/>
      <dgm:spPr/>
      <dgm:t>
        <a:bodyPr/>
        <a:lstStyle/>
        <a:p>
          <a:r>
            <a:rPr lang="es-ES"/>
            <a:t>Jefe de Proyecto</a:t>
          </a:r>
        </a:p>
      </dgm:t>
    </dgm:pt>
    <dgm:pt modelId="{6580FAF2-ADBD-4D3B-AE9C-369F84731BA0}" type="parTrans" cxnId="{77B39F47-06B4-49A2-8B3B-A8576DC7AF08}">
      <dgm:prSet/>
      <dgm:spPr/>
      <dgm:t>
        <a:bodyPr/>
        <a:lstStyle/>
        <a:p>
          <a:endParaRPr lang="es-ES"/>
        </a:p>
      </dgm:t>
    </dgm:pt>
    <dgm:pt modelId="{65544A83-4AA0-43C9-8D36-1EF722B29FFE}" type="sibTrans" cxnId="{77B39F47-06B4-49A2-8B3B-A8576DC7AF08}">
      <dgm:prSet/>
      <dgm:spPr/>
      <dgm:t>
        <a:bodyPr/>
        <a:lstStyle/>
        <a:p>
          <a:endParaRPr lang="es-ES"/>
        </a:p>
      </dgm:t>
    </dgm:pt>
    <dgm:pt modelId="{7C6751E3-F2A4-476B-8D5E-7B5C318CAF0B}">
      <dgm:prSet phldrT="[Texto]"/>
      <dgm:spPr/>
      <dgm:t>
        <a:bodyPr/>
        <a:lstStyle/>
        <a:p>
          <a:r>
            <a:rPr lang="es-ES"/>
            <a:t>Gestor de la Configuración </a:t>
          </a:r>
        </a:p>
      </dgm:t>
    </dgm:pt>
    <dgm:pt modelId="{287EE071-6E32-4F30-AC94-B367504509DE}" type="parTrans" cxnId="{CE65C30E-1F34-4862-8190-A6EB6807FEFA}">
      <dgm:prSet/>
      <dgm:spPr/>
      <dgm:t>
        <a:bodyPr/>
        <a:lstStyle/>
        <a:p>
          <a:endParaRPr lang="es-ES"/>
        </a:p>
      </dgm:t>
    </dgm:pt>
    <dgm:pt modelId="{108FC4AC-3F11-4048-9788-8185375BF5E2}" type="sibTrans" cxnId="{CE65C30E-1F34-4862-8190-A6EB6807FEFA}">
      <dgm:prSet/>
      <dgm:spPr/>
      <dgm:t>
        <a:bodyPr/>
        <a:lstStyle/>
        <a:p>
          <a:endParaRPr lang="es-ES"/>
        </a:p>
      </dgm:t>
    </dgm:pt>
    <dgm:pt modelId="{78ECB29C-FF0E-49C5-9F25-8C5D353D45DF}">
      <dgm:prSet phldrT="[Texto]"/>
      <dgm:spPr/>
      <dgm:t>
        <a:bodyPr/>
        <a:lstStyle/>
        <a:p>
          <a:r>
            <a:rPr lang="es-ES"/>
            <a:t>Analista Programador</a:t>
          </a:r>
        </a:p>
      </dgm:t>
    </dgm:pt>
    <dgm:pt modelId="{53430792-2FFC-4F8B-BB6E-5211511CFC07}" type="parTrans" cxnId="{02E0FFAE-20F5-4996-BC1A-EAE782E1FE89}">
      <dgm:prSet/>
      <dgm:spPr/>
      <dgm:t>
        <a:bodyPr/>
        <a:lstStyle/>
        <a:p>
          <a:endParaRPr lang="es-ES"/>
        </a:p>
      </dgm:t>
    </dgm:pt>
    <dgm:pt modelId="{13AB0D94-9821-4544-A9AD-DDF1816FE012}" type="sibTrans" cxnId="{02E0FFAE-20F5-4996-BC1A-EAE782E1FE89}">
      <dgm:prSet/>
      <dgm:spPr/>
      <dgm:t>
        <a:bodyPr/>
        <a:lstStyle/>
        <a:p>
          <a:endParaRPr lang="es-ES"/>
        </a:p>
      </dgm:t>
    </dgm:pt>
    <dgm:pt modelId="{BAE85DAA-C82C-4A43-B5E5-2819BB9DC2DE}">
      <dgm:prSet phldrT="[Texto]"/>
      <dgm:spPr/>
      <dgm:t>
        <a:bodyPr/>
        <a:lstStyle/>
        <a:p>
          <a:r>
            <a:rPr lang="es-ES"/>
            <a:t>Analista Funcional</a:t>
          </a:r>
        </a:p>
      </dgm:t>
    </dgm:pt>
    <dgm:pt modelId="{8646E836-BDB1-49DF-A849-BB9DFADD79F5}" type="parTrans" cxnId="{28FF782C-13C1-489B-B782-F1E41B1F11E6}">
      <dgm:prSet/>
      <dgm:spPr/>
      <dgm:t>
        <a:bodyPr/>
        <a:lstStyle/>
        <a:p>
          <a:endParaRPr lang="es-ES"/>
        </a:p>
      </dgm:t>
    </dgm:pt>
    <dgm:pt modelId="{8984216F-42F0-44E5-9E98-CF3DEF2B55C7}" type="sibTrans" cxnId="{28FF782C-13C1-489B-B782-F1E41B1F11E6}">
      <dgm:prSet/>
      <dgm:spPr/>
      <dgm:t>
        <a:bodyPr/>
        <a:lstStyle/>
        <a:p>
          <a:endParaRPr lang="es-ES"/>
        </a:p>
      </dgm:t>
    </dgm:pt>
    <dgm:pt modelId="{B3744E4E-A2A2-4019-8405-0EDB8A5904B1}">
      <dgm:prSet/>
      <dgm:spPr/>
      <dgm:t>
        <a:bodyPr/>
        <a:lstStyle/>
        <a:p>
          <a:r>
            <a:rPr lang="es-ES"/>
            <a:t>Programadores  </a:t>
          </a:r>
        </a:p>
      </dgm:t>
    </dgm:pt>
    <dgm:pt modelId="{A41534E6-957B-42B8-A18A-2261B1871201}" type="parTrans" cxnId="{6A8A05D3-8A96-4845-8DDB-BEC76AEE11BF}">
      <dgm:prSet/>
      <dgm:spPr/>
      <dgm:t>
        <a:bodyPr/>
        <a:lstStyle/>
        <a:p>
          <a:endParaRPr lang="es-ES"/>
        </a:p>
      </dgm:t>
    </dgm:pt>
    <dgm:pt modelId="{77153F7F-1920-4499-AE1F-4683D90BFE10}" type="sibTrans" cxnId="{6A8A05D3-8A96-4845-8DDB-BEC76AEE11BF}">
      <dgm:prSet/>
      <dgm:spPr/>
      <dgm:t>
        <a:bodyPr/>
        <a:lstStyle/>
        <a:p>
          <a:endParaRPr lang="es-ES"/>
        </a:p>
      </dgm:t>
    </dgm:pt>
    <dgm:pt modelId="{F86F3171-7F02-4471-81B9-82AC9812B86F}">
      <dgm:prSet/>
      <dgm:spPr/>
      <dgm:t>
        <a:bodyPr/>
        <a:lstStyle/>
        <a:p>
          <a:r>
            <a:rPr lang="es-ES"/>
            <a:t>Documentador</a:t>
          </a:r>
        </a:p>
      </dgm:t>
    </dgm:pt>
    <dgm:pt modelId="{43312472-7773-4384-B200-F720553C1AF6}" type="parTrans" cxnId="{07D76195-4F0B-48DB-8882-2F7F06F21CA2}">
      <dgm:prSet/>
      <dgm:spPr/>
      <dgm:t>
        <a:bodyPr/>
        <a:lstStyle/>
        <a:p>
          <a:endParaRPr lang="es-ES"/>
        </a:p>
      </dgm:t>
    </dgm:pt>
    <dgm:pt modelId="{0A6EE4E4-CF74-42FB-AF89-53739AB717FB}" type="sibTrans" cxnId="{07D76195-4F0B-48DB-8882-2F7F06F21CA2}">
      <dgm:prSet/>
      <dgm:spPr/>
      <dgm:t>
        <a:bodyPr/>
        <a:lstStyle/>
        <a:p>
          <a:endParaRPr lang="es-ES"/>
        </a:p>
      </dgm:t>
    </dgm:pt>
    <dgm:pt modelId="{45146BF6-015C-469F-8C9F-51563F2D473E}">
      <dgm:prSet/>
      <dgm:spPr/>
      <dgm:t>
        <a:bodyPr/>
        <a:lstStyle/>
        <a:p>
          <a:r>
            <a:rPr lang="es-ES"/>
            <a:t>Analista de Calidad</a:t>
          </a:r>
        </a:p>
      </dgm:t>
    </dgm:pt>
    <dgm:pt modelId="{7DF57C37-5F74-465B-8DE2-CC4093BA828F}" type="parTrans" cxnId="{3D2DC52D-3237-4BDF-87EA-06EC07465A90}">
      <dgm:prSet/>
      <dgm:spPr/>
      <dgm:t>
        <a:bodyPr/>
        <a:lstStyle/>
        <a:p>
          <a:endParaRPr lang="es-PE"/>
        </a:p>
      </dgm:t>
    </dgm:pt>
    <dgm:pt modelId="{E6337512-21FB-43AD-8C84-B90C680BE7E3}" type="sibTrans" cxnId="{3D2DC52D-3237-4BDF-87EA-06EC07465A90}">
      <dgm:prSet/>
      <dgm:spPr/>
      <dgm:t>
        <a:bodyPr/>
        <a:lstStyle/>
        <a:p>
          <a:endParaRPr lang="es-PE"/>
        </a:p>
      </dgm:t>
    </dgm:pt>
    <dgm:pt modelId="{1E1C8ACD-7695-4357-AAA8-103CAA2AD991}" type="pres">
      <dgm:prSet presAssocID="{42304CAA-4CDC-4BB7-8453-A5E014C22F8F}" presName="hierChild1" presStyleCnt="0">
        <dgm:presLayoutVars>
          <dgm:orgChart val="1"/>
          <dgm:chPref val="1"/>
          <dgm:dir/>
          <dgm:animOne val="branch"/>
          <dgm:animLvl val="lvl"/>
          <dgm:resizeHandles/>
        </dgm:presLayoutVars>
      </dgm:prSet>
      <dgm:spPr/>
    </dgm:pt>
    <dgm:pt modelId="{C294C3A5-C0D5-4657-A338-65608E93F3C9}" type="pres">
      <dgm:prSet presAssocID="{2E992B53-AB32-40B8-9755-308802A35484}" presName="hierRoot1" presStyleCnt="0">
        <dgm:presLayoutVars>
          <dgm:hierBranch val="init"/>
        </dgm:presLayoutVars>
      </dgm:prSet>
      <dgm:spPr/>
    </dgm:pt>
    <dgm:pt modelId="{E2967347-70DD-4F71-A283-BDCB9243FE56}" type="pres">
      <dgm:prSet presAssocID="{2E992B53-AB32-40B8-9755-308802A35484}" presName="rootComposite1" presStyleCnt="0"/>
      <dgm:spPr/>
    </dgm:pt>
    <dgm:pt modelId="{A5B85C93-1632-4E3B-9DF3-3313B3297E50}" type="pres">
      <dgm:prSet presAssocID="{2E992B53-AB32-40B8-9755-308802A35484}" presName="rootText1" presStyleLbl="node0" presStyleIdx="0" presStyleCnt="1" custScaleX="124773">
        <dgm:presLayoutVars>
          <dgm:chPref val="3"/>
        </dgm:presLayoutVars>
      </dgm:prSet>
      <dgm:spPr/>
    </dgm:pt>
    <dgm:pt modelId="{052BBE01-F938-4E32-B69E-654AE2437B21}" type="pres">
      <dgm:prSet presAssocID="{2E992B53-AB32-40B8-9755-308802A35484}" presName="rootConnector1" presStyleLbl="node1" presStyleIdx="0" presStyleCnt="0"/>
      <dgm:spPr/>
    </dgm:pt>
    <dgm:pt modelId="{DF7C2C09-9C9A-4A21-A068-8D2199B09633}" type="pres">
      <dgm:prSet presAssocID="{2E992B53-AB32-40B8-9755-308802A35484}" presName="hierChild2" presStyleCnt="0"/>
      <dgm:spPr/>
    </dgm:pt>
    <dgm:pt modelId="{CCC324BC-EEB6-4432-BDDC-2D11DD65FB21}" type="pres">
      <dgm:prSet presAssocID="{287EE071-6E32-4F30-AC94-B367504509DE}" presName="Name37" presStyleLbl="parChTrans1D2" presStyleIdx="0" presStyleCnt="4"/>
      <dgm:spPr/>
    </dgm:pt>
    <dgm:pt modelId="{775E897B-7A27-4E9F-BC80-CCA7685089A6}" type="pres">
      <dgm:prSet presAssocID="{7C6751E3-F2A4-476B-8D5E-7B5C318CAF0B}" presName="hierRoot2" presStyleCnt="0">
        <dgm:presLayoutVars>
          <dgm:hierBranch val="init"/>
        </dgm:presLayoutVars>
      </dgm:prSet>
      <dgm:spPr/>
    </dgm:pt>
    <dgm:pt modelId="{DA8A1BB3-88F3-4196-8244-E4A51018838F}" type="pres">
      <dgm:prSet presAssocID="{7C6751E3-F2A4-476B-8D5E-7B5C318CAF0B}" presName="rootComposite" presStyleCnt="0"/>
      <dgm:spPr/>
    </dgm:pt>
    <dgm:pt modelId="{7C74FF2F-8D59-4D00-BF7E-3BEB0D535028}" type="pres">
      <dgm:prSet presAssocID="{7C6751E3-F2A4-476B-8D5E-7B5C318CAF0B}" presName="rootText" presStyleLbl="node2" presStyleIdx="0" presStyleCnt="4">
        <dgm:presLayoutVars>
          <dgm:chPref val="3"/>
        </dgm:presLayoutVars>
      </dgm:prSet>
      <dgm:spPr/>
    </dgm:pt>
    <dgm:pt modelId="{AE69A966-6A0A-4C3A-8A24-F9DB4DCA6E96}" type="pres">
      <dgm:prSet presAssocID="{7C6751E3-F2A4-476B-8D5E-7B5C318CAF0B}" presName="rootConnector" presStyleLbl="node2" presStyleIdx="0" presStyleCnt="4"/>
      <dgm:spPr/>
    </dgm:pt>
    <dgm:pt modelId="{D8019BD9-0EA6-413B-8470-6769AB1B1B4B}" type="pres">
      <dgm:prSet presAssocID="{7C6751E3-F2A4-476B-8D5E-7B5C318CAF0B}" presName="hierChild4" presStyleCnt="0"/>
      <dgm:spPr/>
    </dgm:pt>
    <dgm:pt modelId="{4173B3C2-3196-4EE3-BDEE-825356637681}" type="pres">
      <dgm:prSet presAssocID="{7C6751E3-F2A4-476B-8D5E-7B5C318CAF0B}" presName="hierChild5" presStyleCnt="0"/>
      <dgm:spPr/>
    </dgm:pt>
    <dgm:pt modelId="{C11BDE45-14FE-4811-B323-F5609CDF7AD3}" type="pres">
      <dgm:prSet presAssocID="{53430792-2FFC-4F8B-BB6E-5211511CFC07}" presName="Name37" presStyleLbl="parChTrans1D2" presStyleIdx="1" presStyleCnt="4"/>
      <dgm:spPr/>
    </dgm:pt>
    <dgm:pt modelId="{A3B07CF4-81F6-41BF-BA93-B3A32A663CCE}" type="pres">
      <dgm:prSet presAssocID="{78ECB29C-FF0E-49C5-9F25-8C5D353D45DF}" presName="hierRoot2" presStyleCnt="0">
        <dgm:presLayoutVars>
          <dgm:hierBranch val="init"/>
        </dgm:presLayoutVars>
      </dgm:prSet>
      <dgm:spPr/>
    </dgm:pt>
    <dgm:pt modelId="{72497246-5FFA-411C-83E8-CD7329B5AB91}" type="pres">
      <dgm:prSet presAssocID="{78ECB29C-FF0E-49C5-9F25-8C5D353D45DF}" presName="rootComposite" presStyleCnt="0"/>
      <dgm:spPr/>
    </dgm:pt>
    <dgm:pt modelId="{F0B0BD13-0978-4E75-9460-38D331E7BE70}" type="pres">
      <dgm:prSet presAssocID="{78ECB29C-FF0E-49C5-9F25-8C5D353D45DF}" presName="rootText" presStyleLbl="node2" presStyleIdx="1" presStyleCnt="4">
        <dgm:presLayoutVars>
          <dgm:chPref val="3"/>
        </dgm:presLayoutVars>
      </dgm:prSet>
      <dgm:spPr/>
    </dgm:pt>
    <dgm:pt modelId="{59913013-CE19-43CA-B77C-1DA28244B0F3}" type="pres">
      <dgm:prSet presAssocID="{78ECB29C-FF0E-49C5-9F25-8C5D353D45DF}" presName="rootConnector" presStyleLbl="node2" presStyleIdx="1" presStyleCnt="4"/>
      <dgm:spPr/>
    </dgm:pt>
    <dgm:pt modelId="{D6AD8D63-6522-4274-85B2-04798E181090}" type="pres">
      <dgm:prSet presAssocID="{78ECB29C-FF0E-49C5-9F25-8C5D353D45DF}" presName="hierChild4" presStyleCnt="0"/>
      <dgm:spPr/>
    </dgm:pt>
    <dgm:pt modelId="{885A178F-F6D4-448E-ACFB-9A1DFFFA5751}" type="pres">
      <dgm:prSet presAssocID="{A41534E6-957B-42B8-A18A-2261B1871201}" presName="Name37" presStyleLbl="parChTrans1D3" presStyleIdx="0" presStyleCnt="2"/>
      <dgm:spPr/>
    </dgm:pt>
    <dgm:pt modelId="{3051673E-668C-4C99-A38D-3277793F64C2}" type="pres">
      <dgm:prSet presAssocID="{B3744E4E-A2A2-4019-8405-0EDB8A5904B1}" presName="hierRoot2" presStyleCnt="0">
        <dgm:presLayoutVars>
          <dgm:hierBranch val="init"/>
        </dgm:presLayoutVars>
      </dgm:prSet>
      <dgm:spPr/>
    </dgm:pt>
    <dgm:pt modelId="{7521EE76-FBCE-424F-B8CA-A1261B762720}" type="pres">
      <dgm:prSet presAssocID="{B3744E4E-A2A2-4019-8405-0EDB8A5904B1}" presName="rootComposite" presStyleCnt="0"/>
      <dgm:spPr/>
    </dgm:pt>
    <dgm:pt modelId="{4FFB26DD-B66C-478F-BA5C-05226C1EE2CE}" type="pres">
      <dgm:prSet presAssocID="{B3744E4E-A2A2-4019-8405-0EDB8A5904B1}" presName="rootText" presStyleLbl="node3" presStyleIdx="0" presStyleCnt="2">
        <dgm:presLayoutVars>
          <dgm:chPref val="3"/>
        </dgm:presLayoutVars>
      </dgm:prSet>
      <dgm:spPr/>
    </dgm:pt>
    <dgm:pt modelId="{1EBE7996-11CC-4038-9041-4126D5A778F2}" type="pres">
      <dgm:prSet presAssocID="{B3744E4E-A2A2-4019-8405-0EDB8A5904B1}" presName="rootConnector" presStyleLbl="node3" presStyleIdx="0" presStyleCnt="2"/>
      <dgm:spPr/>
    </dgm:pt>
    <dgm:pt modelId="{8352EBD5-C524-4BD8-A03D-9AE54AA992D0}" type="pres">
      <dgm:prSet presAssocID="{B3744E4E-A2A2-4019-8405-0EDB8A5904B1}" presName="hierChild4" presStyleCnt="0"/>
      <dgm:spPr/>
    </dgm:pt>
    <dgm:pt modelId="{334181C7-7C7C-4A55-83B9-A3C77780C4F9}" type="pres">
      <dgm:prSet presAssocID="{B3744E4E-A2A2-4019-8405-0EDB8A5904B1}" presName="hierChild5" presStyleCnt="0"/>
      <dgm:spPr/>
    </dgm:pt>
    <dgm:pt modelId="{8FBC7B3F-5EDA-4BCC-8F29-FCD68A039186}" type="pres">
      <dgm:prSet presAssocID="{78ECB29C-FF0E-49C5-9F25-8C5D353D45DF}" presName="hierChild5" presStyleCnt="0"/>
      <dgm:spPr/>
    </dgm:pt>
    <dgm:pt modelId="{BDA5DE17-AD10-4BD6-8E0F-94B7EF76EFA8}" type="pres">
      <dgm:prSet presAssocID="{8646E836-BDB1-49DF-A849-BB9DFADD79F5}" presName="Name37" presStyleLbl="parChTrans1D2" presStyleIdx="2" presStyleCnt="4"/>
      <dgm:spPr/>
    </dgm:pt>
    <dgm:pt modelId="{1BC36034-12A1-44B2-9C62-8642D2365CFC}" type="pres">
      <dgm:prSet presAssocID="{BAE85DAA-C82C-4A43-B5E5-2819BB9DC2DE}" presName="hierRoot2" presStyleCnt="0">
        <dgm:presLayoutVars>
          <dgm:hierBranch val="init"/>
        </dgm:presLayoutVars>
      </dgm:prSet>
      <dgm:spPr/>
    </dgm:pt>
    <dgm:pt modelId="{4649FE15-62CC-4554-80D5-3FEA0DFAFBE1}" type="pres">
      <dgm:prSet presAssocID="{BAE85DAA-C82C-4A43-B5E5-2819BB9DC2DE}" presName="rootComposite" presStyleCnt="0"/>
      <dgm:spPr/>
    </dgm:pt>
    <dgm:pt modelId="{4F55A467-69B5-4449-A4C7-5E0210682651}" type="pres">
      <dgm:prSet presAssocID="{BAE85DAA-C82C-4A43-B5E5-2819BB9DC2DE}" presName="rootText" presStyleLbl="node2" presStyleIdx="2" presStyleCnt="4">
        <dgm:presLayoutVars>
          <dgm:chPref val="3"/>
        </dgm:presLayoutVars>
      </dgm:prSet>
      <dgm:spPr/>
    </dgm:pt>
    <dgm:pt modelId="{0509616C-AC23-40AE-B569-2A85EB7F2E37}" type="pres">
      <dgm:prSet presAssocID="{BAE85DAA-C82C-4A43-B5E5-2819BB9DC2DE}" presName="rootConnector" presStyleLbl="node2" presStyleIdx="2" presStyleCnt="4"/>
      <dgm:spPr/>
    </dgm:pt>
    <dgm:pt modelId="{B3B2875B-B15B-488C-BEB8-A547F850764E}" type="pres">
      <dgm:prSet presAssocID="{BAE85DAA-C82C-4A43-B5E5-2819BB9DC2DE}" presName="hierChild4" presStyleCnt="0"/>
      <dgm:spPr/>
    </dgm:pt>
    <dgm:pt modelId="{E3444087-C074-46D6-B73A-25D669E2EB97}" type="pres">
      <dgm:prSet presAssocID="{43312472-7773-4384-B200-F720553C1AF6}" presName="Name37" presStyleLbl="parChTrans1D3" presStyleIdx="1" presStyleCnt="2"/>
      <dgm:spPr/>
    </dgm:pt>
    <dgm:pt modelId="{531FADA5-BCE0-4BB0-9D9F-08F44DC568AE}" type="pres">
      <dgm:prSet presAssocID="{F86F3171-7F02-4471-81B9-82AC9812B86F}" presName="hierRoot2" presStyleCnt="0">
        <dgm:presLayoutVars>
          <dgm:hierBranch val="init"/>
        </dgm:presLayoutVars>
      </dgm:prSet>
      <dgm:spPr/>
    </dgm:pt>
    <dgm:pt modelId="{7564F981-3D21-4557-BAC0-73BC36962DF3}" type="pres">
      <dgm:prSet presAssocID="{F86F3171-7F02-4471-81B9-82AC9812B86F}" presName="rootComposite" presStyleCnt="0"/>
      <dgm:spPr/>
    </dgm:pt>
    <dgm:pt modelId="{EFDCE6CC-57A8-43CB-95EF-4E97F93C2A6F}" type="pres">
      <dgm:prSet presAssocID="{F86F3171-7F02-4471-81B9-82AC9812B86F}" presName="rootText" presStyleLbl="node3" presStyleIdx="1" presStyleCnt="2">
        <dgm:presLayoutVars>
          <dgm:chPref val="3"/>
        </dgm:presLayoutVars>
      </dgm:prSet>
      <dgm:spPr/>
    </dgm:pt>
    <dgm:pt modelId="{A05CC3C5-8EA8-4FF5-A3D4-291F03C31119}" type="pres">
      <dgm:prSet presAssocID="{F86F3171-7F02-4471-81B9-82AC9812B86F}" presName="rootConnector" presStyleLbl="node3" presStyleIdx="1" presStyleCnt="2"/>
      <dgm:spPr/>
    </dgm:pt>
    <dgm:pt modelId="{BEE6F1E3-5B30-494A-9DFF-2C35AD00C99B}" type="pres">
      <dgm:prSet presAssocID="{F86F3171-7F02-4471-81B9-82AC9812B86F}" presName="hierChild4" presStyleCnt="0"/>
      <dgm:spPr/>
    </dgm:pt>
    <dgm:pt modelId="{488F92F9-754D-4D2C-8697-236A87CDB74E}" type="pres">
      <dgm:prSet presAssocID="{F86F3171-7F02-4471-81B9-82AC9812B86F}" presName="hierChild5" presStyleCnt="0"/>
      <dgm:spPr/>
    </dgm:pt>
    <dgm:pt modelId="{F9E2DA16-86AE-40B0-8D66-0C7283BC7FEC}" type="pres">
      <dgm:prSet presAssocID="{BAE85DAA-C82C-4A43-B5E5-2819BB9DC2DE}" presName="hierChild5" presStyleCnt="0"/>
      <dgm:spPr/>
    </dgm:pt>
    <dgm:pt modelId="{765E0F9A-2F90-4D3B-A64E-733EE7780C59}" type="pres">
      <dgm:prSet presAssocID="{7DF57C37-5F74-465B-8DE2-CC4093BA828F}" presName="Name37" presStyleLbl="parChTrans1D2" presStyleIdx="3" presStyleCnt="4"/>
      <dgm:spPr/>
    </dgm:pt>
    <dgm:pt modelId="{CFC80C30-9CED-4A5A-8257-E3FB32A3C67C}" type="pres">
      <dgm:prSet presAssocID="{45146BF6-015C-469F-8C9F-51563F2D473E}" presName="hierRoot2" presStyleCnt="0">
        <dgm:presLayoutVars>
          <dgm:hierBranch val="init"/>
        </dgm:presLayoutVars>
      </dgm:prSet>
      <dgm:spPr/>
    </dgm:pt>
    <dgm:pt modelId="{60766D78-48A0-4026-8736-7EC0554B0407}" type="pres">
      <dgm:prSet presAssocID="{45146BF6-015C-469F-8C9F-51563F2D473E}" presName="rootComposite" presStyleCnt="0"/>
      <dgm:spPr/>
    </dgm:pt>
    <dgm:pt modelId="{80C51A67-6D12-438E-B54B-20871F804899}" type="pres">
      <dgm:prSet presAssocID="{45146BF6-015C-469F-8C9F-51563F2D473E}" presName="rootText" presStyleLbl="node2" presStyleIdx="3" presStyleCnt="4">
        <dgm:presLayoutVars>
          <dgm:chPref val="3"/>
        </dgm:presLayoutVars>
      </dgm:prSet>
      <dgm:spPr/>
    </dgm:pt>
    <dgm:pt modelId="{D0EF1AFC-FA1B-49C6-B674-C3E92525CA34}" type="pres">
      <dgm:prSet presAssocID="{45146BF6-015C-469F-8C9F-51563F2D473E}" presName="rootConnector" presStyleLbl="node2" presStyleIdx="3" presStyleCnt="4"/>
      <dgm:spPr/>
    </dgm:pt>
    <dgm:pt modelId="{E130A136-50AE-4F2A-BD90-81C882DFB19F}" type="pres">
      <dgm:prSet presAssocID="{45146BF6-015C-469F-8C9F-51563F2D473E}" presName="hierChild4" presStyleCnt="0"/>
      <dgm:spPr/>
    </dgm:pt>
    <dgm:pt modelId="{040D8D3F-08FC-4325-BC4A-163C4F0AE998}" type="pres">
      <dgm:prSet presAssocID="{45146BF6-015C-469F-8C9F-51563F2D473E}" presName="hierChild5" presStyleCnt="0"/>
      <dgm:spPr/>
    </dgm:pt>
    <dgm:pt modelId="{B74AD3A8-EF7D-4CAF-B3E8-C15E3090CFB0}" type="pres">
      <dgm:prSet presAssocID="{2E992B53-AB32-40B8-9755-308802A35484}" presName="hierChild3" presStyleCnt="0"/>
      <dgm:spPr/>
    </dgm:pt>
  </dgm:ptLst>
  <dgm:cxnLst>
    <dgm:cxn modelId="{77B39F47-06B4-49A2-8B3B-A8576DC7AF08}" srcId="{42304CAA-4CDC-4BB7-8453-A5E014C22F8F}" destId="{2E992B53-AB32-40B8-9755-308802A35484}" srcOrd="0" destOrd="0" parTransId="{6580FAF2-ADBD-4D3B-AE9C-369F84731BA0}" sibTransId="{65544A83-4AA0-43C9-8D36-1EF722B29FFE}"/>
    <dgm:cxn modelId="{17C6C7EF-CCE4-49A2-A601-3DA9E38C3A62}" type="presOf" srcId="{43312472-7773-4384-B200-F720553C1AF6}" destId="{E3444087-C074-46D6-B73A-25D669E2EB97}" srcOrd="0" destOrd="0" presId="urn:microsoft.com/office/officeart/2005/8/layout/orgChart1"/>
    <dgm:cxn modelId="{FAEA80F4-BE77-4777-86E8-8D15B9504F0E}" type="presOf" srcId="{78ECB29C-FF0E-49C5-9F25-8C5D353D45DF}" destId="{59913013-CE19-43CA-B77C-1DA28244B0F3}" srcOrd="1" destOrd="0" presId="urn:microsoft.com/office/officeart/2005/8/layout/orgChart1"/>
    <dgm:cxn modelId="{E92D5BB0-E786-46F4-95BA-BB3B8C6DF776}" type="presOf" srcId="{BAE85DAA-C82C-4A43-B5E5-2819BB9DC2DE}" destId="{4F55A467-69B5-4449-A4C7-5E0210682651}" srcOrd="0" destOrd="0" presId="urn:microsoft.com/office/officeart/2005/8/layout/orgChart1"/>
    <dgm:cxn modelId="{9DEA2603-91AE-4A10-A26F-AEBB267E14F6}" type="presOf" srcId="{45146BF6-015C-469F-8C9F-51563F2D473E}" destId="{D0EF1AFC-FA1B-49C6-B674-C3E92525CA34}" srcOrd="1" destOrd="0" presId="urn:microsoft.com/office/officeart/2005/8/layout/orgChart1"/>
    <dgm:cxn modelId="{DDF19627-FDCC-4F25-824A-C44770A85BAE}" type="presOf" srcId="{53430792-2FFC-4F8B-BB6E-5211511CFC07}" destId="{C11BDE45-14FE-4811-B323-F5609CDF7AD3}" srcOrd="0" destOrd="0" presId="urn:microsoft.com/office/officeart/2005/8/layout/orgChart1"/>
    <dgm:cxn modelId="{47570204-DA99-44F0-B8B5-3CD39C86901F}" type="presOf" srcId="{7C6751E3-F2A4-476B-8D5E-7B5C318CAF0B}" destId="{AE69A966-6A0A-4C3A-8A24-F9DB4DCA6E96}" srcOrd="1" destOrd="0" presId="urn:microsoft.com/office/officeart/2005/8/layout/orgChart1"/>
    <dgm:cxn modelId="{B91317D3-4131-436C-A8CA-0F95681BFB7E}" type="presOf" srcId="{2E992B53-AB32-40B8-9755-308802A35484}" destId="{A5B85C93-1632-4E3B-9DF3-3313B3297E50}" srcOrd="0" destOrd="0" presId="urn:microsoft.com/office/officeart/2005/8/layout/orgChart1"/>
    <dgm:cxn modelId="{F0DD9124-9408-4526-A4F2-0F42CA41EEAA}" type="presOf" srcId="{F86F3171-7F02-4471-81B9-82AC9812B86F}" destId="{EFDCE6CC-57A8-43CB-95EF-4E97F93C2A6F}" srcOrd="0" destOrd="0" presId="urn:microsoft.com/office/officeart/2005/8/layout/orgChart1"/>
    <dgm:cxn modelId="{06D86EBB-86F1-4FEB-B235-67257FE2C7F9}" type="presOf" srcId="{42304CAA-4CDC-4BB7-8453-A5E014C22F8F}" destId="{1E1C8ACD-7695-4357-AAA8-103CAA2AD991}" srcOrd="0" destOrd="0" presId="urn:microsoft.com/office/officeart/2005/8/layout/orgChart1"/>
    <dgm:cxn modelId="{02E0FFAE-20F5-4996-BC1A-EAE782E1FE89}" srcId="{2E992B53-AB32-40B8-9755-308802A35484}" destId="{78ECB29C-FF0E-49C5-9F25-8C5D353D45DF}" srcOrd="1" destOrd="0" parTransId="{53430792-2FFC-4F8B-BB6E-5211511CFC07}" sibTransId="{13AB0D94-9821-4544-A9AD-DDF1816FE012}"/>
    <dgm:cxn modelId="{F18F889F-54B9-42A9-9E23-B01F699274E9}" type="presOf" srcId="{7C6751E3-F2A4-476B-8D5E-7B5C318CAF0B}" destId="{7C74FF2F-8D59-4D00-BF7E-3BEB0D535028}" srcOrd="0" destOrd="0" presId="urn:microsoft.com/office/officeart/2005/8/layout/orgChart1"/>
    <dgm:cxn modelId="{CE65C30E-1F34-4862-8190-A6EB6807FEFA}" srcId="{2E992B53-AB32-40B8-9755-308802A35484}" destId="{7C6751E3-F2A4-476B-8D5E-7B5C318CAF0B}" srcOrd="0" destOrd="0" parTransId="{287EE071-6E32-4F30-AC94-B367504509DE}" sibTransId="{108FC4AC-3F11-4048-9788-8185375BF5E2}"/>
    <dgm:cxn modelId="{12A6444F-69C7-42E6-BC79-65C7E34E429D}" type="presOf" srcId="{B3744E4E-A2A2-4019-8405-0EDB8A5904B1}" destId="{4FFB26DD-B66C-478F-BA5C-05226C1EE2CE}" srcOrd="0" destOrd="0" presId="urn:microsoft.com/office/officeart/2005/8/layout/orgChart1"/>
    <dgm:cxn modelId="{3D4D1EEE-6F05-4B68-9827-1F512C9775BF}" type="presOf" srcId="{287EE071-6E32-4F30-AC94-B367504509DE}" destId="{CCC324BC-EEB6-4432-BDDC-2D11DD65FB21}" srcOrd="0" destOrd="0" presId="urn:microsoft.com/office/officeart/2005/8/layout/orgChart1"/>
    <dgm:cxn modelId="{6A8A05D3-8A96-4845-8DDB-BEC76AEE11BF}" srcId="{78ECB29C-FF0E-49C5-9F25-8C5D353D45DF}" destId="{B3744E4E-A2A2-4019-8405-0EDB8A5904B1}" srcOrd="0" destOrd="0" parTransId="{A41534E6-957B-42B8-A18A-2261B1871201}" sibTransId="{77153F7F-1920-4499-AE1F-4683D90BFE10}"/>
    <dgm:cxn modelId="{59A14835-4137-4448-B5EA-6B2F0811AFC8}" type="presOf" srcId="{45146BF6-015C-469F-8C9F-51563F2D473E}" destId="{80C51A67-6D12-438E-B54B-20871F804899}" srcOrd="0" destOrd="0" presId="urn:microsoft.com/office/officeart/2005/8/layout/orgChart1"/>
    <dgm:cxn modelId="{736AEFD6-AFDE-4211-9131-56004065CE03}" type="presOf" srcId="{2E992B53-AB32-40B8-9755-308802A35484}" destId="{052BBE01-F938-4E32-B69E-654AE2437B21}" srcOrd="1" destOrd="0" presId="urn:microsoft.com/office/officeart/2005/8/layout/orgChart1"/>
    <dgm:cxn modelId="{B4CDB3B9-447A-4B19-88AE-EAD560B0ADE1}" type="presOf" srcId="{78ECB29C-FF0E-49C5-9F25-8C5D353D45DF}" destId="{F0B0BD13-0978-4E75-9460-38D331E7BE70}" srcOrd="0" destOrd="0" presId="urn:microsoft.com/office/officeart/2005/8/layout/orgChart1"/>
    <dgm:cxn modelId="{CB38E070-5ECB-47F1-AA0B-0B4BEC3F710E}" type="presOf" srcId="{8646E836-BDB1-49DF-A849-BB9DFADD79F5}" destId="{BDA5DE17-AD10-4BD6-8E0F-94B7EF76EFA8}" srcOrd="0" destOrd="0" presId="urn:microsoft.com/office/officeart/2005/8/layout/orgChart1"/>
    <dgm:cxn modelId="{EF159E13-CE57-420B-9D8B-E92DDDB5AE4A}" type="presOf" srcId="{BAE85DAA-C82C-4A43-B5E5-2819BB9DC2DE}" destId="{0509616C-AC23-40AE-B569-2A85EB7F2E37}" srcOrd="1" destOrd="0" presId="urn:microsoft.com/office/officeart/2005/8/layout/orgChart1"/>
    <dgm:cxn modelId="{3D2DC52D-3237-4BDF-87EA-06EC07465A90}" srcId="{2E992B53-AB32-40B8-9755-308802A35484}" destId="{45146BF6-015C-469F-8C9F-51563F2D473E}" srcOrd="3" destOrd="0" parTransId="{7DF57C37-5F74-465B-8DE2-CC4093BA828F}" sibTransId="{E6337512-21FB-43AD-8C84-B90C680BE7E3}"/>
    <dgm:cxn modelId="{21AC1956-07B2-4873-B28F-B2D6D8AC8F98}" type="presOf" srcId="{B3744E4E-A2A2-4019-8405-0EDB8A5904B1}" destId="{1EBE7996-11CC-4038-9041-4126D5A778F2}" srcOrd="1" destOrd="0" presId="urn:microsoft.com/office/officeart/2005/8/layout/orgChart1"/>
    <dgm:cxn modelId="{07D76195-4F0B-48DB-8882-2F7F06F21CA2}" srcId="{BAE85DAA-C82C-4A43-B5E5-2819BB9DC2DE}" destId="{F86F3171-7F02-4471-81B9-82AC9812B86F}" srcOrd="0" destOrd="0" parTransId="{43312472-7773-4384-B200-F720553C1AF6}" sibTransId="{0A6EE4E4-CF74-42FB-AF89-53739AB717FB}"/>
    <dgm:cxn modelId="{D459D415-AC0E-4983-97D5-FC396B5B3883}" type="presOf" srcId="{F86F3171-7F02-4471-81B9-82AC9812B86F}" destId="{A05CC3C5-8EA8-4FF5-A3D4-291F03C31119}" srcOrd="1" destOrd="0" presId="urn:microsoft.com/office/officeart/2005/8/layout/orgChart1"/>
    <dgm:cxn modelId="{28FF782C-13C1-489B-B782-F1E41B1F11E6}" srcId="{2E992B53-AB32-40B8-9755-308802A35484}" destId="{BAE85DAA-C82C-4A43-B5E5-2819BB9DC2DE}" srcOrd="2" destOrd="0" parTransId="{8646E836-BDB1-49DF-A849-BB9DFADD79F5}" sibTransId="{8984216F-42F0-44E5-9E98-CF3DEF2B55C7}"/>
    <dgm:cxn modelId="{5C08F498-2695-461F-BB3C-6D56385FA72E}" type="presOf" srcId="{7DF57C37-5F74-465B-8DE2-CC4093BA828F}" destId="{765E0F9A-2F90-4D3B-A64E-733EE7780C59}" srcOrd="0" destOrd="0" presId="urn:microsoft.com/office/officeart/2005/8/layout/orgChart1"/>
    <dgm:cxn modelId="{F69C56EF-900A-45EA-8AF1-C2B027E800AD}" type="presOf" srcId="{A41534E6-957B-42B8-A18A-2261B1871201}" destId="{885A178F-F6D4-448E-ACFB-9A1DFFFA5751}" srcOrd="0" destOrd="0" presId="urn:microsoft.com/office/officeart/2005/8/layout/orgChart1"/>
    <dgm:cxn modelId="{409AE60C-8E7C-492A-A2CF-EB4EA8088976}" type="presParOf" srcId="{1E1C8ACD-7695-4357-AAA8-103CAA2AD991}" destId="{C294C3A5-C0D5-4657-A338-65608E93F3C9}" srcOrd="0" destOrd="0" presId="urn:microsoft.com/office/officeart/2005/8/layout/orgChart1"/>
    <dgm:cxn modelId="{B24AB009-7F39-4F28-A827-4F8A1BBE4031}" type="presParOf" srcId="{C294C3A5-C0D5-4657-A338-65608E93F3C9}" destId="{E2967347-70DD-4F71-A283-BDCB9243FE56}" srcOrd="0" destOrd="0" presId="urn:microsoft.com/office/officeart/2005/8/layout/orgChart1"/>
    <dgm:cxn modelId="{DB864356-0104-49B8-A91A-76AD8F074511}" type="presParOf" srcId="{E2967347-70DD-4F71-A283-BDCB9243FE56}" destId="{A5B85C93-1632-4E3B-9DF3-3313B3297E50}" srcOrd="0" destOrd="0" presId="urn:microsoft.com/office/officeart/2005/8/layout/orgChart1"/>
    <dgm:cxn modelId="{BC494E68-26DC-4431-A69A-4844146C6D4E}" type="presParOf" srcId="{E2967347-70DD-4F71-A283-BDCB9243FE56}" destId="{052BBE01-F938-4E32-B69E-654AE2437B21}" srcOrd="1" destOrd="0" presId="urn:microsoft.com/office/officeart/2005/8/layout/orgChart1"/>
    <dgm:cxn modelId="{BB02139C-80FA-4722-B92F-76FE75346429}" type="presParOf" srcId="{C294C3A5-C0D5-4657-A338-65608E93F3C9}" destId="{DF7C2C09-9C9A-4A21-A068-8D2199B09633}" srcOrd="1" destOrd="0" presId="urn:microsoft.com/office/officeart/2005/8/layout/orgChart1"/>
    <dgm:cxn modelId="{C03EFDD6-6AAA-40CF-82AB-CC9D9F213F57}" type="presParOf" srcId="{DF7C2C09-9C9A-4A21-A068-8D2199B09633}" destId="{CCC324BC-EEB6-4432-BDDC-2D11DD65FB21}" srcOrd="0" destOrd="0" presId="urn:microsoft.com/office/officeart/2005/8/layout/orgChart1"/>
    <dgm:cxn modelId="{760BFDD4-A033-4FB3-9CF6-7B38C67D575D}" type="presParOf" srcId="{DF7C2C09-9C9A-4A21-A068-8D2199B09633}" destId="{775E897B-7A27-4E9F-BC80-CCA7685089A6}" srcOrd="1" destOrd="0" presId="urn:microsoft.com/office/officeart/2005/8/layout/orgChart1"/>
    <dgm:cxn modelId="{ED14A40F-C3B8-45EB-9645-CEE3BAA8E564}" type="presParOf" srcId="{775E897B-7A27-4E9F-BC80-CCA7685089A6}" destId="{DA8A1BB3-88F3-4196-8244-E4A51018838F}" srcOrd="0" destOrd="0" presId="urn:microsoft.com/office/officeart/2005/8/layout/orgChart1"/>
    <dgm:cxn modelId="{0E849C2C-609D-4CDD-B713-589E7A77722C}" type="presParOf" srcId="{DA8A1BB3-88F3-4196-8244-E4A51018838F}" destId="{7C74FF2F-8D59-4D00-BF7E-3BEB0D535028}" srcOrd="0" destOrd="0" presId="urn:microsoft.com/office/officeart/2005/8/layout/orgChart1"/>
    <dgm:cxn modelId="{33E2109F-3978-4810-9B31-61DCB550D881}" type="presParOf" srcId="{DA8A1BB3-88F3-4196-8244-E4A51018838F}" destId="{AE69A966-6A0A-4C3A-8A24-F9DB4DCA6E96}" srcOrd="1" destOrd="0" presId="urn:microsoft.com/office/officeart/2005/8/layout/orgChart1"/>
    <dgm:cxn modelId="{901073EB-38AD-4802-AC80-BEE68628EC75}" type="presParOf" srcId="{775E897B-7A27-4E9F-BC80-CCA7685089A6}" destId="{D8019BD9-0EA6-413B-8470-6769AB1B1B4B}" srcOrd="1" destOrd="0" presId="urn:microsoft.com/office/officeart/2005/8/layout/orgChart1"/>
    <dgm:cxn modelId="{2B6A22FF-1DF6-4F6C-8FA0-701EB17DF85F}" type="presParOf" srcId="{775E897B-7A27-4E9F-BC80-CCA7685089A6}" destId="{4173B3C2-3196-4EE3-BDEE-825356637681}" srcOrd="2" destOrd="0" presId="urn:microsoft.com/office/officeart/2005/8/layout/orgChart1"/>
    <dgm:cxn modelId="{F8FBBD49-5B85-4300-B641-AE6A5CD30652}" type="presParOf" srcId="{DF7C2C09-9C9A-4A21-A068-8D2199B09633}" destId="{C11BDE45-14FE-4811-B323-F5609CDF7AD3}" srcOrd="2" destOrd="0" presId="urn:microsoft.com/office/officeart/2005/8/layout/orgChart1"/>
    <dgm:cxn modelId="{2DB8C07D-0AEB-4DA9-97A6-E71C854FE657}" type="presParOf" srcId="{DF7C2C09-9C9A-4A21-A068-8D2199B09633}" destId="{A3B07CF4-81F6-41BF-BA93-B3A32A663CCE}" srcOrd="3" destOrd="0" presId="urn:microsoft.com/office/officeart/2005/8/layout/orgChart1"/>
    <dgm:cxn modelId="{384E41D9-8D9E-4E20-B30B-1A13BBDAFF0E}" type="presParOf" srcId="{A3B07CF4-81F6-41BF-BA93-B3A32A663CCE}" destId="{72497246-5FFA-411C-83E8-CD7329B5AB91}" srcOrd="0" destOrd="0" presId="urn:microsoft.com/office/officeart/2005/8/layout/orgChart1"/>
    <dgm:cxn modelId="{D9F3B1C5-E1A0-43EA-A785-A25E9A3FF088}" type="presParOf" srcId="{72497246-5FFA-411C-83E8-CD7329B5AB91}" destId="{F0B0BD13-0978-4E75-9460-38D331E7BE70}" srcOrd="0" destOrd="0" presId="urn:microsoft.com/office/officeart/2005/8/layout/orgChart1"/>
    <dgm:cxn modelId="{5D43F9AE-EE6B-40F2-86D7-724E4673E872}" type="presParOf" srcId="{72497246-5FFA-411C-83E8-CD7329B5AB91}" destId="{59913013-CE19-43CA-B77C-1DA28244B0F3}" srcOrd="1" destOrd="0" presId="urn:microsoft.com/office/officeart/2005/8/layout/orgChart1"/>
    <dgm:cxn modelId="{985275E1-4833-4F63-B182-48E5284772D2}" type="presParOf" srcId="{A3B07CF4-81F6-41BF-BA93-B3A32A663CCE}" destId="{D6AD8D63-6522-4274-85B2-04798E181090}" srcOrd="1" destOrd="0" presId="urn:microsoft.com/office/officeart/2005/8/layout/orgChart1"/>
    <dgm:cxn modelId="{2269741C-4411-4A10-8960-D598BE97C4BC}" type="presParOf" srcId="{D6AD8D63-6522-4274-85B2-04798E181090}" destId="{885A178F-F6D4-448E-ACFB-9A1DFFFA5751}" srcOrd="0" destOrd="0" presId="urn:microsoft.com/office/officeart/2005/8/layout/orgChart1"/>
    <dgm:cxn modelId="{CAC700AB-CF4C-403C-AEB9-075F53103846}" type="presParOf" srcId="{D6AD8D63-6522-4274-85B2-04798E181090}" destId="{3051673E-668C-4C99-A38D-3277793F64C2}" srcOrd="1" destOrd="0" presId="urn:microsoft.com/office/officeart/2005/8/layout/orgChart1"/>
    <dgm:cxn modelId="{3D7A6DA6-5BBE-4E90-B49F-07375147E1E7}" type="presParOf" srcId="{3051673E-668C-4C99-A38D-3277793F64C2}" destId="{7521EE76-FBCE-424F-B8CA-A1261B762720}" srcOrd="0" destOrd="0" presId="urn:microsoft.com/office/officeart/2005/8/layout/orgChart1"/>
    <dgm:cxn modelId="{92FDC8AF-9110-4653-81DF-FDE436CEFC5C}" type="presParOf" srcId="{7521EE76-FBCE-424F-B8CA-A1261B762720}" destId="{4FFB26DD-B66C-478F-BA5C-05226C1EE2CE}" srcOrd="0" destOrd="0" presId="urn:microsoft.com/office/officeart/2005/8/layout/orgChart1"/>
    <dgm:cxn modelId="{7EE1DD45-DB79-4E4A-A563-7F7366FAA19E}" type="presParOf" srcId="{7521EE76-FBCE-424F-B8CA-A1261B762720}" destId="{1EBE7996-11CC-4038-9041-4126D5A778F2}" srcOrd="1" destOrd="0" presId="urn:microsoft.com/office/officeart/2005/8/layout/orgChart1"/>
    <dgm:cxn modelId="{21890BB3-6E67-47D7-BFC3-25F7958982DC}" type="presParOf" srcId="{3051673E-668C-4C99-A38D-3277793F64C2}" destId="{8352EBD5-C524-4BD8-A03D-9AE54AA992D0}" srcOrd="1" destOrd="0" presId="urn:microsoft.com/office/officeart/2005/8/layout/orgChart1"/>
    <dgm:cxn modelId="{AFD24EFF-48F1-49D9-B634-DB23D77D83BD}" type="presParOf" srcId="{3051673E-668C-4C99-A38D-3277793F64C2}" destId="{334181C7-7C7C-4A55-83B9-A3C77780C4F9}" srcOrd="2" destOrd="0" presId="urn:microsoft.com/office/officeart/2005/8/layout/orgChart1"/>
    <dgm:cxn modelId="{6617DEBE-2356-4ED8-9F6A-BD76B7F4B438}" type="presParOf" srcId="{A3B07CF4-81F6-41BF-BA93-B3A32A663CCE}" destId="{8FBC7B3F-5EDA-4BCC-8F29-FCD68A039186}" srcOrd="2" destOrd="0" presId="urn:microsoft.com/office/officeart/2005/8/layout/orgChart1"/>
    <dgm:cxn modelId="{468A6461-438A-404A-BA72-6AC9857175D5}" type="presParOf" srcId="{DF7C2C09-9C9A-4A21-A068-8D2199B09633}" destId="{BDA5DE17-AD10-4BD6-8E0F-94B7EF76EFA8}" srcOrd="4" destOrd="0" presId="urn:microsoft.com/office/officeart/2005/8/layout/orgChart1"/>
    <dgm:cxn modelId="{7DE0787C-5ED6-44A8-AB4E-A3AFD9CD4F1C}" type="presParOf" srcId="{DF7C2C09-9C9A-4A21-A068-8D2199B09633}" destId="{1BC36034-12A1-44B2-9C62-8642D2365CFC}" srcOrd="5" destOrd="0" presId="urn:microsoft.com/office/officeart/2005/8/layout/orgChart1"/>
    <dgm:cxn modelId="{B5A4358E-3F17-4496-9FCF-0CC371565908}" type="presParOf" srcId="{1BC36034-12A1-44B2-9C62-8642D2365CFC}" destId="{4649FE15-62CC-4554-80D5-3FEA0DFAFBE1}" srcOrd="0" destOrd="0" presId="urn:microsoft.com/office/officeart/2005/8/layout/orgChart1"/>
    <dgm:cxn modelId="{2F89B8D2-E98B-4FB8-9B5E-F8AF736DA1D8}" type="presParOf" srcId="{4649FE15-62CC-4554-80D5-3FEA0DFAFBE1}" destId="{4F55A467-69B5-4449-A4C7-5E0210682651}" srcOrd="0" destOrd="0" presId="urn:microsoft.com/office/officeart/2005/8/layout/orgChart1"/>
    <dgm:cxn modelId="{C7C9835F-5E4F-4A7D-B94B-9D1585498326}" type="presParOf" srcId="{4649FE15-62CC-4554-80D5-3FEA0DFAFBE1}" destId="{0509616C-AC23-40AE-B569-2A85EB7F2E37}" srcOrd="1" destOrd="0" presId="urn:microsoft.com/office/officeart/2005/8/layout/orgChart1"/>
    <dgm:cxn modelId="{B323CA74-A97B-4790-8EDB-CB699221D291}" type="presParOf" srcId="{1BC36034-12A1-44B2-9C62-8642D2365CFC}" destId="{B3B2875B-B15B-488C-BEB8-A547F850764E}" srcOrd="1" destOrd="0" presId="urn:microsoft.com/office/officeart/2005/8/layout/orgChart1"/>
    <dgm:cxn modelId="{297E65C3-A748-4F77-B8D7-BB52FBC237A4}" type="presParOf" srcId="{B3B2875B-B15B-488C-BEB8-A547F850764E}" destId="{E3444087-C074-46D6-B73A-25D669E2EB97}" srcOrd="0" destOrd="0" presId="urn:microsoft.com/office/officeart/2005/8/layout/orgChart1"/>
    <dgm:cxn modelId="{CA196444-4D35-4943-B15B-A88898E4F19F}" type="presParOf" srcId="{B3B2875B-B15B-488C-BEB8-A547F850764E}" destId="{531FADA5-BCE0-4BB0-9D9F-08F44DC568AE}" srcOrd="1" destOrd="0" presId="urn:microsoft.com/office/officeart/2005/8/layout/orgChart1"/>
    <dgm:cxn modelId="{7A6BEED3-0276-44ED-B062-2B86C7E5EF20}" type="presParOf" srcId="{531FADA5-BCE0-4BB0-9D9F-08F44DC568AE}" destId="{7564F981-3D21-4557-BAC0-73BC36962DF3}" srcOrd="0" destOrd="0" presId="urn:microsoft.com/office/officeart/2005/8/layout/orgChart1"/>
    <dgm:cxn modelId="{76A8F0AD-8B18-4E68-9F37-39446A97C9B2}" type="presParOf" srcId="{7564F981-3D21-4557-BAC0-73BC36962DF3}" destId="{EFDCE6CC-57A8-43CB-95EF-4E97F93C2A6F}" srcOrd="0" destOrd="0" presId="urn:microsoft.com/office/officeart/2005/8/layout/orgChart1"/>
    <dgm:cxn modelId="{9AC26896-552B-4034-8FDD-79D74F46E169}" type="presParOf" srcId="{7564F981-3D21-4557-BAC0-73BC36962DF3}" destId="{A05CC3C5-8EA8-4FF5-A3D4-291F03C31119}" srcOrd="1" destOrd="0" presId="urn:microsoft.com/office/officeart/2005/8/layout/orgChart1"/>
    <dgm:cxn modelId="{1CF84E75-E626-4EF8-92A9-0C18A5196CF4}" type="presParOf" srcId="{531FADA5-BCE0-4BB0-9D9F-08F44DC568AE}" destId="{BEE6F1E3-5B30-494A-9DFF-2C35AD00C99B}" srcOrd="1" destOrd="0" presId="urn:microsoft.com/office/officeart/2005/8/layout/orgChart1"/>
    <dgm:cxn modelId="{7E1DF4F2-0EA7-4FC4-B65B-90C45E7D336B}" type="presParOf" srcId="{531FADA5-BCE0-4BB0-9D9F-08F44DC568AE}" destId="{488F92F9-754D-4D2C-8697-236A87CDB74E}" srcOrd="2" destOrd="0" presId="urn:microsoft.com/office/officeart/2005/8/layout/orgChart1"/>
    <dgm:cxn modelId="{E50FA06A-7114-4480-B343-7706632AE258}" type="presParOf" srcId="{1BC36034-12A1-44B2-9C62-8642D2365CFC}" destId="{F9E2DA16-86AE-40B0-8D66-0C7283BC7FEC}" srcOrd="2" destOrd="0" presId="urn:microsoft.com/office/officeart/2005/8/layout/orgChart1"/>
    <dgm:cxn modelId="{388899B5-EDDF-4BB9-9B1A-E32862E6DF23}" type="presParOf" srcId="{DF7C2C09-9C9A-4A21-A068-8D2199B09633}" destId="{765E0F9A-2F90-4D3B-A64E-733EE7780C59}" srcOrd="6" destOrd="0" presId="urn:microsoft.com/office/officeart/2005/8/layout/orgChart1"/>
    <dgm:cxn modelId="{BD024B30-25C7-4058-8569-1536532DFF21}" type="presParOf" srcId="{DF7C2C09-9C9A-4A21-A068-8D2199B09633}" destId="{CFC80C30-9CED-4A5A-8257-E3FB32A3C67C}" srcOrd="7" destOrd="0" presId="urn:microsoft.com/office/officeart/2005/8/layout/orgChart1"/>
    <dgm:cxn modelId="{AD9F7FFD-5A49-4E5D-A54F-84A8FE7C618C}" type="presParOf" srcId="{CFC80C30-9CED-4A5A-8257-E3FB32A3C67C}" destId="{60766D78-48A0-4026-8736-7EC0554B0407}" srcOrd="0" destOrd="0" presId="urn:microsoft.com/office/officeart/2005/8/layout/orgChart1"/>
    <dgm:cxn modelId="{4F8EE3DF-B83F-40BA-9240-78FDB87A9F36}" type="presParOf" srcId="{60766D78-48A0-4026-8736-7EC0554B0407}" destId="{80C51A67-6D12-438E-B54B-20871F804899}" srcOrd="0" destOrd="0" presId="urn:microsoft.com/office/officeart/2005/8/layout/orgChart1"/>
    <dgm:cxn modelId="{DE1826A2-A53A-4627-BD10-88C7C9508F78}" type="presParOf" srcId="{60766D78-48A0-4026-8736-7EC0554B0407}" destId="{D0EF1AFC-FA1B-49C6-B674-C3E92525CA34}" srcOrd="1" destOrd="0" presId="urn:microsoft.com/office/officeart/2005/8/layout/orgChart1"/>
    <dgm:cxn modelId="{F9B71973-CF51-4482-B8BD-5C95273AF9F6}" type="presParOf" srcId="{CFC80C30-9CED-4A5A-8257-E3FB32A3C67C}" destId="{E130A136-50AE-4F2A-BD90-81C882DFB19F}" srcOrd="1" destOrd="0" presId="urn:microsoft.com/office/officeart/2005/8/layout/orgChart1"/>
    <dgm:cxn modelId="{44C40D94-5DD6-461E-BCC9-D6E49371ADC6}" type="presParOf" srcId="{CFC80C30-9CED-4A5A-8257-E3FB32A3C67C}" destId="{040D8D3F-08FC-4325-BC4A-163C4F0AE998}" srcOrd="2" destOrd="0" presId="urn:microsoft.com/office/officeart/2005/8/layout/orgChart1"/>
    <dgm:cxn modelId="{003C06C9-C430-42B9-BE98-9F5645F4596F}" type="presParOf" srcId="{C294C3A5-C0D5-4657-A338-65608E93F3C9}" destId="{B74AD3A8-EF7D-4CAF-B3E8-C15E3090CFB0}"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AEA80B-9318-46A8-82F5-0D4FE2C5B251}">
      <dsp:nvSpPr>
        <dsp:cNvPr id="0" name=""/>
        <dsp:cNvSpPr/>
      </dsp:nvSpPr>
      <dsp:spPr>
        <a:xfrm>
          <a:off x="6416763" y="805061"/>
          <a:ext cx="91440" cy="995616"/>
        </a:xfrm>
        <a:custGeom>
          <a:avLst/>
          <a:gdLst/>
          <a:ahLst/>
          <a:cxnLst/>
          <a:rect l="0" t="0" r="0" b="0"/>
          <a:pathLst>
            <a:path>
              <a:moveTo>
                <a:pt x="45720" y="0"/>
              </a:moveTo>
              <a:lnTo>
                <a:pt x="45720" y="995616"/>
              </a:lnTo>
              <a:lnTo>
                <a:pt x="126211" y="995616"/>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545B471-B4AF-41C8-964D-F5B52F4914FD}">
      <dsp:nvSpPr>
        <dsp:cNvPr id="0" name=""/>
        <dsp:cNvSpPr/>
      </dsp:nvSpPr>
      <dsp:spPr>
        <a:xfrm>
          <a:off x="6416763" y="805061"/>
          <a:ext cx="91440" cy="354295"/>
        </a:xfrm>
        <a:custGeom>
          <a:avLst/>
          <a:gdLst/>
          <a:ahLst/>
          <a:cxnLst/>
          <a:rect l="0" t="0" r="0" b="0"/>
          <a:pathLst>
            <a:path>
              <a:moveTo>
                <a:pt x="45720" y="0"/>
              </a:moveTo>
              <a:lnTo>
                <a:pt x="45720" y="354295"/>
              </a:lnTo>
              <a:lnTo>
                <a:pt x="126211" y="35429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259155-7F8E-4453-BFA0-B67028B6E3CF}">
      <dsp:nvSpPr>
        <dsp:cNvPr id="0" name=""/>
        <dsp:cNvSpPr/>
      </dsp:nvSpPr>
      <dsp:spPr>
        <a:xfrm>
          <a:off x="4362048" y="424068"/>
          <a:ext cx="2315079" cy="112688"/>
        </a:xfrm>
        <a:custGeom>
          <a:avLst/>
          <a:gdLst/>
          <a:ahLst/>
          <a:cxnLst/>
          <a:rect l="0" t="0" r="0" b="0"/>
          <a:pathLst>
            <a:path>
              <a:moveTo>
                <a:pt x="0" y="0"/>
              </a:moveTo>
              <a:lnTo>
                <a:pt x="0" y="56344"/>
              </a:lnTo>
              <a:lnTo>
                <a:pt x="2315079" y="56344"/>
              </a:lnTo>
              <a:lnTo>
                <a:pt x="2315079" y="112688"/>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39A67D8-5859-4170-A9AD-F9D03C9281C4}">
      <dsp:nvSpPr>
        <dsp:cNvPr id="0" name=""/>
        <dsp:cNvSpPr/>
      </dsp:nvSpPr>
      <dsp:spPr>
        <a:xfrm>
          <a:off x="3679776" y="3057134"/>
          <a:ext cx="776002" cy="515539"/>
        </a:xfrm>
        <a:custGeom>
          <a:avLst/>
          <a:gdLst/>
          <a:ahLst/>
          <a:cxnLst/>
          <a:rect l="0" t="0" r="0" b="0"/>
          <a:pathLst>
            <a:path>
              <a:moveTo>
                <a:pt x="0" y="0"/>
              </a:moveTo>
              <a:lnTo>
                <a:pt x="0" y="515539"/>
              </a:lnTo>
              <a:lnTo>
                <a:pt x="776002" y="515539"/>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68BE53-9BBA-4DDE-89A0-11D05683B2AE}">
      <dsp:nvSpPr>
        <dsp:cNvPr id="0" name=""/>
        <dsp:cNvSpPr/>
      </dsp:nvSpPr>
      <dsp:spPr>
        <a:xfrm>
          <a:off x="3679776" y="3057134"/>
          <a:ext cx="1632280" cy="141313"/>
        </a:xfrm>
        <a:custGeom>
          <a:avLst/>
          <a:gdLst/>
          <a:ahLst/>
          <a:cxnLst/>
          <a:rect l="0" t="0" r="0" b="0"/>
          <a:pathLst>
            <a:path>
              <a:moveTo>
                <a:pt x="0" y="0"/>
              </a:moveTo>
              <a:lnTo>
                <a:pt x="0" y="141313"/>
              </a:lnTo>
              <a:lnTo>
                <a:pt x="1632280" y="141313"/>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AAB878-C168-40A1-94A9-F781B1A00500}">
      <dsp:nvSpPr>
        <dsp:cNvPr id="0" name=""/>
        <dsp:cNvSpPr/>
      </dsp:nvSpPr>
      <dsp:spPr>
        <a:xfrm>
          <a:off x="2947245" y="2875615"/>
          <a:ext cx="732531" cy="181518"/>
        </a:xfrm>
        <a:custGeom>
          <a:avLst/>
          <a:gdLst/>
          <a:ahLst/>
          <a:cxnLst/>
          <a:rect l="0" t="0" r="0" b="0"/>
          <a:pathLst>
            <a:path>
              <a:moveTo>
                <a:pt x="732531" y="181518"/>
              </a:moveTo>
              <a:lnTo>
                <a:pt x="0" y="0"/>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27F24A-F1D4-4FEF-AB32-55938F3C0C5C}">
      <dsp:nvSpPr>
        <dsp:cNvPr id="0" name=""/>
        <dsp:cNvSpPr/>
      </dsp:nvSpPr>
      <dsp:spPr>
        <a:xfrm>
          <a:off x="3133373" y="3057134"/>
          <a:ext cx="546402" cy="318025"/>
        </a:xfrm>
        <a:custGeom>
          <a:avLst/>
          <a:gdLst/>
          <a:ahLst/>
          <a:cxnLst/>
          <a:rect l="0" t="0" r="0" b="0"/>
          <a:pathLst>
            <a:path>
              <a:moveTo>
                <a:pt x="546402" y="0"/>
              </a:moveTo>
              <a:lnTo>
                <a:pt x="546402" y="318025"/>
              </a:lnTo>
              <a:lnTo>
                <a:pt x="0" y="318025"/>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90E9286-AFFF-4642-9A2B-2EB6BCA12E3A}">
      <dsp:nvSpPr>
        <dsp:cNvPr id="0" name=""/>
        <dsp:cNvSpPr/>
      </dsp:nvSpPr>
      <dsp:spPr>
        <a:xfrm>
          <a:off x="3948081" y="841328"/>
          <a:ext cx="1053413" cy="2081653"/>
        </a:xfrm>
        <a:custGeom>
          <a:avLst/>
          <a:gdLst/>
          <a:ahLst/>
          <a:cxnLst/>
          <a:rect l="0" t="0" r="0" b="0"/>
          <a:pathLst>
            <a:path>
              <a:moveTo>
                <a:pt x="1053413" y="0"/>
              </a:moveTo>
              <a:lnTo>
                <a:pt x="1053413" y="2081653"/>
              </a:lnTo>
              <a:lnTo>
                <a:pt x="0" y="2081653"/>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53479F-9239-46F5-9007-090520A30131}">
      <dsp:nvSpPr>
        <dsp:cNvPr id="0" name=""/>
        <dsp:cNvSpPr/>
      </dsp:nvSpPr>
      <dsp:spPr>
        <a:xfrm>
          <a:off x="5722176" y="2189249"/>
          <a:ext cx="91440" cy="328398"/>
        </a:xfrm>
        <a:custGeom>
          <a:avLst/>
          <a:gdLst/>
          <a:ahLst/>
          <a:cxnLst/>
          <a:rect l="0" t="0" r="0" b="0"/>
          <a:pathLst>
            <a:path>
              <a:moveTo>
                <a:pt x="102064" y="0"/>
              </a:moveTo>
              <a:lnTo>
                <a:pt x="102064" y="328398"/>
              </a:lnTo>
              <a:lnTo>
                <a:pt x="45720" y="32839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013E11-DA77-4E9F-9E93-1C18A33D858D}">
      <dsp:nvSpPr>
        <dsp:cNvPr id="0" name=""/>
        <dsp:cNvSpPr/>
      </dsp:nvSpPr>
      <dsp:spPr>
        <a:xfrm>
          <a:off x="5001494" y="841328"/>
          <a:ext cx="554441" cy="1213768"/>
        </a:xfrm>
        <a:custGeom>
          <a:avLst/>
          <a:gdLst/>
          <a:ahLst/>
          <a:cxnLst/>
          <a:rect l="0" t="0" r="0" b="0"/>
          <a:pathLst>
            <a:path>
              <a:moveTo>
                <a:pt x="0" y="0"/>
              </a:moveTo>
              <a:lnTo>
                <a:pt x="0" y="1213768"/>
              </a:lnTo>
              <a:lnTo>
                <a:pt x="554441" y="121376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F103CEE-7D5E-4245-B620-7ECF1A784D21}">
      <dsp:nvSpPr>
        <dsp:cNvPr id="0" name=""/>
        <dsp:cNvSpPr/>
      </dsp:nvSpPr>
      <dsp:spPr>
        <a:xfrm>
          <a:off x="3568886" y="1547233"/>
          <a:ext cx="124568" cy="885636"/>
        </a:xfrm>
        <a:custGeom>
          <a:avLst/>
          <a:gdLst/>
          <a:ahLst/>
          <a:cxnLst/>
          <a:rect l="0" t="0" r="0" b="0"/>
          <a:pathLst>
            <a:path>
              <a:moveTo>
                <a:pt x="0" y="0"/>
              </a:moveTo>
              <a:lnTo>
                <a:pt x="0" y="885636"/>
              </a:lnTo>
              <a:lnTo>
                <a:pt x="124568" y="885636"/>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D30E9B-250D-4A3A-A5A8-65458B095A79}">
      <dsp:nvSpPr>
        <dsp:cNvPr id="0" name=""/>
        <dsp:cNvSpPr/>
      </dsp:nvSpPr>
      <dsp:spPr>
        <a:xfrm>
          <a:off x="3358540" y="1547233"/>
          <a:ext cx="210345" cy="877244"/>
        </a:xfrm>
        <a:custGeom>
          <a:avLst/>
          <a:gdLst/>
          <a:ahLst/>
          <a:cxnLst/>
          <a:rect l="0" t="0" r="0" b="0"/>
          <a:pathLst>
            <a:path>
              <a:moveTo>
                <a:pt x="210345" y="0"/>
              </a:moveTo>
              <a:lnTo>
                <a:pt x="210345" y="877244"/>
              </a:lnTo>
              <a:lnTo>
                <a:pt x="0" y="877244"/>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F49F49-4341-44B7-9691-8EB7E4894352}">
      <dsp:nvSpPr>
        <dsp:cNvPr id="0" name=""/>
        <dsp:cNvSpPr/>
      </dsp:nvSpPr>
      <dsp:spPr>
        <a:xfrm>
          <a:off x="3568886" y="1547233"/>
          <a:ext cx="164111" cy="271481"/>
        </a:xfrm>
        <a:custGeom>
          <a:avLst/>
          <a:gdLst/>
          <a:ahLst/>
          <a:cxnLst/>
          <a:rect l="0" t="0" r="0" b="0"/>
          <a:pathLst>
            <a:path>
              <a:moveTo>
                <a:pt x="0" y="0"/>
              </a:moveTo>
              <a:lnTo>
                <a:pt x="0" y="271481"/>
              </a:lnTo>
              <a:lnTo>
                <a:pt x="164111" y="27148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7EA2CE-324B-4296-AC6A-B141C3409396}">
      <dsp:nvSpPr>
        <dsp:cNvPr id="0" name=""/>
        <dsp:cNvSpPr/>
      </dsp:nvSpPr>
      <dsp:spPr>
        <a:xfrm>
          <a:off x="3468984" y="1547233"/>
          <a:ext cx="91440" cy="376003"/>
        </a:xfrm>
        <a:custGeom>
          <a:avLst/>
          <a:gdLst/>
          <a:ahLst/>
          <a:cxnLst/>
          <a:rect l="0" t="0" r="0" b="0"/>
          <a:pathLst>
            <a:path>
              <a:moveTo>
                <a:pt x="99901" y="0"/>
              </a:moveTo>
              <a:lnTo>
                <a:pt x="99901" y="376003"/>
              </a:lnTo>
              <a:lnTo>
                <a:pt x="45720" y="376003"/>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D404F2-9B8F-467F-9870-A8920EC20098}">
      <dsp:nvSpPr>
        <dsp:cNvPr id="0" name=""/>
        <dsp:cNvSpPr/>
      </dsp:nvSpPr>
      <dsp:spPr>
        <a:xfrm>
          <a:off x="3837190" y="841328"/>
          <a:ext cx="1164303" cy="571752"/>
        </a:xfrm>
        <a:custGeom>
          <a:avLst/>
          <a:gdLst/>
          <a:ahLst/>
          <a:cxnLst/>
          <a:rect l="0" t="0" r="0" b="0"/>
          <a:pathLst>
            <a:path>
              <a:moveTo>
                <a:pt x="1164303" y="0"/>
              </a:moveTo>
              <a:lnTo>
                <a:pt x="1164303" y="571752"/>
              </a:lnTo>
              <a:lnTo>
                <a:pt x="0" y="571752"/>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F5802E-801D-4004-B9D2-0B6BC889411C}">
      <dsp:nvSpPr>
        <dsp:cNvPr id="0" name=""/>
        <dsp:cNvSpPr/>
      </dsp:nvSpPr>
      <dsp:spPr>
        <a:xfrm>
          <a:off x="5767020" y="1228470"/>
          <a:ext cx="91440" cy="240690"/>
        </a:xfrm>
        <a:custGeom>
          <a:avLst/>
          <a:gdLst/>
          <a:ahLst/>
          <a:cxnLst/>
          <a:rect l="0" t="0" r="0" b="0"/>
          <a:pathLst>
            <a:path>
              <a:moveTo>
                <a:pt x="45720" y="0"/>
              </a:moveTo>
              <a:lnTo>
                <a:pt x="45720" y="240690"/>
              </a:lnTo>
              <a:lnTo>
                <a:pt x="126656" y="240690"/>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378E76-3C7E-4DA0-A41B-766856F46398}">
      <dsp:nvSpPr>
        <dsp:cNvPr id="0" name=""/>
        <dsp:cNvSpPr/>
      </dsp:nvSpPr>
      <dsp:spPr>
        <a:xfrm>
          <a:off x="5735269" y="1228470"/>
          <a:ext cx="91440" cy="343161"/>
        </a:xfrm>
        <a:custGeom>
          <a:avLst/>
          <a:gdLst/>
          <a:ahLst/>
          <a:cxnLst/>
          <a:rect l="0" t="0" r="0" b="0"/>
          <a:pathLst>
            <a:path>
              <a:moveTo>
                <a:pt x="77471" y="0"/>
              </a:moveTo>
              <a:lnTo>
                <a:pt x="77471" y="343161"/>
              </a:lnTo>
              <a:lnTo>
                <a:pt x="45720" y="343161"/>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65A353-CA44-4E27-91BD-DE3632531B43}">
      <dsp:nvSpPr>
        <dsp:cNvPr id="0" name=""/>
        <dsp:cNvSpPr/>
      </dsp:nvSpPr>
      <dsp:spPr>
        <a:xfrm>
          <a:off x="5001494" y="841328"/>
          <a:ext cx="542941" cy="252990"/>
        </a:xfrm>
        <a:custGeom>
          <a:avLst/>
          <a:gdLst/>
          <a:ahLst/>
          <a:cxnLst/>
          <a:rect l="0" t="0" r="0" b="0"/>
          <a:pathLst>
            <a:path>
              <a:moveTo>
                <a:pt x="0" y="0"/>
              </a:moveTo>
              <a:lnTo>
                <a:pt x="0" y="252990"/>
              </a:lnTo>
              <a:lnTo>
                <a:pt x="542941" y="252990"/>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8B415-5452-4747-A87A-75CC6C0A00E1}">
      <dsp:nvSpPr>
        <dsp:cNvPr id="0" name=""/>
        <dsp:cNvSpPr/>
      </dsp:nvSpPr>
      <dsp:spPr>
        <a:xfrm>
          <a:off x="2560375" y="1036799"/>
          <a:ext cx="91440" cy="315478"/>
        </a:xfrm>
        <a:custGeom>
          <a:avLst/>
          <a:gdLst/>
          <a:ahLst/>
          <a:cxnLst/>
          <a:rect l="0" t="0" r="0" b="0"/>
          <a:pathLst>
            <a:path>
              <a:moveTo>
                <a:pt x="45720" y="0"/>
              </a:moveTo>
              <a:lnTo>
                <a:pt x="57439" y="315478"/>
              </a:lnTo>
            </a:path>
          </a:pathLst>
        </a:custGeom>
        <a:noFill/>
        <a:ln w="381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5861436-1E7D-4A2B-8263-A0380CF5A95B}">
      <dsp:nvSpPr>
        <dsp:cNvPr id="0" name=""/>
        <dsp:cNvSpPr/>
      </dsp:nvSpPr>
      <dsp:spPr>
        <a:xfrm>
          <a:off x="2874400" y="795608"/>
          <a:ext cx="2127093" cy="91440"/>
        </a:xfrm>
        <a:custGeom>
          <a:avLst/>
          <a:gdLst/>
          <a:ahLst/>
          <a:cxnLst/>
          <a:rect l="0" t="0" r="0" b="0"/>
          <a:pathLst>
            <a:path>
              <a:moveTo>
                <a:pt x="2127093" y="45720"/>
              </a:moveTo>
              <a:lnTo>
                <a:pt x="2127093" y="107038"/>
              </a:lnTo>
              <a:lnTo>
                <a:pt x="0" y="10703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E98193-1DE9-42A3-BC87-11338C3359B7}">
      <dsp:nvSpPr>
        <dsp:cNvPr id="0" name=""/>
        <dsp:cNvSpPr/>
      </dsp:nvSpPr>
      <dsp:spPr>
        <a:xfrm>
          <a:off x="4362048" y="424068"/>
          <a:ext cx="639445" cy="112688"/>
        </a:xfrm>
        <a:custGeom>
          <a:avLst/>
          <a:gdLst/>
          <a:ahLst/>
          <a:cxnLst/>
          <a:rect l="0" t="0" r="0" b="0"/>
          <a:pathLst>
            <a:path>
              <a:moveTo>
                <a:pt x="0" y="0"/>
              </a:moveTo>
              <a:lnTo>
                <a:pt x="0" y="56344"/>
              </a:lnTo>
              <a:lnTo>
                <a:pt x="639445" y="56344"/>
              </a:lnTo>
              <a:lnTo>
                <a:pt x="639445" y="112688"/>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0D0A8-0C13-43E3-8F0C-46CF7EC3CC7B}">
      <dsp:nvSpPr>
        <dsp:cNvPr id="0" name=""/>
        <dsp:cNvSpPr/>
      </dsp:nvSpPr>
      <dsp:spPr>
        <a:xfrm>
          <a:off x="1165024" y="797007"/>
          <a:ext cx="383068" cy="1762709"/>
        </a:xfrm>
        <a:custGeom>
          <a:avLst/>
          <a:gdLst/>
          <a:ahLst/>
          <a:cxnLst/>
          <a:rect l="0" t="0" r="0" b="0"/>
          <a:pathLst>
            <a:path>
              <a:moveTo>
                <a:pt x="383068" y="0"/>
              </a:moveTo>
              <a:lnTo>
                <a:pt x="383068" y="1762709"/>
              </a:lnTo>
              <a:lnTo>
                <a:pt x="0" y="1762709"/>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6CC82F-6D25-47E6-BFDF-0843CE5A3958}">
      <dsp:nvSpPr>
        <dsp:cNvPr id="0" name=""/>
        <dsp:cNvSpPr/>
      </dsp:nvSpPr>
      <dsp:spPr>
        <a:xfrm>
          <a:off x="1205297" y="797007"/>
          <a:ext cx="342795" cy="1325337"/>
        </a:xfrm>
        <a:custGeom>
          <a:avLst/>
          <a:gdLst/>
          <a:ahLst/>
          <a:cxnLst/>
          <a:rect l="0" t="0" r="0" b="0"/>
          <a:pathLst>
            <a:path>
              <a:moveTo>
                <a:pt x="342795" y="0"/>
              </a:moveTo>
              <a:lnTo>
                <a:pt x="342795" y="1325337"/>
              </a:lnTo>
              <a:lnTo>
                <a:pt x="0" y="1325337"/>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1CBD208-5FF8-4A3F-B69F-CEE7E7015739}">
      <dsp:nvSpPr>
        <dsp:cNvPr id="0" name=""/>
        <dsp:cNvSpPr/>
      </dsp:nvSpPr>
      <dsp:spPr>
        <a:xfrm>
          <a:off x="1213351" y="797007"/>
          <a:ext cx="334741" cy="786088"/>
        </a:xfrm>
        <a:custGeom>
          <a:avLst/>
          <a:gdLst/>
          <a:ahLst/>
          <a:cxnLst/>
          <a:rect l="0" t="0" r="0" b="0"/>
          <a:pathLst>
            <a:path>
              <a:moveTo>
                <a:pt x="334741" y="0"/>
              </a:moveTo>
              <a:lnTo>
                <a:pt x="334741" y="786088"/>
              </a:lnTo>
              <a:lnTo>
                <a:pt x="0" y="786088"/>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2D57C7-6C5B-4AD6-B404-CD75172AF629}">
      <dsp:nvSpPr>
        <dsp:cNvPr id="0" name=""/>
        <dsp:cNvSpPr/>
      </dsp:nvSpPr>
      <dsp:spPr>
        <a:xfrm>
          <a:off x="1261673" y="797007"/>
          <a:ext cx="286419" cy="238785"/>
        </a:xfrm>
        <a:custGeom>
          <a:avLst/>
          <a:gdLst/>
          <a:ahLst/>
          <a:cxnLst/>
          <a:rect l="0" t="0" r="0" b="0"/>
          <a:pathLst>
            <a:path>
              <a:moveTo>
                <a:pt x="286419" y="0"/>
              </a:moveTo>
              <a:lnTo>
                <a:pt x="286419" y="238785"/>
              </a:lnTo>
              <a:lnTo>
                <a:pt x="0" y="23878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43D8000-5A5B-4EEF-83ED-FA5BD9DC7F43}">
      <dsp:nvSpPr>
        <dsp:cNvPr id="0" name=""/>
        <dsp:cNvSpPr/>
      </dsp:nvSpPr>
      <dsp:spPr>
        <a:xfrm>
          <a:off x="1235331" y="424068"/>
          <a:ext cx="3126717" cy="104633"/>
        </a:xfrm>
        <a:custGeom>
          <a:avLst/>
          <a:gdLst/>
          <a:ahLst/>
          <a:cxnLst/>
          <a:rect l="0" t="0" r="0" b="0"/>
          <a:pathLst>
            <a:path>
              <a:moveTo>
                <a:pt x="3126717" y="0"/>
              </a:moveTo>
              <a:lnTo>
                <a:pt x="3126717" y="48289"/>
              </a:lnTo>
              <a:lnTo>
                <a:pt x="0" y="48289"/>
              </a:lnTo>
              <a:lnTo>
                <a:pt x="0" y="104633"/>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44ECB0-5C7C-490B-AEC9-73F0F1474C60}">
      <dsp:nvSpPr>
        <dsp:cNvPr id="0" name=""/>
        <dsp:cNvSpPr/>
      </dsp:nvSpPr>
      <dsp:spPr>
        <a:xfrm>
          <a:off x="3871676" y="2650"/>
          <a:ext cx="980745" cy="421418"/>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s-ES" sz="1050" kern="1200"/>
            <a:t>PROYECTO UTP-GPS-ALARM</a:t>
          </a:r>
        </a:p>
      </dsp:txBody>
      <dsp:txXfrm>
        <a:off x="3871676" y="2650"/>
        <a:ext cx="980745" cy="421418"/>
      </dsp:txXfrm>
    </dsp:sp>
    <dsp:sp modelId="{EA7F4D7E-81A0-4294-A1C2-02346D6BA8C5}">
      <dsp:nvSpPr>
        <dsp:cNvPr id="0" name=""/>
        <dsp:cNvSpPr/>
      </dsp:nvSpPr>
      <dsp:spPr>
        <a:xfrm>
          <a:off x="844379" y="528702"/>
          <a:ext cx="781904" cy="268304"/>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Planificación</a:t>
          </a:r>
        </a:p>
      </dsp:txBody>
      <dsp:txXfrm>
        <a:off x="844379" y="528702"/>
        <a:ext cx="781904" cy="268304"/>
      </dsp:txXfrm>
    </dsp:sp>
    <dsp:sp modelId="{68AE0371-AB28-4C76-AEB2-C97422EBED9A}">
      <dsp:nvSpPr>
        <dsp:cNvPr id="0" name=""/>
        <dsp:cNvSpPr/>
      </dsp:nvSpPr>
      <dsp:spPr>
        <a:xfrm>
          <a:off x="725063" y="901640"/>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Plan de Proyecto</a:t>
          </a:r>
        </a:p>
      </dsp:txBody>
      <dsp:txXfrm>
        <a:off x="725063" y="901640"/>
        <a:ext cx="536609" cy="268304"/>
      </dsp:txXfrm>
    </dsp:sp>
    <dsp:sp modelId="{908D6A1E-3551-4C41-A84A-9ADF5B5B3182}">
      <dsp:nvSpPr>
        <dsp:cNvPr id="0" name=""/>
        <dsp:cNvSpPr/>
      </dsp:nvSpPr>
      <dsp:spPr>
        <a:xfrm>
          <a:off x="676742" y="1306797"/>
          <a:ext cx="536609" cy="55259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Acta de Revisión Interna del Plan de Proyecto</a:t>
          </a:r>
        </a:p>
      </dsp:txBody>
      <dsp:txXfrm>
        <a:off x="676742" y="1306797"/>
        <a:ext cx="536609" cy="552597"/>
      </dsp:txXfrm>
    </dsp:sp>
    <dsp:sp modelId="{40BB673A-B0CB-46CC-A814-30448B42E832}">
      <dsp:nvSpPr>
        <dsp:cNvPr id="0" name=""/>
        <dsp:cNvSpPr/>
      </dsp:nvSpPr>
      <dsp:spPr>
        <a:xfrm>
          <a:off x="668687" y="1988192"/>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Riesgos del Proyecto</a:t>
          </a:r>
        </a:p>
      </dsp:txBody>
      <dsp:txXfrm>
        <a:off x="668687" y="1988192"/>
        <a:ext cx="536609" cy="268304"/>
      </dsp:txXfrm>
    </dsp:sp>
    <dsp:sp modelId="{37CA3E11-A305-48B8-BE46-5220371F51F9}">
      <dsp:nvSpPr>
        <dsp:cNvPr id="0" name=""/>
        <dsp:cNvSpPr/>
      </dsp:nvSpPr>
      <dsp:spPr>
        <a:xfrm>
          <a:off x="628415" y="2425563"/>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Cronograma del Proyecto</a:t>
          </a:r>
        </a:p>
      </dsp:txBody>
      <dsp:txXfrm>
        <a:off x="628415" y="2425563"/>
        <a:ext cx="536609" cy="268304"/>
      </dsp:txXfrm>
    </dsp:sp>
    <dsp:sp modelId="{B3476061-A6C8-46A4-BB2B-1C38DA6D84BE}">
      <dsp:nvSpPr>
        <dsp:cNvPr id="0" name=""/>
        <dsp:cNvSpPr/>
      </dsp:nvSpPr>
      <dsp:spPr>
        <a:xfrm>
          <a:off x="4095960" y="536756"/>
          <a:ext cx="1811068" cy="304571"/>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Ejecución, Seguimiento y Control</a:t>
          </a:r>
        </a:p>
      </dsp:txBody>
      <dsp:txXfrm>
        <a:off x="4095960" y="536756"/>
        <a:ext cx="1811068" cy="304571"/>
      </dsp:txXfrm>
    </dsp:sp>
    <dsp:sp modelId="{87199E46-F9FC-48A8-8691-076CBFD365B6}">
      <dsp:nvSpPr>
        <dsp:cNvPr id="0" name=""/>
        <dsp:cNvSpPr/>
      </dsp:nvSpPr>
      <dsp:spPr>
        <a:xfrm>
          <a:off x="2337790" y="768494"/>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PP-PMC</a:t>
          </a:r>
        </a:p>
      </dsp:txBody>
      <dsp:txXfrm>
        <a:off x="2337790" y="768494"/>
        <a:ext cx="536609" cy="268304"/>
      </dsp:txXfrm>
    </dsp:sp>
    <dsp:sp modelId="{3F782F52-133B-4CD9-BC42-13577B7A3996}">
      <dsp:nvSpPr>
        <dsp:cNvPr id="0" name=""/>
        <dsp:cNvSpPr/>
      </dsp:nvSpPr>
      <dsp:spPr>
        <a:xfrm>
          <a:off x="1779174" y="1156294"/>
          <a:ext cx="838640" cy="39196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PE" sz="900" kern="1200"/>
            <a:t>Proceso de Gestión de Procesos PP-PMC</a:t>
          </a:r>
        </a:p>
      </dsp:txBody>
      <dsp:txXfrm>
        <a:off x="1779174" y="1156294"/>
        <a:ext cx="838640" cy="391966"/>
      </dsp:txXfrm>
    </dsp:sp>
    <dsp:sp modelId="{B1A1C99D-8256-42B6-A4BB-718F30BD75F1}">
      <dsp:nvSpPr>
        <dsp:cNvPr id="0" name=""/>
        <dsp:cNvSpPr/>
      </dsp:nvSpPr>
      <dsp:spPr>
        <a:xfrm>
          <a:off x="5544436" y="960166"/>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GC</a:t>
          </a:r>
        </a:p>
      </dsp:txBody>
      <dsp:txXfrm>
        <a:off x="5544436" y="960166"/>
        <a:ext cx="536609" cy="268304"/>
      </dsp:txXfrm>
    </dsp:sp>
    <dsp:sp modelId="{35F920FE-29EB-405A-9331-6FA8A44F119B}">
      <dsp:nvSpPr>
        <dsp:cNvPr id="0" name=""/>
        <dsp:cNvSpPr/>
      </dsp:nvSpPr>
      <dsp:spPr>
        <a:xfrm>
          <a:off x="5057838" y="1335009"/>
          <a:ext cx="723151" cy="473246"/>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Proceso de Gestión de la Configuración</a:t>
          </a:r>
        </a:p>
      </dsp:txBody>
      <dsp:txXfrm>
        <a:off x="5057838" y="1335009"/>
        <a:ext cx="723151" cy="473246"/>
      </dsp:txXfrm>
    </dsp:sp>
    <dsp:sp modelId="{08097982-7FAB-46ED-A36C-35D8A07E36DD}">
      <dsp:nvSpPr>
        <dsp:cNvPr id="0" name=""/>
        <dsp:cNvSpPr/>
      </dsp:nvSpPr>
      <dsp:spPr>
        <a:xfrm>
          <a:off x="5893677" y="1335009"/>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Solicitud de Accesos</a:t>
          </a:r>
        </a:p>
      </dsp:txBody>
      <dsp:txXfrm>
        <a:off x="5893677" y="1335009"/>
        <a:ext cx="536609" cy="268304"/>
      </dsp:txXfrm>
    </dsp:sp>
    <dsp:sp modelId="{2F72A8EF-3C0B-4931-A52D-0EE2728C615B}">
      <dsp:nvSpPr>
        <dsp:cNvPr id="0" name=""/>
        <dsp:cNvSpPr/>
      </dsp:nvSpPr>
      <dsp:spPr>
        <a:xfrm>
          <a:off x="3300581" y="1278928"/>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PPQA</a:t>
          </a:r>
        </a:p>
      </dsp:txBody>
      <dsp:txXfrm>
        <a:off x="3300581" y="1278928"/>
        <a:ext cx="536609" cy="268304"/>
      </dsp:txXfrm>
    </dsp:sp>
    <dsp:sp modelId="{454E3256-775B-4932-9FD9-A0FBCE1F05EE}">
      <dsp:nvSpPr>
        <dsp:cNvPr id="0" name=""/>
        <dsp:cNvSpPr/>
      </dsp:nvSpPr>
      <dsp:spPr>
        <a:xfrm>
          <a:off x="2697109" y="1725178"/>
          <a:ext cx="817594" cy="39611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PE" sz="1000" kern="1200"/>
            <a:t>Proceso de Aseguramiento de la calidad</a:t>
          </a:r>
        </a:p>
      </dsp:txBody>
      <dsp:txXfrm>
        <a:off x="2697109" y="1725178"/>
        <a:ext cx="817594" cy="396117"/>
      </dsp:txXfrm>
    </dsp:sp>
    <dsp:sp modelId="{91B3946B-ECD2-452F-B7B9-03F7C55BB715}">
      <dsp:nvSpPr>
        <dsp:cNvPr id="0" name=""/>
        <dsp:cNvSpPr/>
      </dsp:nvSpPr>
      <dsp:spPr>
        <a:xfrm>
          <a:off x="3732997" y="1684562"/>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Matriz de Seguimiento del Proyecto</a:t>
          </a:r>
        </a:p>
      </dsp:txBody>
      <dsp:txXfrm>
        <a:off x="3732997" y="1684562"/>
        <a:ext cx="536609" cy="268304"/>
      </dsp:txXfrm>
    </dsp:sp>
    <dsp:sp modelId="{98B51A7E-089C-48EC-8323-104B0840DB43}">
      <dsp:nvSpPr>
        <dsp:cNvPr id="0" name=""/>
        <dsp:cNvSpPr/>
      </dsp:nvSpPr>
      <dsp:spPr>
        <a:xfrm>
          <a:off x="2821930" y="2290324"/>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Herramienta de Gestión QA del Producto</a:t>
          </a:r>
        </a:p>
      </dsp:txBody>
      <dsp:txXfrm>
        <a:off x="2821930" y="2290324"/>
        <a:ext cx="536609" cy="268304"/>
      </dsp:txXfrm>
    </dsp:sp>
    <dsp:sp modelId="{B7050DC8-5B79-403D-A4F0-F79A0890623B}">
      <dsp:nvSpPr>
        <dsp:cNvPr id="0" name=""/>
        <dsp:cNvSpPr/>
      </dsp:nvSpPr>
      <dsp:spPr>
        <a:xfrm>
          <a:off x="3693454" y="2298717"/>
          <a:ext cx="536609"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s-ES" sz="500" kern="1200"/>
            <a:t>CheckList de Aseguramiento de Calidad</a:t>
          </a:r>
        </a:p>
      </dsp:txBody>
      <dsp:txXfrm>
        <a:off x="3693454" y="2298717"/>
        <a:ext cx="536609" cy="268304"/>
      </dsp:txXfrm>
    </dsp:sp>
    <dsp:sp modelId="{875E1322-1E8B-4330-B033-9D184913FD77}">
      <dsp:nvSpPr>
        <dsp:cNvPr id="0" name=""/>
        <dsp:cNvSpPr/>
      </dsp:nvSpPr>
      <dsp:spPr>
        <a:xfrm>
          <a:off x="5555935" y="1920944"/>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REQM</a:t>
          </a:r>
          <a:endParaRPr lang="es-PE" sz="700" kern="1200"/>
        </a:p>
      </dsp:txBody>
      <dsp:txXfrm>
        <a:off x="5555935" y="1920944"/>
        <a:ext cx="536609" cy="268304"/>
      </dsp:txXfrm>
    </dsp:sp>
    <dsp:sp modelId="{6B722650-3DAC-4083-B0F6-BA2300A0EBD6}">
      <dsp:nvSpPr>
        <dsp:cNvPr id="0" name=""/>
        <dsp:cNvSpPr/>
      </dsp:nvSpPr>
      <dsp:spPr>
        <a:xfrm>
          <a:off x="5057838" y="2301937"/>
          <a:ext cx="710058" cy="43142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Proceso  de Gestion de cambios de Requerimientos</a:t>
          </a:r>
        </a:p>
      </dsp:txBody>
      <dsp:txXfrm>
        <a:off x="5057838" y="2301937"/>
        <a:ext cx="710058" cy="431420"/>
      </dsp:txXfrm>
    </dsp:sp>
    <dsp:sp modelId="{67B08909-1F53-4C51-A892-90DAB9B1F630}">
      <dsp:nvSpPr>
        <dsp:cNvPr id="0" name=""/>
        <dsp:cNvSpPr/>
      </dsp:nvSpPr>
      <dsp:spPr>
        <a:xfrm>
          <a:off x="3411471" y="2788829"/>
          <a:ext cx="536609" cy="26830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PE" sz="1200" kern="1200"/>
            <a:t>MA</a:t>
          </a:r>
        </a:p>
      </dsp:txBody>
      <dsp:txXfrm>
        <a:off x="3411471" y="2788829"/>
        <a:ext cx="536609" cy="268304"/>
      </dsp:txXfrm>
    </dsp:sp>
    <dsp:sp modelId="{82B3D785-F22F-4F01-970E-A6590AC8DA08}">
      <dsp:nvSpPr>
        <dsp:cNvPr id="0" name=""/>
        <dsp:cNvSpPr/>
      </dsp:nvSpPr>
      <dsp:spPr>
        <a:xfrm>
          <a:off x="2541519" y="3146311"/>
          <a:ext cx="591853" cy="457698"/>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PE" sz="800" kern="1200"/>
            <a:t>Proceso de Medicion de Metricas</a:t>
          </a:r>
        </a:p>
      </dsp:txBody>
      <dsp:txXfrm>
        <a:off x="2541519" y="3146311"/>
        <a:ext cx="591853" cy="457698"/>
      </dsp:txXfrm>
    </dsp:sp>
    <dsp:sp modelId="{A7DAFA5A-05C5-4556-896C-FDF6EF1A889D}">
      <dsp:nvSpPr>
        <dsp:cNvPr id="0" name=""/>
        <dsp:cNvSpPr/>
      </dsp:nvSpPr>
      <dsp:spPr>
        <a:xfrm>
          <a:off x="1721430" y="2687813"/>
          <a:ext cx="1225815" cy="37560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Ficha de Métricas de Indice de Cambios de Items de Configuración</a:t>
          </a:r>
        </a:p>
      </dsp:txBody>
      <dsp:txXfrm>
        <a:off x="1721430" y="2687813"/>
        <a:ext cx="1225815" cy="375605"/>
      </dsp:txXfrm>
    </dsp:sp>
    <dsp:sp modelId="{ECF2E8D9-EEFB-48B9-848C-9A28C1C079B4}">
      <dsp:nvSpPr>
        <dsp:cNvPr id="0" name=""/>
        <dsp:cNvSpPr/>
      </dsp:nvSpPr>
      <dsp:spPr>
        <a:xfrm>
          <a:off x="5312057" y="3064295"/>
          <a:ext cx="1128865" cy="26830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Ficha de Métricas de N Conformidades de QA</a:t>
          </a:r>
        </a:p>
      </dsp:txBody>
      <dsp:txXfrm>
        <a:off x="5312057" y="3064295"/>
        <a:ext cx="1128865" cy="268304"/>
      </dsp:txXfrm>
    </dsp:sp>
    <dsp:sp modelId="{A4FC195C-DB63-46E0-A9A0-55EEF285890A}">
      <dsp:nvSpPr>
        <dsp:cNvPr id="0" name=""/>
        <dsp:cNvSpPr/>
      </dsp:nvSpPr>
      <dsp:spPr>
        <a:xfrm>
          <a:off x="4455778" y="3369082"/>
          <a:ext cx="649667" cy="40718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s-ES" sz="700" kern="1200"/>
            <a:t>Ficha de Métricas de Volatilidad de Requerimientos</a:t>
          </a:r>
        </a:p>
      </dsp:txBody>
      <dsp:txXfrm>
        <a:off x="4455778" y="3369082"/>
        <a:ext cx="649667" cy="407184"/>
      </dsp:txXfrm>
    </dsp:sp>
    <dsp:sp modelId="{FF008F64-A6DD-4700-A05F-03CB1AC69B55}">
      <dsp:nvSpPr>
        <dsp:cNvPr id="0" name=""/>
        <dsp:cNvSpPr/>
      </dsp:nvSpPr>
      <dsp:spPr>
        <a:xfrm>
          <a:off x="6408823" y="536756"/>
          <a:ext cx="536609" cy="268304"/>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t>Cierre</a:t>
          </a:r>
        </a:p>
      </dsp:txBody>
      <dsp:txXfrm>
        <a:off x="6408823" y="536756"/>
        <a:ext cx="536609" cy="268304"/>
      </dsp:txXfrm>
    </dsp:sp>
    <dsp:sp modelId="{06767F46-007F-43BB-BEC6-482E9871DBFE}">
      <dsp:nvSpPr>
        <dsp:cNvPr id="0" name=""/>
        <dsp:cNvSpPr/>
      </dsp:nvSpPr>
      <dsp:spPr>
        <a:xfrm>
          <a:off x="6542975" y="917749"/>
          <a:ext cx="536609" cy="483214"/>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Acta de Aceptación y Cierre del Proyecto</a:t>
          </a:r>
        </a:p>
      </dsp:txBody>
      <dsp:txXfrm>
        <a:off x="6542975" y="917749"/>
        <a:ext cx="536609" cy="483214"/>
      </dsp:txXfrm>
    </dsp:sp>
    <dsp:sp modelId="{633E3DB8-1498-4BD1-9677-14DB41191139}">
      <dsp:nvSpPr>
        <dsp:cNvPr id="0" name=""/>
        <dsp:cNvSpPr/>
      </dsp:nvSpPr>
      <dsp:spPr>
        <a:xfrm>
          <a:off x="6542975" y="1513652"/>
          <a:ext cx="536609" cy="574051"/>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ES" sz="1000" kern="1200"/>
            <a:t>Relatorio del Proyecto</a:t>
          </a:r>
        </a:p>
      </dsp:txBody>
      <dsp:txXfrm>
        <a:off x="6542975" y="1513652"/>
        <a:ext cx="536609" cy="5740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5E0F9A-2F90-4D3B-A64E-733EE7780C59}">
      <dsp:nvSpPr>
        <dsp:cNvPr id="0" name=""/>
        <dsp:cNvSpPr/>
      </dsp:nvSpPr>
      <dsp:spPr>
        <a:xfrm>
          <a:off x="2511631" y="867106"/>
          <a:ext cx="1967125" cy="227601"/>
        </a:xfrm>
        <a:custGeom>
          <a:avLst/>
          <a:gdLst/>
          <a:ahLst/>
          <a:cxnLst/>
          <a:rect l="0" t="0" r="0" b="0"/>
          <a:pathLst>
            <a:path>
              <a:moveTo>
                <a:pt x="0" y="0"/>
              </a:moveTo>
              <a:lnTo>
                <a:pt x="0" y="113800"/>
              </a:lnTo>
              <a:lnTo>
                <a:pt x="1967125" y="113800"/>
              </a:lnTo>
              <a:lnTo>
                <a:pt x="1967125"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3444087-C074-46D6-B73A-25D669E2EB97}">
      <dsp:nvSpPr>
        <dsp:cNvPr id="0" name=""/>
        <dsp:cNvSpPr/>
      </dsp:nvSpPr>
      <dsp:spPr>
        <a:xfrm>
          <a:off x="2733813"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A5DE17-AD10-4BD6-8E0F-94B7EF76EFA8}">
      <dsp:nvSpPr>
        <dsp:cNvPr id="0" name=""/>
        <dsp:cNvSpPr/>
      </dsp:nvSpPr>
      <dsp:spPr>
        <a:xfrm>
          <a:off x="2511631" y="867106"/>
          <a:ext cx="655708" cy="227601"/>
        </a:xfrm>
        <a:custGeom>
          <a:avLst/>
          <a:gdLst/>
          <a:ahLst/>
          <a:cxnLst/>
          <a:rect l="0" t="0" r="0" b="0"/>
          <a:pathLst>
            <a:path>
              <a:moveTo>
                <a:pt x="0" y="0"/>
              </a:moveTo>
              <a:lnTo>
                <a:pt x="0" y="113800"/>
              </a:lnTo>
              <a:lnTo>
                <a:pt x="655708" y="113800"/>
              </a:lnTo>
              <a:lnTo>
                <a:pt x="655708"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5A178F-F6D4-448E-ACFB-9A1DFFFA5751}">
      <dsp:nvSpPr>
        <dsp:cNvPr id="0" name=""/>
        <dsp:cNvSpPr/>
      </dsp:nvSpPr>
      <dsp:spPr>
        <a:xfrm>
          <a:off x="1422396" y="1636615"/>
          <a:ext cx="162572" cy="498555"/>
        </a:xfrm>
        <a:custGeom>
          <a:avLst/>
          <a:gdLst/>
          <a:ahLst/>
          <a:cxnLst/>
          <a:rect l="0" t="0" r="0" b="0"/>
          <a:pathLst>
            <a:path>
              <a:moveTo>
                <a:pt x="0" y="0"/>
              </a:moveTo>
              <a:lnTo>
                <a:pt x="0" y="498555"/>
              </a:lnTo>
              <a:lnTo>
                <a:pt x="162572" y="498555"/>
              </a:lnTo>
            </a:path>
          </a:pathLst>
        </a:custGeom>
        <a:noFill/>
        <a:ln w="381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11BDE45-14FE-4811-B323-F5609CDF7AD3}">
      <dsp:nvSpPr>
        <dsp:cNvPr id="0" name=""/>
        <dsp:cNvSpPr/>
      </dsp:nvSpPr>
      <dsp:spPr>
        <a:xfrm>
          <a:off x="1855923" y="867106"/>
          <a:ext cx="655708" cy="227601"/>
        </a:xfrm>
        <a:custGeom>
          <a:avLst/>
          <a:gdLst/>
          <a:ahLst/>
          <a:cxnLst/>
          <a:rect l="0" t="0" r="0" b="0"/>
          <a:pathLst>
            <a:path>
              <a:moveTo>
                <a:pt x="655708" y="0"/>
              </a:moveTo>
              <a:lnTo>
                <a:pt x="655708"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C324BC-EEB6-4432-BDDC-2D11DD65FB21}">
      <dsp:nvSpPr>
        <dsp:cNvPr id="0" name=""/>
        <dsp:cNvSpPr/>
      </dsp:nvSpPr>
      <dsp:spPr>
        <a:xfrm>
          <a:off x="544506" y="867106"/>
          <a:ext cx="1967125" cy="227601"/>
        </a:xfrm>
        <a:custGeom>
          <a:avLst/>
          <a:gdLst/>
          <a:ahLst/>
          <a:cxnLst/>
          <a:rect l="0" t="0" r="0" b="0"/>
          <a:pathLst>
            <a:path>
              <a:moveTo>
                <a:pt x="1967125" y="0"/>
              </a:moveTo>
              <a:lnTo>
                <a:pt x="1967125" y="113800"/>
              </a:lnTo>
              <a:lnTo>
                <a:pt x="0" y="113800"/>
              </a:lnTo>
              <a:lnTo>
                <a:pt x="0" y="227601"/>
              </a:lnTo>
            </a:path>
          </a:pathLst>
        </a:custGeom>
        <a:noFill/>
        <a:ln w="381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5B85C93-1632-4E3B-9DF3-3313B3297E50}">
      <dsp:nvSpPr>
        <dsp:cNvPr id="0" name=""/>
        <dsp:cNvSpPr/>
      </dsp:nvSpPr>
      <dsp:spPr>
        <a:xfrm>
          <a:off x="1835476" y="325199"/>
          <a:ext cx="1352309" cy="541907"/>
        </a:xfrm>
        <a:prstGeom prst="rect">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Jefe de Proyecto</a:t>
          </a:r>
        </a:p>
      </dsp:txBody>
      <dsp:txXfrm>
        <a:off x="1835476" y="325199"/>
        <a:ext cx="1352309" cy="541907"/>
      </dsp:txXfrm>
    </dsp:sp>
    <dsp:sp modelId="{7C74FF2F-8D59-4D00-BF7E-3BEB0D535028}">
      <dsp:nvSpPr>
        <dsp:cNvPr id="0" name=""/>
        <dsp:cNvSpPr/>
      </dsp:nvSpPr>
      <dsp:spPr>
        <a:xfrm>
          <a:off x="2598"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Gestor de la Configuración </a:t>
          </a:r>
        </a:p>
      </dsp:txBody>
      <dsp:txXfrm>
        <a:off x="2598" y="1094708"/>
        <a:ext cx="1083815" cy="541907"/>
      </dsp:txXfrm>
    </dsp:sp>
    <dsp:sp modelId="{F0B0BD13-0978-4E75-9460-38D331E7BE70}">
      <dsp:nvSpPr>
        <dsp:cNvPr id="0" name=""/>
        <dsp:cNvSpPr/>
      </dsp:nvSpPr>
      <dsp:spPr>
        <a:xfrm>
          <a:off x="1314015"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Programador</a:t>
          </a:r>
        </a:p>
      </dsp:txBody>
      <dsp:txXfrm>
        <a:off x="1314015" y="1094708"/>
        <a:ext cx="1083815" cy="541907"/>
      </dsp:txXfrm>
    </dsp:sp>
    <dsp:sp modelId="{4FFB26DD-B66C-478F-BA5C-05226C1EE2CE}">
      <dsp:nvSpPr>
        <dsp:cNvPr id="0" name=""/>
        <dsp:cNvSpPr/>
      </dsp:nvSpPr>
      <dsp:spPr>
        <a:xfrm>
          <a:off x="1584969"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Programadores  </a:t>
          </a:r>
        </a:p>
      </dsp:txBody>
      <dsp:txXfrm>
        <a:off x="1584969" y="1864217"/>
        <a:ext cx="1083815" cy="541907"/>
      </dsp:txXfrm>
    </dsp:sp>
    <dsp:sp modelId="{4F55A467-69B5-4449-A4C7-5E0210682651}">
      <dsp:nvSpPr>
        <dsp:cNvPr id="0" name=""/>
        <dsp:cNvSpPr/>
      </dsp:nvSpPr>
      <dsp:spPr>
        <a:xfrm>
          <a:off x="2625432"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Funcional</a:t>
          </a:r>
        </a:p>
      </dsp:txBody>
      <dsp:txXfrm>
        <a:off x="2625432" y="1094708"/>
        <a:ext cx="1083815" cy="541907"/>
      </dsp:txXfrm>
    </dsp:sp>
    <dsp:sp modelId="{EFDCE6CC-57A8-43CB-95EF-4E97F93C2A6F}">
      <dsp:nvSpPr>
        <dsp:cNvPr id="0" name=""/>
        <dsp:cNvSpPr/>
      </dsp:nvSpPr>
      <dsp:spPr>
        <a:xfrm>
          <a:off x="2896386" y="1864217"/>
          <a:ext cx="1083815" cy="541907"/>
        </a:xfrm>
        <a:prstGeom prst="rect">
          <a:avLst/>
        </a:prstGeom>
        <a:solidFill>
          <a:schemeClr val="accent6">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Documentador</a:t>
          </a:r>
        </a:p>
      </dsp:txBody>
      <dsp:txXfrm>
        <a:off x="2896386" y="1864217"/>
        <a:ext cx="1083815" cy="541907"/>
      </dsp:txXfrm>
    </dsp:sp>
    <dsp:sp modelId="{80C51A67-6D12-438E-B54B-20871F804899}">
      <dsp:nvSpPr>
        <dsp:cNvPr id="0" name=""/>
        <dsp:cNvSpPr/>
      </dsp:nvSpPr>
      <dsp:spPr>
        <a:xfrm>
          <a:off x="3936849" y="1094708"/>
          <a:ext cx="1083815" cy="541907"/>
        </a:xfrm>
        <a:prstGeom prst="rect">
          <a:avLst/>
        </a:prstGeom>
        <a:solidFill>
          <a:schemeClr val="accent5">
            <a:hueOff val="0"/>
            <a:satOff val="0"/>
            <a:lumOff val="0"/>
            <a:alphaOff val="0"/>
          </a:schemeClr>
        </a:solidFill>
        <a:ln w="381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Analista de Calidad</a:t>
          </a:r>
        </a:p>
      </dsp:txBody>
      <dsp:txXfrm>
        <a:off x="3936849" y="1094708"/>
        <a:ext cx="1083815" cy="5419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Foundry">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68EA2F-40B0-4F48-B41C-8BEDCC7FD6FB}">
  <ds:schemaRefs>
    <ds:schemaRef ds:uri="http://schemas.microsoft.com/sharepoint/v3/contenttype/forms"/>
  </ds:schemaRefs>
</ds:datastoreItem>
</file>

<file path=customXml/itemProps2.xml><?xml version="1.0" encoding="utf-8"?>
<ds:datastoreItem xmlns:ds="http://schemas.openxmlformats.org/officeDocument/2006/customXml" ds:itemID="{1FBBDA51-CA83-40EE-9710-E45BD9D4E0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Kit de cuaderno escolar de notas (portada, lomo y fichas de división).dotx</Template>
  <TotalTime>0</TotalTime>
  <Pages>52</Pages>
  <Words>6916</Words>
  <Characters>38044</Characters>
  <Application>Microsoft Office Word</Application>
  <DocSecurity>0</DocSecurity>
  <Lines>317</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School report notebook kit (cover, binder spine, divider tabs)</vt:lpstr>
      <vt:lpstr/>
    </vt:vector>
  </TitlesOfParts>
  <LinksUpToDate>false</LinksUpToDate>
  <CharactersWithSpaces>44871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report notebook kit (cover, binder spine, divider tabs)</dc:title>
  <dc:creator/>
  <cp:lastModifiedBy/>
  <cp:revision>1</cp:revision>
  <dcterms:created xsi:type="dcterms:W3CDTF">2016-05-16T02:21:00Z</dcterms:created>
  <dcterms:modified xsi:type="dcterms:W3CDTF">2016-05-23T20:12:00Z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TC102742559990</vt:lpwstr>
  </property>
</Properties>
</file>